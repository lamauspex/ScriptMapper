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39D61" w14:textId="03814FF4" w:rsidR="00E02470" w:rsidRPr="00345EDC" w:rsidRDefault="00E02470" w:rsidP="00C8577C">
      <w:pPr>
        <w:pStyle w:val="ae"/>
        <w:rPr>
          <w:sz w:val="22"/>
          <w:szCs w:val="22"/>
        </w:rPr>
      </w:pPr>
      <w:bookmarkStart w:id="0" w:name="_Hlk80706254"/>
    </w:p>
    <w:p w14:paraId="5157EBB7" w14:textId="77777777" w:rsidR="00E02470" w:rsidRPr="00345EDC" w:rsidRDefault="00E02470" w:rsidP="00C8577C">
      <w:pPr>
        <w:pStyle w:val="ae"/>
        <w:rPr>
          <w:sz w:val="22"/>
          <w:szCs w:val="22"/>
        </w:rPr>
      </w:pPr>
    </w:p>
    <w:p w14:paraId="11D567BC" w14:textId="77777777" w:rsidR="00E02470" w:rsidRPr="00345EDC" w:rsidRDefault="00E02470" w:rsidP="00C8577C">
      <w:pPr>
        <w:pStyle w:val="ae"/>
        <w:rPr>
          <w:sz w:val="22"/>
          <w:szCs w:val="22"/>
        </w:rPr>
      </w:pPr>
    </w:p>
    <w:p w14:paraId="73797FC9" w14:textId="7E40A9E2" w:rsidR="00E02470" w:rsidRPr="00345EDC" w:rsidRDefault="00E02470" w:rsidP="00C8577C">
      <w:pPr>
        <w:pStyle w:val="ae"/>
        <w:rPr>
          <w:sz w:val="22"/>
          <w:szCs w:val="22"/>
        </w:rPr>
      </w:pPr>
    </w:p>
    <w:p w14:paraId="11C25045" w14:textId="668E22A2" w:rsidR="00E02470" w:rsidRPr="00345EDC" w:rsidRDefault="00E02470" w:rsidP="00C8577C">
      <w:pPr>
        <w:pStyle w:val="ae"/>
        <w:rPr>
          <w:sz w:val="22"/>
          <w:szCs w:val="22"/>
        </w:rPr>
      </w:pPr>
    </w:p>
    <w:p w14:paraId="75D38A33" w14:textId="4F69AF34" w:rsidR="00E02470" w:rsidRPr="00345EDC" w:rsidRDefault="00E02470" w:rsidP="00C8577C">
      <w:pPr>
        <w:pStyle w:val="ae"/>
        <w:rPr>
          <w:sz w:val="22"/>
          <w:szCs w:val="22"/>
        </w:rPr>
      </w:pPr>
    </w:p>
    <w:p w14:paraId="24732E4A" w14:textId="71C3A2E6" w:rsidR="00E02470" w:rsidRPr="00345EDC" w:rsidRDefault="00E02470" w:rsidP="00C8577C">
      <w:pPr>
        <w:pStyle w:val="ae"/>
        <w:rPr>
          <w:sz w:val="22"/>
          <w:szCs w:val="22"/>
        </w:rPr>
      </w:pPr>
    </w:p>
    <w:p w14:paraId="794D3F79" w14:textId="2388F0C8" w:rsidR="00E02470" w:rsidRPr="00345EDC" w:rsidRDefault="00E02470" w:rsidP="00C8577C">
      <w:pPr>
        <w:pStyle w:val="ae"/>
        <w:rPr>
          <w:sz w:val="22"/>
          <w:szCs w:val="22"/>
        </w:rPr>
      </w:pPr>
    </w:p>
    <w:p w14:paraId="5789EAD1" w14:textId="61023CAD" w:rsidR="00E02470" w:rsidRPr="00345EDC" w:rsidRDefault="00E02470" w:rsidP="00C8577C">
      <w:pPr>
        <w:pStyle w:val="ae"/>
        <w:rPr>
          <w:sz w:val="22"/>
          <w:szCs w:val="22"/>
        </w:rPr>
      </w:pPr>
    </w:p>
    <w:p w14:paraId="550CF225" w14:textId="3F7699BA" w:rsidR="00E02470" w:rsidRPr="00345EDC" w:rsidRDefault="009E77A1" w:rsidP="00E02470">
      <w:pPr>
        <w:jc w:val="center"/>
        <w:rPr>
          <w:rFonts w:ascii="Courier New" w:hAnsi="Courier New" w:cs="Courier New"/>
          <w:b/>
          <w:sz w:val="22"/>
          <w:szCs w:val="22"/>
        </w:rPr>
      </w:pPr>
      <w:r w:rsidRPr="00345EDC">
        <w:rPr>
          <w:rFonts w:ascii="Courier New" w:hAnsi="Courier New" w:cs="Courier New"/>
          <w:b/>
          <w:sz w:val="22"/>
          <w:szCs w:val="22"/>
        </w:rPr>
        <w:t>ДОКТОР ВЕРА</w:t>
      </w:r>
    </w:p>
    <w:p w14:paraId="376A2740" w14:textId="69DE46E3" w:rsidR="003A2F99" w:rsidRPr="00345EDC" w:rsidRDefault="003A2F99" w:rsidP="003A2F99">
      <w:pPr>
        <w:jc w:val="center"/>
        <w:rPr>
          <w:rFonts w:ascii="Courier New" w:hAnsi="Courier New" w:cs="Courier New"/>
          <w:bCs/>
          <w:sz w:val="22"/>
          <w:szCs w:val="22"/>
        </w:rPr>
      </w:pPr>
      <w:r w:rsidRPr="00345EDC">
        <w:rPr>
          <w:rFonts w:ascii="Courier New" w:hAnsi="Courier New" w:cs="Courier New"/>
          <w:bCs/>
          <w:sz w:val="22"/>
          <w:szCs w:val="22"/>
        </w:rPr>
        <w:t>автор</w:t>
      </w:r>
      <w:r w:rsidR="009E77A1" w:rsidRPr="00345EDC">
        <w:rPr>
          <w:rFonts w:ascii="Courier New" w:hAnsi="Courier New" w:cs="Courier New"/>
          <w:bCs/>
          <w:sz w:val="22"/>
          <w:szCs w:val="22"/>
        </w:rPr>
        <w:t>ы</w:t>
      </w:r>
      <w:r w:rsidRPr="00345EDC">
        <w:rPr>
          <w:rFonts w:ascii="Courier New" w:hAnsi="Courier New" w:cs="Courier New"/>
          <w:bCs/>
          <w:sz w:val="22"/>
          <w:szCs w:val="22"/>
        </w:rPr>
        <w:t xml:space="preserve"> сценария</w:t>
      </w:r>
      <w:r w:rsidRPr="00345EDC">
        <w:rPr>
          <w:rFonts w:ascii="Courier New" w:hAnsi="Courier New" w:cs="Courier New"/>
          <w:b/>
          <w:sz w:val="22"/>
          <w:szCs w:val="22"/>
        </w:rPr>
        <w:t xml:space="preserve"> </w:t>
      </w:r>
      <w:r w:rsidRPr="00345EDC">
        <w:rPr>
          <w:rFonts w:ascii="Courier New" w:hAnsi="Courier New" w:cs="Courier New"/>
          <w:bCs/>
          <w:sz w:val="22"/>
          <w:szCs w:val="22"/>
        </w:rPr>
        <w:t>АНЯ МИРОХИНА</w:t>
      </w:r>
      <w:r w:rsidR="009E77A1" w:rsidRPr="00345EDC">
        <w:rPr>
          <w:rFonts w:ascii="Courier New" w:hAnsi="Courier New" w:cs="Courier New"/>
          <w:bCs/>
          <w:sz w:val="22"/>
          <w:szCs w:val="22"/>
        </w:rPr>
        <w:t>, ЛЕВ МУРЗЕНКО</w:t>
      </w:r>
    </w:p>
    <w:p w14:paraId="44B01084" w14:textId="7E709830" w:rsidR="003A2F99" w:rsidRPr="00345EDC" w:rsidRDefault="003A2F99" w:rsidP="00E02470">
      <w:pPr>
        <w:jc w:val="center"/>
        <w:rPr>
          <w:rFonts w:ascii="Courier New" w:hAnsi="Courier New" w:cs="Courier New"/>
          <w:b/>
          <w:sz w:val="22"/>
          <w:szCs w:val="22"/>
        </w:rPr>
      </w:pPr>
    </w:p>
    <w:p w14:paraId="0E2E1F20" w14:textId="77777777" w:rsidR="00E02470" w:rsidRPr="00345EDC" w:rsidRDefault="00E02470" w:rsidP="00E02470">
      <w:pPr>
        <w:jc w:val="center"/>
        <w:rPr>
          <w:rFonts w:ascii="Courier New" w:hAnsi="Courier New" w:cs="Courier New"/>
          <w:b/>
          <w:sz w:val="22"/>
          <w:szCs w:val="22"/>
        </w:rPr>
      </w:pPr>
    </w:p>
    <w:p w14:paraId="1A6CD62F" w14:textId="52D258BB" w:rsidR="00E02470" w:rsidRPr="00345EDC" w:rsidRDefault="00E02470" w:rsidP="00E02470">
      <w:pPr>
        <w:jc w:val="center"/>
        <w:rPr>
          <w:rFonts w:ascii="Courier New" w:hAnsi="Courier New" w:cs="Courier New"/>
          <w:sz w:val="22"/>
          <w:szCs w:val="22"/>
        </w:rPr>
      </w:pPr>
      <w:r w:rsidRPr="00345EDC">
        <w:rPr>
          <w:rFonts w:ascii="Courier New" w:hAnsi="Courier New" w:cs="Courier New"/>
          <w:sz w:val="22"/>
          <w:szCs w:val="22"/>
        </w:rPr>
        <w:t xml:space="preserve">ЭПИЗОД </w:t>
      </w:r>
      <w:r w:rsidR="002867B2" w:rsidRPr="00345EDC">
        <w:rPr>
          <w:rFonts w:ascii="Courier New" w:hAnsi="Courier New" w:cs="Courier New"/>
          <w:sz w:val="22"/>
          <w:szCs w:val="22"/>
        </w:rPr>
        <w:t>4</w:t>
      </w:r>
    </w:p>
    <w:p w14:paraId="1C676368" w14:textId="00E9AB88" w:rsidR="00E02470" w:rsidRPr="00345EDC" w:rsidRDefault="00E02470" w:rsidP="00C8577C">
      <w:pPr>
        <w:pStyle w:val="ae"/>
        <w:rPr>
          <w:rFonts w:ascii="Courier New" w:hAnsi="Courier New"/>
          <w:b/>
          <w:sz w:val="22"/>
          <w:szCs w:val="22"/>
        </w:rPr>
      </w:pPr>
    </w:p>
    <w:p w14:paraId="1F663CBA" w14:textId="2DE10317" w:rsidR="00E02470" w:rsidRPr="00345EDC" w:rsidRDefault="00E02470" w:rsidP="00C8577C">
      <w:pPr>
        <w:pStyle w:val="ae"/>
        <w:rPr>
          <w:rFonts w:ascii="Courier New" w:hAnsi="Courier New"/>
          <w:b/>
          <w:sz w:val="22"/>
          <w:szCs w:val="22"/>
        </w:rPr>
      </w:pPr>
    </w:p>
    <w:p w14:paraId="2C405BEE" w14:textId="5B39D7E8" w:rsidR="00E02470" w:rsidRPr="00345EDC" w:rsidRDefault="00E02470" w:rsidP="00C8577C">
      <w:pPr>
        <w:pStyle w:val="ae"/>
        <w:rPr>
          <w:rFonts w:ascii="Courier New" w:hAnsi="Courier New"/>
          <w:b/>
          <w:sz w:val="22"/>
          <w:szCs w:val="22"/>
        </w:rPr>
      </w:pPr>
    </w:p>
    <w:p w14:paraId="656A447A" w14:textId="5AC2AFCD" w:rsidR="00E02470" w:rsidRPr="00345EDC" w:rsidRDefault="00E02470" w:rsidP="00C8577C">
      <w:pPr>
        <w:pStyle w:val="ae"/>
        <w:rPr>
          <w:rFonts w:ascii="Courier New" w:hAnsi="Courier New"/>
          <w:b/>
          <w:sz w:val="22"/>
          <w:szCs w:val="22"/>
        </w:rPr>
      </w:pPr>
    </w:p>
    <w:p w14:paraId="53BF1C54" w14:textId="77777777" w:rsidR="009E77A1" w:rsidRPr="00345EDC" w:rsidRDefault="009E77A1" w:rsidP="00C8577C">
      <w:pPr>
        <w:pStyle w:val="ae"/>
        <w:rPr>
          <w:rFonts w:ascii="Courier New" w:hAnsi="Courier New"/>
          <w:b/>
          <w:sz w:val="22"/>
          <w:szCs w:val="22"/>
        </w:rPr>
      </w:pPr>
    </w:p>
    <w:p w14:paraId="768042ED" w14:textId="77777777" w:rsidR="009E77A1" w:rsidRPr="00345EDC" w:rsidRDefault="009E77A1" w:rsidP="00C8577C">
      <w:pPr>
        <w:pStyle w:val="ae"/>
        <w:rPr>
          <w:rFonts w:ascii="Courier New" w:hAnsi="Courier New"/>
          <w:b/>
          <w:sz w:val="22"/>
          <w:szCs w:val="22"/>
        </w:rPr>
      </w:pPr>
    </w:p>
    <w:p w14:paraId="27AD0DEF" w14:textId="77777777" w:rsidR="009E77A1" w:rsidRPr="00345EDC" w:rsidRDefault="009E77A1" w:rsidP="00C8577C">
      <w:pPr>
        <w:pStyle w:val="ae"/>
        <w:rPr>
          <w:rFonts w:ascii="Courier New" w:hAnsi="Courier New"/>
          <w:b/>
          <w:sz w:val="22"/>
          <w:szCs w:val="22"/>
        </w:rPr>
      </w:pPr>
    </w:p>
    <w:p w14:paraId="79DF3352" w14:textId="77777777" w:rsidR="00E02470" w:rsidRPr="00345EDC" w:rsidRDefault="00E02470" w:rsidP="00C8577C">
      <w:pPr>
        <w:pStyle w:val="ae"/>
        <w:rPr>
          <w:rFonts w:ascii="Courier New" w:hAnsi="Courier New"/>
          <w:b/>
          <w:sz w:val="22"/>
          <w:szCs w:val="22"/>
        </w:rPr>
      </w:pPr>
    </w:p>
    <w:bookmarkEnd w:id="0"/>
    <w:p w14:paraId="2804968B" w14:textId="77777777" w:rsidR="003C4EB6" w:rsidRDefault="003C4EB6" w:rsidP="0032578C">
      <w:pPr>
        <w:pStyle w:val="a"/>
        <w:numPr>
          <w:ilvl w:val="0"/>
          <w:numId w:val="0"/>
        </w:numPr>
        <w:ind w:left="360" w:hanging="360"/>
        <w:rPr>
          <w:sz w:val="22"/>
          <w:szCs w:val="22"/>
        </w:rPr>
      </w:pPr>
    </w:p>
    <w:p w14:paraId="6F677DDA" w14:textId="77777777" w:rsidR="00345EDC" w:rsidRDefault="00345EDC" w:rsidP="00345EDC">
      <w:pPr>
        <w:pStyle w:val="a4"/>
        <w:rPr>
          <w:lang w:eastAsia="ja-JP"/>
        </w:rPr>
      </w:pPr>
    </w:p>
    <w:p w14:paraId="70540569" w14:textId="77777777" w:rsidR="00345EDC" w:rsidRPr="00345EDC" w:rsidRDefault="00345EDC" w:rsidP="00345EDC">
      <w:pPr>
        <w:pStyle w:val="a7"/>
        <w:rPr>
          <w:lang w:eastAsia="ja-JP"/>
        </w:rPr>
      </w:pPr>
    </w:p>
    <w:p w14:paraId="5C8EB9AC" w14:textId="19AD3A42" w:rsidR="00717E5C" w:rsidRDefault="00717E5C" w:rsidP="00717E5C">
      <w:pPr>
        <w:pStyle w:val="a5"/>
        <w:rPr>
          <w:sz w:val="22"/>
          <w:szCs w:val="22"/>
          <w:lang w:eastAsia="ar-SA"/>
        </w:rPr>
      </w:pPr>
    </w:p>
    <w:p w14:paraId="25A0B79E" w14:textId="21B0E05F" w:rsidR="00BE2952" w:rsidRDefault="00BE2952" w:rsidP="00BE2952">
      <w:pPr>
        <w:pStyle w:val="a6"/>
      </w:pPr>
    </w:p>
    <w:p w14:paraId="43E16AB6" w14:textId="77777777" w:rsidR="00BE2952" w:rsidRPr="00BA7B2D" w:rsidRDefault="00BE2952" w:rsidP="00BE2952">
      <w:pPr>
        <w:pStyle w:val="aff2"/>
        <w:ind w:left="0" w:firstLine="0"/>
        <w:rPr>
          <w:sz w:val="22"/>
          <w:szCs w:val="22"/>
        </w:rPr>
      </w:pPr>
      <w:r>
        <w:rPr>
          <w:sz w:val="22"/>
          <w:szCs w:val="22"/>
        </w:rPr>
        <w:lastRenderedPageBreak/>
        <w:t>4</w:t>
      </w:r>
      <w:r w:rsidRPr="00BA7B2D">
        <w:rPr>
          <w:sz w:val="22"/>
          <w:szCs w:val="22"/>
        </w:rPr>
        <w:t>-</w:t>
      </w:r>
      <w:proofErr w:type="gramStart"/>
      <w:r>
        <w:rPr>
          <w:sz w:val="22"/>
          <w:szCs w:val="22"/>
        </w:rPr>
        <w:t>1</w:t>
      </w:r>
      <w:r w:rsidRPr="00BA7B2D">
        <w:rPr>
          <w:sz w:val="22"/>
          <w:szCs w:val="22"/>
        </w:rPr>
        <w:t>.ИНТ.ШКОЛА</w:t>
      </w:r>
      <w:proofErr w:type="gramEnd"/>
      <w:r w:rsidRPr="00BA7B2D">
        <w:rPr>
          <w:sz w:val="22"/>
          <w:szCs w:val="22"/>
        </w:rPr>
        <w:t>.КАБИНЕТ ПРИЁМА.ВЕЧЕР.</w:t>
      </w:r>
    </w:p>
    <w:p w14:paraId="39C7B1C4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Вера заканчивает приём, дописывает что-то в карточках. В дверь входит Тётя Феня – у неё в руках красивое вечернее платье (шляпка?).</w:t>
      </w:r>
    </w:p>
    <w:p w14:paraId="3CFB8A63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ТЁТЯ ФЕНЯ</w:t>
      </w:r>
    </w:p>
    <w:p w14:paraId="18F8DE2B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Вот привезли. Велели тебе передать.</w:t>
      </w:r>
    </w:p>
    <w:p w14:paraId="1E6FE82C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Вера смотрит на Тётю Феню устало.</w:t>
      </w:r>
    </w:p>
    <w:p w14:paraId="462A9D93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ВЕРА</w:t>
      </w:r>
    </w:p>
    <w:p w14:paraId="6BEBF614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Я не хочу.</w:t>
      </w:r>
    </w:p>
    <w:p w14:paraId="564C49C3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ТЁТЯ ФЕНЯ</w:t>
      </w:r>
    </w:p>
    <w:p w14:paraId="47B69847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Надо. Глядишь крупу вернут. Сходи, Верочка. Ради нас.</w:t>
      </w:r>
    </w:p>
    <w:p w14:paraId="42FCBED9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ВЕРА</w:t>
      </w:r>
    </w:p>
    <w:p w14:paraId="7532699D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Меня сын ненавидит, тёть Фень.</w:t>
      </w:r>
    </w:p>
    <w:p w14:paraId="2A0AA39F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ТЁТЯ ФЕНЯ</w:t>
      </w:r>
    </w:p>
    <w:p w14:paraId="7533E0B4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Потому что построже надо. Я ему дам по жопе, отца нет, некому всыпать--</w:t>
      </w:r>
    </w:p>
    <w:p w14:paraId="62404057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ВЕРА</w:t>
      </w:r>
    </w:p>
    <w:p w14:paraId="55F1399F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 xml:space="preserve">Боюсь, что это не поможет. </w:t>
      </w:r>
    </w:p>
    <w:p w14:paraId="223C77CF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Постучавшись, входит Кочкин.</w:t>
      </w:r>
    </w:p>
    <w:p w14:paraId="04CCFB06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Вера</w:t>
      </w:r>
    </w:p>
    <w:p w14:paraId="46C6B8D8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Что вам? У меня много дел.</w:t>
      </w:r>
    </w:p>
    <w:p w14:paraId="50AE21FD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Кочкин, кинув взгляд на платье.</w:t>
      </w:r>
    </w:p>
    <w:p w14:paraId="435AD9DA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Кочкин</w:t>
      </w:r>
    </w:p>
    <w:p w14:paraId="0F644C1A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 xml:space="preserve">Не сомневаюсь. Продавать родину – трудоемкое занятие. </w:t>
      </w:r>
    </w:p>
    <w:p w14:paraId="15C83500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ТЁТЯ ФЕНЯ</w:t>
      </w:r>
    </w:p>
    <w:p w14:paraId="3CA5F347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(замахивается)</w:t>
      </w:r>
    </w:p>
    <w:p w14:paraId="4572C010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Ты дождёшься у меня, Кочкин.</w:t>
      </w:r>
    </w:p>
    <w:p w14:paraId="5E3EF469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КОЧКИН</w:t>
      </w:r>
    </w:p>
    <w:p w14:paraId="30334EBD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Выписку мне. Я с вами под одной крышей оставаться не буду.</w:t>
      </w:r>
    </w:p>
    <w:p w14:paraId="3B608665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Вера хочет что-то ответить, оправдаться, возразить…но передумывает.</w:t>
      </w:r>
    </w:p>
    <w:p w14:paraId="0110B373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Вера</w:t>
      </w:r>
    </w:p>
    <w:p w14:paraId="78C105AF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(устало)</w:t>
      </w:r>
    </w:p>
    <w:p w14:paraId="200412A6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 xml:space="preserve">Куда? Адрес? </w:t>
      </w:r>
    </w:p>
    <w:p w14:paraId="574C23EC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Кочкин</w:t>
      </w:r>
    </w:p>
    <w:p w14:paraId="1F0B08BA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Любой.</w:t>
      </w:r>
    </w:p>
    <w:p w14:paraId="055A81F2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Вера находит карточку Кочкина. Быстро пишет.</w:t>
      </w:r>
    </w:p>
    <w:p w14:paraId="7C37C121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lastRenderedPageBreak/>
        <w:t>Вера</w:t>
      </w:r>
    </w:p>
    <w:p w14:paraId="01F9133E" w14:textId="15A05C46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Вам нужно будет сходить в комендатуру и получить аусвайс. Но для этого нужен советский паспорт---</w:t>
      </w:r>
    </w:p>
    <w:p w14:paraId="4B63D590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Кочкин</w:t>
      </w:r>
    </w:p>
    <w:p w14:paraId="5004DD51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(перебивает)</w:t>
      </w:r>
    </w:p>
    <w:p w14:paraId="65AB3B66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Я разберусь.</w:t>
      </w:r>
    </w:p>
    <w:p w14:paraId="5D3D4D87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Вера забирает ключ, протягивает ему выписку.</w:t>
      </w:r>
    </w:p>
    <w:p w14:paraId="13D40BB6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Вера</w:t>
      </w:r>
    </w:p>
    <w:p w14:paraId="48D20C86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Прощайте, Кочкин.</w:t>
      </w:r>
    </w:p>
    <w:p w14:paraId="0DCAFB23" w14:textId="6ACF5656" w:rsidR="00BE2952" w:rsidRPr="00BA7B2D" w:rsidRDefault="008D7BD3" w:rsidP="00BE2952">
      <w:pPr>
        <w:pStyle w:val="aff3"/>
        <w:rPr>
          <w:sz w:val="22"/>
          <w:szCs w:val="22"/>
        </w:rPr>
      </w:pPr>
      <w:r>
        <w:rPr>
          <w:sz w:val="22"/>
          <w:szCs w:val="22"/>
        </w:rPr>
        <w:t>КОЧКИН</w:t>
      </w:r>
    </w:p>
    <w:p w14:paraId="07D3D8A1" w14:textId="0F0FC6F8" w:rsidR="008D7BD3" w:rsidRDefault="008D7BD3" w:rsidP="008D7BD3">
      <w:pPr>
        <w:pStyle w:val="aff6"/>
        <w:rPr>
          <w:sz w:val="22"/>
          <w:szCs w:val="22"/>
        </w:rPr>
      </w:pPr>
      <w:r>
        <w:rPr>
          <w:sz w:val="22"/>
          <w:szCs w:val="22"/>
        </w:rPr>
        <w:t>Прощайте. Фрау доктор.</w:t>
      </w:r>
    </w:p>
    <w:p w14:paraId="24E19B30" w14:textId="1136031C" w:rsidR="008D7BD3" w:rsidRDefault="008D7BD3" w:rsidP="008D7BD3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Кочкин выходит.</w:t>
      </w:r>
    </w:p>
    <w:p w14:paraId="018CA87F" w14:textId="7DF168A8" w:rsidR="008D7BD3" w:rsidRPr="00BA7B2D" w:rsidRDefault="008D7BD3" w:rsidP="008D7BD3">
      <w:pPr>
        <w:pStyle w:val="aff3"/>
        <w:rPr>
          <w:sz w:val="22"/>
          <w:szCs w:val="22"/>
        </w:rPr>
      </w:pPr>
      <w:r>
        <w:rPr>
          <w:sz w:val="22"/>
          <w:szCs w:val="22"/>
        </w:rPr>
        <w:t>ТЕТЯ ФЕНЯ</w:t>
      </w:r>
    </w:p>
    <w:p w14:paraId="0C28B860" w14:textId="5BC08A3B" w:rsidR="008D7BD3" w:rsidRDefault="008D7BD3" w:rsidP="008D7BD3">
      <w:pPr>
        <w:pStyle w:val="aff6"/>
        <w:rPr>
          <w:sz w:val="22"/>
          <w:szCs w:val="22"/>
        </w:rPr>
      </w:pPr>
      <w:r>
        <w:rPr>
          <w:sz w:val="22"/>
          <w:szCs w:val="22"/>
        </w:rPr>
        <w:t>Не слушай его, Верочка. Пускай идет. Мороки от него меньше будет…</w:t>
      </w:r>
    </w:p>
    <w:p w14:paraId="6E9C699D" w14:textId="77777777" w:rsidR="008D7BD3" w:rsidRPr="00BA7B2D" w:rsidRDefault="008D7BD3" w:rsidP="008D7BD3">
      <w:pPr>
        <w:pStyle w:val="aff6"/>
        <w:ind w:left="0"/>
        <w:rPr>
          <w:sz w:val="22"/>
          <w:szCs w:val="22"/>
        </w:rPr>
      </w:pPr>
    </w:p>
    <w:p w14:paraId="239B9C6F" w14:textId="63469F22" w:rsidR="00BE2952" w:rsidRPr="00BA7B2D" w:rsidRDefault="00BE2952" w:rsidP="00BE2952">
      <w:pPr>
        <w:pStyle w:val="aff2"/>
        <w:rPr>
          <w:sz w:val="22"/>
          <w:szCs w:val="22"/>
        </w:rPr>
      </w:pPr>
      <w:r>
        <w:rPr>
          <w:sz w:val="22"/>
          <w:szCs w:val="22"/>
        </w:rPr>
        <w:t>4</w:t>
      </w:r>
      <w:r w:rsidRPr="00BA7B2D">
        <w:rPr>
          <w:sz w:val="22"/>
          <w:szCs w:val="22"/>
        </w:rPr>
        <w:t>-</w:t>
      </w:r>
      <w:proofErr w:type="gramStart"/>
      <w:r w:rsidR="00883F54">
        <w:rPr>
          <w:sz w:val="22"/>
          <w:szCs w:val="22"/>
        </w:rPr>
        <w:t>2</w:t>
      </w:r>
      <w:r w:rsidRPr="00BA7B2D">
        <w:rPr>
          <w:sz w:val="22"/>
          <w:szCs w:val="22"/>
        </w:rPr>
        <w:t>.ИНТ.КВАРТИРА</w:t>
      </w:r>
      <w:proofErr w:type="gramEnd"/>
      <w:r w:rsidRPr="00BA7B2D">
        <w:rPr>
          <w:sz w:val="22"/>
          <w:szCs w:val="22"/>
        </w:rPr>
        <w:t xml:space="preserve"> ЛАНСКОЙ. ГОСТИНАЯ / спальня.ВЕЧЕР.</w:t>
      </w:r>
    </w:p>
    <w:p w14:paraId="23CD1DE6" w14:textId="77777777" w:rsidR="00BE2952" w:rsidRPr="00BA7B2D" w:rsidRDefault="00BE2952" w:rsidP="00BE2952">
      <w:pPr>
        <w:pStyle w:val="aff4"/>
        <w:rPr>
          <w:sz w:val="22"/>
          <w:szCs w:val="22"/>
        </w:rPr>
      </w:pPr>
      <w:proofErr w:type="spellStart"/>
      <w:r w:rsidRPr="00BA7B2D">
        <w:rPr>
          <w:sz w:val="22"/>
          <w:szCs w:val="22"/>
        </w:rPr>
        <w:t>Ланская</w:t>
      </w:r>
      <w:proofErr w:type="spellEnd"/>
      <w:r w:rsidRPr="00BA7B2D">
        <w:rPr>
          <w:sz w:val="22"/>
          <w:szCs w:val="22"/>
        </w:rPr>
        <w:t xml:space="preserve"> сидит в пустой кухне, в спальне Винокуров – он одет сверху, ноги босые, он ритмично, молча, начищает сапоги до блеска. </w:t>
      </w:r>
      <w:proofErr w:type="spellStart"/>
      <w:r w:rsidRPr="00BA7B2D">
        <w:rPr>
          <w:sz w:val="22"/>
          <w:szCs w:val="22"/>
        </w:rPr>
        <w:t>Ланская</w:t>
      </w:r>
      <w:proofErr w:type="spellEnd"/>
      <w:r w:rsidRPr="00BA7B2D">
        <w:rPr>
          <w:sz w:val="22"/>
          <w:szCs w:val="22"/>
        </w:rPr>
        <w:t xml:space="preserve"> видит его через дверной проём. </w:t>
      </w:r>
    </w:p>
    <w:p w14:paraId="0F00D6A7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На столе под кружевной салфеткой – печёные Мартой крендельки. Сложенная стопкой посуда. Уют, чистота, который тут поддерживала Марта. </w:t>
      </w:r>
      <w:proofErr w:type="spellStart"/>
      <w:r w:rsidRPr="00BA7B2D">
        <w:rPr>
          <w:sz w:val="22"/>
          <w:szCs w:val="22"/>
        </w:rPr>
        <w:t>Ланская</w:t>
      </w:r>
      <w:proofErr w:type="spellEnd"/>
      <w:r w:rsidRPr="00BA7B2D">
        <w:rPr>
          <w:sz w:val="22"/>
          <w:szCs w:val="22"/>
        </w:rPr>
        <w:t xml:space="preserve"> смотрит на клеточку скатерти, гладит её пальцем. Поднимается, идёт в гостиную, оставляя на полу следы от грязной обуви, находит пластинку, заводит патефон – крутит ручку грязной рукой. Вступает музыка, </w:t>
      </w:r>
      <w:proofErr w:type="spellStart"/>
      <w:r w:rsidRPr="00BA7B2D">
        <w:rPr>
          <w:sz w:val="22"/>
          <w:szCs w:val="22"/>
        </w:rPr>
        <w:t>Ланская</w:t>
      </w:r>
      <w:proofErr w:type="spellEnd"/>
      <w:r w:rsidRPr="00BA7B2D">
        <w:rPr>
          <w:sz w:val="22"/>
          <w:szCs w:val="22"/>
        </w:rPr>
        <w:t xml:space="preserve"> слушает, не сразу, но, начинает подёргивать плечом в ритм, слегка улыбается, кажется, что музыка поднимает ей настроение----</w:t>
      </w:r>
    </w:p>
    <w:p w14:paraId="2E376CD5" w14:textId="04D90046" w:rsidR="00BE2952" w:rsidRPr="00BA7B2D" w:rsidRDefault="00BE2952" w:rsidP="00BE2952">
      <w:pPr>
        <w:pStyle w:val="aff2"/>
        <w:rPr>
          <w:sz w:val="22"/>
          <w:szCs w:val="22"/>
        </w:rPr>
      </w:pPr>
      <w:r>
        <w:rPr>
          <w:sz w:val="22"/>
          <w:szCs w:val="22"/>
        </w:rPr>
        <w:t>4</w:t>
      </w:r>
      <w:r w:rsidRPr="00BA7B2D">
        <w:rPr>
          <w:sz w:val="22"/>
          <w:szCs w:val="22"/>
        </w:rPr>
        <w:t>-</w:t>
      </w:r>
      <w:r w:rsidR="00883F54">
        <w:rPr>
          <w:sz w:val="22"/>
          <w:szCs w:val="22"/>
        </w:rPr>
        <w:t>3</w:t>
      </w:r>
      <w:r w:rsidRPr="00BA7B2D">
        <w:rPr>
          <w:sz w:val="22"/>
          <w:szCs w:val="22"/>
        </w:rPr>
        <w:t>. ИНТ.ДОМ КУЛЬТУРЫ. ЗАЛ.НОЧЬ.</w:t>
      </w:r>
    </w:p>
    <w:p w14:paraId="1F56E8A5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----зал дома культуры украшен нарядно и празднично: свастики, немецкие знамена, Гитлер. На сцене фортепиано, и небольшой оркестр: скрипка, трубы, виолончель – они наигрывают ту же мелодию, что была в квартире Ланской.</w:t>
      </w:r>
    </w:p>
    <w:p w14:paraId="50313FAD" w14:textId="0A20D3A2" w:rsidR="00BE2952" w:rsidRPr="00BA7B2D" w:rsidRDefault="008D7BD3" w:rsidP="00BE2952">
      <w:pPr>
        <w:pStyle w:val="aff4"/>
        <w:rPr>
          <w:sz w:val="22"/>
          <w:szCs w:val="22"/>
        </w:rPr>
      </w:pPr>
      <w:proofErr w:type="spellStart"/>
      <w:r>
        <w:rPr>
          <w:sz w:val="22"/>
          <w:szCs w:val="22"/>
        </w:rPr>
        <w:t>Ланская</w:t>
      </w:r>
      <w:proofErr w:type="spellEnd"/>
      <w:r>
        <w:rPr>
          <w:sz w:val="22"/>
          <w:szCs w:val="22"/>
        </w:rPr>
        <w:t xml:space="preserve"> на сцене, поет.</w:t>
      </w:r>
      <w:r w:rsidR="00BE2952" w:rsidRPr="00BA7B2D">
        <w:rPr>
          <w:sz w:val="22"/>
          <w:szCs w:val="22"/>
        </w:rPr>
        <w:t xml:space="preserve"> </w:t>
      </w:r>
      <w:proofErr w:type="spellStart"/>
      <w:r w:rsidR="00BE2952" w:rsidRPr="00BA7B2D">
        <w:rPr>
          <w:sz w:val="22"/>
          <w:szCs w:val="22"/>
        </w:rPr>
        <w:t>Ланская</w:t>
      </w:r>
      <w:proofErr w:type="spellEnd"/>
      <w:r w:rsidR="00BE2952" w:rsidRPr="00BA7B2D">
        <w:rPr>
          <w:sz w:val="22"/>
          <w:szCs w:val="22"/>
        </w:rPr>
        <w:t xml:space="preserve"> купается в обожании, одаривает зрителей лучезарной улыбкой. Фон-</w:t>
      </w:r>
      <w:proofErr w:type="spellStart"/>
      <w:r w:rsidR="00BE2952" w:rsidRPr="00BA7B2D">
        <w:rPr>
          <w:sz w:val="22"/>
          <w:szCs w:val="22"/>
        </w:rPr>
        <w:t>Вейхс</w:t>
      </w:r>
      <w:proofErr w:type="spellEnd"/>
      <w:r w:rsidR="00BE2952" w:rsidRPr="00BA7B2D">
        <w:rPr>
          <w:sz w:val="22"/>
          <w:szCs w:val="22"/>
        </w:rPr>
        <w:t xml:space="preserve"> </w:t>
      </w:r>
      <w:r>
        <w:rPr>
          <w:sz w:val="22"/>
          <w:szCs w:val="22"/>
        </w:rPr>
        <w:t>встает</w:t>
      </w:r>
      <w:r w:rsidR="00BE2952" w:rsidRPr="00BA7B2D">
        <w:rPr>
          <w:sz w:val="22"/>
          <w:szCs w:val="22"/>
        </w:rPr>
        <w:t xml:space="preserve"> рядом с Винокуровым, не сводя глаз с Ланской.</w:t>
      </w:r>
    </w:p>
    <w:p w14:paraId="0C64BDEC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Фон Вейхс</w:t>
      </w:r>
    </w:p>
    <w:p w14:paraId="0FD6B3B2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(немецкий)</w:t>
      </w:r>
    </w:p>
    <w:p w14:paraId="106757FA" w14:textId="1835D96B" w:rsidR="00BE2952" w:rsidRPr="00BA7B2D" w:rsidRDefault="00BE2952" w:rsidP="008D7BD3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 xml:space="preserve">Она великолепна, просто потрясающе. </w:t>
      </w:r>
    </w:p>
    <w:p w14:paraId="67A6D3AE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Фон-Вейхс</w:t>
      </w:r>
    </w:p>
    <w:p w14:paraId="0613AD74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(немецкий)</w:t>
      </w:r>
    </w:p>
    <w:p w14:paraId="3BF1FC8E" w14:textId="64E28EB9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У меня к вам есть ещё одно важное дело.</w:t>
      </w:r>
    </w:p>
    <w:p w14:paraId="4D729D04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lastRenderedPageBreak/>
        <w:t>ВИНОКУРОВ</w:t>
      </w:r>
    </w:p>
    <w:p w14:paraId="40FE7C98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(немецкий)</w:t>
      </w:r>
    </w:p>
    <w:p w14:paraId="7DFE9A66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Я весь во внимании.</w:t>
      </w:r>
    </w:p>
    <w:p w14:paraId="2B762A53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Фон-Вейхс</w:t>
      </w:r>
    </w:p>
    <w:p w14:paraId="6F4281F3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(немецкий)</w:t>
      </w:r>
    </w:p>
    <w:p w14:paraId="65803246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Городу нужен бургомистр, думаю, ваша кандидатура подойдёт как нельзя лучше.</w:t>
      </w:r>
    </w:p>
    <w:p w14:paraId="02158FF5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Винокуров приосанивается.</w:t>
      </w:r>
    </w:p>
    <w:p w14:paraId="10406C65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ВИНОКУРОВ</w:t>
      </w:r>
    </w:p>
    <w:p w14:paraId="128B0FA0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(немецкий)</w:t>
      </w:r>
    </w:p>
    <w:p w14:paraId="7BE328B1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Это большая честь.</w:t>
      </w:r>
    </w:p>
    <w:p w14:paraId="549CF7A6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Фон-Вейхс</w:t>
      </w:r>
    </w:p>
    <w:p w14:paraId="24D58422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(немецкий)</w:t>
      </w:r>
    </w:p>
    <w:p w14:paraId="2E3AC440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Нужно наладить производство газеты для вашего населения, синематограф. Донести жителям, что с нами им лучше. Понимаете меня?</w:t>
      </w:r>
    </w:p>
    <w:p w14:paraId="1F87920F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Винокуров важно кивает. Вера молча смотрит на них, не притрагиваясь к еде.</w:t>
      </w:r>
    </w:p>
    <w:p w14:paraId="2EFB15E1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ВИНОКУРОВ</w:t>
      </w:r>
    </w:p>
    <w:p w14:paraId="718316B4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(Вере, улыбаясь)</w:t>
      </w:r>
    </w:p>
    <w:p w14:paraId="4D0AD98C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Должность бургомистра предлагают.</w:t>
      </w:r>
    </w:p>
    <w:p w14:paraId="3448A7E7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Вера хочет встать и уйти, но замечает, что на нее смотрит </w:t>
      </w:r>
      <w:proofErr w:type="spellStart"/>
      <w:r w:rsidRPr="00BA7B2D">
        <w:rPr>
          <w:sz w:val="22"/>
          <w:szCs w:val="22"/>
        </w:rPr>
        <w:t>Кюнг</w:t>
      </w:r>
      <w:proofErr w:type="spellEnd"/>
      <w:r w:rsidRPr="00BA7B2D">
        <w:rPr>
          <w:sz w:val="22"/>
          <w:szCs w:val="22"/>
        </w:rPr>
        <w:t xml:space="preserve">. Вера паникует, но тут к ней подходит </w:t>
      </w:r>
      <w:proofErr w:type="spellStart"/>
      <w:r w:rsidRPr="00BA7B2D">
        <w:rPr>
          <w:sz w:val="22"/>
          <w:szCs w:val="22"/>
        </w:rPr>
        <w:t>Шонненберг</w:t>
      </w:r>
      <w:proofErr w:type="spellEnd"/>
      <w:r w:rsidRPr="00BA7B2D">
        <w:rPr>
          <w:sz w:val="22"/>
          <w:szCs w:val="22"/>
        </w:rPr>
        <w:t>.</w:t>
      </w:r>
    </w:p>
    <w:p w14:paraId="625E0CCD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Шоннеберг</w:t>
      </w:r>
    </w:p>
    <w:p w14:paraId="4D1E040A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 xml:space="preserve">Я </w:t>
      </w:r>
      <w:proofErr w:type="spellStart"/>
      <w:r w:rsidRPr="00BA7B2D">
        <w:rPr>
          <w:sz w:val="22"/>
          <w:szCs w:val="22"/>
        </w:rPr>
        <w:t>могем</w:t>
      </w:r>
      <w:proofErr w:type="spellEnd"/>
      <w:r w:rsidRPr="00BA7B2D">
        <w:rPr>
          <w:sz w:val="22"/>
          <w:szCs w:val="22"/>
        </w:rPr>
        <w:t xml:space="preserve"> </w:t>
      </w:r>
      <w:proofErr w:type="spellStart"/>
      <w:r w:rsidRPr="00BA7B2D">
        <w:rPr>
          <w:sz w:val="22"/>
          <w:szCs w:val="22"/>
        </w:rPr>
        <w:t>пригласийт</w:t>
      </w:r>
      <w:proofErr w:type="spellEnd"/>
      <w:r w:rsidRPr="00BA7B2D">
        <w:rPr>
          <w:sz w:val="22"/>
          <w:szCs w:val="22"/>
        </w:rPr>
        <w:t xml:space="preserve"> пани на </w:t>
      </w:r>
      <w:proofErr w:type="spellStart"/>
      <w:r w:rsidRPr="00BA7B2D">
        <w:rPr>
          <w:sz w:val="22"/>
          <w:szCs w:val="22"/>
        </w:rPr>
        <w:t>танц</w:t>
      </w:r>
      <w:proofErr w:type="spellEnd"/>
      <w:r w:rsidRPr="00BA7B2D">
        <w:rPr>
          <w:sz w:val="22"/>
          <w:szCs w:val="22"/>
        </w:rPr>
        <w:t>?</w:t>
      </w:r>
    </w:p>
    <w:p w14:paraId="138DDF3C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Вера</w:t>
      </w:r>
    </w:p>
    <w:p w14:paraId="44B9ADFB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Я… нет. Я не---</w:t>
      </w:r>
    </w:p>
    <w:p w14:paraId="22543DF8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Шонненберг</w:t>
      </w:r>
    </w:p>
    <w:p w14:paraId="14DA0706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(наклоняется близко)</w:t>
      </w:r>
    </w:p>
    <w:p w14:paraId="0B4C1FF0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 xml:space="preserve">Пани </w:t>
      </w:r>
      <w:proofErr w:type="spellStart"/>
      <w:r w:rsidRPr="00BA7B2D">
        <w:rPr>
          <w:sz w:val="22"/>
          <w:szCs w:val="22"/>
        </w:rPr>
        <w:t>може</w:t>
      </w:r>
      <w:proofErr w:type="spellEnd"/>
      <w:r w:rsidRPr="00BA7B2D">
        <w:rPr>
          <w:sz w:val="22"/>
          <w:szCs w:val="22"/>
        </w:rPr>
        <w:t xml:space="preserve"> так сбежать. </w:t>
      </w:r>
    </w:p>
    <w:p w14:paraId="0271FADB" w14:textId="77777777" w:rsidR="00BE2952" w:rsidRPr="00BA7B2D" w:rsidRDefault="00BE2952" w:rsidP="00BE2952">
      <w:pPr>
        <w:pStyle w:val="aff4"/>
        <w:rPr>
          <w:sz w:val="22"/>
          <w:szCs w:val="22"/>
        </w:rPr>
      </w:pPr>
      <w:proofErr w:type="spellStart"/>
      <w:r w:rsidRPr="00BA7B2D">
        <w:rPr>
          <w:sz w:val="22"/>
          <w:szCs w:val="22"/>
        </w:rPr>
        <w:t>Шонненберг</w:t>
      </w:r>
      <w:proofErr w:type="spellEnd"/>
      <w:r w:rsidRPr="00BA7B2D">
        <w:rPr>
          <w:sz w:val="22"/>
          <w:szCs w:val="22"/>
        </w:rPr>
        <w:t xml:space="preserve"> протягивает руку, Вера поднимается, они выходят, начинают танцевать.</w:t>
      </w:r>
    </w:p>
    <w:p w14:paraId="69B14DAB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Шонненберг</w:t>
      </w:r>
    </w:p>
    <w:p w14:paraId="51FD761C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 xml:space="preserve">Пани ни любе </w:t>
      </w:r>
      <w:proofErr w:type="spellStart"/>
      <w:r w:rsidRPr="00BA7B2D">
        <w:rPr>
          <w:sz w:val="22"/>
          <w:szCs w:val="22"/>
        </w:rPr>
        <w:t>импрезы</w:t>
      </w:r>
      <w:proofErr w:type="spellEnd"/>
      <w:r w:rsidRPr="00BA7B2D">
        <w:rPr>
          <w:sz w:val="22"/>
          <w:szCs w:val="22"/>
        </w:rPr>
        <w:t xml:space="preserve">? </w:t>
      </w:r>
    </w:p>
    <w:p w14:paraId="03A8EA9D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Вера</w:t>
      </w:r>
    </w:p>
    <w:p w14:paraId="023D45BB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 xml:space="preserve">Мое место в госпитале. С пациентами. Не тут. </w:t>
      </w:r>
    </w:p>
    <w:p w14:paraId="03A8CF5C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Шонненберг</w:t>
      </w:r>
    </w:p>
    <w:p w14:paraId="7E27A748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 xml:space="preserve">Я </w:t>
      </w:r>
      <w:proofErr w:type="spellStart"/>
      <w:r w:rsidRPr="00BA7B2D">
        <w:rPr>
          <w:sz w:val="22"/>
          <w:szCs w:val="22"/>
        </w:rPr>
        <w:t>понимам</w:t>
      </w:r>
      <w:proofErr w:type="spellEnd"/>
      <w:r w:rsidRPr="00BA7B2D">
        <w:rPr>
          <w:sz w:val="22"/>
          <w:szCs w:val="22"/>
        </w:rPr>
        <w:t xml:space="preserve">. </w:t>
      </w:r>
    </w:p>
    <w:p w14:paraId="52496218" w14:textId="77777777" w:rsidR="00BE2952" w:rsidRPr="00BA7B2D" w:rsidRDefault="00BE2952" w:rsidP="00BE2952">
      <w:pPr>
        <w:pStyle w:val="aff4"/>
        <w:rPr>
          <w:sz w:val="22"/>
          <w:szCs w:val="22"/>
        </w:rPr>
      </w:pPr>
      <w:proofErr w:type="spellStart"/>
      <w:r w:rsidRPr="00BA7B2D">
        <w:rPr>
          <w:sz w:val="22"/>
          <w:szCs w:val="22"/>
        </w:rPr>
        <w:t>Кюнг</w:t>
      </w:r>
      <w:proofErr w:type="spellEnd"/>
      <w:r w:rsidRPr="00BA7B2D">
        <w:rPr>
          <w:sz w:val="22"/>
          <w:szCs w:val="22"/>
        </w:rPr>
        <w:t xml:space="preserve"> с нескрываемым презрением смотрит на танцующих </w:t>
      </w:r>
      <w:proofErr w:type="spellStart"/>
      <w:r w:rsidRPr="00BA7B2D">
        <w:rPr>
          <w:sz w:val="22"/>
          <w:szCs w:val="22"/>
        </w:rPr>
        <w:t>Шоненнберга</w:t>
      </w:r>
      <w:proofErr w:type="spellEnd"/>
      <w:r w:rsidRPr="00BA7B2D">
        <w:rPr>
          <w:sz w:val="22"/>
          <w:szCs w:val="22"/>
        </w:rPr>
        <w:t xml:space="preserve"> и Веру, на довольную лоснящуюся морду Фон-</w:t>
      </w:r>
      <w:proofErr w:type="spellStart"/>
      <w:r w:rsidRPr="00BA7B2D">
        <w:rPr>
          <w:sz w:val="22"/>
          <w:szCs w:val="22"/>
        </w:rPr>
        <w:t>Вейхса</w:t>
      </w:r>
      <w:proofErr w:type="spellEnd"/>
      <w:r w:rsidRPr="00BA7B2D">
        <w:rPr>
          <w:sz w:val="22"/>
          <w:szCs w:val="22"/>
        </w:rPr>
        <w:t xml:space="preserve">, который глаз не сводит </w:t>
      </w:r>
      <w:r w:rsidRPr="00BA7B2D">
        <w:rPr>
          <w:sz w:val="22"/>
          <w:szCs w:val="22"/>
        </w:rPr>
        <w:lastRenderedPageBreak/>
        <w:t xml:space="preserve">с Ланской. Пётр Петрович и Вера встречаются взглядами. </w:t>
      </w:r>
      <w:proofErr w:type="spellStart"/>
      <w:r w:rsidRPr="00BA7B2D">
        <w:rPr>
          <w:sz w:val="22"/>
          <w:szCs w:val="22"/>
        </w:rPr>
        <w:t>Шоненнберг</w:t>
      </w:r>
      <w:proofErr w:type="spellEnd"/>
      <w:r w:rsidRPr="00BA7B2D">
        <w:rPr>
          <w:sz w:val="22"/>
          <w:szCs w:val="22"/>
        </w:rPr>
        <w:t xml:space="preserve"> замечает это, видит, что Вере неловко.</w:t>
      </w:r>
    </w:p>
    <w:p w14:paraId="64450177" w14:textId="77777777" w:rsidR="00BE2952" w:rsidRPr="00BA7B2D" w:rsidRDefault="00BE2952" w:rsidP="00BE2952">
      <w:pPr>
        <w:pStyle w:val="aff6"/>
        <w:rPr>
          <w:sz w:val="22"/>
          <w:szCs w:val="22"/>
        </w:rPr>
      </w:pPr>
    </w:p>
    <w:p w14:paraId="46562EC3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Шонненберг</w:t>
      </w:r>
    </w:p>
    <w:p w14:paraId="734CC455" w14:textId="77777777" w:rsidR="00BE2952" w:rsidRPr="00BA7B2D" w:rsidRDefault="00BE2952" w:rsidP="00BE2952">
      <w:pPr>
        <w:pStyle w:val="aff6"/>
        <w:rPr>
          <w:sz w:val="22"/>
          <w:szCs w:val="22"/>
        </w:rPr>
      </w:pPr>
      <w:proofErr w:type="spellStart"/>
      <w:r w:rsidRPr="00BA7B2D">
        <w:rPr>
          <w:sz w:val="22"/>
          <w:szCs w:val="22"/>
        </w:rPr>
        <w:t>Идэм</w:t>
      </w:r>
      <w:proofErr w:type="spellEnd"/>
      <w:r w:rsidRPr="00BA7B2D">
        <w:rPr>
          <w:sz w:val="22"/>
          <w:szCs w:val="22"/>
        </w:rPr>
        <w:t xml:space="preserve">, я </w:t>
      </w:r>
      <w:proofErr w:type="spellStart"/>
      <w:r w:rsidRPr="00BA7B2D">
        <w:rPr>
          <w:sz w:val="22"/>
          <w:szCs w:val="22"/>
        </w:rPr>
        <w:t>провОжу</w:t>
      </w:r>
      <w:proofErr w:type="spellEnd"/>
      <w:r w:rsidRPr="00BA7B2D">
        <w:rPr>
          <w:sz w:val="22"/>
          <w:szCs w:val="22"/>
        </w:rPr>
        <w:t xml:space="preserve">. Можем </w:t>
      </w:r>
      <w:proofErr w:type="spellStart"/>
      <w:r w:rsidRPr="00BA7B2D">
        <w:rPr>
          <w:sz w:val="22"/>
          <w:szCs w:val="22"/>
        </w:rPr>
        <w:t>вОзьми</w:t>
      </w:r>
      <w:proofErr w:type="spellEnd"/>
      <w:r w:rsidRPr="00BA7B2D">
        <w:rPr>
          <w:sz w:val="22"/>
          <w:szCs w:val="22"/>
        </w:rPr>
        <w:t xml:space="preserve"> мой самоход. </w:t>
      </w:r>
    </w:p>
    <w:p w14:paraId="6314D462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Вера</w:t>
      </w:r>
    </w:p>
    <w:p w14:paraId="312495D5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 xml:space="preserve">Спасибо. </w:t>
      </w:r>
    </w:p>
    <w:p w14:paraId="6394EB3C" w14:textId="77777777" w:rsidR="00BE2952" w:rsidRPr="00BA7B2D" w:rsidRDefault="00BE2952" w:rsidP="00BE2952">
      <w:pPr>
        <w:pStyle w:val="aff4"/>
        <w:rPr>
          <w:sz w:val="22"/>
          <w:szCs w:val="22"/>
        </w:rPr>
      </w:pPr>
      <w:proofErr w:type="spellStart"/>
      <w:r w:rsidRPr="00BA7B2D">
        <w:rPr>
          <w:sz w:val="22"/>
          <w:szCs w:val="22"/>
        </w:rPr>
        <w:t>Шоненнберг</w:t>
      </w:r>
      <w:proofErr w:type="spellEnd"/>
      <w:r w:rsidRPr="00BA7B2D">
        <w:rPr>
          <w:sz w:val="22"/>
          <w:szCs w:val="22"/>
        </w:rPr>
        <w:t xml:space="preserve"> и Вера идут через зал к выходу.</w:t>
      </w:r>
    </w:p>
    <w:p w14:paraId="314C99D9" w14:textId="4767A40B" w:rsidR="00BE2952" w:rsidRPr="00BA7B2D" w:rsidRDefault="00BE2952" w:rsidP="00BE2952">
      <w:pPr>
        <w:pStyle w:val="aff2"/>
        <w:rPr>
          <w:sz w:val="22"/>
          <w:szCs w:val="22"/>
        </w:rPr>
      </w:pPr>
      <w:r>
        <w:rPr>
          <w:sz w:val="22"/>
          <w:szCs w:val="22"/>
        </w:rPr>
        <w:t>4</w:t>
      </w:r>
      <w:r w:rsidRPr="00BA7B2D">
        <w:rPr>
          <w:sz w:val="22"/>
          <w:szCs w:val="22"/>
        </w:rPr>
        <w:t>-</w:t>
      </w:r>
      <w:r w:rsidR="00883F54">
        <w:rPr>
          <w:sz w:val="22"/>
          <w:szCs w:val="22"/>
        </w:rPr>
        <w:t>4</w:t>
      </w:r>
      <w:r w:rsidRPr="00BA7B2D">
        <w:rPr>
          <w:sz w:val="22"/>
          <w:szCs w:val="22"/>
        </w:rPr>
        <w:t>. ИНТ.ШКОЛА.</w:t>
      </w:r>
      <w:proofErr w:type="gramStart"/>
      <w:r w:rsidRPr="00BA7B2D">
        <w:rPr>
          <w:sz w:val="22"/>
          <w:szCs w:val="22"/>
        </w:rPr>
        <w:t>ОПЕРАЦИОННАЯ./</w:t>
      </w:r>
      <w:proofErr w:type="gramEnd"/>
      <w:r w:rsidRPr="00BA7B2D">
        <w:rPr>
          <w:sz w:val="22"/>
          <w:szCs w:val="22"/>
        </w:rPr>
        <w:t xml:space="preserve"> коридор-2. НОЧЬ.</w:t>
      </w:r>
    </w:p>
    <w:p w14:paraId="62B6F219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Тоня помогает </w:t>
      </w:r>
      <w:proofErr w:type="spellStart"/>
      <w:r w:rsidRPr="00BA7B2D">
        <w:rPr>
          <w:sz w:val="22"/>
          <w:szCs w:val="22"/>
        </w:rPr>
        <w:t>Сухохлебову</w:t>
      </w:r>
      <w:proofErr w:type="spellEnd"/>
      <w:r w:rsidRPr="00BA7B2D">
        <w:rPr>
          <w:sz w:val="22"/>
          <w:szCs w:val="22"/>
        </w:rPr>
        <w:t>, они заходят в операционную. Там Тётя Феня готовит всё к перевязке.</w:t>
      </w:r>
    </w:p>
    <w:p w14:paraId="1F7281E0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 xml:space="preserve">ТЁТЯ ФЕНЯ </w:t>
      </w:r>
    </w:p>
    <w:p w14:paraId="06ED2B38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Ложись, товарищ подполковник, посмотрим, что там у тебя.</w:t>
      </w:r>
    </w:p>
    <w:p w14:paraId="539FC9B3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СУХОХЛЕБОВ</w:t>
      </w:r>
    </w:p>
    <w:p w14:paraId="3409C75F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А доктор не вернулась?</w:t>
      </w:r>
    </w:p>
    <w:p w14:paraId="76325E33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 xml:space="preserve">ТЁТЯ ФЕНЯ </w:t>
      </w:r>
    </w:p>
    <w:p w14:paraId="0554D0CE" w14:textId="54A0999A" w:rsidR="00BE2952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А доктор вас перевязывать отказалась.</w:t>
      </w:r>
    </w:p>
    <w:p w14:paraId="30319B96" w14:textId="7A2A9FE2" w:rsidR="008D7BD3" w:rsidRDefault="008D7BD3" w:rsidP="00BE2952">
      <w:pPr>
        <w:pStyle w:val="aff6"/>
        <w:rPr>
          <w:sz w:val="22"/>
          <w:szCs w:val="22"/>
        </w:rPr>
      </w:pPr>
    </w:p>
    <w:p w14:paraId="50448B80" w14:textId="3FD8F1E1" w:rsidR="008D7BD3" w:rsidRDefault="008D7BD3" w:rsidP="00BE2952">
      <w:pPr>
        <w:pStyle w:val="aff6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СУХОХЛЕБОВ</w:t>
      </w:r>
    </w:p>
    <w:p w14:paraId="00C408DA" w14:textId="4F1DE19F" w:rsidR="008D7BD3" w:rsidRDefault="008D7BD3" w:rsidP="00BE2952">
      <w:pPr>
        <w:pStyle w:val="aff6"/>
        <w:rPr>
          <w:sz w:val="22"/>
          <w:szCs w:val="22"/>
        </w:rPr>
      </w:pPr>
      <w:r>
        <w:rPr>
          <w:sz w:val="22"/>
          <w:szCs w:val="22"/>
        </w:rPr>
        <w:t>А когда она вернется?</w:t>
      </w:r>
    </w:p>
    <w:p w14:paraId="48656C06" w14:textId="75EE0528" w:rsidR="008D7BD3" w:rsidRDefault="008D7BD3" w:rsidP="00BE2952">
      <w:pPr>
        <w:pStyle w:val="aff6"/>
        <w:rPr>
          <w:sz w:val="22"/>
          <w:szCs w:val="22"/>
        </w:rPr>
      </w:pPr>
    </w:p>
    <w:p w14:paraId="4748CDB6" w14:textId="56FECFFC" w:rsidR="008D7BD3" w:rsidRDefault="008D7BD3" w:rsidP="00BE2952">
      <w:pPr>
        <w:pStyle w:val="aff6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ТЕТЯ ФЕНЯ</w:t>
      </w:r>
    </w:p>
    <w:p w14:paraId="402E0FDB" w14:textId="4579AD18" w:rsidR="008D7BD3" w:rsidRPr="00BA7B2D" w:rsidRDefault="008D7BD3" w:rsidP="008D7BD3">
      <w:pPr>
        <w:pStyle w:val="aff6"/>
        <w:rPr>
          <w:sz w:val="22"/>
          <w:szCs w:val="22"/>
        </w:rPr>
      </w:pPr>
      <w:r>
        <w:rPr>
          <w:sz w:val="22"/>
          <w:szCs w:val="22"/>
        </w:rPr>
        <w:t>А тебе какое дело? Ложись давай.</w:t>
      </w:r>
    </w:p>
    <w:p w14:paraId="21DB0F22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ТОНЯ</w:t>
      </w:r>
    </w:p>
    <w:p w14:paraId="6BE049D7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Я тогда пойду?</w:t>
      </w:r>
    </w:p>
    <w:p w14:paraId="167DA9AE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ТЁТЯ ФЕНЯ</w:t>
      </w:r>
    </w:p>
    <w:p w14:paraId="6DE33354" w14:textId="5A6AF75D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Иди-иди</w:t>
      </w:r>
      <w:r w:rsidR="008D7BD3">
        <w:rPr>
          <w:sz w:val="22"/>
          <w:szCs w:val="22"/>
        </w:rPr>
        <w:t xml:space="preserve"> уже.</w:t>
      </w:r>
    </w:p>
    <w:p w14:paraId="4035036B" w14:textId="67F2506D" w:rsidR="00BE2952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Тоня выходит, крепко закрывает дверь и вставляет швабру в дверную ручку. Быстро убегает.</w:t>
      </w:r>
    </w:p>
    <w:p w14:paraId="7F6C560A" w14:textId="39CDDADC" w:rsidR="008D7BD3" w:rsidRPr="00BA7B2D" w:rsidRDefault="008D7BD3" w:rsidP="008D7BD3">
      <w:pPr>
        <w:pStyle w:val="aff2"/>
        <w:ind w:left="0" w:firstLine="0"/>
        <w:rPr>
          <w:sz w:val="22"/>
          <w:szCs w:val="22"/>
        </w:rPr>
      </w:pPr>
      <w:r>
        <w:rPr>
          <w:sz w:val="22"/>
          <w:szCs w:val="22"/>
        </w:rPr>
        <w:t>4</w:t>
      </w:r>
      <w:r w:rsidRPr="00BA7B2D">
        <w:rPr>
          <w:sz w:val="22"/>
          <w:szCs w:val="22"/>
        </w:rPr>
        <w:t>-</w:t>
      </w:r>
      <w:proofErr w:type="gramStart"/>
      <w:r w:rsidR="00883F54">
        <w:rPr>
          <w:sz w:val="22"/>
          <w:szCs w:val="22"/>
        </w:rPr>
        <w:t>5</w:t>
      </w:r>
      <w:r w:rsidRPr="00BA7B2D">
        <w:rPr>
          <w:sz w:val="22"/>
          <w:szCs w:val="22"/>
        </w:rPr>
        <w:t>.ИНТ.ШКОЛА</w:t>
      </w:r>
      <w:proofErr w:type="gramEnd"/>
      <w:r w:rsidRPr="00BA7B2D">
        <w:rPr>
          <w:sz w:val="22"/>
          <w:szCs w:val="22"/>
        </w:rPr>
        <w:t>.ОРДИНАТОРСКАЯ.ВЕЧЕР.</w:t>
      </w:r>
    </w:p>
    <w:p w14:paraId="7A2DCA92" w14:textId="77777777" w:rsidR="008D7BD3" w:rsidRPr="00BA7B2D" w:rsidRDefault="008D7BD3" w:rsidP="008D7BD3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Раечка, сидя на кровати, ест жидкую кашу, ей, очевидно, не вкусно. В ординаторскую входит Домка, достаёт из кармана луковицу.</w:t>
      </w:r>
    </w:p>
    <w:p w14:paraId="49C13681" w14:textId="77777777" w:rsidR="008D7BD3" w:rsidRPr="00BA7B2D" w:rsidRDefault="008D7BD3" w:rsidP="008D7BD3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ДОМКА</w:t>
      </w:r>
    </w:p>
    <w:p w14:paraId="1454C942" w14:textId="77777777" w:rsidR="008D7BD3" w:rsidRPr="00BA7B2D" w:rsidRDefault="008D7BD3" w:rsidP="008D7BD3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Вот, для твоих припас.</w:t>
      </w:r>
    </w:p>
    <w:p w14:paraId="13B9AD04" w14:textId="77777777" w:rsidR="008D7BD3" w:rsidRPr="00BA7B2D" w:rsidRDefault="008D7BD3" w:rsidP="008D7BD3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РАЕЧКА</w:t>
      </w:r>
    </w:p>
    <w:p w14:paraId="552F233B" w14:textId="77777777" w:rsidR="008D7BD3" w:rsidRPr="00BA7B2D" w:rsidRDefault="008D7BD3" w:rsidP="008D7BD3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(оживившись)</w:t>
      </w:r>
    </w:p>
    <w:p w14:paraId="0C6771CB" w14:textId="77777777" w:rsidR="008D7BD3" w:rsidRPr="00BA7B2D" w:rsidRDefault="008D7BD3" w:rsidP="008D7BD3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Когда пойдёшь?</w:t>
      </w:r>
    </w:p>
    <w:p w14:paraId="778526AD" w14:textId="77777777" w:rsidR="008D7BD3" w:rsidRPr="00BA7B2D" w:rsidRDefault="008D7BD3" w:rsidP="008D7BD3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ДОМКА</w:t>
      </w:r>
    </w:p>
    <w:p w14:paraId="4A29A1F3" w14:textId="77777777" w:rsidR="008D7BD3" w:rsidRPr="00BA7B2D" w:rsidRDefault="008D7BD3" w:rsidP="008D7BD3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 xml:space="preserve">Попробую завтра. </w:t>
      </w:r>
    </w:p>
    <w:p w14:paraId="3A36BEB8" w14:textId="77777777" w:rsidR="008D7BD3" w:rsidRPr="00BA7B2D" w:rsidRDefault="008D7BD3" w:rsidP="008D7BD3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lastRenderedPageBreak/>
        <w:t>Раечка смотрит с недоверием.</w:t>
      </w:r>
    </w:p>
    <w:p w14:paraId="613F71B5" w14:textId="77777777" w:rsidR="008D7BD3" w:rsidRPr="00BA7B2D" w:rsidRDefault="008D7BD3" w:rsidP="008D7BD3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РАЕЧКА</w:t>
      </w:r>
    </w:p>
    <w:p w14:paraId="59FA16ED" w14:textId="77777777" w:rsidR="008D7BD3" w:rsidRPr="00BA7B2D" w:rsidRDefault="008D7BD3" w:rsidP="008D7BD3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Ты хотел сегодня---</w:t>
      </w:r>
    </w:p>
    <w:p w14:paraId="6A4E6AB2" w14:textId="77777777" w:rsidR="008D7BD3" w:rsidRPr="00BA7B2D" w:rsidRDefault="008D7BD3" w:rsidP="008D7BD3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ДОМКА</w:t>
      </w:r>
    </w:p>
    <w:p w14:paraId="5D601E61" w14:textId="6E7D8576" w:rsidR="008D7BD3" w:rsidRDefault="008D7BD3" w:rsidP="008D7BD3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Сегодня не получилось. Надо момент найти, а то мать меня искать начнет… Ты не думай, я не боюсь. Сказал отнесу письмо, значит отнесу---</w:t>
      </w:r>
    </w:p>
    <w:p w14:paraId="6075E77E" w14:textId="263EAEB5" w:rsidR="008D7BD3" w:rsidRDefault="008D7BD3" w:rsidP="008D7BD3">
      <w:pPr>
        <w:pStyle w:val="aff6"/>
        <w:ind w:left="0"/>
        <w:rPr>
          <w:sz w:val="22"/>
          <w:szCs w:val="22"/>
        </w:rPr>
      </w:pPr>
    </w:p>
    <w:p w14:paraId="03DEF357" w14:textId="61EE44D7" w:rsidR="008D7BD3" w:rsidRPr="00BA7B2D" w:rsidRDefault="008D7BD3" w:rsidP="008D7BD3">
      <w:pPr>
        <w:pStyle w:val="aff2"/>
        <w:rPr>
          <w:sz w:val="22"/>
          <w:szCs w:val="22"/>
        </w:rPr>
      </w:pPr>
      <w:r>
        <w:rPr>
          <w:sz w:val="22"/>
          <w:szCs w:val="22"/>
        </w:rPr>
        <w:t>4</w:t>
      </w:r>
      <w:r w:rsidRPr="00BA7B2D">
        <w:rPr>
          <w:sz w:val="22"/>
          <w:szCs w:val="22"/>
        </w:rPr>
        <w:t>-</w:t>
      </w:r>
      <w:r w:rsidR="00883F54">
        <w:rPr>
          <w:sz w:val="22"/>
          <w:szCs w:val="22"/>
        </w:rPr>
        <w:t>6</w:t>
      </w:r>
      <w:r w:rsidRPr="00BA7B2D">
        <w:rPr>
          <w:sz w:val="22"/>
          <w:szCs w:val="22"/>
        </w:rPr>
        <w:t>. НАТ.У ДОМА КУЛЬТУРЫ. НОЧЬ.</w:t>
      </w:r>
    </w:p>
    <w:p w14:paraId="1B29FA91" w14:textId="77777777" w:rsidR="008D7BD3" w:rsidRPr="00BA7B2D" w:rsidRDefault="008D7BD3" w:rsidP="008D7BD3">
      <w:pPr>
        <w:pStyle w:val="aff4"/>
        <w:rPr>
          <w:sz w:val="22"/>
          <w:szCs w:val="22"/>
        </w:rPr>
      </w:pPr>
      <w:proofErr w:type="spellStart"/>
      <w:r w:rsidRPr="00BA7B2D">
        <w:rPr>
          <w:sz w:val="22"/>
          <w:szCs w:val="22"/>
        </w:rPr>
        <w:t>Шоненнберг</w:t>
      </w:r>
      <w:proofErr w:type="spellEnd"/>
      <w:r w:rsidRPr="00BA7B2D">
        <w:rPr>
          <w:sz w:val="22"/>
          <w:szCs w:val="22"/>
        </w:rPr>
        <w:t xml:space="preserve"> открывает дверь перед Верой.  Поверх вечернего платья накинуто простое пальтишко. </w:t>
      </w:r>
      <w:proofErr w:type="spellStart"/>
      <w:r w:rsidRPr="00BA7B2D">
        <w:rPr>
          <w:sz w:val="22"/>
          <w:szCs w:val="22"/>
        </w:rPr>
        <w:t>Шоненнберг</w:t>
      </w:r>
      <w:proofErr w:type="spellEnd"/>
      <w:r w:rsidRPr="00BA7B2D">
        <w:rPr>
          <w:sz w:val="22"/>
          <w:szCs w:val="22"/>
        </w:rPr>
        <w:t xml:space="preserve"> целует руку, прощаясь. Вере неловко, она прячет руки в карман, садиться в машину.</w:t>
      </w:r>
    </w:p>
    <w:p w14:paraId="347E5BBA" w14:textId="77777777" w:rsidR="008D7BD3" w:rsidRPr="00BA7B2D" w:rsidRDefault="008D7BD3" w:rsidP="008D7BD3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ШОНЕННБЕРГ</w:t>
      </w:r>
    </w:p>
    <w:p w14:paraId="6E91BA3F" w14:textId="77777777" w:rsidR="008D7BD3" w:rsidRPr="00BA7B2D" w:rsidRDefault="008D7BD3" w:rsidP="008D7BD3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(немецкий, водителю)</w:t>
      </w:r>
    </w:p>
    <w:p w14:paraId="67A2EE42" w14:textId="77777777" w:rsidR="008D7BD3" w:rsidRPr="00BA7B2D" w:rsidRDefault="008D7BD3" w:rsidP="008D7BD3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В гражданский госпиталь. Потом возвращайся за мной.</w:t>
      </w:r>
    </w:p>
    <w:p w14:paraId="4DC118BD" w14:textId="30229492" w:rsidR="008D7BD3" w:rsidRPr="00BA7B2D" w:rsidRDefault="008D7BD3" w:rsidP="008D7BD3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Машина трогается. </w:t>
      </w:r>
    </w:p>
    <w:p w14:paraId="4CD0FAE9" w14:textId="77777777" w:rsidR="00BE2952" w:rsidRPr="00BA7B2D" w:rsidRDefault="00BE2952" w:rsidP="00BE2952">
      <w:pPr>
        <w:pStyle w:val="aff2"/>
        <w:rPr>
          <w:sz w:val="22"/>
          <w:szCs w:val="22"/>
        </w:rPr>
      </w:pPr>
      <w:r>
        <w:rPr>
          <w:sz w:val="22"/>
          <w:szCs w:val="22"/>
        </w:rPr>
        <w:t>4</w:t>
      </w:r>
      <w:r w:rsidRPr="00BA7B2D">
        <w:rPr>
          <w:sz w:val="22"/>
          <w:szCs w:val="22"/>
        </w:rPr>
        <w:t>-</w:t>
      </w:r>
      <w:r>
        <w:rPr>
          <w:sz w:val="22"/>
          <w:szCs w:val="22"/>
        </w:rPr>
        <w:t>7</w:t>
      </w:r>
      <w:r w:rsidRPr="00BA7B2D">
        <w:rPr>
          <w:sz w:val="22"/>
          <w:szCs w:val="22"/>
        </w:rPr>
        <w:t xml:space="preserve">. </w:t>
      </w:r>
      <w:proofErr w:type="gramStart"/>
      <w:r w:rsidRPr="00BA7B2D">
        <w:rPr>
          <w:sz w:val="22"/>
          <w:szCs w:val="22"/>
        </w:rPr>
        <w:t>НАТ./</w:t>
      </w:r>
      <w:proofErr w:type="gramEnd"/>
      <w:r w:rsidRPr="00BA7B2D">
        <w:rPr>
          <w:sz w:val="22"/>
          <w:szCs w:val="22"/>
        </w:rPr>
        <w:t>ИНТ. КОРИДОР -1. НОЧЬ.</w:t>
      </w:r>
    </w:p>
    <w:p w14:paraId="08368AB9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Вера ключом открывает входную дверь. Тихо входит, закрывает засов с обратной стороны. Старается не шуметь, но в госпитале кто-то шумит и без неё. Вера прислушивается и идёт в сторону спортивного зала, чем ближе она подходит, тем отчётливее слышит разговор----</w:t>
      </w:r>
    </w:p>
    <w:p w14:paraId="2F749906" w14:textId="77777777" w:rsidR="00BE2952" w:rsidRPr="00BA7B2D" w:rsidRDefault="00BE2952" w:rsidP="00BE2952">
      <w:pPr>
        <w:pStyle w:val="aff2"/>
        <w:rPr>
          <w:sz w:val="22"/>
          <w:szCs w:val="22"/>
        </w:rPr>
      </w:pPr>
      <w:r>
        <w:rPr>
          <w:sz w:val="22"/>
          <w:szCs w:val="22"/>
        </w:rPr>
        <w:t>4</w:t>
      </w:r>
      <w:r w:rsidRPr="00BA7B2D">
        <w:rPr>
          <w:sz w:val="22"/>
          <w:szCs w:val="22"/>
        </w:rPr>
        <w:t>-</w:t>
      </w:r>
      <w:r>
        <w:rPr>
          <w:sz w:val="22"/>
          <w:szCs w:val="22"/>
        </w:rPr>
        <w:t>8</w:t>
      </w:r>
      <w:r w:rsidRPr="00BA7B2D">
        <w:rPr>
          <w:sz w:val="22"/>
          <w:szCs w:val="22"/>
        </w:rPr>
        <w:t>. ИНТ. ШКОЛА. СПОРТИВНЫЙ ЗАЛ. НОЧЬ.</w:t>
      </w:r>
    </w:p>
    <w:p w14:paraId="271F4F67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---Вера распахивает двери – в зале пациенты. На пьедестале, на котором в школе чествовали спортсменов, стоит Мудрик с брезентовым мешком в руке. Рядом Тоня.</w:t>
      </w:r>
    </w:p>
    <w:p w14:paraId="7735DC2F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МУДРИК</w:t>
      </w:r>
    </w:p>
    <w:p w14:paraId="684CF8FF" w14:textId="39AA8519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 xml:space="preserve">---немцы ходят сюда, как к себе домой! Бумажки свои носят! Пайки обещают! </w:t>
      </w:r>
    </w:p>
    <w:p w14:paraId="6BF94DA3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ВЕРА</w:t>
      </w:r>
    </w:p>
    <w:p w14:paraId="562461D8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Вы что тут устроили?</w:t>
      </w:r>
    </w:p>
    <w:p w14:paraId="4CCA9095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МУДРИК</w:t>
      </w:r>
    </w:p>
    <w:p w14:paraId="12197A4D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 xml:space="preserve">О! Наташа </w:t>
      </w:r>
      <w:proofErr w:type="spellStart"/>
      <w:r w:rsidRPr="00BA7B2D">
        <w:rPr>
          <w:sz w:val="22"/>
          <w:szCs w:val="22"/>
        </w:rPr>
        <w:t>Ростова</w:t>
      </w:r>
      <w:proofErr w:type="spellEnd"/>
      <w:r w:rsidRPr="00BA7B2D">
        <w:rPr>
          <w:sz w:val="22"/>
          <w:szCs w:val="22"/>
        </w:rPr>
        <w:t>, как на бал сходила?</w:t>
      </w:r>
    </w:p>
    <w:p w14:paraId="76758B19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Больные оборачиваются, видят Веру при параде. Перешёптываются.</w:t>
      </w:r>
    </w:p>
    <w:p w14:paraId="166647F4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БАБКА</w:t>
      </w:r>
    </w:p>
    <w:p w14:paraId="6CE31782" w14:textId="77777777" w:rsidR="00BE2952" w:rsidRPr="00BA7B2D" w:rsidRDefault="00BE2952" w:rsidP="00BE2952">
      <w:pPr>
        <w:pStyle w:val="aff6"/>
        <w:rPr>
          <w:sz w:val="22"/>
          <w:szCs w:val="22"/>
        </w:rPr>
      </w:pPr>
      <w:proofErr w:type="spellStart"/>
      <w:r w:rsidRPr="00BA7B2D">
        <w:rPr>
          <w:sz w:val="22"/>
          <w:szCs w:val="22"/>
        </w:rPr>
        <w:t>Наелася</w:t>
      </w:r>
      <w:proofErr w:type="spellEnd"/>
      <w:r w:rsidRPr="00BA7B2D">
        <w:rPr>
          <w:sz w:val="22"/>
          <w:szCs w:val="22"/>
        </w:rPr>
        <w:t xml:space="preserve"> у фрицев, красавица? </w:t>
      </w:r>
      <w:proofErr w:type="spellStart"/>
      <w:r w:rsidRPr="00BA7B2D">
        <w:rPr>
          <w:sz w:val="22"/>
          <w:szCs w:val="22"/>
        </w:rPr>
        <w:t>Наплясалася</w:t>
      </w:r>
      <w:proofErr w:type="spellEnd"/>
      <w:r w:rsidRPr="00BA7B2D">
        <w:rPr>
          <w:sz w:val="22"/>
          <w:szCs w:val="22"/>
        </w:rPr>
        <w:t>? А нам тут, вишь, угрожать надумали!</w:t>
      </w:r>
    </w:p>
    <w:p w14:paraId="5F09B516" w14:textId="77777777" w:rsidR="00BE2952" w:rsidRPr="00BA7B2D" w:rsidRDefault="00BE2952" w:rsidP="00BE2952">
      <w:pPr>
        <w:pStyle w:val="aff3"/>
        <w:rPr>
          <w:sz w:val="22"/>
          <w:szCs w:val="22"/>
        </w:rPr>
      </w:pPr>
      <w:bookmarkStart w:id="1" w:name="OLE_LINK3"/>
      <w:bookmarkStart w:id="2" w:name="OLE_LINK4"/>
      <w:r w:rsidRPr="00BA7B2D">
        <w:rPr>
          <w:sz w:val="22"/>
          <w:szCs w:val="22"/>
        </w:rPr>
        <w:lastRenderedPageBreak/>
        <w:t>МУДРИК</w:t>
      </w:r>
    </w:p>
    <w:p w14:paraId="1274E556" w14:textId="4EA9E939" w:rsidR="00BE2952" w:rsidRPr="00BA7B2D" w:rsidRDefault="008D7BD3" w:rsidP="00BE2952">
      <w:pPr>
        <w:pStyle w:val="aff6"/>
        <w:rPr>
          <w:sz w:val="22"/>
          <w:szCs w:val="22"/>
        </w:rPr>
      </w:pPr>
      <w:r>
        <w:rPr>
          <w:sz w:val="22"/>
          <w:szCs w:val="22"/>
        </w:rPr>
        <w:t xml:space="preserve">Бабуль. </w:t>
      </w:r>
      <w:r w:rsidR="00BE2952" w:rsidRPr="00BA7B2D">
        <w:rPr>
          <w:sz w:val="22"/>
          <w:szCs w:val="22"/>
        </w:rPr>
        <w:t>Я не угрожаю, я предупреждаю. Если кто надумает фрицу сдаться и доносы носить, как товарищ Кочкин---</w:t>
      </w:r>
    </w:p>
    <w:p w14:paraId="298ECDA4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ВЕРА</w:t>
      </w:r>
    </w:p>
    <w:p w14:paraId="6673C54C" w14:textId="17405B32" w:rsidR="00BE2952" w:rsidRPr="00BA7B2D" w:rsidRDefault="008D7BD3" w:rsidP="00BE2952">
      <w:pPr>
        <w:pStyle w:val="aff6"/>
        <w:rPr>
          <w:sz w:val="22"/>
          <w:szCs w:val="22"/>
        </w:rPr>
      </w:pPr>
      <w:r>
        <w:rPr>
          <w:sz w:val="22"/>
          <w:szCs w:val="22"/>
        </w:rPr>
        <w:t xml:space="preserve">Прекратите. </w:t>
      </w:r>
      <w:r w:rsidR="00BE2952" w:rsidRPr="00BA7B2D">
        <w:rPr>
          <w:sz w:val="22"/>
          <w:szCs w:val="22"/>
        </w:rPr>
        <w:t xml:space="preserve">Товарищ Кочкин </w:t>
      </w:r>
      <w:r>
        <w:rPr>
          <w:sz w:val="22"/>
          <w:szCs w:val="22"/>
        </w:rPr>
        <w:t>уже ушел.</w:t>
      </w:r>
    </w:p>
    <w:bookmarkEnd w:id="1"/>
    <w:bookmarkEnd w:id="2"/>
    <w:p w14:paraId="0264E1B6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МУДРИК</w:t>
      </w:r>
    </w:p>
    <w:p w14:paraId="7333A236" w14:textId="36D026CD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 xml:space="preserve">И знаешь куда пошёл? К </w:t>
      </w:r>
      <w:r w:rsidR="008D7BD3">
        <w:rPr>
          <w:sz w:val="22"/>
          <w:szCs w:val="22"/>
        </w:rPr>
        <w:t>фрицам</w:t>
      </w:r>
      <w:r w:rsidRPr="00BA7B2D">
        <w:rPr>
          <w:sz w:val="22"/>
          <w:szCs w:val="22"/>
        </w:rPr>
        <w:t xml:space="preserve"> стучать. Но ничего, далеко не дошёл.</w:t>
      </w:r>
    </w:p>
    <w:p w14:paraId="1EE2DA12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Мудрик раскрывает свой мешок и эффектным движением выбрасывает содержимое в проход, образовавшийся среди пациентов. Пациенты начинают в ужасе охать: по проходу катится отрезанная голова Кочкина, которая тормозит у ног Веры. </w:t>
      </w:r>
    </w:p>
    <w:p w14:paraId="7FD4B708" w14:textId="77777777" w:rsidR="00BE2952" w:rsidRPr="00BA7B2D" w:rsidRDefault="00BE2952" w:rsidP="00BE2952">
      <w:pPr>
        <w:pStyle w:val="aff2"/>
        <w:rPr>
          <w:sz w:val="22"/>
          <w:szCs w:val="22"/>
        </w:rPr>
      </w:pPr>
      <w:r>
        <w:rPr>
          <w:sz w:val="22"/>
          <w:szCs w:val="22"/>
        </w:rPr>
        <w:t>4</w:t>
      </w:r>
      <w:r w:rsidRPr="00BA7B2D">
        <w:rPr>
          <w:sz w:val="22"/>
          <w:szCs w:val="22"/>
        </w:rPr>
        <w:t>-</w:t>
      </w:r>
      <w:r>
        <w:rPr>
          <w:sz w:val="22"/>
          <w:szCs w:val="22"/>
        </w:rPr>
        <w:t>9</w:t>
      </w:r>
      <w:r w:rsidRPr="00BA7B2D">
        <w:rPr>
          <w:sz w:val="22"/>
          <w:szCs w:val="22"/>
        </w:rPr>
        <w:t xml:space="preserve">. ИНТ. </w:t>
      </w:r>
      <w:proofErr w:type="gramStart"/>
      <w:r w:rsidRPr="00BA7B2D">
        <w:rPr>
          <w:sz w:val="22"/>
          <w:szCs w:val="22"/>
        </w:rPr>
        <w:t>ШКОЛА.ЛЕСТНИЦА./</w:t>
      </w:r>
      <w:proofErr w:type="gramEnd"/>
      <w:r w:rsidRPr="00BA7B2D">
        <w:rPr>
          <w:sz w:val="22"/>
          <w:szCs w:val="22"/>
        </w:rPr>
        <w:t>/операционная НОЧЬ.</w:t>
      </w:r>
    </w:p>
    <w:p w14:paraId="1E7EAD96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Вера решительно идёт по коридору в сторону палаты </w:t>
      </w:r>
      <w:proofErr w:type="spellStart"/>
      <w:r w:rsidRPr="00BA7B2D">
        <w:rPr>
          <w:sz w:val="22"/>
          <w:szCs w:val="22"/>
        </w:rPr>
        <w:t>Сухохлебова</w:t>
      </w:r>
      <w:proofErr w:type="spellEnd"/>
      <w:r w:rsidRPr="00BA7B2D">
        <w:rPr>
          <w:sz w:val="22"/>
          <w:szCs w:val="22"/>
        </w:rPr>
        <w:t>. За ней бежит Тоня.</w:t>
      </w:r>
    </w:p>
    <w:p w14:paraId="7CD61ABF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Тоня</w:t>
      </w:r>
    </w:p>
    <w:p w14:paraId="3CCD07A0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Доктор Вера, спокойно, надо успокоиться! Он шёл в комендатуру! Кочкин шёл в комендатуру, поэтому--</w:t>
      </w:r>
    </w:p>
    <w:p w14:paraId="20AA50E1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В этот момент дверь операционной, которую с той стороны дёргали, наконец распахивается с грохотом и в коридоре появляются </w:t>
      </w:r>
      <w:proofErr w:type="spellStart"/>
      <w:r w:rsidRPr="00BA7B2D">
        <w:rPr>
          <w:sz w:val="22"/>
          <w:szCs w:val="22"/>
        </w:rPr>
        <w:t>Сухохлебов</w:t>
      </w:r>
      <w:proofErr w:type="spellEnd"/>
      <w:r w:rsidRPr="00BA7B2D">
        <w:rPr>
          <w:sz w:val="22"/>
          <w:szCs w:val="22"/>
        </w:rPr>
        <w:t xml:space="preserve"> и Тётя Феня. Вера подходит к нему близко, в вечернем платье, красивая и злая. Такой </w:t>
      </w:r>
      <w:proofErr w:type="spellStart"/>
      <w:r w:rsidRPr="00BA7B2D">
        <w:rPr>
          <w:sz w:val="22"/>
          <w:szCs w:val="22"/>
        </w:rPr>
        <w:t>Сухохлебов</w:t>
      </w:r>
      <w:proofErr w:type="spellEnd"/>
      <w:r w:rsidRPr="00BA7B2D">
        <w:rPr>
          <w:sz w:val="22"/>
          <w:szCs w:val="22"/>
        </w:rPr>
        <w:t xml:space="preserve"> её ещё не видел.</w:t>
      </w:r>
    </w:p>
    <w:p w14:paraId="40ED93B7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ВЕРА</w:t>
      </w:r>
    </w:p>
    <w:p w14:paraId="7548B45C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С меня хватит! Как врач я не имею права вас выписывать, но как человек - терпеть этот кровавый балаган здесь я больше не могу. И не буду. Завтра же я сниму вам швы, и чтобы духу вашего тут не было---</w:t>
      </w:r>
    </w:p>
    <w:p w14:paraId="013C284F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Сухохлебов</w:t>
      </w:r>
    </w:p>
    <w:p w14:paraId="7BE30DFA" w14:textId="3454895B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Я был заперт вообще-то…</w:t>
      </w:r>
      <w:r w:rsidR="008D7BD3">
        <w:rPr>
          <w:sz w:val="22"/>
          <w:szCs w:val="22"/>
        </w:rPr>
        <w:t xml:space="preserve"> В чем дело?</w:t>
      </w:r>
    </w:p>
    <w:p w14:paraId="509C2143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Тоня</w:t>
      </w:r>
    </w:p>
    <w:p w14:paraId="10B4ECDF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(Вере)</w:t>
      </w:r>
    </w:p>
    <w:p w14:paraId="07EFDF36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Это не он.</w:t>
      </w:r>
    </w:p>
    <w:p w14:paraId="1852D6F0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</w:t>
      </w:r>
      <w:proofErr w:type="spellStart"/>
      <w:r w:rsidRPr="00BA7B2D">
        <w:rPr>
          <w:sz w:val="22"/>
          <w:szCs w:val="22"/>
        </w:rPr>
        <w:t>Сухохлебову</w:t>
      </w:r>
      <w:proofErr w:type="spellEnd"/>
      <w:r w:rsidRPr="00BA7B2D">
        <w:rPr>
          <w:sz w:val="22"/>
          <w:szCs w:val="22"/>
        </w:rPr>
        <w:t>)</w:t>
      </w:r>
    </w:p>
    <w:p w14:paraId="3D0C7121" w14:textId="5608B1F8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Мудрик поймал стукача, но решил сделать из него показательный пример</w:t>
      </w:r>
      <w:r w:rsidR="008D7BD3">
        <w:rPr>
          <w:sz w:val="22"/>
          <w:szCs w:val="22"/>
        </w:rPr>
        <w:t>, вот и все!</w:t>
      </w:r>
    </w:p>
    <w:p w14:paraId="215CE4D1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В коридоре появляется Мудрик и некоторые пациенты.</w:t>
      </w:r>
    </w:p>
    <w:p w14:paraId="03C2FA00" w14:textId="77777777" w:rsidR="00BE2952" w:rsidRPr="00BA7B2D" w:rsidRDefault="00BE2952" w:rsidP="00BE2952">
      <w:pPr>
        <w:pStyle w:val="aff3"/>
        <w:rPr>
          <w:sz w:val="22"/>
          <w:szCs w:val="22"/>
        </w:rPr>
      </w:pPr>
      <w:bookmarkStart w:id="3" w:name="OLE_LINK5"/>
      <w:bookmarkStart w:id="4" w:name="OLE_LINK6"/>
      <w:r w:rsidRPr="00BA7B2D">
        <w:rPr>
          <w:sz w:val="22"/>
          <w:szCs w:val="22"/>
        </w:rPr>
        <w:lastRenderedPageBreak/>
        <w:t>ВЕРА</w:t>
      </w:r>
    </w:p>
    <w:p w14:paraId="69FD7DD5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(разворачивается к Тоне, чеканит каждое слово)</w:t>
      </w:r>
    </w:p>
    <w:p w14:paraId="3CD1382F" w14:textId="6448FED0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Стукача? Это я сказала ему пойти в комендатуру, чтобы получить аусвайс. Что вы</w:t>
      </w:r>
      <w:r w:rsidR="008D7BD3">
        <w:rPr>
          <w:sz w:val="22"/>
          <w:szCs w:val="22"/>
        </w:rPr>
        <w:t xml:space="preserve"> вообще</w:t>
      </w:r>
      <w:r w:rsidRPr="00BA7B2D">
        <w:rPr>
          <w:sz w:val="22"/>
          <w:szCs w:val="22"/>
        </w:rPr>
        <w:t xml:space="preserve"> творите? </w:t>
      </w:r>
    </w:p>
    <w:bookmarkEnd w:id="3"/>
    <w:bookmarkEnd w:id="4"/>
    <w:p w14:paraId="612C8DA9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МУДРИК</w:t>
      </w:r>
    </w:p>
    <w:p w14:paraId="0543767F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(зло бубнит)</w:t>
      </w:r>
    </w:p>
    <w:p w14:paraId="0825A169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Он шёл нас сдавать. И тебя тоже.</w:t>
      </w:r>
    </w:p>
    <w:p w14:paraId="26ADE042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ВЕРА</w:t>
      </w:r>
    </w:p>
    <w:p w14:paraId="778116C5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Откуда ты знаешь? Откуда ты это знаешь?</w:t>
      </w:r>
    </w:p>
    <w:p w14:paraId="2E5378C1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Мудрик молчит, доказательств у него нет. Вера оборачивается к </w:t>
      </w:r>
      <w:proofErr w:type="spellStart"/>
      <w:r w:rsidRPr="00BA7B2D">
        <w:rPr>
          <w:sz w:val="22"/>
          <w:szCs w:val="22"/>
        </w:rPr>
        <w:t>Сухохлебову</w:t>
      </w:r>
      <w:proofErr w:type="spellEnd"/>
      <w:r w:rsidRPr="00BA7B2D">
        <w:rPr>
          <w:sz w:val="22"/>
          <w:szCs w:val="22"/>
        </w:rPr>
        <w:t>.</w:t>
      </w:r>
    </w:p>
    <w:p w14:paraId="534C6140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ВЕРА</w:t>
      </w:r>
    </w:p>
    <w:p w14:paraId="343BA5A0" w14:textId="77777777" w:rsidR="00BE2952" w:rsidRPr="00BA7B2D" w:rsidRDefault="00BE2952" w:rsidP="00BE2952">
      <w:pPr>
        <w:pStyle w:val="aff6"/>
        <w:rPr>
          <w:sz w:val="22"/>
          <w:szCs w:val="22"/>
        </w:rPr>
      </w:pPr>
      <w:proofErr w:type="gramStart"/>
      <w:r w:rsidRPr="00BA7B2D">
        <w:rPr>
          <w:sz w:val="22"/>
          <w:szCs w:val="22"/>
        </w:rPr>
        <w:t>По-вашему</w:t>
      </w:r>
      <w:proofErr w:type="gramEnd"/>
      <w:r w:rsidRPr="00BA7B2D">
        <w:rPr>
          <w:sz w:val="22"/>
          <w:szCs w:val="22"/>
        </w:rPr>
        <w:t xml:space="preserve"> это нормально?</w:t>
      </w:r>
    </w:p>
    <w:p w14:paraId="6F4DA8A3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СУХОХЛЕБОВ</w:t>
      </w:r>
    </w:p>
    <w:p w14:paraId="114B7A4A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Я разберусь.</w:t>
      </w:r>
    </w:p>
    <w:p w14:paraId="41F37BDF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Тоня и Мудрик заходят в палату </w:t>
      </w:r>
      <w:proofErr w:type="spellStart"/>
      <w:r w:rsidRPr="00BA7B2D">
        <w:rPr>
          <w:sz w:val="22"/>
          <w:szCs w:val="22"/>
        </w:rPr>
        <w:t>Сухохлебова</w:t>
      </w:r>
      <w:proofErr w:type="spellEnd"/>
      <w:r w:rsidRPr="00BA7B2D">
        <w:rPr>
          <w:sz w:val="22"/>
          <w:szCs w:val="22"/>
        </w:rPr>
        <w:t xml:space="preserve">, </w:t>
      </w:r>
      <w:proofErr w:type="spellStart"/>
      <w:r w:rsidRPr="00BA7B2D">
        <w:rPr>
          <w:sz w:val="22"/>
          <w:szCs w:val="22"/>
        </w:rPr>
        <w:t>Сухохлебов</w:t>
      </w:r>
      <w:proofErr w:type="spellEnd"/>
      <w:r w:rsidRPr="00BA7B2D">
        <w:rPr>
          <w:sz w:val="22"/>
          <w:szCs w:val="22"/>
        </w:rPr>
        <w:t xml:space="preserve"> даёт Мудрику подзатыльник.</w:t>
      </w:r>
    </w:p>
    <w:p w14:paraId="34E3E70A" w14:textId="77777777" w:rsidR="00BE2952" w:rsidRPr="00BA7B2D" w:rsidRDefault="00BE2952" w:rsidP="00BE2952">
      <w:pPr>
        <w:pStyle w:val="aff2"/>
        <w:rPr>
          <w:sz w:val="22"/>
          <w:szCs w:val="22"/>
        </w:rPr>
      </w:pPr>
      <w:r>
        <w:rPr>
          <w:sz w:val="22"/>
          <w:szCs w:val="22"/>
        </w:rPr>
        <w:t>4</w:t>
      </w:r>
      <w:r w:rsidRPr="00BA7B2D">
        <w:rPr>
          <w:sz w:val="22"/>
          <w:szCs w:val="22"/>
        </w:rPr>
        <w:t>-</w:t>
      </w:r>
      <w:r>
        <w:rPr>
          <w:sz w:val="22"/>
          <w:szCs w:val="22"/>
        </w:rPr>
        <w:t>10</w:t>
      </w:r>
      <w:r w:rsidRPr="00BA7B2D">
        <w:rPr>
          <w:sz w:val="22"/>
          <w:szCs w:val="22"/>
        </w:rPr>
        <w:t>. ИНТ. ШКОЛА.ПАЛАТА СУХОХЛЕБОВА. НОЧЬ.</w:t>
      </w:r>
    </w:p>
    <w:p w14:paraId="262339FC" w14:textId="56113DAB" w:rsidR="00BE2952" w:rsidRDefault="00BE2952" w:rsidP="00BE2952">
      <w:pPr>
        <w:pStyle w:val="aff4"/>
        <w:rPr>
          <w:sz w:val="22"/>
          <w:szCs w:val="22"/>
        </w:rPr>
      </w:pPr>
      <w:proofErr w:type="spellStart"/>
      <w:r w:rsidRPr="00BA7B2D">
        <w:rPr>
          <w:sz w:val="22"/>
          <w:szCs w:val="22"/>
        </w:rPr>
        <w:t>Сухохлебов</w:t>
      </w:r>
      <w:proofErr w:type="spellEnd"/>
      <w:r>
        <w:rPr>
          <w:sz w:val="22"/>
          <w:szCs w:val="22"/>
        </w:rPr>
        <w:t xml:space="preserve"> от души лупит Мудрика.</w:t>
      </w:r>
    </w:p>
    <w:p w14:paraId="6D87BBFD" w14:textId="0E6057DB" w:rsidR="008D7BD3" w:rsidRPr="00BA7B2D" w:rsidRDefault="008D7BD3" w:rsidP="008D7BD3">
      <w:pPr>
        <w:pStyle w:val="aff3"/>
        <w:rPr>
          <w:sz w:val="22"/>
          <w:szCs w:val="22"/>
        </w:rPr>
      </w:pPr>
      <w:r>
        <w:rPr>
          <w:sz w:val="22"/>
          <w:szCs w:val="22"/>
        </w:rPr>
        <w:t>ТОНЯ</w:t>
      </w:r>
    </w:p>
    <w:p w14:paraId="428B1A96" w14:textId="6A0C5C22" w:rsidR="008D7BD3" w:rsidRPr="00BA7B2D" w:rsidRDefault="008D7BD3" w:rsidP="008D7BD3">
      <w:pPr>
        <w:pStyle w:val="aff6"/>
        <w:rPr>
          <w:sz w:val="22"/>
          <w:szCs w:val="22"/>
        </w:rPr>
      </w:pPr>
      <w:r>
        <w:rPr>
          <w:sz w:val="22"/>
          <w:szCs w:val="22"/>
        </w:rPr>
        <w:t>Не надо! Пожалуйста, не надо!</w:t>
      </w:r>
    </w:p>
    <w:p w14:paraId="307439BC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МУДРИК</w:t>
      </w:r>
    </w:p>
    <w:p w14:paraId="1CA97DBB" w14:textId="64B3F3F5" w:rsidR="008D7BD3" w:rsidRDefault="00BE2952" w:rsidP="008D7BD3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 xml:space="preserve">---конечно он шёл всех сдавать. Он же военный, у него документов нету, жилья тут нету. Я б его не тронул если б он в какой квартире схоронился. А так – пряма туда и шёл, </w:t>
      </w:r>
      <w:r w:rsidR="008D7BD3">
        <w:rPr>
          <w:sz w:val="22"/>
          <w:szCs w:val="22"/>
        </w:rPr>
        <w:t>с немцами стоял, говорил, о чем, спрашивается?</w:t>
      </w:r>
      <w:r w:rsidRPr="00BA7B2D">
        <w:rPr>
          <w:sz w:val="22"/>
          <w:szCs w:val="22"/>
        </w:rPr>
        <w:t xml:space="preserve"> </w:t>
      </w:r>
    </w:p>
    <w:p w14:paraId="725AC97A" w14:textId="0231C3F7" w:rsidR="008D7BD3" w:rsidRPr="00BA7B2D" w:rsidRDefault="008D7BD3" w:rsidP="008D7BD3">
      <w:pPr>
        <w:pStyle w:val="aff3"/>
        <w:rPr>
          <w:sz w:val="22"/>
          <w:szCs w:val="22"/>
        </w:rPr>
      </w:pPr>
      <w:r>
        <w:rPr>
          <w:sz w:val="22"/>
          <w:szCs w:val="22"/>
        </w:rPr>
        <w:t>СУХОХЛЕБОВ</w:t>
      </w:r>
    </w:p>
    <w:p w14:paraId="6B7493E6" w14:textId="3A946A89" w:rsidR="008D7BD3" w:rsidRPr="00BA7B2D" w:rsidRDefault="008D7BD3" w:rsidP="008D7BD3">
      <w:pPr>
        <w:pStyle w:val="aff6"/>
        <w:rPr>
          <w:sz w:val="22"/>
          <w:szCs w:val="22"/>
        </w:rPr>
      </w:pPr>
      <w:r>
        <w:rPr>
          <w:sz w:val="22"/>
          <w:szCs w:val="22"/>
        </w:rPr>
        <w:t>Пристрелить бы тебя -</w:t>
      </w:r>
    </w:p>
    <w:p w14:paraId="705B3D93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ТОНЯ</w:t>
      </w:r>
    </w:p>
    <w:p w14:paraId="77561CD2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Все ж есть хотят и боятся, товарищ подполковник. Чтоб знали, что за всеми догляд есть---</w:t>
      </w:r>
    </w:p>
    <w:p w14:paraId="3D9C9E33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СУХОХЛЕБОВ</w:t>
      </w:r>
    </w:p>
    <w:p w14:paraId="3C6DD262" w14:textId="7B98D6C2" w:rsidR="00BE2952" w:rsidRPr="00BA7B2D" w:rsidRDefault="008D7BD3" w:rsidP="00BE2952">
      <w:pPr>
        <w:pStyle w:val="aff6"/>
        <w:rPr>
          <w:sz w:val="22"/>
          <w:szCs w:val="22"/>
        </w:rPr>
      </w:pPr>
      <w:r>
        <w:rPr>
          <w:sz w:val="22"/>
          <w:szCs w:val="22"/>
        </w:rPr>
        <w:t>Е</w:t>
      </w:r>
      <w:r w:rsidR="00BE2952" w:rsidRPr="00BA7B2D">
        <w:rPr>
          <w:sz w:val="22"/>
          <w:szCs w:val="22"/>
        </w:rPr>
        <w:t>щё раз подобная выходка</w:t>
      </w:r>
      <w:r>
        <w:rPr>
          <w:sz w:val="22"/>
          <w:szCs w:val="22"/>
        </w:rPr>
        <w:t>…</w:t>
      </w:r>
    </w:p>
    <w:p w14:paraId="68AAF0C5" w14:textId="25D456CC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Тоня виновато смотрит в пол. Мудрик же в своей правоте уверен.</w:t>
      </w:r>
      <w:r w:rsidR="00883F54">
        <w:rPr>
          <w:sz w:val="22"/>
          <w:szCs w:val="22"/>
        </w:rPr>
        <w:t xml:space="preserve"> </w:t>
      </w:r>
      <w:proofErr w:type="spellStart"/>
      <w:r w:rsidR="00883F54">
        <w:rPr>
          <w:sz w:val="22"/>
          <w:szCs w:val="22"/>
        </w:rPr>
        <w:t>Сухохлебов</w:t>
      </w:r>
      <w:proofErr w:type="spellEnd"/>
      <w:r w:rsidR="00883F54">
        <w:rPr>
          <w:sz w:val="22"/>
          <w:szCs w:val="22"/>
        </w:rPr>
        <w:t xml:space="preserve"> с трудом опускается на койку, его мучает рана, он страшно устал.</w:t>
      </w:r>
    </w:p>
    <w:p w14:paraId="00E3A8E3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lastRenderedPageBreak/>
        <w:t>СУХОХЛЕБОВ</w:t>
      </w:r>
    </w:p>
    <w:p w14:paraId="38D2AE7C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(Мудрику)</w:t>
      </w:r>
    </w:p>
    <w:p w14:paraId="057C905C" w14:textId="5E129D95" w:rsidR="00BE2952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Докладывай давай, что в городе.</w:t>
      </w:r>
    </w:p>
    <w:p w14:paraId="0B34564B" w14:textId="71DF23B4" w:rsidR="00883F54" w:rsidRDefault="00883F54" w:rsidP="00883F54">
      <w:pPr>
        <w:pStyle w:val="aff6"/>
        <w:ind w:left="0"/>
        <w:rPr>
          <w:sz w:val="22"/>
          <w:szCs w:val="22"/>
        </w:rPr>
      </w:pPr>
    </w:p>
    <w:p w14:paraId="1869B3E4" w14:textId="7DAD6130" w:rsidR="00883F54" w:rsidRPr="00BA7B2D" w:rsidRDefault="00883F54" w:rsidP="00883F54">
      <w:pPr>
        <w:pStyle w:val="aff6"/>
        <w:ind w:left="0"/>
        <w:rPr>
          <w:sz w:val="22"/>
          <w:szCs w:val="22"/>
        </w:rPr>
      </w:pPr>
      <w:r>
        <w:rPr>
          <w:sz w:val="22"/>
          <w:szCs w:val="22"/>
        </w:rPr>
        <w:t xml:space="preserve">Избитый Мудрик </w:t>
      </w:r>
    </w:p>
    <w:p w14:paraId="16BAD90A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МУДРИК</w:t>
      </w:r>
    </w:p>
    <w:p w14:paraId="19251047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Завод всё равно запустят. Рабочие местные взялись сами станки переделывать, детали точат---</w:t>
      </w:r>
    </w:p>
    <w:p w14:paraId="3DEE3DBF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СУХОХЛЕБОВ</w:t>
      </w:r>
    </w:p>
    <w:p w14:paraId="77C3ACF0" w14:textId="1938C6C4" w:rsidR="00BE2952" w:rsidRPr="00BA7B2D" w:rsidRDefault="00883F54" w:rsidP="00BE2952">
      <w:pPr>
        <w:pStyle w:val="aff6"/>
        <w:rPr>
          <w:sz w:val="22"/>
          <w:szCs w:val="22"/>
        </w:rPr>
      </w:pPr>
      <w:r>
        <w:rPr>
          <w:sz w:val="22"/>
          <w:szCs w:val="22"/>
        </w:rPr>
        <w:t>Значит, все зря было?</w:t>
      </w:r>
    </w:p>
    <w:p w14:paraId="28CE6A40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МУДРИК</w:t>
      </w:r>
    </w:p>
    <w:p w14:paraId="7030FC15" w14:textId="6EA00014" w:rsidR="00883F54" w:rsidRDefault="00BE2952" w:rsidP="00883F54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Но там есть свои люди, кто готов попробовать устроить праздничный салют</w:t>
      </w:r>
      <w:r w:rsidR="00883F54">
        <w:rPr>
          <w:sz w:val="22"/>
          <w:szCs w:val="22"/>
        </w:rPr>
        <w:t>, товарищ капитан.</w:t>
      </w:r>
    </w:p>
    <w:p w14:paraId="0C6E66E6" w14:textId="77777777" w:rsidR="00883F54" w:rsidRPr="00BA7B2D" w:rsidRDefault="00883F54" w:rsidP="00883F54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Сухохлебов</w:t>
      </w:r>
    </w:p>
    <w:p w14:paraId="18E7B744" w14:textId="6B39E040" w:rsidR="00883F54" w:rsidRDefault="00883F54" w:rsidP="00883F54">
      <w:pPr>
        <w:pStyle w:val="aff6"/>
        <w:rPr>
          <w:sz w:val="22"/>
          <w:szCs w:val="22"/>
        </w:rPr>
      </w:pPr>
      <w:r>
        <w:rPr>
          <w:sz w:val="22"/>
          <w:szCs w:val="22"/>
        </w:rPr>
        <w:t>Какие люди?</w:t>
      </w:r>
    </w:p>
    <w:p w14:paraId="26324344" w14:textId="58FC89A8" w:rsidR="00883F54" w:rsidRPr="00BA7B2D" w:rsidRDefault="00883F54" w:rsidP="00883F54">
      <w:pPr>
        <w:pStyle w:val="aff3"/>
        <w:rPr>
          <w:sz w:val="22"/>
          <w:szCs w:val="22"/>
        </w:rPr>
      </w:pPr>
      <w:r>
        <w:rPr>
          <w:sz w:val="22"/>
          <w:szCs w:val="22"/>
        </w:rPr>
        <w:t>МУДРИК</w:t>
      </w:r>
    </w:p>
    <w:p w14:paraId="3D4F4C63" w14:textId="28AF50B9" w:rsidR="00883F54" w:rsidRPr="00BA7B2D" w:rsidRDefault="00883F54" w:rsidP="00883F54">
      <w:pPr>
        <w:pStyle w:val="aff6"/>
        <w:rPr>
          <w:sz w:val="22"/>
          <w:szCs w:val="22"/>
        </w:rPr>
      </w:pPr>
      <w:r>
        <w:rPr>
          <w:sz w:val="22"/>
          <w:szCs w:val="22"/>
        </w:rPr>
        <w:t xml:space="preserve">Рабочие. </w:t>
      </w:r>
    </w:p>
    <w:p w14:paraId="492E6399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Сухохлебов</w:t>
      </w:r>
    </w:p>
    <w:p w14:paraId="13AFCDB6" w14:textId="061051C2" w:rsidR="00BE2952" w:rsidRPr="00BA7B2D" w:rsidRDefault="00883F54" w:rsidP="00BE2952">
      <w:pPr>
        <w:pStyle w:val="aff6"/>
        <w:rPr>
          <w:sz w:val="22"/>
          <w:szCs w:val="22"/>
        </w:rPr>
      </w:pPr>
      <w:r>
        <w:rPr>
          <w:sz w:val="22"/>
          <w:szCs w:val="22"/>
        </w:rPr>
        <w:t>Нужна помощь Соболева. А связи с центром больше нет.</w:t>
      </w:r>
    </w:p>
    <w:p w14:paraId="5A736C86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Мудрик</w:t>
      </w:r>
    </w:p>
    <w:p w14:paraId="19172D5E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 xml:space="preserve">Как нет? А Антонина? Наш самый опытный ныряльщик. </w:t>
      </w:r>
    </w:p>
    <w:p w14:paraId="42C96065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Сухохлебов</w:t>
      </w:r>
    </w:p>
    <w:p w14:paraId="4283D663" w14:textId="27D55A42" w:rsidR="00BE2952" w:rsidRPr="00BA7B2D" w:rsidRDefault="00883F54" w:rsidP="00BE2952">
      <w:pPr>
        <w:pStyle w:val="aff6"/>
        <w:rPr>
          <w:sz w:val="22"/>
          <w:szCs w:val="22"/>
        </w:rPr>
      </w:pPr>
      <w:r>
        <w:rPr>
          <w:sz w:val="22"/>
          <w:szCs w:val="22"/>
        </w:rPr>
        <w:t>Антонина не может, она болеет.</w:t>
      </w:r>
      <w:r w:rsidR="00BE2952" w:rsidRPr="00BA7B2D">
        <w:rPr>
          <w:sz w:val="22"/>
          <w:szCs w:val="22"/>
        </w:rPr>
        <w:t xml:space="preserve"> Или думае</w:t>
      </w:r>
      <w:r>
        <w:rPr>
          <w:sz w:val="22"/>
          <w:szCs w:val="22"/>
        </w:rPr>
        <w:t>те</w:t>
      </w:r>
      <w:r w:rsidR="00BE2952" w:rsidRPr="00BA7B2D">
        <w:rPr>
          <w:sz w:val="22"/>
          <w:szCs w:val="22"/>
        </w:rPr>
        <w:t>, я слепой?</w:t>
      </w:r>
    </w:p>
    <w:p w14:paraId="56C469AF" w14:textId="1A934A2E" w:rsidR="00BE2952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Тоня и </w:t>
      </w:r>
      <w:proofErr w:type="spellStart"/>
      <w:r w:rsidRPr="00BA7B2D">
        <w:rPr>
          <w:sz w:val="22"/>
          <w:szCs w:val="22"/>
        </w:rPr>
        <w:t>Сухохлебова</w:t>
      </w:r>
      <w:proofErr w:type="spellEnd"/>
      <w:r w:rsidRPr="00BA7B2D">
        <w:rPr>
          <w:sz w:val="22"/>
          <w:szCs w:val="22"/>
        </w:rPr>
        <w:t xml:space="preserve"> смотрят друг на друга. Мудрик не понимает, что происходит.  </w:t>
      </w:r>
      <w:r w:rsidR="00883F54">
        <w:rPr>
          <w:sz w:val="22"/>
          <w:szCs w:val="22"/>
        </w:rPr>
        <w:t>Мудрик хватает ее.</w:t>
      </w:r>
    </w:p>
    <w:p w14:paraId="2E8A2CC3" w14:textId="77777777" w:rsidR="00883F54" w:rsidRPr="00BA7B2D" w:rsidRDefault="00883F54" w:rsidP="00883F54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Мудрик</w:t>
      </w:r>
    </w:p>
    <w:p w14:paraId="4AED2287" w14:textId="77777777" w:rsidR="00883F54" w:rsidRDefault="00883F54" w:rsidP="00883F54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 xml:space="preserve">Как </w:t>
      </w:r>
      <w:r>
        <w:rPr>
          <w:sz w:val="22"/>
          <w:szCs w:val="22"/>
        </w:rPr>
        <w:t>это болеешь? Чем ты болеешь? Чем ты болеешь?</w:t>
      </w:r>
    </w:p>
    <w:p w14:paraId="21D6B866" w14:textId="77777777" w:rsidR="00883F54" w:rsidRDefault="00883F54" w:rsidP="00883F54">
      <w:pPr>
        <w:pStyle w:val="aff6"/>
        <w:ind w:left="0"/>
        <w:rPr>
          <w:sz w:val="22"/>
          <w:szCs w:val="22"/>
        </w:rPr>
      </w:pPr>
    </w:p>
    <w:p w14:paraId="654D71E6" w14:textId="1354DE06" w:rsidR="00883F54" w:rsidRPr="00BA7B2D" w:rsidRDefault="00883F54" w:rsidP="00883F54">
      <w:pPr>
        <w:pStyle w:val="aff6"/>
        <w:ind w:left="0"/>
        <w:rPr>
          <w:sz w:val="22"/>
          <w:szCs w:val="22"/>
        </w:rPr>
      </w:pPr>
      <w:r>
        <w:rPr>
          <w:sz w:val="22"/>
          <w:szCs w:val="22"/>
        </w:rPr>
        <w:t>Тоня вырывается, убегает.</w:t>
      </w:r>
      <w:r w:rsidRPr="00BA7B2D">
        <w:rPr>
          <w:sz w:val="22"/>
          <w:szCs w:val="22"/>
        </w:rPr>
        <w:t xml:space="preserve"> </w:t>
      </w:r>
    </w:p>
    <w:p w14:paraId="4817309F" w14:textId="77777777" w:rsidR="00BE2952" w:rsidRPr="00BA7B2D" w:rsidRDefault="00BE2952" w:rsidP="00BE2952">
      <w:pPr>
        <w:pStyle w:val="aff2"/>
        <w:rPr>
          <w:sz w:val="22"/>
          <w:szCs w:val="22"/>
        </w:rPr>
      </w:pPr>
      <w:r>
        <w:rPr>
          <w:sz w:val="22"/>
          <w:szCs w:val="22"/>
        </w:rPr>
        <w:t>4</w:t>
      </w:r>
      <w:r w:rsidRPr="00BA7B2D">
        <w:rPr>
          <w:sz w:val="22"/>
          <w:szCs w:val="22"/>
        </w:rPr>
        <w:t>-</w:t>
      </w:r>
      <w:r>
        <w:rPr>
          <w:sz w:val="22"/>
          <w:szCs w:val="22"/>
        </w:rPr>
        <w:t>11</w:t>
      </w:r>
      <w:r w:rsidRPr="00BA7B2D">
        <w:rPr>
          <w:sz w:val="22"/>
          <w:szCs w:val="22"/>
        </w:rPr>
        <w:t>. ИНТ. ШКОЛА. ТУАЛЕТ. НОЧЬ.</w:t>
      </w:r>
    </w:p>
    <w:p w14:paraId="3CB119A1" w14:textId="3529197D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Тоня влетает </w:t>
      </w:r>
      <w:r w:rsidR="00883F54">
        <w:rPr>
          <w:sz w:val="22"/>
          <w:szCs w:val="22"/>
        </w:rPr>
        <w:t>в операционную. Она в слезах. Подпирает дверь спиной, сползает на пол. Примерившись, изо всех сил бьет себя в живот. Бьет раз за разом, чтобы избавиться от ребенка, который не позволяет ей выполнить приказ. Тоне больно, но она продолжает</w:t>
      </w:r>
      <w:r w:rsidRPr="00BA7B2D">
        <w:rPr>
          <w:sz w:val="22"/>
          <w:szCs w:val="22"/>
        </w:rPr>
        <w:t xml:space="preserve"> ещё и ещё, с ненавистью и отчаянием.</w:t>
      </w:r>
    </w:p>
    <w:p w14:paraId="71311578" w14:textId="77777777" w:rsidR="00BE2952" w:rsidRPr="00BA7B2D" w:rsidRDefault="00BE2952" w:rsidP="00BE2952">
      <w:pPr>
        <w:pStyle w:val="aff2"/>
        <w:rPr>
          <w:sz w:val="22"/>
          <w:szCs w:val="22"/>
        </w:rPr>
      </w:pPr>
      <w:r>
        <w:rPr>
          <w:sz w:val="22"/>
          <w:szCs w:val="22"/>
        </w:rPr>
        <w:lastRenderedPageBreak/>
        <w:t>4</w:t>
      </w:r>
      <w:r w:rsidRPr="00BA7B2D">
        <w:rPr>
          <w:sz w:val="22"/>
          <w:szCs w:val="22"/>
        </w:rPr>
        <w:t>-</w:t>
      </w:r>
      <w:r>
        <w:rPr>
          <w:sz w:val="22"/>
          <w:szCs w:val="22"/>
        </w:rPr>
        <w:t>12</w:t>
      </w:r>
      <w:r w:rsidRPr="00BA7B2D">
        <w:rPr>
          <w:sz w:val="22"/>
          <w:szCs w:val="22"/>
        </w:rPr>
        <w:t>. ИНТ.ДОМ КУЛЬТУРЫ. ЗАЛ.НОЧЬ.</w:t>
      </w:r>
    </w:p>
    <w:p w14:paraId="03119096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Праздничный вечер подходит к концу. Многие уже разошлись, те кто остался - выпивают. Винокуров расхаживает туда-сюда. Оркестр продолжает играть, но из танцующих только Фон-</w:t>
      </w:r>
      <w:proofErr w:type="spellStart"/>
      <w:r w:rsidRPr="00BA7B2D">
        <w:rPr>
          <w:sz w:val="22"/>
          <w:szCs w:val="22"/>
        </w:rPr>
        <w:t>Вейхс</w:t>
      </w:r>
      <w:proofErr w:type="spellEnd"/>
      <w:r w:rsidRPr="00BA7B2D">
        <w:rPr>
          <w:sz w:val="22"/>
          <w:szCs w:val="22"/>
        </w:rPr>
        <w:t xml:space="preserve"> и </w:t>
      </w:r>
      <w:proofErr w:type="spellStart"/>
      <w:r w:rsidRPr="00BA7B2D">
        <w:rPr>
          <w:sz w:val="22"/>
          <w:szCs w:val="22"/>
        </w:rPr>
        <w:t>Ланская</w:t>
      </w:r>
      <w:proofErr w:type="spellEnd"/>
      <w:r w:rsidRPr="00BA7B2D">
        <w:rPr>
          <w:sz w:val="22"/>
          <w:szCs w:val="22"/>
        </w:rPr>
        <w:t>.</w:t>
      </w:r>
    </w:p>
    <w:p w14:paraId="53E484DC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Фон-</w:t>
      </w:r>
      <w:proofErr w:type="spellStart"/>
      <w:r w:rsidRPr="00BA7B2D">
        <w:rPr>
          <w:sz w:val="22"/>
          <w:szCs w:val="22"/>
        </w:rPr>
        <w:t>Вейхс</w:t>
      </w:r>
      <w:proofErr w:type="spellEnd"/>
      <w:r w:rsidRPr="00BA7B2D">
        <w:rPr>
          <w:sz w:val="22"/>
          <w:szCs w:val="22"/>
        </w:rPr>
        <w:t xml:space="preserve"> не сводит с неё глаз, кружа в танце. </w:t>
      </w:r>
      <w:proofErr w:type="spellStart"/>
      <w:r w:rsidRPr="00BA7B2D">
        <w:rPr>
          <w:sz w:val="22"/>
          <w:szCs w:val="22"/>
        </w:rPr>
        <w:t>Ланская</w:t>
      </w:r>
      <w:proofErr w:type="spellEnd"/>
      <w:r w:rsidRPr="00BA7B2D">
        <w:rPr>
          <w:sz w:val="22"/>
          <w:szCs w:val="22"/>
        </w:rPr>
        <w:t xml:space="preserve"> кокетлива и любезна. </w:t>
      </w:r>
    </w:p>
    <w:p w14:paraId="00C9D8E0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ФОН-ВЕЙХС</w:t>
      </w:r>
    </w:p>
    <w:p w14:paraId="5A91B189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(немецкий)</w:t>
      </w:r>
    </w:p>
    <w:p w14:paraId="2254BC66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Вам нужно обязательно спеть для наших раненных солдат. От вашего голоса и красоты они воскреснут.</w:t>
      </w:r>
    </w:p>
    <w:p w14:paraId="27CC5C03" w14:textId="77777777" w:rsidR="00BE2952" w:rsidRPr="00BA7B2D" w:rsidRDefault="00BE2952" w:rsidP="00BE2952">
      <w:pPr>
        <w:pStyle w:val="aff4"/>
        <w:rPr>
          <w:sz w:val="22"/>
          <w:szCs w:val="22"/>
        </w:rPr>
      </w:pPr>
      <w:proofErr w:type="spellStart"/>
      <w:r w:rsidRPr="00BA7B2D">
        <w:rPr>
          <w:sz w:val="22"/>
          <w:szCs w:val="22"/>
        </w:rPr>
        <w:t>Ланская</w:t>
      </w:r>
      <w:proofErr w:type="spellEnd"/>
      <w:r w:rsidRPr="00BA7B2D">
        <w:rPr>
          <w:sz w:val="22"/>
          <w:szCs w:val="22"/>
        </w:rPr>
        <w:t xml:space="preserve"> улыбается.</w:t>
      </w:r>
    </w:p>
    <w:p w14:paraId="65F2B974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ЛАНСКАЯ</w:t>
      </w:r>
    </w:p>
    <w:p w14:paraId="2BC1733B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(немецкий)</w:t>
      </w:r>
    </w:p>
    <w:p w14:paraId="376E5AFA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Если это заживит их раны – пожалуйста.</w:t>
      </w:r>
    </w:p>
    <w:p w14:paraId="1FA4F9AC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К Винокурову тем временем подходит </w:t>
      </w:r>
      <w:proofErr w:type="spellStart"/>
      <w:r w:rsidRPr="00BA7B2D">
        <w:rPr>
          <w:sz w:val="22"/>
          <w:szCs w:val="22"/>
        </w:rPr>
        <w:t>Кюнг</w:t>
      </w:r>
      <w:proofErr w:type="spellEnd"/>
      <w:r w:rsidRPr="00BA7B2D">
        <w:rPr>
          <w:sz w:val="22"/>
          <w:szCs w:val="22"/>
        </w:rPr>
        <w:t>.</w:t>
      </w:r>
    </w:p>
    <w:p w14:paraId="170AEE97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КЮНГ</w:t>
      </w:r>
    </w:p>
    <w:p w14:paraId="196FC5B0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(немецкий)</w:t>
      </w:r>
    </w:p>
    <w:p w14:paraId="6FFFB891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Похоже, Генерал забыл, что мы на войне.</w:t>
      </w:r>
    </w:p>
    <w:p w14:paraId="40588564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ВИНОКУРОВ</w:t>
      </w:r>
    </w:p>
    <w:p w14:paraId="1F022AC4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(немецкий)</w:t>
      </w:r>
    </w:p>
    <w:p w14:paraId="312F6816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Всего один вечер.</w:t>
      </w:r>
    </w:p>
    <w:p w14:paraId="02B8E764" w14:textId="77777777" w:rsidR="00BE2952" w:rsidRPr="00BA7B2D" w:rsidRDefault="00BE2952" w:rsidP="00BE2952">
      <w:pPr>
        <w:pStyle w:val="aff4"/>
        <w:rPr>
          <w:sz w:val="22"/>
          <w:szCs w:val="22"/>
        </w:rPr>
      </w:pPr>
      <w:proofErr w:type="spellStart"/>
      <w:r w:rsidRPr="00BA7B2D">
        <w:rPr>
          <w:sz w:val="22"/>
          <w:szCs w:val="22"/>
        </w:rPr>
        <w:t>Кюнг</w:t>
      </w:r>
      <w:proofErr w:type="spellEnd"/>
      <w:r w:rsidRPr="00BA7B2D">
        <w:rPr>
          <w:sz w:val="22"/>
          <w:szCs w:val="22"/>
        </w:rPr>
        <w:t xml:space="preserve"> сдержанно улыбается.</w:t>
      </w:r>
    </w:p>
    <w:p w14:paraId="0A91A12D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КЮНГ</w:t>
      </w:r>
    </w:p>
    <w:p w14:paraId="0FE0F785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(немецкий)</w:t>
      </w:r>
    </w:p>
    <w:p w14:paraId="44846E51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Вам нужно положить своего человека в госпиталь.</w:t>
      </w:r>
    </w:p>
    <w:p w14:paraId="2788EF2F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ВИНОКУРОВ</w:t>
      </w:r>
    </w:p>
    <w:p w14:paraId="4B4CA076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(немецкий)</w:t>
      </w:r>
    </w:p>
    <w:p w14:paraId="55B4A628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В госпитале есть мой человек.</w:t>
      </w:r>
    </w:p>
    <w:p w14:paraId="0E573DD4" w14:textId="77777777" w:rsidR="00BE2952" w:rsidRPr="00BA7B2D" w:rsidRDefault="00BE2952" w:rsidP="00BE2952">
      <w:pPr>
        <w:pStyle w:val="aff4"/>
        <w:rPr>
          <w:sz w:val="22"/>
          <w:szCs w:val="22"/>
        </w:rPr>
      </w:pPr>
      <w:proofErr w:type="spellStart"/>
      <w:r w:rsidRPr="00BA7B2D">
        <w:rPr>
          <w:sz w:val="22"/>
          <w:szCs w:val="22"/>
        </w:rPr>
        <w:t>Кюнг</w:t>
      </w:r>
      <w:proofErr w:type="spellEnd"/>
      <w:r w:rsidRPr="00BA7B2D">
        <w:rPr>
          <w:sz w:val="22"/>
          <w:szCs w:val="22"/>
        </w:rPr>
        <w:t xml:space="preserve"> приподнимает брови – впечатлён.</w:t>
      </w:r>
    </w:p>
    <w:p w14:paraId="43EB93B4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КЮНГ</w:t>
      </w:r>
    </w:p>
    <w:p w14:paraId="3F8E483E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(немецкий)</w:t>
      </w:r>
    </w:p>
    <w:p w14:paraId="507642EC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Тогда пусть он следит за всеми внимательно, вам ещё нужно доказать верность Рейху.</w:t>
      </w:r>
    </w:p>
    <w:p w14:paraId="63F22DC0" w14:textId="77777777" w:rsidR="00BE2952" w:rsidRPr="00BA7B2D" w:rsidRDefault="00BE2952" w:rsidP="00BE2952">
      <w:pPr>
        <w:pStyle w:val="aff2"/>
        <w:rPr>
          <w:sz w:val="22"/>
          <w:szCs w:val="22"/>
        </w:rPr>
      </w:pPr>
      <w:r>
        <w:rPr>
          <w:sz w:val="22"/>
          <w:szCs w:val="22"/>
        </w:rPr>
        <w:t>4</w:t>
      </w:r>
      <w:r w:rsidRPr="00BA7B2D">
        <w:rPr>
          <w:sz w:val="22"/>
          <w:szCs w:val="22"/>
        </w:rPr>
        <w:t>-1</w:t>
      </w:r>
      <w:r>
        <w:rPr>
          <w:sz w:val="22"/>
          <w:szCs w:val="22"/>
        </w:rPr>
        <w:t>3</w:t>
      </w:r>
      <w:r w:rsidRPr="00BA7B2D">
        <w:rPr>
          <w:sz w:val="22"/>
          <w:szCs w:val="22"/>
        </w:rPr>
        <w:t>. ИНТ.КВАРТИРА ЛАНСКОЙ. КУХНЯ. УТРО.</w:t>
      </w:r>
    </w:p>
    <w:p w14:paraId="5CD20CAB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Винокуров суетится вокруг стола, сооружая завтрак самостоятельно. </w:t>
      </w:r>
      <w:proofErr w:type="spellStart"/>
      <w:r w:rsidRPr="00BA7B2D">
        <w:rPr>
          <w:sz w:val="22"/>
          <w:szCs w:val="22"/>
        </w:rPr>
        <w:t>Ланская</w:t>
      </w:r>
      <w:proofErr w:type="spellEnd"/>
      <w:r w:rsidRPr="00BA7B2D">
        <w:rPr>
          <w:sz w:val="22"/>
          <w:szCs w:val="22"/>
        </w:rPr>
        <w:t xml:space="preserve"> отпивает кофе из изящной чашки.</w:t>
      </w:r>
    </w:p>
    <w:p w14:paraId="013CE7DF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ВИНОКУРОВ</w:t>
      </w:r>
    </w:p>
    <w:p w14:paraId="18981122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Ты вчера всех очаровала, моя дорогая!</w:t>
      </w:r>
    </w:p>
    <w:p w14:paraId="1CD604E5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lastRenderedPageBreak/>
        <w:t>ЛАНСКАЯ</w:t>
      </w:r>
    </w:p>
    <w:p w14:paraId="5986855E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Ты доволен?</w:t>
      </w:r>
    </w:p>
    <w:p w14:paraId="18B743E0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ВИНОКУРОВ</w:t>
      </w:r>
    </w:p>
    <w:p w14:paraId="49B3A691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Ещё как. Кухарку к обеду пришлю.</w:t>
      </w:r>
    </w:p>
    <w:p w14:paraId="0C09D961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ЛАНСКАЯ</w:t>
      </w:r>
    </w:p>
    <w:p w14:paraId="70E50366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Меня не будет. Генерал попросил спеть для раненных, поэтому я пообедаю с ним.</w:t>
      </w:r>
    </w:p>
    <w:p w14:paraId="1CC063DB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Винокуров жуёт. Молчит.</w:t>
      </w:r>
    </w:p>
    <w:p w14:paraId="1BC38F85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ВИНОКУРОВ</w:t>
      </w:r>
    </w:p>
    <w:p w14:paraId="38659551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Мне же должность бургомистра предложили. Нужно заручиться поддержкой населения. Я тоже весь в разъездах. Но к ужину буду.</w:t>
      </w:r>
    </w:p>
    <w:p w14:paraId="2C1E2084" w14:textId="77777777" w:rsidR="00BE2952" w:rsidRPr="00BA7B2D" w:rsidRDefault="00BE2952" w:rsidP="00BE2952">
      <w:pPr>
        <w:pStyle w:val="aff4"/>
        <w:rPr>
          <w:sz w:val="22"/>
          <w:szCs w:val="22"/>
        </w:rPr>
      </w:pPr>
      <w:proofErr w:type="spellStart"/>
      <w:r w:rsidRPr="00BA7B2D">
        <w:rPr>
          <w:sz w:val="22"/>
          <w:szCs w:val="22"/>
        </w:rPr>
        <w:t>Ланская</w:t>
      </w:r>
      <w:proofErr w:type="spellEnd"/>
      <w:r w:rsidRPr="00BA7B2D">
        <w:rPr>
          <w:sz w:val="22"/>
          <w:szCs w:val="22"/>
        </w:rPr>
        <w:t xml:space="preserve"> поднимается.</w:t>
      </w:r>
    </w:p>
    <w:p w14:paraId="1AD2247F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ЛАНСКАЯ</w:t>
      </w:r>
    </w:p>
    <w:p w14:paraId="0ACEECFD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Если я задержусь – не сиди голодный. Как думаешь, платье голубое для солдат, как?</w:t>
      </w:r>
    </w:p>
    <w:p w14:paraId="3F665903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ВИНОКУРОВ</w:t>
      </w:r>
    </w:p>
    <w:p w14:paraId="54719D48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Голубое тебе очень идёт.</w:t>
      </w:r>
    </w:p>
    <w:p w14:paraId="25ABC127" w14:textId="77777777" w:rsidR="00BE2952" w:rsidRPr="00BA7B2D" w:rsidRDefault="00BE2952" w:rsidP="00BE2952">
      <w:pPr>
        <w:pStyle w:val="aff4"/>
        <w:rPr>
          <w:sz w:val="22"/>
          <w:szCs w:val="22"/>
        </w:rPr>
      </w:pPr>
      <w:proofErr w:type="spellStart"/>
      <w:r w:rsidRPr="00BA7B2D">
        <w:rPr>
          <w:sz w:val="22"/>
          <w:szCs w:val="22"/>
        </w:rPr>
        <w:t>Ланская</w:t>
      </w:r>
      <w:proofErr w:type="spellEnd"/>
      <w:r w:rsidRPr="00BA7B2D">
        <w:rPr>
          <w:sz w:val="22"/>
          <w:szCs w:val="22"/>
        </w:rPr>
        <w:t>, кивнув, уходит.</w:t>
      </w:r>
    </w:p>
    <w:p w14:paraId="491DC185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ВИНОКУРОВ</w:t>
      </w:r>
    </w:p>
    <w:p w14:paraId="1595E8AE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Кира. Ты же со мной? Мы же вместе, да? Ты хочешь быть женой бургомистра?</w:t>
      </w:r>
    </w:p>
    <w:p w14:paraId="330C1B20" w14:textId="77777777" w:rsidR="00BE2952" w:rsidRPr="00BA7B2D" w:rsidRDefault="00BE2952" w:rsidP="00BE2952">
      <w:pPr>
        <w:pStyle w:val="aff4"/>
        <w:rPr>
          <w:sz w:val="22"/>
          <w:szCs w:val="22"/>
        </w:rPr>
      </w:pPr>
      <w:proofErr w:type="spellStart"/>
      <w:r w:rsidRPr="00BA7B2D">
        <w:rPr>
          <w:sz w:val="22"/>
          <w:szCs w:val="22"/>
        </w:rPr>
        <w:t>Ланская</w:t>
      </w:r>
      <w:proofErr w:type="spellEnd"/>
      <w:r w:rsidRPr="00BA7B2D">
        <w:rPr>
          <w:sz w:val="22"/>
          <w:szCs w:val="22"/>
        </w:rPr>
        <w:t xml:space="preserve"> оборачивается в дверном проёме, улыбается.</w:t>
      </w:r>
    </w:p>
    <w:p w14:paraId="72797223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ЛАНСКАЯ</w:t>
      </w:r>
    </w:p>
    <w:p w14:paraId="381CAEEA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 xml:space="preserve">Виктор, я тебя умоляю: дай покой. Делаешь дело – и делай. Жизнь одна. </w:t>
      </w:r>
    </w:p>
    <w:p w14:paraId="3F6F06C6" w14:textId="77777777" w:rsidR="00BE2952" w:rsidRPr="00BA7B2D" w:rsidRDefault="00BE2952" w:rsidP="00BE2952">
      <w:pPr>
        <w:pStyle w:val="aff4"/>
        <w:rPr>
          <w:sz w:val="22"/>
          <w:szCs w:val="22"/>
        </w:rPr>
      </w:pPr>
      <w:proofErr w:type="spellStart"/>
      <w:r w:rsidRPr="00BA7B2D">
        <w:rPr>
          <w:sz w:val="22"/>
          <w:szCs w:val="22"/>
        </w:rPr>
        <w:t>Ланская</w:t>
      </w:r>
      <w:proofErr w:type="spellEnd"/>
      <w:r w:rsidRPr="00BA7B2D">
        <w:rPr>
          <w:sz w:val="22"/>
          <w:szCs w:val="22"/>
        </w:rPr>
        <w:t xml:space="preserve"> уходит. Винокуров отдвигает кашу, молчит.</w:t>
      </w:r>
    </w:p>
    <w:p w14:paraId="2163A383" w14:textId="77777777" w:rsidR="00BE2952" w:rsidRPr="00BA7B2D" w:rsidRDefault="00BE2952" w:rsidP="00BE2952">
      <w:pPr>
        <w:pStyle w:val="aff2"/>
        <w:rPr>
          <w:sz w:val="22"/>
          <w:szCs w:val="22"/>
        </w:rPr>
      </w:pPr>
      <w:r>
        <w:rPr>
          <w:sz w:val="22"/>
          <w:szCs w:val="22"/>
        </w:rPr>
        <w:t>4</w:t>
      </w:r>
      <w:r w:rsidRPr="00BA7B2D">
        <w:rPr>
          <w:sz w:val="22"/>
          <w:szCs w:val="22"/>
        </w:rPr>
        <w:t>-</w:t>
      </w:r>
      <w:r>
        <w:rPr>
          <w:sz w:val="22"/>
          <w:szCs w:val="22"/>
        </w:rPr>
        <w:t>14</w:t>
      </w:r>
      <w:r w:rsidRPr="00BA7B2D">
        <w:rPr>
          <w:sz w:val="22"/>
          <w:szCs w:val="22"/>
        </w:rPr>
        <w:t>. НАТ. У ШКОЛЫ. ДЕНЬ.</w:t>
      </w:r>
    </w:p>
    <w:p w14:paraId="06849A4E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К школе подъезжает грузовик с солдатами </w:t>
      </w:r>
      <w:proofErr w:type="spellStart"/>
      <w:r w:rsidRPr="00BA7B2D">
        <w:rPr>
          <w:sz w:val="22"/>
          <w:szCs w:val="22"/>
        </w:rPr>
        <w:t>Вермахата</w:t>
      </w:r>
      <w:proofErr w:type="spellEnd"/>
      <w:r w:rsidRPr="00BA7B2D">
        <w:rPr>
          <w:sz w:val="22"/>
          <w:szCs w:val="22"/>
        </w:rPr>
        <w:t xml:space="preserve">. Они выпрыгивают из кузова. Из машины выходит </w:t>
      </w:r>
      <w:proofErr w:type="spellStart"/>
      <w:r w:rsidRPr="00BA7B2D">
        <w:rPr>
          <w:sz w:val="22"/>
          <w:szCs w:val="22"/>
        </w:rPr>
        <w:t>Шоненнберг</w:t>
      </w:r>
      <w:proofErr w:type="spellEnd"/>
      <w:r w:rsidRPr="00BA7B2D">
        <w:rPr>
          <w:sz w:val="22"/>
          <w:szCs w:val="22"/>
        </w:rPr>
        <w:t xml:space="preserve"> и </w:t>
      </w:r>
      <w:proofErr w:type="spellStart"/>
      <w:r w:rsidRPr="00BA7B2D">
        <w:rPr>
          <w:sz w:val="22"/>
          <w:szCs w:val="22"/>
        </w:rPr>
        <w:t>Гауптман</w:t>
      </w:r>
      <w:proofErr w:type="spellEnd"/>
      <w:r w:rsidRPr="00BA7B2D">
        <w:rPr>
          <w:sz w:val="22"/>
          <w:szCs w:val="22"/>
        </w:rPr>
        <w:t>. По ступенькам вниз сбегает Вера.</w:t>
      </w:r>
    </w:p>
    <w:p w14:paraId="28206147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ШОНЕННБЕРГ</w:t>
      </w:r>
    </w:p>
    <w:p w14:paraId="7D40AA72" w14:textId="77777777" w:rsidR="00BE2952" w:rsidRPr="00BA7B2D" w:rsidRDefault="00BE2952" w:rsidP="00BE2952">
      <w:pPr>
        <w:pStyle w:val="aff6"/>
        <w:rPr>
          <w:sz w:val="22"/>
          <w:szCs w:val="22"/>
        </w:rPr>
      </w:pPr>
      <w:proofErr w:type="spellStart"/>
      <w:r w:rsidRPr="00BA7B2D">
        <w:rPr>
          <w:sz w:val="22"/>
          <w:szCs w:val="22"/>
        </w:rPr>
        <w:t>Дзень</w:t>
      </w:r>
      <w:proofErr w:type="spellEnd"/>
      <w:r w:rsidRPr="00BA7B2D">
        <w:rPr>
          <w:sz w:val="22"/>
          <w:szCs w:val="22"/>
        </w:rPr>
        <w:t xml:space="preserve"> добры, пани докторка.</w:t>
      </w:r>
    </w:p>
    <w:p w14:paraId="34D7C675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ВЕРА</w:t>
      </w:r>
    </w:p>
    <w:p w14:paraId="54E557D6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Добрый. Что это?</w:t>
      </w:r>
    </w:p>
    <w:p w14:paraId="7D6784B4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ШОНЕННБЕРГ</w:t>
      </w:r>
    </w:p>
    <w:p w14:paraId="075AF70A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 xml:space="preserve">Все </w:t>
      </w:r>
      <w:proofErr w:type="spellStart"/>
      <w:r w:rsidRPr="00BA7B2D">
        <w:rPr>
          <w:sz w:val="22"/>
          <w:szCs w:val="22"/>
        </w:rPr>
        <w:t>пацьент</w:t>
      </w:r>
      <w:proofErr w:type="spellEnd"/>
      <w:r w:rsidRPr="00BA7B2D">
        <w:rPr>
          <w:sz w:val="22"/>
          <w:szCs w:val="22"/>
        </w:rPr>
        <w:t xml:space="preserve"> в единой покое.</w:t>
      </w:r>
    </w:p>
    <w:p w14:paraId="47C3E1AC" w14:textId="77777777" w:rsidR="00BE2952" w:rsidRPr="00BA7B2D" w:rsidRDefault="00BE2952" w:rsidP="00BE2952">
      <w:pPr>
        <w:pStyle w:val="aff4"/>
        <w:rPr>
          <w:sz w:val="22"/>
          <w:szCs w:val="22"/>
        </w:rPr>
      </w:pPr>
      <w:proofErr w:type="spellStart"/>
      <w:r w:rsidRPr="00BA7B2D">
        <w:rPr>
          <w:sz w:val="22"/>
          <w:szCs w:val="22"/>
        </w:rPr>
        <w:lastRenderedPageBreak/>
        <w:t>Шоненнберг</w:t>
      </w:r>
      <w:proofErr w:type="spellEnd"/>
      <w:r w:rsidRPr="00BA7B2D">
        <w:rPr>
          <w:sz w:val="22"/>
          <w:szCs w:val="22"/>
        </w:rPr>
        <w:t xml:space="preserve"> идёт внутрь, Вера за ним. Солдаты заносят внутрь доски.</w:t>
      </w:r>
    </w:p>
    <w:p w14:paraId="40B54F50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ВЕРА</w:t>
      </w:r>
    </w:p>
    <w:p w14:paraId="06B08303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Зачем в единые покои?</w:t>
      </w:r>
    </w:p>
    <w:p w14:paraId="3C9EC07D" w14:textId="77777777" w:rsidR="00BE2952" w:rsidRPr="00BA7B2D" w:rsidRDefault="00BE2952" w:rsidP="00BE2952">
      <w:pPr>
        <w:pStyle w:val="aff2"/>
        <w:rPr>
          <w:sz w:val="22"/>
          <w:szCs w:val="22"/>
        </w:rPr>
      </w:pPr>
      <w:r>
        <w:rPr>
          <w:sz w:val="22"/>
          <w:szCs w:val="22"/>
        </w:rPr>
        <w:t>4</w:t>
      </w:r>
      <w:r w:rsidRPr="00BA7B2D">
        <w:rPr>
          <w:sz w:val="22"/>
          <w:szCs w:val="22"/>
        </w:rPr>
        <w:t>-</w:t>
      </w:r>
      <w:r>
        <w:rPr>
          <w:sz w:val="22"/>
          <w:szCs w:val="22"/>
        </w:rPr>
        <w:t>15</w:t>
      </w:r>
      <w:r w:rsidRPr="00BA7B2D">
        <w:rPr>
          <w:sz w:val="22"/>
          <w:szCs w:val="22"/>
        </w:rPr>
        <w:t>. ИНТ. ШКОЛА. ХОЛЛ. ДЕНЬ.</w:t>
      </w:r>
    </w:p>
    <w:p w14:paraId="314B504E" w14:textId="77777777" w:rsidR="00BE2952" w:rsidRPr="00BA7B2D" w:rsidRDefault="00BE2952" w:rsidP="00BE2952">
      <w:pPr>
        <w:pStyle w:val="aff4"/>
        <w:rPr>
          <w:sz w:val="22"/>
          <w:szCs w:val="22"/>
        </w:rPr>
      </w:pPr>
      <w:proofErr w:type="spellStart"/>
      <w:r w:rsidRPr="00BA7B2D">
        <w:rPr>
          <w:sz w:val="22"/>
          <w:szCs w:val="22"/>
        </w:rPr>
        <w:t>Шоненнберг</w:t>
      </w:r>
      <w:proofErr w:type="spellEnd"/>
      <w:r w:rsidRPr="00BA7B2D">
        <w:rPr>
          <w:sz w:val="22"/>
          <w:szCs w:val="22"/>
        </w:rPr>
        <w:t xml:space="preserve"> идёт по коридору, Вера за ним. Домка, который прятался, быстро уходит из больницы, пока на него не обращают внимания. </w:t>
      </w:r>
    </w:p>
    <w:p w14:paraId="31549275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ШОНЕННБЕРГ</w:t>
      </w:r>
    </w:p>
    <w:p w14:paraId="14836F58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 xml:space="preserve">Все </w:t>
      </w:r>
      <w:proofErr w:type="spellStart"/>
      <w:r w:rsidRPr="00BA7B2D">
        <w:rPr>
          <w:sz w:val="22"/>
          <w:szCs w:val="22"/>
        </w:rPr>
        <w:t>пацьент</w:t>
      </w:r>
      <w:proofErr w:type="spellEnd"/>
      <w:r w:rsidRPr="00BA7B2D">
        <w:rPr>
          <w:sz w:val="22"/>
          <w:szCs w:val="22"/>
        </w:rPr>
        <w:t xml:space="preserve"> большой зал. </w:t>
      </w:r>
      <w:proofErr w:type="spellStart"/>
      <w:r w:rsidRPr="00BA7B2D">
        <w:rPr>
          <w:sz w:val="22"/>
          <w:szCs w:val="22"/>
        </w:rPr>
        <w:t>Други</w:t>
      </w:r>
      <w:proofErr w:type="spellEnd"/>
      <w:r w:rsidRPr="00BA7B2D">
        <w:rPr>
          <w:sz w:val="22"/>
          <w:szCs w:val="22"/>
        </w:rPr>
        <w:t xml:space="preserve"> покое </w:t>
      </w:r>
      <w:proofErr w:type="spellStart"/>
      <w:r w:rsidRPr="00BA7B2D">
        <w:rPr>
          <w:sz w:val="22"/>
          <w:szCs w:val="22"/>
        </w:rPr>
        <w:t>золдат</w:t>
      </w:r>
      <w:proofErr w:type="spellEnd"/>
      <w:r w:rsidRPr="00BA7B2D">
        <w:rPr>
          <w:sz w:val="22"/>
          <w:szCs w:val="22"/>
        </w:rPr>
        <w:t xml:space="preserve"> замкнуть.</w:t>
      </w:r>
    </w:p>
    <w:p w14:paraId="11533879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ВЕРА</w:t>
      </w:r>
    </w:p>
    <w:p w14:paraId="40AA2198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Почему?</w:t>
      </w:r>
    </w:p>
    <w:p w14:paraId="59D7A16E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ШОНЕННБЕРГ</w:t>
      </w:r>
    </w:p>
    <w:p w14:paraId="4058D14D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 xml:space="preserve">То наказ. Все </w:t>
      </w:r>
      <w:proofErr w:type="spellStart"/>
      <w:r w:rsidRPr="00BA7B2D">
        <w:rPr>
          <w:sz w:val="22"/>
          <w:szCs w:val="22"/>
        </w:rPr>
        <w:t>пацьент</w:t>
      </w:r>
      <w:proofErr w:type="spellEnd"/>
      <w:r w:rsidRPr="00BA7B2D">
        <w:rPr>
          <w:sz w:val="22"/>
          <w:szCs w:val="22"/>
        </w:rPr>
        <w:t xml:space="preserve"> вместе.</w:t>
      </w:r>
    </w:p>
    <w:p w14:paraId="2A6256BC" w14:textId="77777777" w:rsidR="00BE2952" w:rsidRPr="00BA7B2D" w:rsidRDefault="00BE2952" w:rsidP="00BE2952">
      <w:pPr>
        <w:pStyle w:val="aff6"/>
        <w:rPr>
          <w:sz w:val="22"/>
          <w:szCs w:val="22"/>
        </w:rPr>
      </w:pPr>
    </w:p>
    <w:p w14:paraId="19A62305" w14:textId="77777777" w:rsidR="00BE2952" w:rsidRPr="00BA7B2D" w:rsidRDefault="00BE2952" w:rsidP="00BE2952">
      <w:pPr>
        <w:pStyle w:val="aff4"/>
        <w:rPr>
          <w:sz w:val="22"/>
          <w:szCs w:val="22"/>
        </w:rPr>
      </w:pPr>
      <w:proofErr w:type="spellStart"/>
      <w:r w:rsidRPr="00BA7B2D">
        <w:rPr>
          <w:sz w:val="22"/>
          <w:szCs w:val="22"/>
        </w:rPr>
        <w:t>Шоненнберг</w:t>
      </w:r>
      <w:proofErr w:type="spellEnd"/>
      <w:r w:rsidRPr="00BA7B2D">
        <w:rPr>
          <w:sz w:val="22"/>
          <w:szCs w:val="22"/>
        </w:rPr>
        <w:t xml:space="preserve"> открывает перед Верой стеклянную дверь, посади Веры уже столпились солдаты.</w:t>
      </w:r>
    </w:p>
    <w:p w14:paraId="159A3D8D" w14:textId="77777777" w:rsidR="00BE2952" w:rsidRPr="00BA7B2D" w:rsidRDefault="00BE2952" w:rsidP="00BE2952">
      <w:pPr>
        <w:pStyle w:val="aff2"/>
        <w:rPr>
          <w:sz w:val="22"/>
          <w:szCs w:val="22"/>
        </w:rPr>
      </w:pPr>
      <w:r>
        <w:rPr>
          <w:sz w:val="22"/>
          <w:szCs w:val="22"/>
        </w:rPr>
        <w:t>4</w:t>
      </w:r>
      <w:r w:rsidRPr="00BA7B2D">
        <w:rPr>
          <w:sz w:val="22"/>
          <w:szCs w:val="22"/>
        </w:rPr>
        <w:t>-</w:t>
      </w:r>
      <w:r>
        <w:rPr>
          <w:sz w:val="22"/>
          <w:szCs w:val="22"/>
        </w:rPr>
        <w:t>16</w:t>
      </w:r>
      <w:r w:rsidRPr="00BA7B2D">
        <w:rPr>
          <w:sz w:val="22"/>
          <w:szCs w:val="22"/>
        </w:rPr>
        <w:t>. НАТ. УЛИЦА ГОРОДА. ОКРАИНА. ДЕНЬ.</w:t>
      </w:r>
    </w:p>
    <w:p w14:paraId="59380FAE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Домка идёт перебежками по городу. Людей выгоняют из домов.</w:t>
      </w:r>
    </w:p>
    <w:p w14:paraId="56BE6EA9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НЕМЕЦКИЙ СОЛДАТ</w:t>
      </w:r>
    </w:p>
    <w:p w14:paraId="62A82B2D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(немецкий)</w:t>
      </w:r>
    </w:p>
    <w:p w14:paraId="688D38C2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Быстрее, вы будете жить в специальном секторе. Уплотняем город, быстрее.</w:t>
      </w:r>
    </w:p>
    <w:p w14:paraId="0CC75B66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Домка идёт против течения людей, которых гонят в одну сторону. Он сильно осторожничает, что не уходит от внимания ПАТРУЛЬНОГО СОЛДАТА. Подумав, он отправляется за </w:t>
      </w:r>
      <w:proofErr w:type="spellStart"/>
      <w:r w:rsidRPr="00BA7B2D">
        <w:rPr>
          <w:sz w:val="22"/>
          <w:szCs w:val="22"/>
        </w:rPr>
        <w:t>Домкой</w:t>
      </w:r>
      <w:proofErr w:type="spellEnd"/>
      <w:r w:rsidRPr="00BA7B2D">
        <w:rPr>
          <w:sz w:val="22"/>
          <w:szCs w:val="22"/>
        </w:rPr>
        <w:t>, следуя так же аккуратно, как он.</w:t>
      </w:r>
    </w:p>
    <w:p w14:paraId="570A0144" w14:textId="77777777" w:rsidR="00BE2952" w:rsidRPr="00BA7B2D" w:rsidRDefault="00BE2952" w:rsidP="00BE2952">
      <w:pPr>
        <w:pStyle w:val="aff2"/>
        <w:rPr>
          <w:sz w:val="22"/>
          <w:szCs w:val="22"/>
        </w:rPr>
      </w:pPr>
      <w:r>
        <w:rPr>
          <w:sz w:val="22"/>
          <w:szCs w:val="22"/>
        </w:rPr>
        <w:t>4</w:t>
      </w:r>
      <w:r w:rsidRPr="00BA7B2D">
        <w:rPr>
          <w:sz w:val="22"/>
          <w:szCs w:val="22"/>
        </w:rPr>
        <w:t>-</w:t>
      </w:r>
      <w:r>
        <w:rPr>
          <w:sz w:val="22"/>
          <w:szCs w:val="22"/>
        </w:rPr>
        <w:t>17</w:t>
      </w:r>
      <w:r w:rsidRPr="00BA7B2D">
        <w:rPr>
          <w:sz w:val="22"/>
          <w:szCs w:val="22"/>
        </w:rPr>
        <w:t>. ИНТ. ДОм ТЁТИ ФЕНИ. ДЕНЬ.</w:t>
      </w:r>
    </w:p>
    <w:p w14:paraId="35DF63CC" w14:textId="77777777" w:rsidR="00BE2952" w:rsidRPr="00BA7B2D" w:rsidRDefault="00BE2952" w:rsidP="00BE2952">
      <w:pPr>
        <w:pStyle w:val="aff4"/>
        <w:rPr>
          <w:sz w:val="22"/>
          <w:szCs w:val="22"/>
        </w:rPr>
      </w:pPr>
      <w:proofErr w:type="spellStart"/>
      <w:r w:rsidRPr="00BA7B2D">
        <w:rPr>
          <w:sz w:val="22"/>
          <w:szCs w:val="22"/>
        </w:rPr>
        <w:t>Блитштейны</w:t>
      </w:r>
      <w:proofErr w:type="spellEnd"/>
      <w:r w:rsidRPr="00BA7B2D">
        <w:rPr>
          <w:sz w:val="22"/>
          <w:szCs w:val="22"/>
        </w:rPr>
        <w:t xml:space="preserve"> спят на полу. Слышится тихий стук в дверь, Мирра </w:t>
      </w:r>
      <w:proofErr w:type="spellStart"/>
      <w:r w:rsidRPr="00BA7B2D">
        <w:rPr>
          <w:sz w:val="22"/>
          <w:szCs w:val="22"/>
        </w:rPr>
        <w:t>прысыпается</w:t>
      </w:r>
      <w:proofErr w:type="spellEnd"/>
      <w:r w:rsidRPr="00BA7B2D">
        <w:rPr>
          <w:sz w:val="22"/>
          <w:szCs w:val="22"/>
        </w:rPr>
        <w:t xml:space="preserve"> моментально. Прислушивается, стук повторяется. Трясёт Бориса.</w:t>
      </w:r>
    </w:p>
    <w:p w14:paraId="560457A2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МИРРА</w:t>
      </w:r>
    </w:p>
    <w:p w14:paraId="7FA2C979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(одними губами)</w:t>
      </w:r>
    </w:p>
    <w:p w14:paraId="23182F2E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Кто-то стучит.</w:t>
      </w:r>
    </w:p>
    <w:p w14:paraId="71D6B3E0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Борис прислушивается, приложив палец к губам. Тут стук начинает раздаваться снова, но он метрически не монотонный. Борис не понимает, а Мирра вслушивается, качает головой и вдруг начинает тихо подпевать.</w:t>
      </w:r>
    </w:p>
    <w:p w14:paraId="54BF931B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Мирра</w:t>
      </w:r>
    </w:p>
    <w:p w14:paraId="547B6107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…отречемся от старого ми-и-</w:t>
      </w:r>
      <w:proofErr w:type="spellStart"/>
      <w:r w:rsidRPr="00BA7B2D">
        <w:rPr>
          <w:sz w:val="22"/>
          <w:szCs w:val="22"/>
        </w:rPr>
        <w:t>ира</w:t>
      </w:r>
      <w:proofErr w:type="spellEnd"/>
      <w:r w:rsidRPr="00BA7B2D">
        <w:rPr>
          <w:sz w:val="22"/>
          <w:szCs w:val="22"/>
        </w:rPr>
        <w:t xml:space="preserve">, </w:t>
      </w:r>
      <w:proofErr w:type="spellStart"/>
      <w:r w:rsidRPr="00BA7B2D">
        <w:rPr>
          <w:sz w:val="22"/>
          <w:szCs w:val="22"/>
        </w:rPr>
        <w:t>отрехнем</w:t>
      </w:r>
      <w:proofErr w:type="spellEnd"/>
      <w:r w:rsidRPr="00BA7B2D">
        <w:rPr>
          <w:sz w:val="22"/>
          <w:szCs w:val="22"/>
        </w:rPr>
        <w:t xml:space="preserve"> его прах с наших ног.</w:t>
      </w:r>
    </w:p>
    <w:p w14:paraId="1C462ACD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Мирра ползёт к двери, Борис машет руками: нет! Мирра дёргает комод, которым они подпирали дверь, образуется щель, в которую ныряет Домка.</w:t>
      </w:r>
    </w:p>
    <w:p w14:paraId="4AE4CB78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lastRenderedPageBreak/>
        <w:t>МИРРА</w:t>
      </w:r>
    </w:p>
    <w:p w14:paraId="465EA1FF" w14:textId="77777777" w:rsidR="00BE2952" w:rsidRPr="00BA7B2D" w:rsidRDefault="00BE2952" w:rsidP="00BE2952">
      <w:pPr>
        <w:pStyle w:val="aff6"/>
        <w:rPr>
          <w:sz w:val="22"/>
          <w:szCs w:val="22"/>
        </w:rPr>
      </w:pPr>
      <w:proofErr w:type="spellStart"/>
      <w:r w:rsidRPr="00BA7B2D">
        <w:rPr>
          <w:sz w:val="22"/>
          <w:szCs w:val="22"/>
        </w:rPr>
        <w:t>Дамирка</w:t>
      </w:r>
      <w:proofErr w:type="spellEnd"/>
      <w:r w:rsidRPr="00BA7B2D">
        <w:rPr>
          <w:sz w:val="22"/>
          <w:szCs w:val="22"/>
        </w:rPr>
        <w:t>! Ты как тут? Что случилось?</w:t>
      </w:r>
    </w:p>
    <w:p w14:paraId="37798097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БОРИС</w:t>
      </w:r>
    </w:p>
    <w:p w14:paraId="4B46E93C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На пол оба!</w:t>
      </w:r>
    </w:p>
    <w:p w14:paraId="7A6E8E77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Дамир и Мирра присаживаются. Мирра тащит Домку в комнату.</w:t>
      </w:r>
    </w:p>
    <w:p w14:paraId="7E5C6C1B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ДОМКА</w:t>
      </w:r>
    </w:p>
    <w:p w14:paraId="3AAC31D5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Я письмо принёс от Раечки.</w:t>
      </w:r>
    </w:p>
    <w:p w14:paraId="7B00931D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МИРРА</w:t>
      </w:r>
    </w:p>
    <w:p w14:paraId="6018BE76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Да ты что? Вот это вы придумали! Вот это ты молодец!</w:t>
      </w:r>
    </w:p>
    <w:p w14:paraId="304FA9AF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Домка вытаскивает луковицу.</w:t>
      </w:r>
    </w:p>
    <w:p w14:paraId="7B2D58DD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ДОМКА</w:t>
      </w:r>
    </w:p>
    <w:p w14:paraId="15B722A1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И вот ещё. Что смог.</w:t>
      </w:r>
    </w:p>
    <w:p w14:paraId="2DB83635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БОРИС</w:t>
      </w:r>
    </w:p>
    <w:p w14:paraId="0F04602E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Ты как дошёл, опасно же---</w:t>
      </w:r>
    </w:p>
    <w:p w14:paraId="35EA7EC8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ДОМКА</w:t>
      </w:r>
    </w:p>
    <w:p w14:paraId="000E8FBC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(важно)</w:t>
      </w:r>
    </w:p>
    <w:p w14:paraId="49ACC0F0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Да я прятался, я это умею---</w:t>
      </w:r>
    </w:p>
    <w:p w14:paraId="0372A663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В этот момент со стороны улицы по входной двери раздается автоматная очередь. Кто-то бьёт в дверь сапогом.</w:t>
      </w:r>
    </w:p>
    <w:p w14:paraId="6065D3FE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ДОМКА</w:t>
      </w:r>
    </w:p>
    <w:p w14:paraId="3D82A1AC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(испугано)</w:t>
      </w:r>
    </w:p>
    <w:p w14:paraId="57811AA0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 xml:space="preserve">Это не я! </w:t>
      </w:r>
    </w:p>
    <w:p w14:paraId="0EE74F7C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БОРИС</w:t>
      </w:r>
    </w:p>
    <w:p w14:paraId="5AE0F5FA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В окно, быстро.</w:t>
      </w:r>
    </w:p>
    <w:p w14:paraId="03495EED" w14:textId="77777777" w:rsidR="00BE2952" w:rsidRPr="00BA7B2D" w:rsidRDefault="00BE2952" w:rsidP="00BE2952">
      <w:pPr>
        <w:pStyle w:val="aff2"/>
        <w:rPr>
          <w:sz w:val="22"/>
          <w:szCs w:val="22"/>
        </w:rPr>
      </w:pPr>
      <w:r>
        <w:rPr>
          <w:sz w:val="22"/>
          <w:szCs w:val="22"/>
        </w:rPr>
        <w:t>4</w:t>
      </w:r>
      <w:r w:rsidRPr="00BA7B2D">
        <w:rPr>
          <w:sz w:val="22"/>
          <w:szCs w:val="22"/>
        </w:rPr>
        <w:t>-</w:t>
      </w:r>
      <w:r>
        <w:rPr>
          <w:sz w:val="22"/>
          <w:szCs w:val="22"/>
        </w:rPr>
        <w:t>18</w:t>
      </w:r>
      <w:r w:rsidRPr="00BA7B2D">
        <w:rPr>
          <w:sz w:val="22"/>
          <w:szCs w:val="22"/>
        </w:rPr>
        <w:t>. НАТ. ДОм ТЁТИ ФЕНИ. задний двор. ДЕНЬ.</w:t>
      </w:r>
    </w:p>
    <w:p w14:paraId="30CB5B2D" w14:textId="77777777" w:rsidR="00BE2952" w:rsidRPr="00BA7B2D" w:rsidRDefault="00BE2952" w:rsidP="00BE2952">
      <w:pPr>
        <w:pStyle w:val="aff4"/>
        <w:rPr>
          <w:sz w:val="22"/>
          <w:szCs w:val="22"/>
        </w:rPr>
      </w:pPr>
      <w:proofErr w:type="spellStart"/>
      <w:r w:rsidRPr="00BA7B2D">
        <w:rPr>
          <w:sz w:val="22"/>
          <w:szCs w:val="22"/>
        </w:rPr>
        <w:t>Блитштейны</w:t>
      </w:r>
      <w:proofErr w:type="spellEnd"/>
      <w:r w:rsidRPr="00BA7B2D">
        <w:rPr>
          <w:sz w:val="22"/>
          <w:szCs w:val="22"/>
        </w:rPr>
        <w:t xml:space="preserve"> и Домка выпрыгивают в окно, и несутся в глубь дворов со всех ног.</w:t>
      </w:r>
    </w:p>
    <w:p w14:paraId="0475A638" w14:textId="77777777" w:rsidR="00BE2952" w:rsidRPr="00BA7B2D" w:rsidRDefault="00BE2952" w:rsidP="00BE2952">
      <w:pPr>
        <w:pStyle w:val="aff2"/>
        <w:rPr>
          <w:sz w:val="22"/>
          <w:szCs w:val="22"/>
        </w:rPr>
      </w:pPr>
      <w:r>
        <w:rPr>
          <w:sz w:val="22"/>
          <w:szCs w:val="22"/>
        </w:rPr>
        <w:t>4</w:t>
      </w:r>
      <w:r w:rsidRPr="00BA7B2D">
        <w:rPr>
          <w:sz w:val="22"/>
          <w:szCs w:val="22"/>
        </w:rPr>
        <w:t>-</w:t>
      </w:r>
      <w:r>
        <w:rPr>
          <w:sz w:val="22"/>
          <w:szCs w:val="22"/>
        </w:rPr>
        <w:t>19</w:t>
      </w:r>
      <w:r w:rsidRPr="00BA7B2D">
        <w:rPr>
          <w:sz w:val="22"/>
          <w:szCs w:val="22"/>
        </w:rPr>
        <w:t>. ИНТ. ДОм ТЁТИ ФЕНИ. ДЕНЬ.</w:t>
      </w:r>
    </w:p>
    <w:p w14:paraId="307666CB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Отодвинув частично комод, немецкий солдат заглядывает внутрь – никого. Обойдя дом видит распахнутое окно и беглецов, скрывающихся во дворах. </w:t>
      </w:r>
    </w:p>
    <w:p w14:paraId="49525948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Немецкий солдат пускается в погоню.</w:t>
      </w:r>
    </w:p>
    <w:p w14:paraId="7737E955" w14:textId="77777777" w:rsidR="00BE2952" w:rsidRPr="00BA7B2D" w:rsidRDefault="00BE2952" w:rsidP="00BE2952">
      <w:pPr>
        <w:pStyle w:val="aff2"/>
        <w:rPr>
          <w:sz w:val="22"/>
          <w:szCs w:val="22"/>
        </w:rPr>
      </w:pPr>
      <w:r>
        <w:rPr>
          <w:sz w:val="22"/>
          <w:szCs w:val="22"/>
        </w:rPr>
        <w:t>4</w:t>
      </w:r>
      <w:r w:rsidRPr="00BA7B2D">
        <w:rPr>
          <w:sz w:val="22"/>
          <w:szCs w:val="22"/>
        </w:rPr>
        <w:t>-</w:t>
      </w:r>
      <w:r>
        <w:rPr>
          <w:sz w:val="22"/>
          <w:szCs w:val="22"/>
        </w:rPr>
        <w:t>20</w:t>
      </w:r>
      <w:r w:rsidRPr="00BA7B2D">
        <w:rPr>
          <w:sz w:val="22"/>
          <w:szCs w:val="22"/>
        </w:rPr>
        <w:t xml:space="preserve">. НАТ. ДВОРЫ У ТКАЦКОЙ ФАБРИКИ. ДЕНЬ. </w:t>
      </w:r>
    </w:p>
    <w:p w14:paraId="36FF5B57" w14:textId="77777777" w:rsidR="00BE2952" w:rsidRPr="00BA7B2D" w:rsidRDefault="00BE2952" w:rsidP="00BE2952">
      <w:pPr>
        <w:pStyle w:val="aff4"/>
        <w:rPr>
          <w:sz w:val="22"/>
          <w:szCs w:val="22"/>
        </w:rPr>
      </w:pPr>
      <w:proofErr w:type="spellStart"/>
      <w:r w:rsidRPr="00BA7B2D">
        <w:rPr>
          <w:sz w:val="22"/>
          <w:szCs w:val="22"/>
        </w:rPr>
        <w:t>Блитштейны</w:t>
      </w:r>
      <w:proofErr w:type="spellEnd"/>
      <w:r w:rsidRPr="00BA7B2D">
        <w:rPr>
          <w:sz w:val="22"/>
          <w:szCs w:val="22"/>
        </w:rPr>
        <w:t xml:space="preserve"> бегут по дворам, петляют. Бегущий за ними немец, каждый раз, когда они появляются – открывает огонь.</w:t>
      </w:r>
    </w:p>
    <w:p w14:paraId="7D5FDD03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Нырнув в подворотню, Мирра видит открытую дверь фабрики.</w:t>
      </w:r>
    </w:p>
    <w:p w14:paraId="61AEB612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МИРРА</w:t>
      </w:r>
    </w:p>
    <w:p w14:paraId="068BC5A8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Сюда-сюда!</w:t>
      </w:r>
    </w:p>
    <w:p w14:paraId="3B2A6DD6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lastRenderedPageBreak/>
        <w:t>Они забегают внутрь.</w:t>
      </w:r>
    </w:p>
    <w:p w14:paraId="65C4803C" w14:textId="77777777" w:rsidR="00BE2952" w:rsidRPr="00BA7B2D" w:rsidRDefault="00BE2952" w:rsidP="00BE2952">
      <w:pPr>
        <w:pStyle w:val="aff2"/>
        <w:rPr>
          <w:sz w:val="22"/>
          <w:szCs w:val="22"/>
        </w:rPr>
      </w:pPr>
      <w:r>
        <w:rPr>
          <w:sz w:val="22"/>
          <w:szCs w:val="22"/>
        </w:rPr>
        <w:t>4</w:t>
      </w:r>
      <w:r w:rsidRPr="00BA7B2D">
        <w:rPr>
          <w:sz w:val="22"/>
          <w:szCs w:val="22"/>
        </w:rPr>
        <w:t>-</w:t>
      </w:r>
      <w:r>
        <w:rPr>
          <w:sz w:val="22"/>
          <w:szCs w:val="22"/>
        </w:rPr>
        <w:t>21</w:t>
      </w:r>
      <w:r w:rsidRPr="00BA7B2D">
        <w:rPr>
          <w:sz w:val="22"/>
          <w:szCs w:val="22"/>
        </w:rPr>
        <w:t xml:space="preserve">. ИНТ. ТКАЦКАЯ ФАБРИКА. КОТЕЛЬНАЯ. ДЕНЬ. </w:t>
      </w:r>
    </w:p>
    <w:p w14:paraId="3E78614D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Они оказываются в котельной, заполненной ржавыми трубами и старым оборудованием. Воздух густ от запаха масла и металла. Домка замечает узкий проход, ведущий в другое помещение.</w:t>
      </w:r>
    </w:p>
    <w:p w14:paraId="2B39A935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ДОМКА</w:t>
      </w:r>
    </w:p>
    <w:p w14:paraId="5E1D0EC0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Сюда!</w:t>
      </w:r>
    </w:p>
    <w:p w14:paraId="1BCBB3F1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Мирра спотыкается, едва не падая. Борис ловит ее. Они движутся как можно быстрее.</w:t>
      </w:r>
    </w:p>
    <w:p w14:paraId="70C2F65F" w14:textId="77777777" w:rsidR="00BE2952" w:rsidRPr="00BA7B2D" w:rsidRDefault="00BE2952" w:rsidP="00BE2952">
      <w:pPr>
        <w:pStyle w:val="aff2"/>
        <w:rPr>
          <w:sz w:val="22"/>
          <w:szCs w:val="22"/>
        </w:rPr>
      </w:pPr>
      <w:r>
        <w:rPr>
          <w:sz w:val="22"/>
          <w:szCs w:val="22"/>
        </w:rPr>
        <w:t>4</w:t>
      </w:r>
      <w:r w:rsidRPr="00BA7B2D">
        <w:rPr>
          <w:sz w:val="22"/>
          <w:szCs w:val="22"/>
        </w:rPr>
        <w:t>-</w:t>
      </w:r>
      <w:r>
        <w:rPr>
          <w:sz w:val="22"/>
          <w:szCs w:val="22"/>
        </w:rPr>
        <w:t>22</w:t>
      </w:r>
      <w:r w:rsidRPr="00BA7B2D">
        <w:rPr>
          <w:sz w:val="22"/>
          <w:szCs w:val="22"/>
        </w:rPr>
        <w:t xml:space="preserve">. ИНТ. ТКАЦКАЯ ФАБРИКА. СКЛАДСКОЕ ПОМЕЩЕНИЕ. ДЕНЬ. </w:t>
      </w:r>
    </w:p>
    <w:p w14:paraId="027281D8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Врываются в захламленное складское помещение, захлопывая за собой тяжелую металлическую дверь. Борис прислоняется к ней, пытаясь перевести дух.</w:t>
      </w:r>
    </w:p>
    <w:p w14:paraId="7DEBDB29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МИРРА</w:t>
      </w:r>
    </w:p>
    <w:p w14:paraId="5C43ADBB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 xml:space="preserve">Там вентиляционная шахта. Вон там. </w:t>
      </w:r>
    </w:p>
    <w:p w14:paraId="2B6CB6D3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Домка быстро находит маленькую, запыленную шахту и начинает в нее залезать. Борис помогает Мирре. Все трое протискиваются, как раз в тот момент, когда дверь начинает трястись от попыток ее взломать. Ворвавшись, немец выпускает очередь по шахте.</w:t>
      </w:r>
    </w:p>
    <w:p w14:paraId="04AE98F8" w14:textId="77777777" w:rsidR="00BE2952" w:rsidRPr="00BA7B2D" w:rsidRDefault="00BE2952" w:rsidP="00BE2952">
      <w:pPr>
        <w:pStyle w:val="aff2"/>
        <w:rPr>
          <w:sz w:val="22"/>
          <w:szCs w:val="22"/>
        </w:rPr>
      </w:pPr>
      <w:r>
        <w:rPr>
          <w:sz w:val="22"/>
          <w:szCs w:val="22"/>
        </w:rPr>
        <w:t>4</w:t>
      </w:r>
      <w:r w:rsidRPr="00BA7B2D">
        <w:rPr>
          <w:sz w:val="22"/>
          <w:szCs w:val="22"/>
        </w:rPr>
        <w:t>-</w:t>
      </w:r>
      <w:r>
        <w:rPr>
          <w:sz w:val="22"/>
          <w:szCs w:val="22"/>
        </w:rPr>
        <w:t>23</w:t>
      </w:r>
      <w:r w:rsidRPr="00BA7B2D">
        <w:rPr>
          <w:sz w:val="22"/>
          <w:szCs w:val="22"/>
        </w:rPr>
        <w:t xml:space="preserve">. ИНТ. ТКАЦКАЯ ФАБРИКА. ПРАЧЕЧНАЯ. ДЕНЬ. </w:t>
      </w:r>
    </w:p>
    <w:p w14:paraId="392F0D2E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Они прибывают в прачечную, где кучами валяются старые, выброшенные рулоны ткани. Мирра подбегает к вентиляционной шахте, ведущей вниз.</w:t>
      </w:r>
    </w:p>
    <w:p w14:paraId="5D196232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МИРРА</w:t>
      </w:r>
    </w:p>
    <w:p w14:paraId="31D8F2C1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Надо прыгать.</w:t>
      </w:r>
    </w:p>
    <w:p w14:paraId="6AE5A0BD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Борис</w:t>
      </w:r>
    </w:p>
    <w:p w14:paraId="06546F92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Там метров семь.</w:t>
      </w:r>
    </w:p>
    <w:p w14:paraId="7048DFB8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Мирра</w:t>
      </w:r>
    </w:p>
    <w:p w14:paraId="36BB9213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Внизу должна быть ткань, ее туда сбрасывали со станков.</w:t>
      </w:r>
    </w:p>
    <w:p w14:paraId="54DFC309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БОРИС</w:t>
      </w:r>
    </w:p>
    <w:p w14:paraId="274A0BD5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Откуда ты знаешь?</w:t>
      </w:r>
    </w:p>
    <w:p w14:paraId="5EB4C2DE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МИРРА</w:t>
      </w:r>
    </w:p>
    <w:p w14:paraId="57A4AC58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Мы практику тут проходили, красители делали, Боря, ну!</w:t>
      </w:r>
    </w:p>
    <w:p w14:paraId="637482CF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Борис</w:t>
      </w:r>
    </w:p>
    <w:p w14:paraId="07CB2D0C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Ладно. Я первый.</w:t>
      </w:r>
    </w:p>
    <w:p w14:paraId="188BE3C7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Борис прыгает и благополучно приземляется. Следующим прыгает Домка. В тот момент, когда Мирра собирается прыгнуть, раздается выстрел – но она вроде успевает. </w:t>
      </w:r>
    </w:p>
    <w:p w14:paraId="49AE0888" w14:textId="77777777" w:rsidR="00BE2952" w:rsidRPr="00BA7B2D" w:rsidRDefault="00BE2952" w:rsidP="00BE2952">
      <w:pPr>
        <w:pStyle w:val="aff2"/>
        <w:rPr>
          <w:sz w:val="22"/>
          <w:szCs w:val="22"/>
        </w:rPr>
      </w:pPr>
      <w:r>
        <w:rPr>
          <w:sz w:val="22"/>
          <w:szCs w:val="22"/>
        </w:rPr>
        <w:lastRenderedPageBreak/>
        <w:t>4</w:t>
      </w:r>
      <w:r w:rsidRPr="00BA7B2D">
        <w:rPr>
          <w:sz w:val="22"/>
          <w:szCs w:val="22"/>
        </w:rPr>
        <w:t>-</w:t>
      </w:r>
      <w:r>
        <w:rPr>
          <w:sz w:val="22"/>
          <w:szCs w:val="22"/>
        </w:rPr>
        <w:t>24</w:t>
      </w:r>
      <w:r w:rsidRPr="00BA7B2D">
        <w:rPr>
          <w:sz w:val="22"/>
          <w:szCs w:val="22"/>
        </w:rPr>
        <w:t xml:space="preserve">. ИНТ. ТКАЦКАЯ ФАБРИКА. ДНО ШАХТЫ. ДЕНЬ. </w:t>
      </w:r>
    </w:p>
    <w:p w14:paraId="348A2EEF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Мирра приземляется на кучу тряпья. </w:t>
      </w:r>
    </w:p>
    <w:p w14:paraId="34376563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Борис</w:t>
      </w:r>
    </w:p>
    <w:p w14:paraId="4C394348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Быстро, слезай.</w:t>
      </w:r>
    </w:p>
    <w:p w14:paraId="4BD70376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Мирра слезает с кучи, все прижимаются к стене. Немец сверху смотрит вниз, ничего не видно. Направив автомат </w:t>
      </w:r>
      <w:proofErr w:type="gramStart"/>
      <w:r w:rsidRPr="00BA7B2D">
        <w:rPr>
          <w:sz w:val="22"/>
          <w:szCs w:val="22"/>
        </w:rPr>
        <w:t>в шахту</w:t>
      </w:r>
      <w:proofErr w:type="gramEnd"/>
      <w:r w:rsidRPr="00BA7B2D">
        <w:rPr>
          <w:sz w:val="22"/>
          <w:szCs w:val="22"/>
        </w:rPr>
        <w:t xml:space="preserve"> выдаёт очередь. Ждёт.</w:t>
      </w:r>
    </w:p>
    <w:p w14:paraId="12ACABB3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НЕМЕЦКИЙ СОЛДАТ</w:t>
      </w:r>
    </w:p>
    <w:p w14:paraId="05439FBD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(немецкий)</w:t>
      </w:r>
    </w:p>
    <w:p w14:paraId="0E53C17F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Русские свиньи.</w:t>
      </w:r>
    </w:p>
    <w:p w14:paraId="3E32E294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Мирра, Борис и Домка стоят в стороне, боясь дышать. Мирра держится за бок. Борис видит, как на её одежде появляется кровь.</w:t>
      </w:r>
    </w:p>
    <w:p w14:paraId="412B1F82" w14:textId="77777777" w:rsidR="00BE2952" w:rsidRPr="00BA7B2D" w:rsidRDefault="00BE2952" w:rsidP="00BE2952">
      <w:pPr>
        <w:pStyle w:val="aff2"/>
        <w:rPr>
          <w:sz w:val="22"/>
          <w:szCs w:val="22"/>
        </w:rPr>
      </w:pPr>
      <w:r>
        <w:rPr>
          <w:sz w:val="22"/>
          <w:szCs w:val="22"/>
        </w:rPr>
        <w:t>4</w:t>
      </w:r>
      <w:r w:rsidRPr="00BA7B2D">
        <w:rPr>
          <w:sz w:val="22"/>
          <w:szCs w:val="22"/>
        </w:rPr>
        <w:t>-</w:t>
      </w:r>
      <w:r>
        <w:rPr>
          <w:sz w:val="22"/>
          <w:szCs w:val="22"/>
        </w:rPr>
        <w:t>25</w:t>
      </w:r>
      <w:r w:rsidRPr="00BA7B2D">
        <w:rPr>
          <w:sz w:val="22"/>
          <w:szCs w:val="22"/>
        </w:rPr>
        <w:t>. НАТ. У КОМЕНДАТУРЫ. ДЕНЬ.</w:t>
      </w:r>
    </w:p>
    <w:p w14:paraId="2E648C9A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Винокуров на немецком мотоцикле, которым управляет НЕМЕЦ С ФОТОАППАРАТОМ, подъезжает к комендатуре. Винокуров бодро спрыгивает, </w:t>
      </w:r>
      <w:proofErr w:type="spellStart"/>
      <w:r w:rsidRPr="00BA7B2D">
        <w:rPr>
          <w:sz w:val="22"/>
          <w:szCs w:val="22"/>
        </w:rPr>
        <w:t>зигует</w:t>
      </w:r>
      <w:proofErr w:type="spellEnd"/>
      <w:r w:rsidRPr="00BA7B2D">
        <w:rPr>
          <w:sz w:val="22"/>
          <w:szCs w:val="22"/>
        </w:rPr>
        <w:t xml:space="preserve"> патрульному, пропустив выходящего немца, заходит внутрь.</w:t>
      </w:r>
    </w:p>
    <w:p w14:paraId="6272C9A2" w14:textId="77777777" w:rsidR="00BE2952" w:rsidRPr="00BA7B2D" w:rsidRDefault="00BE2952" w:rsidP="00BE2952">
      <w:pPr>
        <w:pStyle w:val="aff2"/>
        <w:rPr>
          <w:sz w:val="22"/>
          <w:szCs w:val="22"/>
        </w:rPr>
      </w:pPr>
      <w:r>
        <w:rPr>
          <w:sz w:val="22"/>
          <w:szCs w:val="22"/>
        </w:rPr>
        <w:t>4</w:t>
      </w:r>
      <w:r w:rsidRPr="00BA7B2D">
        <w:rPr>
          <w:sz w:val="22"/>
          <w:szCs w:val="22"/>
        </w:rPr>
        <w:t>-</w:t>
      </w:r>
      <w:r>
        <w:rPr>
          <w:sz w:val="22"/>
          <w:szCs w:val="22"/>
        </w:rPr>
        <w:t>26</w:t>
      </w:r>
      <w:r w:rsidRPr="00BA7B2D">
        <w:rPr>
          <w:sz w:val="22"/>
          <w:szCs w:val="22"/>
        </w:rPr>
        <w:t>. ИНТ. КОМЕНДАТУРА. ХОЛЛ МЕЖДУ КАБИНЕТОМ И КОМНАТОЙ. ДЕНЬ.</w:t>
      </w:r>
    </w:p>
    <w:p w14:paraId="68AE35F3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Винокуров появляется в холле, направляясь в сторону кабинета. СОЛДАТ-КАРАУЛЬНЫЙ, сидящий за столом перед кабинетом, встаёт.</w:t>
      </w:r>
    </w:p>
    <w:p w14:paraId="7E588CE8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КАРАУЛЬНЫЙ</w:t>
      </w:r>
    </w:p>
    <w:p w14:paraId="2622941F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(немецкий)</w:t>
      </w:r>
    </w:p>
    <w:p w14:paraId="17993C36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Генерал занят.</w:t>
      </w:r>
    </w:p>
    <w:p w14:paraId="6CA79A03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ВИНОКУРОВ</w:t>
      </w:r>
    </w:p>
    <w:p w14:paraId="74CC6058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(немецкий)</w:t>
      </w:r>
    </w:p>
    <w:p w14:paraId="5F990887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Доложите, генерал ждёт меня.</w:t>
      </w:r>
    </w:p>
    <w:p w14:paraId="0CE906ED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(вытаскивает макет газеты)</w:t>
      </w:r>
    </w:p>
    <w:p w14:paraId="62BB6A71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Завтра выходит первый выпуск газеты, нужно согласовать---</w:t>
      </w:r>
    </w:p>
    <w:p w14:paraId="4AEF61AB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КАРАУЛЬНЫЙ</w:t>
      </w:r>
    </w:p>
    <w:p w14:paraId="5C82B72F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(немецкий)</w:t>
      </w:r>
    </w:p>
    <w:p w14:paraId="1DBA6CA7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Ожидать здесь.</w:t>
      </w:r>
    </w:p>
    <w:p w14:paraId="13E70FB3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Винокуров ожидает, но солдат не идёт в кабинет, а направляется к дверям комнаты. Стучит. Винокуров оборачивается, замечает на рояле шубку Ланской. В этот момент двери комнаты немного приоткрываются, но генерал не показывается. Из дверного проёма слышится музыка, и смех Ланской. </w:t>
      </w:r>
    </w:p>
    <w:p w14:paraId="2251EF04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ЛАНСКАЯ</w:t>
      </w:r>
    </w:p>
    <w:p w14:paraId="3C4B2DA4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(немецкий)</w:t>
      </w:r>
    </w:p>
    <w:p w14:paraId="2B22C778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Отто, ну хотя бы халат накинь!</w:t>
      </w:r>
    </w:p>
    <w:p w14:paraId="704B06BB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Винокуров растерянно смотрит на шубку. Дверь закрывается, караульный возвращается к Винокурову.</w:t>
      </w:r>
    </w:p>
    <w:p w14:paraId="094E205C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lastRenderedPageBreak/>
        <w:t>КАРАУЛЬНЫЙ</w:t>
      </w:r>
    </w:p>
    <w:p w14:paraId="153C169B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(немецкий)</w:t>
      </w:r>
    </w:p>
    <w:p w14:paraId="3D3C0017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Генерал Фон-</w:t>
      </w:r>
      <w:proofErr w:type="spellStart"/>
      <w:r w:rsidRPr="00BA7B2D">
        <w:rPr>
          <w:sz w:val="22"/>
          <w:szCs w:val="22"/>
        </w:rPr>
        <w:t>Вейхс</w:t>
      </w:r>
      <w:proofErr w:type="spellEnd"/>
      <w:r w:rsidRPr="00BA7B2D">
        <w:rPr>
          <w:sz w:val="22"/>
          <w:szCs w:val="22"/>
        </w:rPr>
        <w:t xml:space="preserve"> не может вас принять. Он занят. Газету можете выпускать.</w:t>
      </w:r>
    </w:p>
    <w:p w14:paraId="41DC4CA5" w14:textId="77777777" w:rsidR="00BE2952" w:rsidRPr="00BA7B2D" w:rsidRDefault="00BE2952" w:rsidP="00BE2952">
      <w:pPr>
        <w:pStyle w:val="aff2"/>
        <w:rPr>
          <w:sz w:val="22"/>
          <w:szCs w:val="22"/>
        </w:rPr>
      </w:pPr>
      <w:r>
        <w:rPr>
          <w:sz w:val="22"/>
          <w:szCs w:val="22"/>
        </w:rPr>
        <w:t>4</w:t>
      </w:r>
      <w:r w:rsidRPr="00BA7B2D">
        <w:rPr>
          <w:sz w:val="22"/>
          <w:szCs w:val="22"/>
        </w:rPr>
        <w:t>-</w:t>
      </w:r>
      <w:r>
        <w:rPr>
          <w:sz w:val="22"/>
          <w:szCs w:val="22"/>
        </w:rPr>
        <w:t>27</w:t>
      </w:r>
      <w:r w:rsidRPr="00BA7B2D">
        <w:rPr>
          <w:sz w:val="22"/>
          <w:szCs w:val="22"/>
        </w:rPr>
        <w:t>. НАТ. У комендатуры. день.</w:t>
      </w:r>
    </w:p>
    <w:p w14:paraId="3B752B10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Растерянный Винокуров выходит из здания. В одной руке макет газеты, в другой портфель. Он топчется на месте, оглядываясь то на вход, то просто вокруг. Совершенно подавленный присаживается на кривую лавку, припорошенную снегом. Сидит сутулый, не желая осознавать, что только что видел и слышал---</w:t>
      </w:r>
    </w:p>
    <w:p w14:paraId="1901C57A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НЕМЕЦ С ФОТОАППАРАТОМ</w:t>
      </w:r>
    </w:p>
    <w:p w14:paraId="7401A9CA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(немецкий)</w:t>
      </w:r>
    </w:p>
    <w:p w14:paraId="7EDBADBB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В госпиталь едем фотографировать?</w:t>
      </w:r>
    </w:p>
    <w:p w14:paraId="4CA4C8CF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Винокуров оборачивается, часто кивая.</w:t>
      </w:r>
    </w:p>
    <w:p w14:paraId="68B87A00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ВИНОКУРОВ</w:t>
      </w:r>
    </w:p>
    <w:p w14:paraId="082D32D0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(немецкий)</w:t>
      </w:r>
    </w:p>
    <w:p w14:paraId="4902FCC0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Да-да, минуточку---</w:t>
      </w:r>
    </w:p>
    <w:p w14:paraId="12A72B84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Винокуров пытается прийти в себя, собирает в ладони снег, умывает лицо, зализывает волосы.</w:t>
      </w:r>
    </w:p>
    <w:p w14:paraId="323D31A8" w14:textId="77777777" w:rsidR="00BE2952" w:rsidRPr="00BA7B2D" w:rsidRDefault="00BE2952" w:rsidP="00BE2952">
      <w:pPr>
        <w:pStyle w:val="aff2"/>
        <w:rPr>
          <w:sz w:val="22"/>
          <w:szCs w:val="22"/>
        </w:rPr>
      </w:pPr>
      <w:r>
        <w:rPr>
          <w:sz w:val="22"/>
          <w:szCs w:val="22"/>
        </w:rPr>
        <w:t>4</w:t>
      </w:r>
      <w:r w:rsidRPr="00BA7B2D">
        <w:rPr>
          <w:sz w:val="22"/>
          <w:szCs w:val="22"/>
        </w:rPr>
        <w:t>-</w:t>
      </w:r>
      <w:r>
        <w:rPr>
          <w:sz w:val="22"/>
          <w:szCs w:val="22"/>
        </w:rPr>
        <w:t>28</w:t>
      </w:r>
      <w:r w:rsidRPr="00BA7B2D">
        <w:rPr>
          <w:sz w:val="22"/>
          <w:szCs w:val="22"/>
        </w:rPr>
        <w:t>. ИНТ. ШКОЛА. ЛЕСТНИЦА.ДЕНЬ.</w:t>
      </w:r>
    </w:p>
    <w:p w14:paraId="70A6D78A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Вера и Тётя Феня руководят переселением пациентов в зал. Тоня помогает – носит матрацы, тюки. Несколько немцев руководят забиванием дверей палат. Мария Григорьевна и Толик сидят в внизу. Мария Григорьевна кормит сына.</w:t>
      </w:r>
    </w:p>
    <w:p w14:paraId="4BA7BD59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МАРИЯ ГРИГОРЬЕВНА</w:t>
      </w:r>
    </w:p>
    <w:p w14:paraId="7D17CEAD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 xml:space="preserve">(даёт ему бутерброд с паштетом) </w:t>
      </w:r>
    </w:p>
    <w:p w14:paraId="1560D0C4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Ну что у вас тут нового?</w:t>
      </w:r>
    </w:p>
    <w:p w14:paraId="3E35A3E1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ТОЛИК</w:t>
      </w:r>
    </w:p>
    <w:p w14:paraId="2ADCBCD1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(кусает, жуёт с удовольствием, на ухо матери)</w:t>
      </w:r>
    </w:p>
    <w:p w14:paraId="71445BBD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Я поезд взорвал. Мы боремся.</w:t>
      </w:r>
    </w:p>
    <w:p w14:paraId="66805C3E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Мария Григорьевна круглыми глазами смотрит на сына, боясь, что кто-то из немцев их услышал.</w:t>
      </w:r>
    </w:p>
    <w:p w14:paraId="655F96A8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МАРИЯ ГРИГОРЬЕНВА</w:t>
      </w:r>
    </w:p>
    <w:p w14:paraId="1F238699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(шепотом)</w:t>
      </w:r>
    </w:p>
    <w:p w14:paraId="30EF4DB6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С ума сошел? Не смей такое делать.</w:t>
      </w:r>
    </w:p>
    <w:p w14:paraId="67850672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ТОЛИК</w:t>
      </w:r>
    </w:p>
    <w:p w14:paraId="7555409E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(шепотом)</w:t>
      </w:r>
    </w:p>
    <w:p w14:paraId="629CDB3E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Я мужчина, мам. Я буду вас защищать.</w:t>
      </w:r>
    </w:p>
    <w:p w14:paraId="3693BE74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Толик смотрит на бутерброд, жуёт.</w:t>
      </w:r>
    </w:p>
    <w:p w14:paraId="5CFE3551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lastRenderedPageBreak/>
        <w:t>ТОЛИК</w:t>
      </w:r>
    </w:p>
    <w:p w14:paraId="1F5041B7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А откуда у тебя паштет?</w:t>
      </w:r>
    </w:p>
    <w:p w14:paraId="64F5C26D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МАРИЯ ГРИГОРЬЕНВА</w:t>
      </w:r>
    </w:p>
    <w:p w14:paraId="4330AB3C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Так я ж работаю. Платят вот едой.</w:t>
      </w:r>
    </w:p>
    <w:p w14:paraId="3D25FC42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ТОЛИК</w:t>
      </w:r>
    </w:p>
    <w:p w14:paraId="754B332F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(подозрительно)</w:t>
      </w:r>
    </w:p>
    <w:p w14:paraId="60F78FA7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И что ты делаешь? Ты не говорила---</w:t>
      </w:r>
    </w:p>
    <w:p w14:paraId="144EE3FF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МАРИЯ ГРИГОРЬЕНВА</w:t>
      </w:r>
    </w:p>
    <w:p w14:paraId="318D5773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Ну, дороги чищу. Наледь, снег. Ешь давай, вот тебе знать всё надо---</w:t>
      </w:r>
    </w:p>
    <w:p w14:paraId="166097E5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В этот момент в госпиталь вбегает напуганный, заплаканный Домка.</w:t>
      </w:r>
    </w:p>
    <w:p w14:paraId="12AFD9C0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ДОМКА</w:t>
      </w:r>
    </w:p>
    <w:p w14:paraId="7F415F02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Мама! Мамочка! Мама!</w:t>
      </w:r>
    </w:p>
    <w:p w14:paraId="09E6BBC7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Вера, услышав крик сына, бросается к нему через толпу пациентов.</w:t>
      </w:r>
    </w:p>
    <w:p w14:paraId="73BE7212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ВЕРА</w:t>
      </w:r>
    </w:p>
    <w:p w14:paraId="6C2AFFE4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Что такое? Что случилось?</w:t>
      </w:r>
    </w:p>
    <w:p w14:paraId="48A7C8A3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ДОМКА</w:t>
      </w:r>
    </w:p>
    <w:p w14:paraId="67C8E3F6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(криком, не соображая, что его могут слышать все)</w:t>
      </w:r>
    </w:p>
    <w:p w14:paraId="20DE50E6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Мирру ранили! Мирра и Борис! Я случайно! Я не хотел, мама! Я хотел письмо отнести! А там немец, мамочка ---</w:t>
      </w:r>
    </w:p>
    <w:p w14:paraId="0BD25D0D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ВЕРА</w:t>
      </w:r>
    </w:p>
    <w:p w14:paraId="204878DE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Тихо, сынок, тихо!</w:t>
      </w:r>
    </w:p>
    <w:p w14:paraId="17519885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Вера хватает сына, практически закрывает ему рот рукой, уводя в ординаторскую. Эту сцены видит </w:t>
      </w:r>
      <w:proofErr w:type="spellStart"/>
      <w:r w:rsidRPr="00BA7B2D">
        <w:rPr>
          <w:sz w:val="22"/>
          <w:szCs w:val="22"/>
        </w:rPr>
        <w:t>Сухохлебов</w:t>
      </w:r>
      <w:proofErr w:type="spellEnd"/>
      <w:r w:rsidRPr="00BA7B2D">
        <w:rPr>
          <w:sz w:val="22"/>
          <w:szCs w:val="22"/>
        </w:rPr>
        <w:t>, и идёт за ними.</w:t>
      </w:r>
    </w:p>
    <w:p w14:paraId="3054DED0" w14:textId="77777777" w:rsidR="00BE2952" w:rsidRPr="00BA7B2D" w:rsidRDefault="00BE2952" w:rsidP="00BE2952">
      <w:pPr>
        <w:pStyle w:val="aff2"/>
        <w:rPr>
          <w:sz w:val="22"/>
          <w:szCs w:val="22"/>
        </w:rPr>
      </w:pPr>
      <w:r>
        <w:rPr>
          <w:sz w:val="22"/>
          <w:szCs w:val="22"/>
        </w:rPr>
        <w:t>4</w:t>
      </w:r>
      <w:r w:rsidRPr="00BA7B2D">
        <w:rPr>
          <w:sz w:val="22"/>
          <w:szCs w:val="22"/>
        </w:rPr>
        <w:t>-</w:t>
      </w:r>
      <w:r>
        <w:rPr>
          <w:sz w:val="22"/>
          <w:szCs w:val="22"/>
        </w:rPr>
        <w:t>29</w:t>
      </w:r>
      <w:r w:rsidRPr="00BA7B2D">
        <w:rPr>
          <w:sz w:val="22"/>
          <w:szCs w:val="22"/>
        </w:rPr>
        <w:t>. ИНТ. ШКОЛА. ОРДИНАТОРСКАЯ.ДЕНЬ</w:t>
      </w:r>
    </w:p>
    <w:p w14:paraId="42F4A9C1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Вера запихивает Домку в кабинет. Он смотрит на неё огромными глазами.</w:t>
      </w:r>
    </w:p>
    <w:p w14:paraId="3F2122EF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ВЕРА</w:t>
      </w:r>
    </w:p>
    <w:p w14:paraId="75461226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Ты зачем кричишь? Спокойно объясни.</w:t>
      </w:r>
    </w:p>
    <w:p w14:paraId="1C332827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В кабинет на костыле входит </w:t>
      </w:r>
      <w:proofErr w:type="spellStart"/>
      <w:r w:rsidRPr="00BA7B2D">
        <w:rPr>
          <w:sz w:val="22"/>
          <w:szCs w:val="22"/>
        </w:rPr>
        <w:t>Сухохлебов</w:t>
      </w:r>
      <w:proofErr w:type="spellEnd"/>
      <w:r w:rsidRPr="00BA7B2D">
        <w:rPr>
          <w:sz w:val="22"/>
          <w:szCs w:val="22"/>
        </w:rPr>
        <w:t>.</w:t>
      </w:r>
    </w:p>
    <w:p w14:paraId="71982CD1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ВЕРА</w:t>
      </w:r>
    </w:p>
    <w:p w14:paraId="75FC4728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Вы тут зачем?</w:t>
      </w:r>
    </w:p>
    <w:p w14:paraId="6A42C5D6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СУХОХЛЕБОВ</w:t>
      </w:r>
    </w:p>
    <w:p w14:paraId="1EAC89C5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(не реагируя на Веру)</w:t>
      </w:r>
    </w:p>
    <w:p w14:paraId="5C2E1B0A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Чего случилось, малой?</w:t>
      </w:r>
    </w:p>
    <w:p w14:paraId="6FD02B9E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lastRenderedPageBreak/>
        <w:t>ДОМКА</w:t>
      </w:r>
    </w:p>
    <w:p w14:paraId="20263633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(пытается успокоиться, но получается плохо)</w:t>
      </w:r>
    </w:p>
    <w:p w14:paraId="74FA0848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Мирра, мама Раи, она вся в крови. Мы от немца убегали. Они на фабрике спрятались. Я за мамой побежал. Я не приводил к ним немца, честно. Я просто, я хотел, мам я хотел ---</w:t>
      </w:r>
    </w:p>
    <w:p w14:paraId="371CB67B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Домка практически плачет, Вера обнимает его крепко.</w:t>
      </w:r>
    </w:p>
    <w:p w14:paraId="63915E21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ВЕРА</w:t>
      </w:r>
    </w:p>
    <w:p w14:paraId="5AD502D6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 xml:space="preserve">Всё-всё, я поняла сынок. </w:t>
      </w:r>
      <w:proofErr w:type="gramStart"/>
      <w:r w:rsidRPr="00BA7B2D">
        <w:rPr>
          <w:sz w:val="22"/>
          <w:szCs w:val="22"/>
        </w:rPr>
        <w:t>Конечно</w:t>
      </w:r>
      <w:proofErr w:type="gramEnd"/>
      <w:r w:rsidRPr="00BA7B2D">
        <w:rPr>
          <w:sz w:val="22"/>
          <w:szCs w:val="22"/>
        </w:rPr>
        <w:t xml:space="preserve"> ты не хотел. Я пойду и помогу Мирре.</w:t>
      </w:r>
    </w:p>
    <w:p w14:paraId="38DAA655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СУХОХЛЕБОВ</w:t>
      </w:r>
    </w:p>
    <w:p w14:paraId="372BD582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Никуда ты не пойдёшь.</w:t>
      </w:r>
    </w:p>
    <w:p w14:paraId="27AAB2C5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(Домке)</w:t>
      </w:r>
    </w:p>
    <w:p w14:paraId="5A990189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Немец до самой фабрики бежал?</w:t>
      </w:r>
    </w:p>
    <w:p w14:paraId="3ADCDA08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ДОМКА</w:t>
      </w:r>
    </w:p>
    <w:p w14:paraId="45A54903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Да.</w:t>
      </w:r>
    </w:p>
    <w:p w14:paraId="70EEC557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СУХОХЛЕБОВ</w:t>
      </w:r>
    </w:p>
    <w:p w14:paraId="13157EDD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Значит там отряд скоро будет, они их найдут.</w:t>
      </w:r>
    </w:p>
    <w:p w14:paraId="3AB09943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ВЕРА</w:t>
      </w:r>
    </w:p>
    <w:p w14:paraId="23F462ED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Немцы город уплотняют, все заняты, я могу успеть.</w:t>
      </w:r>
    </w:p>
    <w:p w14:paraId="7183F1CA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СУХОХЛЕБОВ</w:t>
      </w:r>
    </w:p>
    <w:p w14:paraId="6DDFCE76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Это опасно. Знаешь, что будет, если тебя найдут с ними?</w:t>
      </w:r>
    </w:p>
    <w:p w14:paraId="3E007D47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ДОМКА</w:t>
      </w:r>
    </w:p>
    <w:p w14:paraId="33D2E2BD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Мама, пожалуйста, пойди! Помоги ей!</w:t>
      </w:r>
    </w:p>
    <w:p w14:paraId="3C512D40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СУХОХЛЕБОВ</w:t>
      </w:r>
    </w:p>
    <w:p w14:paraId="1141B9C2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Нет.</w:t>
      </w:r>
    </w:p>
    <w:p w14:paraId="21800239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Вера смотрит на сына, понимая, что не может ему отказать.</w:t>
      </w:r>
    </w:p>
    <w:p w14:paraId="46E207C5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ВЕРА</w:t>
      </w:r>
    </w:p>
    <w:p w14:paraId="6850D9D8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Да.</w:t>
      </w:r>
    </w:p>
    <w:p w14:paraId="00C2260A" w14:textId="77777777" w:rsidR="00BE2952" w:rsidRPr="00BA7B2D" w:rsidRDefault="00BE2952" w:rsidP="00BE2952">
      <w:pPr>
        <w:pStyle w:val="aff2"/>
        <w:rPr>
          <w:sz w:val="22"/>
          <w:szCs w:val="22"/>
        </w:rPr>
      </w:pPr>
      <w:r>
        <w:rPr>
          <w:sz w:val="22"/>
          <w:szCs w:val="22"/>
        </w:rPr>
        <w:t>4</w:t>
      </w:r>
      <w:r w:rsidRPr="00BA7B2D">
        <w:rPr>
          <w:sz w:val="22"/>
          <w:szCs w:val="22"/>
        </w:rPr>
        <w:t>-</w:t>
      </w:r>
      <w:r>
        <w:rPr>
          <w:sz w:val="22"/>
          <w:szCs w:val="22"/>
        </w:rPr>
        <w:t>30</w:t>
      </w:r>
      <w:r w:rsidRPr="00BA7B2D">
        <w:rPr>
          <w:sz w:val="22"/>
          <w:szCs w:val="22"/>
        </w:rPr>
        <w:t>. НАТ. У ШКОЛЫ. / УЛИЦА У ШКОЛЫ.</w:t>
      </w:r>
    </w:p>
    <w:p w14:paraId="3339F6B2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Вера с чемоданчиком в руке, покидает школьный двор, выходя на улицу. В этот момент, с другой стороны, на территорию школы въезжает мотоцикл с Винокуровым и СОЛДАТОМ с ФОТОАППАРАТОМ. Задумчивый Винокуров спускается с мотоцикла, и вместе с солдатом входит внутрь.</w:t>
      </w:r>
    </w:p>
    <w:p w14:paraId="51B9D2D2" w14:textId="77777777" w:rsidR="00BE2952" w:rsidRPr="00BA7B2D" w:rsidRDefault="00BE2952" w:rsidP="00BE2952">
      <w:pPr>
        <w:pStyle w:val="aff2"/>
        <w:rPr>
          <w:sz w:val="22"/>
          <w:szCs w:val="22"/>
        </w:rPr>
      </w:pPr>
      <w:r>
        <w:rPr>
          <w:sz w:val="22"/>
          <w:szCs w:val="22"/>
        </w:rPr>
        <w:t>4</w:t>
      </w:r>
      <w:r w:rsidRPr="00BA7B2D">
        <w:rPr>
          <w:sz w:val="22"/>
          <w:szCs w:val="22"/>
        </w:rPr>
        <w:t>-</w:t>
      </w:r>
      <w:r>
        <w:rPr>
          <w:sz w:val="22"/>
          <w:szCs w:val="22"/>
        </w:rPr>
        <w:t>31</w:t>
      </w:r>
      <w:r w:rsidRPr="00BA7B2D">
        <w:rPr>
          <w:sz w:val="22"/>
          <w:szCs w:val="22"/>
        </w:rPr>
        <w:t>. ИНТ. ШКОЛА. ЛЕСТНИЦА. ДЕНЬ.</w:t>
      </w:r>
    </w:p>
    <w:p w14:paraId="60D9A48E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Забивают последние двери. Мария Григорьевна прощается с Толиком, Тётя Феня несёт биксы, </w:t>
      </w:r>
      <w:proofErr w:type="spellStart"/>
      <w:r w:rsidRPr="00BA7B2D">
        <w:rPr>
          <w:sz w:val="22"/>
          <w:szCs w:val="22"/>
        </w:rPr>
        <w:t>Сухохлебов</w:t>
      </w:r>
      <w:proofErr w:type="spellEnd"/>
      <w:r w:rsidRPr="00BA7B2D">
        <w:rPr>
          <w:sz w:val="22"/>
          <w:szCs w:val="22"/>
        </w:rPr>
        <w:t xml:space="preserve"> и Домка сидят на лавке, Домка шмыгает носом от слёз.</w:t>
      </w:r>
    </w:p>
    <w:p w14:paraId="188AD114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lastRenderedPageBreak/>
        <w:t>СУХОХЛЕБОВ</w:t>
      </w:r>
    </w:p>
    <w:p w14:paraId="2083988D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Почему мне не сказал?</w:t>
      </w:r>
    </w:p>
    <w:p w14:paraId="73801A1C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ДОМКА</w:t>
      </w:r>
    </w:p>
    <w:p w14:paraId="1476898E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Вы б не разрешили---</w:t>
      </w:r>
    </w:p>
    <w:p w14:paraId="2287B6EC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Винокуров входит, осматривается рассеяно, видит Тётю ФЕНЮ.</w:t>
      </w:r>
    </w:p>
    <w:p w14:paraId="4B814743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ВИНОКУРОВ</w:t>
      </w:r>
    </w:p>
    <w:p w14:paraId="3997B2C7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Уважаемая, Веру Николаевну позовите, фотокарточку будем делать для газеты---</w:t>
      </w:r>
    </w:p>
    <w:p w14:paraId="0BB2432E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ТЁТЯ ФЕНЯ</w:t>
      </w:r>
    </w:p>
    <w:p w14:paraId="50C7E8BE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(замирает)</w:t>
      </w:r>
    </w:p>
    <w:p w14:paraId="2038A13C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Так она… на вызов ушла.</w:t>
      </w:r>
    </w:p>
    <w:p w14:paraId="378E36F7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ВИНОКУРОВ</w:t>
      </w:r>
    </w:p>
    <w:p w14:paraId="65DF7619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(сокрушаясь)</w:t>
      </w:r>
    </w:p>
    <w:p w14:paraId="48C28B27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Да ну что такое! На какой ещё вызов?</w:t>
      </w:r>
    </w:p>
    <w:p w14:paraId="6A612A7C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ТЁТЯ ФЕНЯ</w:t>
      </w:r>
    </w:p>
    <w:p w14:paraId="2CA7D6A7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(бегая глазами, соображает)</w:t>
      </w:r>
    </w:p>
    <w:p w14:paraId="3DE284F5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 xml:space="preserve">Ну…случилось там что-то, за ней баба прибежала…Ребёнок, </w:t>
      </w:r>
      <w:proofErr w:type="spellStart"/>
      <w:r w:rsidRPr="00BA7B2D">
        <w:rPr>
          <w:sz w:val="22"/>
          <w:szCs w:val="22"/>
        </w:rPr>
        <w:t>чи</w:t>
      </w:r>
      <w:proofErr w:type="spellEnd"/>
      <w:r w:rsidRPr="00BA7B2D">
        <w:rPr>
          <w:sz w:val="22"/>
          <w:szCs w:val="22"/>
        </w:rPr>
        <w:t>, какой-то. Не знаю я.</w:t>
      </w:r>
    </w:p>
    <w:p w14:paraId="36137F00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ВИНОКУРОВ</w:t>
      </w:r>
    </w:p>
    <w:p w14:paraId="24FBEE3B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Адрес.</w:t>
      </w:r>
    </w:p>
    <w:p w14:paraId="6FEF0EFE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ТЁТЯ ФЕНЯ</w:t>
      </w:r>
    </w:p>
    <w:p w14:paraId="411F2401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Какой адрес?</w:t>
      </w:r>
    </w:p>
    <w:p w14:paraId="62B50C68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ВИНОКУРОВ</w:t>
      </w:r>
    </w:p>
    <w:p w14:paraId="56A9EE03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(злится)</w:t>
      </w:r>
    </w:p>
    <w:p w14:paraId="501CC913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Куда. Ушла. На вызов. Мне нужно сделать фотокарточку для газеты, я же сказал---</w:t>
      </w:r>
    </w:p>
    <w:p w14:paraId="7B5AAB86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ТЁТЯ ФЕНЯ</w:t>
      </w:r>
    </w:p>
    <w:p w14:paraId="60733AC6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Так не знаю я!</w:t>
      </w:r>
    </w:p>
    <w:p w14:paraId="3FA2AAF3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Винокуров слышит тишину, наступившую в холле. Слышно только, как вбивают гвозди. Видит, как все местные испуганно на него смотрят. Встречается глазами с Марией Григорьевной.</w:t>
      </w:r>
    </w:p>
    <w:p w14:paraId="5E851121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ГАУПТМАН</w:t>
      </w:r>
    </w:p>
    <w:p w14:paraId="31EF0B90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(немецкий)</w:t>
      </w:r>
    </w:p>
    <w:p w14:paraId="3A9B4E5B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Что случилось?</w:t>
      </w:r>
    </w:p>
    <w:p w14:paraId="7319D7FD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ВИНОКУРОВ</w:t>
      </w:r>
    </w:p>
    <w:p w14:paraId="41800A6F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(немецкий)</w:t>
      </w:r>
    </w:p>
    <w:p w14:paraId="681D122C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Сейчас выясним. Понадобиться ваше оружие.</w:t>
      </w:r>
    </w:p>
    <w:p w14:paraId="3E4F179F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(русский, всем)</w:t>
      </w:r>
    </w:p>
    <w:p w14:paraId="7B4A0F57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Думаете, я идиот? Думаете, можно со мной, как с идиотом? Нет. Вы мне всё скажете---</w:t>
      </w:r>
    </w:p>
    <w:p w14:paraId="633B81FA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lastRenderedPageBreak/>
        <w:t xml:space="preserve">Винокуров решительно подходит к Толику, и толкает его в </w:t>
      </w:r>
      <w:proofErr w:type="spellStart"/>
      <w:r w:rsidRPr="00BA7B2D">
        <w:rPr>
          <w:sz w:val="22"/>
          <w:szCs w:val="22"/>
        </w:rPr>
        <w:t>Гауптману</w:t>
      </w:r>
      <w:proofErr w:type="spellEnd"/>
      <w:r w:rsidRPr="00BA7B2D">
        <w:rPr>
          <w:sz w:val="22"/>
          <w:szCs w:val="22"/>
        </w:rPr>
        <w:t>, который моментально вскидывает вверх оружие. Мария Григорьевна падает на колени.</w:t>
      </w:r>
    </w:p>
    <w:p w14:paraId="7CF639F2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МАРИЯ ГРИГОРЬЕВНА</w:t>
      </w:r>
    </w:p>
    <w:p w14:paraId="0D19E8DC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Виктор Францевич, откуда ж он знает? Пощадите, ему то знать откуда?</w:t>
      </w:r>
    </w:p>
    <w:p w14:paraId="360701C9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ВИНОКУРОВ</w:t>
      </w:r>
    </w:p>
    <w:p w14:paraId="45DC48E5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А кто знает?</w:t>
      </w:r>
    </w:p>
    <w:p w14:paraId="2EE560F8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Мария Григорьевна смотрит на сына, на Домку, на Винокурова.</w:t>
      </w:r>
    </w:p>
    <w:p w14:paraId="30C5D386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МАРИЯ ГРИГОРЬЕВНА</w:t>
      </w:r>
    </w:p>
    <w:p w14:paraId="305095D2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(не вставая с колен, рыдает)</w:t>
      </w:r>
    </w:p>
    <w:p w14:paraId="1E906079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 xml:space="preserve">У сына её спрашивайте! Моего отпустите! С </w:t>
      </w:r>
      <w:proofErr w:type="spellStart"/>
      <w:r w:rsidRPr="00BA7B2D">
        <w:rPr>
          <w:sz w:val="22"/>
          <w:szCs w:val="22"/>
        </w:rPr>
        <w:t>Миркой</w:t>
      </w:r>
      <w:proofErr w:type="spellEnd"/>
      <w:r w:rsidRPr="00BA7B2D">
        <w:rPr>
          <w:sz w:val="22"/>
          <w:szCs w:val="22"/>
        </w:rPr>
        <w:t xml:space="preserve"> </w:t>
      </w:r>
      <w:proofErr w:type="spellStart"/>
      <w:r w:rsidRPr="00BA7B2D">
        <w:rPr>
          <w:sz w:val="22"/>
          <w:szCs w:val="22"/>
        </w:rPr>
        <w:t>Блитшейн</w:t>
      </w:r>
      <w:proofErr w:type="spellEnd"/>
      <w:r w:rsidRPr="00BA7B2D">
        <w:rPr>
          <w:sz w:val="22"/>
          <w:szCs w:val="22"/>
        </w:rPr>
        <w:t xml:space="preserve"> что-то!</w:t>
      </w:r>
    </w:p>
    <w:p w14:paraId="23D1CADD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 xml:space="preserve">(тычет в Домку) </w:t>
      </w:r>
    </w:p>
    <w:p w14:paraId="42605002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Он знает где! Отпустите Толю!</w:t>
      </w:r>
    </w:p>
    <w:p w14:paraId="03EA40C3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ТОЛИК</w:t>
      </w:r>
    </w:p>
    <w:p w14:paraId="4CC318C2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Мама!</w:t>
      </w:r>
    </w:p>
    <w:p w14:paraId="7399B2D9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Винокуров разворачивается к Домке, тот прячется за </w:t>
      </w:r>
      <w:proofErr w:type="spellStart"/>
      <w:r w:rsidRPr="00BA7B2D">
        <w:rPr>
          <w:sz w:val="22"/>
          <w:szCs w:val="22"/>
        </w:rPr>
        <w:t>Сухохлебова</w:t>
      </w:r>
      <w:proofErr w:type="spellEnd"/>
      <w:r w:rsidRPr="00BA7B2D">
        <w:rPr>
          <w:sz w:val="22"/>
          <w:szCs w:val="22"/>
        </w:rPr>
        <w:t>, вокруг жителей больницы уже 10 автоматчиков, с направленными на всех дулами.</w:t>
      </w:r>
    </w:p>
    <w:p w14:paraId="6A6F3002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ВИНОКУРОВ</w:t>
      </w:r>
    </w:p>
    <w:p w14:paraId="46919C43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(наклоняется к Домке)</w:t>
      </w:r>
    </w:p>
    <w:p w14:paraId="5B248084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Значит так, мой юный друг. Варианта два, или ты говоришь, где мама и мы её спасаем, или мы ждём её тут и расстреливаем. Вместе с девочкой—</w:t>
      </w:r>
    </w:p>
    <w:p w14:paraId="2263416A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(Марии Григорьевне)</w:t>
      </w:r>
    </w:p>
    <w:p w14:paraId="54D143D7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 xml:space="preserve">--она же тут, Мария Григорьевна? Дочка </w:t>
      </w:r>
      <w:proofErr w:type="spellStart"/>
      <w:r w:rsidRPr="00BA7B2D">
        <w:rPr>
          <w:sz w:val="22"/>
          <w:szCs w:val="22"/>
        </w:rPr>
        <w:t>Блитштейнов</w:t>
      </w:r>
      <w:proofErr w:type="spellEnd"/>
      <w:r w:rsidRPr="00BA7B2D">
        <w:rPr>
          <w:sz w:val="22"/>
          <w:szCs w:val="22"/>
        </w:rPr>
        <w:t>, да?</w:t>
      </w:r>
    </w:p>
    <w:p w14:paraId="7B24821E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Мария Григорьевна, стыдясь сына, кивает в слезах. Домка, парализованный страхом, только машет отрицательно головой.</w:t>
      </w:r>
    </w:p>
    <w:p w14:paraId="42A0B222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ТЁТЯ ФЕНЯ</w:t>
      </w:r>
    </w:p>
    <w:p w14:paraId="29DE984C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 xml:space="preserve">Ах ты </w:t>
      </w:r>
      <w:proofErr w:type="spellStart"/>
      <w:r w:rsidRPr="00BA7B2D">
        <w:rPr>
          <w:sz w:val="22"/>
          <w:szCs w:val="22"/>
        </w:rPr>
        <w:t>поскудина</w:t>
      </w:r>
      <w:proofErr w:type="spellEnd"/>
      <w:r w:rsidRPr="00BA7B2D">
        <w:rPr>
          <w:sz w:val="22"/>
          <w:szCs w:val="22"/>
        </w:rPr>
        <w:t xml:space="preserve"> ты такая!</w:t>
      </w:r>
    </w:p>
    <w:p w14:paraId="5B855C32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СУХОХЛЕБОВ</w:t>
      </w:r>
    </w:p>
    <w:p w14:paraId="262EDA09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Оставьте детей. Всех оставьте. Она на ткацкой фабрике, отправилась туда, как врач - оказать помощь.</w:t>
      </w:r>
    </w:p>
    <w:p w14:paraId="6E6F4603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Домка смотрит на </w:t>
      </w:r>
      <w:proofErr w:type="spellStart"/>
      <w:proofErr w:type="gramStart"/>
      <w:r w:rsidRPr="00BA7B2D">
        <w:rPr>
          <w:sz w:val="22"/>
          <w:szCs w:val="22"/>
        </w:rPr>
        <w:t>Сухохлебова</w:t>
      </w:r>
      <w:proofErr w:type="spellEnd"/>
      <w:proofErr w:type="gramEnd"/>
      <w:r w:rsidRPr="00BA7B2D">
        <w:rPr>
          <w:sz w:val="22"/>
          <w:szCs w:val="22"/>
        </w:rPr>
        <w:t xml:space="preserve"> не веря своим ушам. Винокуров улыбается.</w:t>
      </w:r>
    </w:p>
    <w:p w14:paraId="3DDDCA84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СУХОХЛЕБОВ</w:t>
      </w:r>
    </w:p>
    <w:p w14:paraId="00AEF350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Вы поможете? Вере поможете?</w:t>
      </w:r>
    </w:p>
    <w:p w14:paraId="52B8F0DE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ВИНОКУРОВ</w:t>
      </w:r>
    </w:p>
    <w:p w14:paraId="1BFD6651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(добродушно)</w:t>
      </w:r>
    </w:p>
    <w:p w14:paraId="634B056B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Конечно.</w:t>
      </w:r>
    </w:p>
    <w:p w14:paraId="501BCB76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lastRenderedPageBreak/>
        <w:t>(хватает Домку за шиворот)</w:t>
      </w:r>
    </w:p>
    <w:p w14:paraId="555955CB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Его беру с собой, вдруг вы меня обманули.</w:t>
      </w:r>
    </w:p>
    <w:p w14:paraId="5F3D241C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Винокуров тащит Домку к выходу. </w:t>
      </w:r>
    </w:p>
    <w:p w14:paraId="479F3E6F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ВИНОКУРОВ</w:t>
      </w:r>
    </w:p>
    <w:p w14:paraId="432AF041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</w:t>
      </w:r>
      <w:proofErr w:type="spellStart"/>
      <w:r w:rsidRPr="00BA7B2D">
        <w:rPr>
          <w:sz w:val="22"/>
          <w:szCs w:val="22"/>
        </w:rPr>
        <w:t>Гауптаману</w:t>
      </w:r>
      <w:proofErr w:type="spellEnd"/>
      <w:r w:rsidRPr="00BA7B2D">
        <w:rPr>
          <w:sz w:val="22"/>
          <w:szCs w:val="22"/>
        </w:rPr>
        <w:t>, немецкий)</w:t>
      </w:r>
    </w:p>
    <w:p w14:paraId="614FD5D6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 xml:space="preserve">Тут мы закончили. Нужно послать за оберфюрером </w:t>
      </w:r>
      <w:proofErr w:type="spellStart"/>
      <w:r w:rsidRPr="00BA7B2D">
        <w:rPr>
          <w:sz w:val="22"/>
          <w:szCs w:val="22"/>
        </w:rPr>
        <w:t>Кюнгом</w:t>
      </w:r>
      <w:proofErr w:type="spellEnd"/>
      <w:r w:rsidRPr="00BA7B2D">
        <w:rPr>
          <w:sz w:val="22"/>
          <w:szCs w:val="22"/>
        </w:rPr>
        <w:t>, на ткацкой фабрике его ждёт сюрприз.</w:t>
      </w:r>
    </w:p>
    <w:p w14:paraId="4ECB65FB" w14:textId="77777777" w:rsidR="00BE2952" w:rsidRPr="00BA7B2D" w:rsidRDefault="00BE2952" w:rsidP="00BE2952">
      <w:pPr>
        <w:pStyle w:val="aff2"/>
        <w:rPr>
          <w:sz w:val="22"/>
          <w:szCs w:val="22"/>
        </w:rPr>
      </w:pPr>
      <w:r>
        <w:rPr>
          <w:sz w:val="22"/>
          <w:szCs w:val="22"/>
        </w:rPr>
        <w:t>4</w:t>
      </w:r>
      <w:r w:rsidRPr="00BA7B2D">
        <w:rPr>
          <w:sz w:val="22"/>
          <w:szCs w:val="22"/>
        </w:rPr>
        <w:t>-</w:t>
      </w:r>
      <w:r>
        <w:rPr>
          <w:sz w:val="22"/>
          <w:szCs w:val="22"/>
        </w:rPr>
        <w:t>32</w:t>
      </w:r>
      <w:r w:rsidRPr="00BA7B2D">
        <w:rPr>
          <w:sz w:val="22"/>
          <w:szCs w:val="22"/>
        </w:rPr>
        <w:t xml:space="preserve">. ИНТ. ТКАЦКАЯ ФАБРИКА. ДНО ШАХТЫ. </w:t>
      </w:r>
    </w:p>
    <w:p w14:paraId="6C1435F5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Мирра лежит в самом светлом месте шахты. Единственный луч, который пробивается через маленькое окно под самым потолком, падает равно в область операции. Вера на коленках перед Миррой. Борис пытается заглядывать, что делает Вера.</w:t>
      </w:r>
    </w:p>
    <w:p w14:paraId="5E66E7CC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ВЕРА</w:t>
      </w:r>
    </w:p>
    <w:p w14:paraId="2CD75740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Борис, не перекрывайте свет, я с трудом вижу.</w:t>
      </w:r>
    </w:p>
    <w:p w14:paraId="5C3AF96E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Мирра тихо стонет в своем бессознательном состоянии. Вера делает надрез в месте ранения. Мирра реагирует.</w:t>
      </w:r>
    </w:p>
    <w:p w14:paraId="5D7FE03A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ВЕРА</w:t>
      </w:r>
    </w:p>
    <w:p w14:paraId="0DCA0729" w14:textId="77777777" w:rsidR="00BE2952" w:rsidRPr="00BA7B2D" w:rsidRDefault="00BE2952" w:rsidP="00BE2952">
      <w:pPr>
        <w:pStyle w:val="aff6"/>
        <w:rPr>
          <w:sz w:val="22"/>
          <w:szCs w:val="22"/>
        </w:rPr>
      </w:pPr>
      <w:proofErr w:type="spellStart"/>
      <w:r w:rsidRPr="00BA7B2D">
        <w:rPr>
          <w:sz w:val="22"/>
          <w:szCs w:val="22"/>
        </w:rPr>
        <w:t>Промакивайте</w:t>
      </w:r>
      <w:proofErr w:type="spellEnd"/>
      <w:r w:rsidRPr="00BA7B2D">
        <w:rPr>
          <w:sz w:val="22"/>
          <w:szCs w:val="22"/>
        </w:rPr>
        <w:t>.</w:t>
      </w:r>
    </w:p>
    <w:p w14:paraId="1A816D90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Борис </w:t>
      </w:r>
      <w:proofErr w:type="spellStart"/>
      <w:r w:rsidRPr="00BA7B2D">
        <w:rPr>
          <w:sz w:val="22"/>
          <w:szCs w:val="22"/>
        </w:rPr>
        <w:t>промакивает</w:t>
      </w:r>
      <w:proofErr w:type="spellEnd"/>
      <w:r w:rsidRPr="00BA7B2D">
        <w:rPr>
          <w:sz w:val="22"/>
          <w:szCs w:val="22"/>
        </w:rPr>
        <w:t>. Вера берёт пинцет, пытается нащупать пулю. Мирра стонет. Борис наблюдает с тревогой.</w:t>
      </w:r>
    </w:p>
    <w:p w14:paraId="7254F398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Кровь сочится из разреза, её вытирает Борис.</w:t>
      </w:r>
    </w:p>
    <w:p w14:paraId="4011F698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МИРРА</w:t>
      </w:r>
    </w:p>
    <w:p w14:paraId="0C2E001C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(слабо)</w:t>
      </w:r>
    </w:p>
    <w:p w14:paraId="5BC6F24F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Боря---</w:t>
      </w:r>
    </w:p>
    <w:p w14:paraId="7A4AAD1E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БОРИС</w:t>
      </w:r>
    </w:p>
    <w:p w14:paraId="1DE051BC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 xml:space="preserve">Я здесь, моя милая. </w:t>
      </w:r>
    </w:p>
    <w:p w14:paraId="41AC5A43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Дыхание Мирры становится прерывистым, и она начинает шевелиться.</w:t>
      </w:r>
    </w:p>
    <w:p w14:paraId="0C0F8254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Вера сосредотачивается, игнорируя капли пота, появляющиеся на лбу. Она маневрирует пинцетом глубже, пытаясь захватить пулю.</w:t>
      </w:r>
    </w:p>
    <w:p w14:paraId="4A0776A7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ВЕРА</w:t>
      </w:r>
    </w:p>
    <w:p w14:paraId="1B5FCFF8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Мирра, мне нужно, чтобы ты не шевелилась. Я почти нашла ее.</w:t>
      </w:r>
    </w:p>
    <w:p w14:paraId="45BA14C4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Глаза Мирры закатываются, и она теряет сознание от боли. Борис выглядит испуганным, но Вера остается спокойной.</w:t>
      </w:r>
    </w:p>
    <w:p w14:paraId="0EBB7B79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ВЕРА</w:t>
      </w:r>
    </w:p>
    <w:p w14:paraId="497C8362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Это шок. Сейчас это, возможно, к лучшему. Нужно быстро извлечь пулю.</w:t>
      </w:r>
    </w:p>
    <w:p w14:paraId="48C929CE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lastRenderedPageBreak/>
        <w:t>С решительным взглядом Вера аккуратно захватывает пулю пинцетом. Она осторожно тянет, чувствуя сопротивление,</w:t>
      </w:r>
    </w:p>
    <w:p w14:paraId="6855B08E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ВЕРА</w:t>
      </w:r>
    </w:p>
    <w:p w14:paraId="3A6326EE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Вот она... вот...</w:t>
      </w:r>
    </w:p>
    <w:p w14:paraId="08D94F28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После напряженного момента пуля выходит. Вера быстро бросает ее на пол---</w:t>
      </w:r>
    </w:p>
    <w:p w14:paraId="13BE6B14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В этот момент распахиваются двери, появляется Винокуров, который тащит за руку Домку. Вера поднимается с колен, бросаясь вперёд. Винокуров стремительный, быстрый, не глядя на </w:t>
      </w:r>
      <w:proofErr w:type="spellStart"/>
      <w:r w:rsidRPr="00BA7B2D">
        <w:rPr>
          <w:sz w:val="22"/>
          <w:szCs w:val="22"/>
        </w:rPr>
        <w:t>Блитштейнов</w:t>
      </w:r>
      <w:proofErr w:type="spellEnd"/>
      <w:r w:rsidRPr="00BA7B2D">
        <w:rPr>
          <w:sz w:val="22"/>
          <w:szCs w:val="22"/>
        </w:rPr>
        <w:t>, пинает ногой чемоданчик Веры и разложенные инструменты.</w:t>
      </w:r>
    </w:p>
    <w:p w14:paraId="0B1EA4ED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ВЕРА</w:t>
      </w:r>
    </w:p>
    <w:p w14:paraId="31A9D697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Что вы делаете?</w:t>
      </w:r>
    </w:p>
    <w:p w14:paraId="5B9A2510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ВИНОКУРОВ</w:t>
      </w:r>
    </w:p>
    <w:p w14:paraId="438CB838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(жестко)</w:t>
      </w:r>
    </w:p>
    <w:p w14:paraId="08841B48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Замолчи. Говорить буду я. А ты – кивай.</w:t>
      </w:r>
    </w:p>
    <w:p w14:paraId="4F1751F4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Секунда и в шахту врываются солдаты СС и оберфюрер КЮНГ, расстреливая Мирру и Борису. Всё происходит настолько быстро, что Винокуров только успевает отодвинуть Веру, чтоб её не задело. Домка, схватившись за мать, держит её не отпуская. Вера закрывает Домке уши.</w:t>
      </w:r>
    </w:p>
    <w:p w14:paraId="4CAFCB57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ДОМКА</w:t>
      </w:r>
    </w:p>
    <w:p w14:paraId="0F18B04F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Это не я, мама, это не я---</w:t>
      </w:r>
    </w:p>
    <w:p w14:paraId="41308929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КЮНГ</w:t>
      </w:r>
    </w:p>
    <w:p w14:paraId="7E0AC827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(немецкий)</w:t>
      </w:r>
    </w:p>
    <w:p w14:paraId="7EAD6D56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 xml:space="preserve">Доктор. Вы здесь – почему я не удивлен? </w:t>
      </w:r>
    </w:p>
    <w:p w14:paraId="5E486F1B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>Вера прячет за себя Домку, который не отрываясь смотрит на трупы Мирры и Бориса.</w:t>
      </w:r>
    </w:p>
    <w:p w14:paraId="1BDB4A2F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ВИНОКУРОВ</w:t>
      </w:r>
    </w:p>
    <w:p w14:paraId="46B9ABB7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(немецкий)</w:t>
      </w:r>
    </w:p>
    <w:p w14:paraId="5BFD5FA0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Господин, оберфюрер! Моё почтение! Прошу вас с нами на фотокарточку, для завтрашнего выпуска. Мы с фрау Трешниковой и маленьким Дамиром, разработали целую операцию по поимке оставшихся евреев.</w:t>
      </w:r>
    </w:p>
    <w:p w14:paraId="224A564B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(показывает на трупы, немецкий)</w:t>
      </w:r>
    </w:p>
    <w:p w14:paraId="18DD3492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Этого достаточно, чтобы доказать нашу верность Рейху?</w:t>
      </w:r>
    </w:p>
    <w:p w14:paraId="793676CA" w14:textId="77777777" w:rsidR="00BE2952" w:rsidRPr="00BA7B2D" w:rsidRDefault="00BE2952" w:rsidP="00BE2952">
      <w:pPr>
        <w:pStyle w:val="aff4"/>
        <w:rPr>
          <w:sz w:val="22"/>
          <w:szCs w:val="22"/>
        </w:rPr>
      </w:pPr>
      <w:proofErr w:type="spellStart"/>
      <w:r w:rsidRPr="00BA7B2D">
        <w:rPr>
          <w:sz w:val="22"/>
          <w:szCs w:val="22"/>
        </w:rPr>
        <w:t>Кюнг</w:t>
      </w:r>
      <w:proofErr w:type="spellEnd"/>
      <w:r w:rsidRPr="00BA7B2D">
        <w:rPr>
          <w:sz w:val="22"/>
          <w:szCs w:val="22"/>
        </w:rPr>
        <w:t xml:space="preserve"> внимательно смотрит на Веру, на медицинские перчатки в крови.</w:t>
      </w:r>
    </w:p>
    <w:p w14:paraId="3978149A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КЮНГ</w:t>
      </w:r>
    </w:p>
    <w:p w14:paraId="4EBB1D1B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(немецкий, Винокурову)</w:t>
      </w:r>
    </w:p>
    <w:p w14:paraId="7B586162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Почему она в перчатках?</w:t>
      </w:r>
    </w:p>
    <w:p w14:paraId="089CDEDF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lastRenderedPageBreak/>
        <w:t>ВИНОКУРОВ</w:t>
      </w:r>
    </w:p>
    <w:p w14:paraId="051EC4A4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(сходу, не думая, немецкий)</w:t>
      </w:r>
    </w:p>
    <w:p w14:paraId="086A80D4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Чтобы осуществить поимку, пришлось изображать оказание медицинской помощи. Евреи люди недоверчивые.</w:t>
      </w:r>
    </w:p>
    <w:p w14:paraId="78DCEFCC" w14:textId="77777777" w:rsidR="00BE2952" w:rsidRPr="00BA7B2D" w:rsidRDefault="00BE2952" w:rsidP="00BE2952">
      <w:pPr>
        <w:pStyle w:val="aff4"/>
        <w:rPr>
          <w:sz w:val="22"/>
          <w:szCs w:val="22"/>
        </w:rPr>
      </w:pPr>
      <w:proofErr w:type="spellStart"/>
      <w:r w:rsidRPr="00BA7B2D">
        <w:rPr>
          <w:sz w:val="22"/>
          <w:szCs w:val="22"/>
        </w:rPr>
        <w:t>Кюнг</w:t>
      </w:r>
      <w:proofErr w:type="spellEnd"/>
      <w:r w:rsidRPr="00BA7B2D">
        <w:rPr>
          <w:sz w:val="22"/>
          <w:szCs w:val="22"/>
        </w:rPr>
        <w:t xml:space="preserve"> подходит к Домке, вытаскивает шоколадку.</w:t>
      </w:r>
    </w:p>
    <w:p w14:paraId="4EE85A72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КЮНГ</w:t>
      </w:r>
    </w:p>
    <w:p w14:paraId="42E2B2A3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(плохой русский)</w:t>
      </w:r>
    </w:p>
    <w:p w14:paraId="0DEBEE49" w14:textId="77777777" w:rsidR="00BE2952" w:rsidRPr="00BA7B2D" w:rsidRDefault="00BE2952" w:rsidP="00BE2952">
      <w:pPr>
        <w:pStyle w:val="aff6"/>
        <w:rPr>
          <w:sz w:val="22"/>
          <w:szCs w:val="22"/>
        </w:rPr>
      </w:pPr>
      <w:proofErr w:type="spellStart"/>
      <w:r w:rsidRPr="00BA7B2D">
        <w:rPr>
          <w:sz w:val="22"/>
          <w:szCs w:val="22"/>
        </w:rPr>
        <w:t>Маладэц</w:t>
      </w:r>
      <w:proofErr w:type="spellEnd"/>
      <w:r w:rsidRPr="00BA7B2D">
        <w:rPr>
          <w:sz w:val="22"/>
          <w:szCs w:val="22"/>
        </w:rPr>
        <w:t>.</w:t>
      </w:r>
    </w:p>
    <w:p w14:paraId="2F211C8B" w14:textId="77777777" w:rsidR="00BE2952" w:rsidRPr="00BA7B2D" w:rsidRDefault="00BE2952" w:rsidP="00BE2952">
      <w:pPr>
        <w:pStyle w:val="aff3"/>
        <w:rPr>
          <w:sz w:val="22"/>
          <w:szCs w:val="22"/>
        </w:rPr>
      </w:pPr>
      <w:r w:rsidRPr="00BA7B2D">
        <w:rPr>
          <w:sz w:val="22"/>
          <w:szCs w:val="22"/>
        </w:rPr>
        <w:t>ВИНОКУРОВ</w:t>
      </w:r>
    </w:p>
    <w:p w14:paraId="2450D8EA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(немецкий)</w:t>
      </w:r>
    </w:p>
    <w:p w14:paraId="4C9E495F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Господа, прошу, нужно сделать фото.</w:t>
      </w:r>
    </w:p>
    <w:p w14:paraId="6F719C79" w14:textId="77777777" w:rsidR="00BE2952" w:rsidRPr="00BA7B2D" w:rsidRDefault="00BE2952" w:rsidP="00BE2952">
      <w:pPr>
        <w:pStyle w:val="aff5"/>
        <w:rPr>
          <w:sz w:val="22"/>
          <w:szCs w:val="22"/>
        </w:rPr>
      </w:pPr>
      <w:r w:rsidRPr="00BA7B2D">
        <w:rPr>
          <w:sz w:val="22"/>
          <w:szCs w:val="22"/>
        </w:rPr>
        <w:t>(русский)</w:t>
      </w:r>
    </w:p>
    <w:p w14:paraId="748CBB6D" w14:textId="77777777" w:rsidR="00BE2952" w:rsidRPr="00BA7B2D" w:rsidRDefault="00BE2952" w:rsidP="00BE2952">
      <w:pPr>
        <w:pStyle w:val="aff6"/>
        <w:rPr>
          <w:sz w:val="22"/>
          <w:szCs w:val="22"/>
        </w:rPr>
      </w:pPr>
      <w:r w:rsidRPr="00BA7B2D">
        <w:rPr>
          <w:sz w:val="22"/>
          <w:szCs w:val="22"/>
        </w:rPr>
        <w:t>Давайте, Вера Николаевна, улыбнитесь.</w:t>
      </w:r>
    </w:p>
    <w:p w14:paraId="55FF2CF9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Делегация выстраивается рядом с расстрелянными </w:t>
      </w:r>
      <w:proofErr w:type="spellStart"/>
      <w:r w:rsidRPr="00BA7B2D">
        <w:rPr>
          <w:sz w:val="22"/>
          <w:szCs w:val="22"/>
        </w:rPr>
        <w:t>Блитштейнами</w:t>
      </w:r>
      <w:proofErr w:type="spellEnd"/>
      <w:r w:rsidRPr="00BA7B2D">
        <w:rPr>
          <w:sz w:val="22"/>
          <w:szCs w:val="22"/>
        </w:rPr>
        <w:t xml:space="preserve">, фотограф выставляет кадр. Вспышка. Чёрно бело фото, с довольными </w:t>
      </w:r>
      <w:proofErr w:type="spellStart"/>
      <w:r w:rsidRPr="00BA7B2D">
        <w:rPr>
          <w:sz w:val="22"/>
          <w:szCs w:val="22"/>
        </w:rPr>
        <w:t>Кюнгом</w:t>
      </w:r>
      <w:proofErr w:type="spellEnd"/>
      <w:r w:rsidRPr="00BA7B2D">
        <w:rPr>
          <w:sz w:val="22"/>
          <w:szCs w:val="22"/>
        </w:rPr>
        <w:t xml:space="preserve"> и Винокуровым, напуганной Верой и </w:t>
      </w:r>
      <w:proofErr w:type="spellStart"/>
      <w:r w:rsidRPr="00BA7B2D">
        <w:rPr>
          <w:sz w:val="22"/>
          <w:szCs w:val="22"/>
        </w:rPr>
        <w:t>Домкой</w:t>
      </w:r>
      <w:proofErr w:type="spellEnd"/>
      <w:r w:rsidRPr="00BA7B2D">
        <w:rPr>
          <w:sz w:val="22"/>
          <w:szCs w:val="22"/>
        </w:rPr>
        <w:t xml:space="preserve"> с пустыми глазами. Перед ними лежат расстрелянный Мирра и Борис </w:t>
      </w:r>
      <w:proofErr w:type="spellStart"/>
      <w:r w:rsidRPr="00BA7B2D">
        <w:rPr>
          <w:sz w:val="22"/>
          <w:szCs w:val="22"/>
        </w:rPr>
        <w:t>Блитштейны</w:t>
      </w:r>
      <w:proofErr w:type="spellEnd"/>
      <w:r w:rsidRPr="00BA7B2D">
        <w:rPr>
          <w:sz w:val="22"/>
          <w:szCs w:val="22"/>
        </w:rPr>
        <w:t xml:space="preserve">. </w:t>
      </w:r>
    </w:p>
    <w:p w14:paraId="396D2759" w14:textId="77777777" w:rsidR="00BE2952" w:rsidRPr="00BA7B2D" w:rsidRDefault="00BE2952" w:rsidP="00BE2952">
      <w:pPr>
        <w:pStyle w:val="aff2"/>
        <w:rPr>
          <w:sz w:val="22"/>
          <w:szCs w:val="22"/>
        </w:rPr>
      </w:pPr>
      <w:r>
        <w:rPr>
          <w:sz w:val="22"/>
          <w:szCs w:val="22"/>
        </w:rPr>
        <w:t>4</w:t>
      </w:r>
      <w:r w:rsidRPr="00BA7B2D">
        <w:rPr>
          <w:sz w:val="22"/>
          <w:szCs w:val="22"/>
        </w:rPr>
        <w:t>-</w:t>
      </w:r>
      <w:r>
        <w:rPr>
          <w:sz w:val="22"/>
          <w:szCs w:val="22"/>
        </w:rPr>
        <w:t>33</w:t>
      </w:r>
      <w:r w:rsidRPr="00BA7B2D">
        <w:rPr>
          <w:sz w:val="22"/>
          <w:szCs w:val="22"/>
        </w:rPr>
        <w:t>. НАТ. У ШКОЛЫ. УТРО.</w:t>
      </w:r>
    </w:p>
    <w:p w14:paraId="2B8B4179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На ступеньки школы падает </w:t>
      </w:r>
      <w:proofErr w:type="spellStart"/>
      <w:r w:rsidRPr="00BA7B2D">
        <w:rPr>
          <w:sz w:val="22"/>
          <w:szCs w:val="22"/>
        </w:rPr>
        <w:t>свеженапечатанный</w:t>
      </w:r>
      <w:proofErr w:type="spellEnd"/>
      <w:r w:rsidRPr="00BA7B2D">
        <w:rPr>
          <w:sz w:val="22"/>
          <w:szCs w:val="22"/>
        </w:rPr>
        <w:t xml:space="preserve"> выпуск газеты «НОВЫЙ ПУТЬ». На первой странице фото, сделанное в шахте с заголовком.</w:t>
      </w:r>
    </w:p>
    <w:p w14:paraId="185B8505" w14:textId="77777777" w:rsidR="00BE2952" w:rsidRPr="00BA7B2D" w:rsidRDefault="00BE2952" w:rsidP="00BE2952">
      <w:pPr>
        <w:pStyle w:val="aff4"/>
        <w:rPr>
          <w:sz w:val="22"/>
          <w:szCs w:val="22"/>
        </w:rPr>
      </w:pPr>
      <w:r w:rsidRPr="00BA7B2D">
        <w:rPr>
          <w:sz w:val="22"/>
          <w:szCs w:val="22"/>
        </w:rPr>
        <w:t xml:space="preserve">«Советский врач помогает Рейху в борьбе с </w:t>
      </w:r>
      <w:proofErr w:type="spellStart"/>
      <w:r w:rsidRPr="00BA7B2D">
        <w:rPr>
          <w:sz w:val="22"/>
          <w:szCs w:val="22"/>
        </w:rPr>
        <w:t>жидо</w:t>
      </w:r>
      <w:proofErr w:type="spellEnd"/>
      <w:r w:rsidRPr="00BA7B2D">
        <w:rPr>
          <w:sz w:val="22"/>
          <w:szCs w:val="22"/>
        </w:rPr>
        <w:t xml:space="preserve">-большевизмом» </w:t>
      </w:r>
    </w:p>
    <w:p w14:paraId="0A0ABDED" w14:textId="77777777" w:rsidR="00BE2952" w:rsidRDefault="00BE2952" w:rsidP="00BE2952"/>
    <w:p w14:paraId="5924EDE9" w14:textId="77777777" w:rsidR="00BE2952" w:rsidRPr="00345EDC" w:rsidRDefault="00BE2952" w:rsidP="00BE2952">
      <w:pPr>
        <w:pStyle w:val="aff2"/>
        <w:rPr>
          <w:sz w:val="22"/>
          <w:szCs w:val="22"/>
        </w:rPr>
      </w:pPr>
      <w:r>
        <w:rPr>
          <w:sz w:val="22"/>
          <w:szCs w:val="22"/>
        </w:rPr>
        <w:t>4</w:t>
      </w:r>
      <w:r w:rsidRPr="00345EDC">
        <w:rPr>
          <w:sz w:val="22"/>
          <w:szCs w:val="22"/>
        </w:rPr>
        <w:t>-</w:t>
      </w:r>
      <w:proofErr w:type="gramStart"/>
      <w:r>
        <w:rPr>
          <w:sz w:val="22"/>
          <w:szCs w:val="22"/>
        </w:rPr>
        <w:t>34</w:t>
      </w:r>
      <w:r w:rsidRPr="00345EDC">
        <w:rPr>
          <w:sz w:val="22"/>
          <w:szCs w:val="22"/>
        </w:rPr>
        <w:t>.ИНТ</w:t>
      </w:r>
      <w:proofErr w:type="gramEnd"/>
      <w:r w:rsidRPr="00345EDC">
        <w:rPr>
          <w:sz w:val="22"/>
          <w:szCs w:val="22"/>
        </w:rPr>
        <w:t>. ДРАМТЕАТР. ДЕНЬ</w:t>
      </w:r>
    </w:p>
    <w:p w14:paraId="78C7E20D" w14:textId="77777777" w:rsidR="00BE2952" w:rsidRPr="00345EDC" w:rsidRDefault="00BE2952" w:rsidP="00BE2952">
      <w:pPr>
        <w:pStyle w:val="aff4"/>
        <w:rPr>
          <w:b/>
          <w:bCs/>
          <w:sz w:val="22"/>
          <w:szCs w:val="22"/>
        </w:rPr>
      </w:pPr>
      <w:r w:rsidRPr="00345EDC">
        <w:rPr>
          <w:b/>
          <w:bCs/>
          <w:sz w:val="22"/>
          <w:szCs w:val="22"/>
        </w:rPr>
        <w:t>МОНТАЖ</w:t>
      </w:r>
    </w:p>
    <w:p w14:paraId="273807D5" w14:textId="77777777" w:rsidR="00BE2952" w:rsidRPr="00345EDC" w:rsidRDefault="00BE2952" w:rsidP="00BE295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На экране появляется орел и титры. </w:t>
      </w:r>
    </w:p>
    <w:p w14:paraId="2B913AA4" w14:textId="77777777" w:rsidR="00BE2952" w:rsidRPr="00345EDC" w:rsidRDefault="00BE2952" w:rsidP="00BE295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ТИТРЫ: Die Deutsche </w:t>
      </w:r>
      <w:proofErr w:type="spellStart"/>
      <w:r w:rsidRPr="00345EDC">
        <w:rPr>
          <w:sz w:val="22"/>
          <w:szCs w:val="22"/>
        </w:rPr>
        <w:t>Wochenschau</w:t>
      </w:r>
      <w:proofErr w:type="spellEnd"/>
    </w:p>
    <w:p w14:paraId="7D836B42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Диктор</w:t>
      </w:r>
    </w:p>
    <w:p w14:paraId="35B6C055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(немецкий)</w:t>
      </w:r>
    </w:p>
    <w:p w14:paraId="3EFD525F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Как сменяемость сезонов и неизбежность прихода зимы вслед за осенью, таким же неизбежным является главенство фюрера и неизбежность триумфа великой Германии во всех землях, на которые падает взор ее главнокомандующего.</w:t>
      </w:r>
    </w:p>
    <w:p w14:paraId="174DEA05" w14:textId="77777777" w:rsidR="00BE2952" w:rsidRPr="00345EDC" w:rsidRDefault="00BE2952" w:rsidP="00BE295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Зимний </w:t>
      </w:r>
      <w:proofErr w:type="spellStart"/>
      <w:r w:rsidRPr="00345EDC">
        <w:rPr>
          <w:sz w:val="22"/>
          <w:szCs w:val="22"/>
        </w:rPr>
        <w:t>Верхневолжск</w:t>
      </w:r>
      <w:proofErr w:type="spellEnd"/>
      <w:r w:rsidRPr="00345EDC">
        <w:rPr>
          <w:sz w:val="22"/>
          <w:szCs w:val="22"/>
        </w:rPr>
        <w:t xml:space="preserve">. На улицах появились деревянные указатели на немецком. На центральной площади установили елку со свастикой на верхушке. Горожане убирают снег на площади. </w:t>
      </w:r>
    </w:p>
    <w:p w14:paraId="23177DB0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Диктор</w:t>
      </w:r>
    </w:p>
    <w:p w14:paraId="573D816F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(немецкий)</w:t>
      </w:r>
    </w:p>
    <w:p w14:paraId="6D9B5783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В индустриальном </w:t>
      </w:r>
      <w:proofErr w:type="spellStart"/>
      <w:r w:rsidRPr="00345EDC">
        <w:rPr>
          <w:sz w:val="22"/>
          <w:szCs w:val="22"/>
        </w:rPr>
        <w:t>Верхневолжске</w:t>
      </w:r>
      <w:proofErr w:type="spellEnd"/>
      <w:r w:rsidRPr="00345EDC">
        <w:rPr>
          <w:sz w:val="22"/>
          <w:szCs w:val="22"/>
        </w:rPr>
        <w:t xml:space="preserve"> население радуется немецким освободителям.</w:t>
      </w:r>
    </w:p>
    <w:p w14:paraId="7B7934C6" w14:textId="77777777" w:rsidR="00BE2952" w:rsidRPr="00345EDC" w:rsidRDefault="00BE2952" w:rsidP="00BE295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lastRenderedPageBreak/>
        <w:t xml:space="preserve">У ёлки, для немецких солдат – поёт </w:t>
      </w:r>
      <w:proofErr w:type="spellStart"/>
      <w:r w:rsidRPr="00345EDC">
        <w:rPr>
          <w:sz w:val="22"/>
          <w:szCs w:val="22"/>
        </w:rPr>
        <w:t>Ланская</w:t>
      </w:r>
      <w:proofErr w:type="spellEnd"/>
      <w:r w:rsidRPr="00345EDC">
        <w:rPr>
          <w:sz w:val="22"/>
          <w:szCs w:val="22"/>
        </w:rPr>
        <w:t xml:space="preserve">. Солдаты радостные. Винокуров стоит в окружении рабочих завода, они радостно улыбаются, </w:t>
      </w:r>
      <w:proofErr w:type="spellStart"/>
      <w:r w:rsidRPr="00345EDC">
        <w:rPr>
          <w:sz w:val="22"/>
          <w:szCs w:val="22"/>
        </w:rPr>
        <w:t>зигуя</w:t>
      </w:r>
      <w:proofErr w:type="spellEnd"/>
      <w:r w:rsidRPr="00345EDC">
        <w:rPr>
          <w:sz w:val="22"/>
          <w:szCs w:val="22"/>
        </w:rPr>
        <w:t xml:space="preserve"> во главе с Петром Петровичем. Вера, у входа в больницу, приветствует </w:t>
      </w:r>
      <w:proofErr w:type="spellStart"/>
      <w:r w:rsidRPr="00345EDC">
        <w:rPr>
          <w:sz w:val="22"/>
          <w:szCs w:val="22"/>
        </w:rPr>
        <w:t>Шоненнберга</w:t>
      </w:r>
      <w:proofErr w:type="spellEnd"/>
      <w:r w:rsidRPr="00345EDC">
        <w:rPr>
          <w:sz w:val="22"/>
          <w:szCs w:val="22"/>
        </w:rPr>
        <w:t xml:space="preserve">. Они вместе проходят в госпиталь.  </w:t>
      </w:r>
    </w:p>
    <w:p w14:paraId="73EA7741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Диктор</w:t>
      </w:r>
    </w:p>
    <w:p w14:paraId="04EDE50A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(немецкий)</w:t>
      </w:r>
    </w:p>
    <w:p w14:paraId="35785DD1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Всего лишь за два месяца грамотного управления бесхозными территориями, и новое командование </w:t>
      </w:r>
      <w:proofErr w:type="spellStart"/>
      <w:r w:rsidRPr="00345EDC">
        <w:rPr>
          <w:sz w:val="22"/>
          <w:szCs w:val="22"/>
        </w:rPr>
        <w:t>Верхневолжска</w:t>
      </w:r>
      <w:proofErr w:type="spellEnd"/>
      <w:r w:rsidRPr="00345EDC">
        <w:rPr>
          <w:sz w:val="22"/>
          <w:szCs w:val="22"/>
        </w:rPr>
        <w:t xml:space="preserve"> смогло превратить убогие трущобы в пригодные для проживания места.</w:t>
      </w:r>
    </w:p>
    <w:p w14:paraId="65B3E2B5" w14:textId="77777777" w:rsidR="00BE2952" w:rsidRPr="00345EDC" w:rsidRDefault="00BE2952" w:rsidP="00BE295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Местные работяги стеклят окна домов, их охраняют немецкие солдаты.</w:t>
      </w:r>
    </w:p>
    <w:p w14:paraId="410D140B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Диктор</w:t>
      </w:r>
    </w:p>
    <w:p w14:paraId="2DC6BF1E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(немецкий)</w:t>
      </w:r>
    </w:p>
    <w:p w14:paraId="3C9EA290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Отсталые советские заводы отремонтированы в соответствии с высокими стандартами качества Третьего рейха, и скоро начнут производить высокоточные снаряды, которые помогут добить сопротивление недоразвитых славянских народов. </w:t>
      </w:r>
    </w:p>
    <w:p w14:paraId="2CCF3EC9" w14:textId="77777777" w:rsidR="00BE2952" w:rsidRPr="00345EDC" w:rsidRDefault="00BE2952" w:rsidP="00BE2952">
      <w:pPr>
        <w:pStyle w:val="aff4"/>
        <w:rPr>
          <w:sz w:val="22"/>
          <w:szCs w:val="22"/>
        </w:rPr>
      </w:pPr>
      <w:proofErr w:type="spellStart"/>
      <w:r w:rsidRPr="00345EDC">
        <w:rPr>
          <w:sz w:val="22"/>
          <w:szCs w:val="22"/>
        </w:rPr>
        <w:t>Кюнг</w:t>
      </w:r>
      <w:proofErr w:type="spellEnd"/>
      <w:r w:rsidRPr="00345EDC">
        <w:rPr>
          <w:sz w:val="22"/>
          <w:szCs w:val="22"/>
        </w:rPr>
        <w:t xml:space="preserve"> и Фон </w:t>
      </w:r>
      <w:proofErr w:type="spellStart"/>
      <w:r w:rsidRPr="00345EDC">
        <w:rPr>
          <w:sz w:val="22"/>
          <w:szCs w:val="22"/>
        </w:rPr>
        <w:t>Вейхс</w:t>
      </w:r>
      <w:proofErr w:type="spellEnd"/>
      <w:r w:rsidRPr="00345EDC">
        <w:rPr>
          <w:sz w:val="22"/>
          <w:szCs w:val="22"/>
        </w:rPr>
        <w:t xml:space="preserve"> идут по территории завода: все выглядит так, </w:t>
      </w:r>
      <w:proofErr w:type="spellStart"/>
      <w:r w:rsidRPr="00345EDC">
        <w:rPr>
          <w:sz w:val="22"/>
          <w:szCs w:val="22"/>
        </w:rPr>
        <w:t>как-будто</w:t>
      </w:r>
      <w:proofErr w:type="spellEnd"/>
      <w:r w:rsidRPr="00345EDC">
        <w:rPr>
          <w:sz w:val="22"/>
          <w:szCs w:val="22"/>
        </w:rPr>
        <w:t xml:space="preserve"> не сегодня-завтра готово к запуску. </w:t>
      </w:r>
    </w:p>
    <w:p w14:paraId="25A88202" w14:textId="77777777" w:rsidR="00BE2952" w:rsidRPr="00345EDC" w:rsidRDefault="00BE2952" w:rsidP="00BE2952">
      <w:pPr>
        <w:pStyle w:val="aff4"/>
        <w:rPr>
          <w:b/>
          <w:bCs/>
          <w:sz w:val="22"/>
          <w:szCs w:val="22"/>
        </w:rPr>
      </w:pPr>
      <w:r w:rsidRPr="00345EDC">
        <w:rPr>
          <w:b/>
          <w:bCs/>
          <w:sz w:val="22"/>
          <w:szCs w:val="22"/>
        </w:rPr>
        <w:t>ПЕРЕХОД</w:t>
      </w:r>
    </w:p>
    <w:p w14:paraId="4C904A29" w14:textId="77777777" w:rsidR="00BE2952" w:rsidRPr="00345EDC" w:rsidRDefault="00BE2952" w:rsidP="00BE295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Киноплёнка демонстрируется в драмтеатре. В зале сидят немцы, среди которых Фон-</w:t>
      </w:r>
      <w:proofErr w:type="spellStart"/>
      <w:r w:rsidRPr="00345EDC">
        <w:rPr>
          <w:sz w:val="22"/>
          <w:szCs w:val="22"/>
        </w:rPr>
        <w:t>Вейхс</w:t>
      </w:r>
      <w:proofErr w:type="spellEnd"/>
      <w:r w:rsidRPr="00345EDC">
        <w:rPr>
          <w:sz w:val="22"/>
          <w:szCs w:val="22"/>
        </w:rPr>
        <w:t xml:space="preserve">, </w:t>
      </w:r>
      <w:proofErr w:type="spellStart"/>
      <w:r w:rsidRPr="00345EDC">
        <w:rPr>
          <w:sz w:val="22"/>
          <w:szCs w:val="22"/>
        </w:rPr>
        <w:t>Кюнг</w:t>
      </w:r>
      <w:proofErr w:type="spellEnd"/>
      <w:r w:rsidRPr="00345EDC">
        <w:rPr>
          <w:sz w:val="22"/>
          <w:szCs w:val="22"/>
        </w:rPr>
        <w:t xml:space="preserve">, </w:t>
      </w:r>
      <w:proofErr w:type="spellStart"/>
      <w:r w:rsidRPr="00345EDC">
        <w:rPr>
          <w:sz w:val="22"/>
          <w:szCs w:val="22"/>
        </w:rPr>
        <w:t>Шоненнберг</w:t>
      </w:r>
      <w:proofErr w:type="spellEnd"/>
      <w:r w:rsidRPr="00345EDC">
        <w:rPr>
          <w:sz w:val="22"/>
          <w:szCs w:val="22"/>
        </w:rPr>
        <w:t xml:space="preserve"> и офицерский состав СС. Винокуров гладко выбрит, в фуражке, нервничает, поглядывая на Фон-</w:t>
      </w:r>
      <w:proofErr w:type="spellStart"/>
      <w:r w:rsidRPr="00345EDC">
        <w:rPr>
          <w:sz w:val="22"/>
          <w:szCs w:val="22"/>
        </w:rPr>
        <w:t>Вейхса</w:t>
      </w:r>
      <w:proofErr w:type="spellEnd"/>
      <w:r w:rsidRPr="00345EDC">
        <w:rPr>
          <w:sz w:val="22"/>
          <w:szCs w:val="22"/>
        </w:rPr>
        <w:t xml:space="preserve"> – не понятно устраивает его увиденное или нет.</w:t>
      </w:r>
    </w:p>
    <w:p w14:paraId="5679F304" w14:textId="77777777" w:rsidR="00BE2952" w:rsidRPr="00345EDC" w:rsidRDefault="00BE2952" w:rsidP="00BE295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В зале Вера и </w:t>
      </w:r>
      <w:proofErr w:type="spellStart"/>
      <w:r w:rsidRPr="00345EDC">
        <w:rPr>
          <w:sz w:val="22"/>
          <w:szCs w:val="22"/>
        </w:rPr>
        <w:t>Ланская</w:t>
      </w:r>
      <w:proofErr w:type="spellEnd"/>
      <w:r w:rsidRPr="00345EDC">
        <w:rPr>
          <w:sz w:val="22"/>
          <w:szCs w:val="22"/>
        </w:rPr>
        <w:t xml:space="preserve">, несколько гражданских. Фильм заканчивается, в зале раздаются </w:t>
      </w:r>
      <w:proofErr w:type="gramStart"/>
      <w:r w:rsidRPr="00345EDC">
        <w:rPr>
          <w:sz w:val="22"/>
          <w:szCs w:val="22"/>
        </w:rPr>
        <w:t>аплодисменты,  после</w:t>
      </w:r>
      <w:proofErr w:type="gramEnd"/>
      <w:r w:rsidRPr="00345EDC">
        <w:rPr>
          <w:sz w:val="22"/>
          <w:szCs w:val="22"/>
        </w:rPr>
        <w:t xml:space="preserve"> того, как хлопает Фон-</w:t>
      </w:r>
      <w:proofErr w:type="spellStart"/>
      <w:r w:rsidRPr="00345EDC">
        <w:rPr>
          <w:sz w:val="22"/>
          <w:szCs w:val="22"/>
        </w:rPr>
        <w:t>Вейхс</w:t>
      </w:r>
      <w:proofErr w:type="spellEnd"/>
      <w:r w:rsidRPr="00345EDC">
        <w:rPr>
          <w:sz w:val="22"/>
          <w:szCs w:val="22"/>
        </w:rPr>
        <w:t xml:space="preserve">. </w:t>
      </w:r>
    </w:p>
    <w:p w14:paraId="1F6CBE6A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ФОН-ВЕЙХС</w:t>
      </w:r>
    </w:p>
    <w:p w14:paraId="29D1B9CF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</w:t>
      </w:r>
      <w:proofErr w:type="spellStart"/>
      <w:r w:rsidRPr="00345EDC">
        <w:rPr>
          <w:sz w:val="22"/>
          <w:szCs w:val="22"/>
        </w:rPr>
        <w:t>Кюнгу</w:t>
      </w:r>
      <w:proofErr w:type="spellEnd"/>
      <w:r w:rsidRPr="00345EDC">
        <w:rPr>
          <w:sz w:val="22"/>
          <w:szCs w:val="22"/>
        </w:rPr>
        <w:t xml:space="preserve">, </w:t>
      </w:r>
      <w:proofErr w:type="spellStart"/>
      <w:r w:rsidRPr="00345EDC">
        <w:rPr>
          <w:sz w:val="22"/>
          <w:szCs w:val="22"/>
        </w:rPr>
        <w:t>Шоненнбергу</w:t>
      </w:r>
      <w:proofErr w:type="spellEnd"/>
      <w:r w:rsidRPr="00345EDC">
        <w:rPr>
          <w:sz w:val="22"/>
          <w:szCs w:val="22"/>
        </w:rPr>
        <w:t>, немецкий)</w:t>
      </w:r>
    </w:p>
    <w:p w14:paraId="6DD1F0BF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Думаю, фельдмаршал будет доволен.</w:t>
      </w:r>
    </w:p>
    <w:p w14:paraId="2A0DB238" w14:textId="77777777" w:rsidR="00BE2952" w:rsidRPr="00345EDC" w:rsidRDefault="00BE2952" w:rsidP="00BE2952">
      <w:pPr>
        <w:pStyle w:val="aff4"/>
        <w:rPr>
          <w:sz w:val="22"/>
          <w:szCs w:val="22"/>
        </w:rPr>
      </w:pPr>
      <w:proofErr w:type="spellStart"/>
      <w:r w:rsidRPr="00345EDC">
        <w:rPr>
          <w:sz w:val="22"/>
          <w:szCs w:val="22"/>
        </w:rPr>
        <w:t>Шоненнберг</w:t>
      </w:r>
      <w:proofErr w:type="spellEnd"/>
      <w:r w:rsidRPr="00345EDC">
        <w:rPr>
          <w:sz w:val="22"/>
          <w:szCs w:val="22"/>
        </w:rPr>
        <w:t xml:space="preserve"> поддерживающе кивает. </w:t>
      </w:r>
      <w:proofErr w:type="spellStart"/>
      <w:r w:rsidRPr="00345EDC">
        <w:rPr>
          <w:sz w:val="22"/>
          <w:szCs w:val="22"/>
        </w:rPr>
        <w:t>Кюнг</w:t>
      </w:r>
      <w:proofErr w:type="spellEnd"/>
      <w:r w:rsidRPr="00345EDC">
        <w:rPr>
          <w:sz w:val="22"/>
          <w:szCs w:val="22"/>
        </w:rPr>
        <w:t xml:space="preserve"> сдержан в оценке.</w:t>
      </w:r>
    </w:p>
    <w:p w14:paraId="6A7AD84C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ФОН-ВЕЙХС</w:t>
      </w:r>
    </w:p>
    <w:p w14:paraId="05C8C02B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(Винокурову)</w:t>
      </w:r>
    </w:p>
    <w:p w14:paraId="0180DBF6" w14:textId="77777777" w:rsidR="00BE2952" w:rsidRPr="00345EDC" w:rsidRDefault="00BE2952" w:rsidP="00BE2952">
      <w:pPr>
        <w:pStyle w:val="aff6"/>
        <w:rPr>
          <w:sz w:val="22"/>
          <w:szCs w:val="22"/>
        </w:rPr>
      </w:pPr>
      <w:proofErr w:type="spellStart"/>
      <w:r w:rsidRPr="00345EDC">
        <w:rPr>
          <w:sz w:val="22"/>
          <w:szCs w:val="22"/>
        </w:rPr>
        <w:t>Герр</w:t>
      </w:r>
      <w:proofErr w:type="spellEnd"/>
      <w:r w:rsidRPr="00345EDC">
        <w:rPr>
          <w:sz w:val="22"/>
          <w:szCs w:val="22"/>
        </w:rPr>
        <w:t xml:space="preserve"> бургомистр, прекрасная работа.</w:t>
      </w:r>
    </w:p>
    <w:p w14:paraId="47831188" w14:textId="77777777" w:rsidR="00BE2952" w:rsidRPr="00345EDC" w:rsidRDefault="00BE2952" w:rsidP="00BE295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Винокуров </w:t>
      </w:r>
      <w:proofErr w:type="spellStart"/>
      <w:r w:rsidRPr="00345EDC">
        <w:rPr>
          <w:sz w:val="22"/>
          <w:szCs w:val="22"/>
        </w:rPr>
        <w:t>зигует</w:t>
      </w:r>
      <w:proofErr w:type="spellEnd"/>
      <w:r w:rsidRPr="00345EDC">
        <w:rPr>
          <w:sz w:val="22"/>
          <w:szCs w:val="22"/>
        </w:rPr>
        <w:t>.</w:t>
      </w:r>
    </w:p>
    <w:p w14:paraId="0A446BD9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ЛАНСКАЯ</w:t>
      </w:r>
    </w:p>
    <w:p w14:paraId="7DEA0FD0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Браво, Виктор.</w:t>
      </w:r>
    </w:p>
    <w:p w14:paraId="176D904E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(Вере)</w:t>
      </w:r>
    </w:p>
    <w:p w14:paraId="6145CFFC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Браво, же, Верочка?</w:t>
      </w:r>
    </w:p>
    <w:p w14:paraId="4E48D39B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lastRenderedPageBreak/>
        <w:t>ВЕРА</w:t>
      </w:r>
    </w:p>
    <w:p w14:paraId="5AEAD213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(доброжелательно улыбается)</w:t>
      </w:r>
    </w:p>
    <w:p w14:paraId="7D8A0AE6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Да. Виктору Францевичу к лицу большая должность.</w:t>
      </w:r>
    </w:p>
    <w:p w14:paraId="33D11E41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ЛАНСКАЯ</w:t>
      </w:r>
    </w:p>
    <w:p w14:paraId="78827176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Я никогда в нём не сомневалась.</w:t>
      </w:r>
    </w:p>
    <w:p w14:paraId="3F47B181" w14:textId="77777777" w:rsidR="00BE2952" w:rsidRPr="00345EDC" w:rsidRDefault="00BE2952" w:rsidP="00BE295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Винокуров улыбается довольный.</w:t>
      </w:r>
    </w:p>
    <w:p w14:paraId="3C718299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КЮНГ</w:t>
      </w:r>
    </w:p>
    <w:p w14:paraId="69ABEE2A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(Фон-</w:t>
      </w:r>
      <w:proofErr w:type="spellStart"/>
      <w:r w:rsidRPr="00345EDC">
        <w:rPr>
          <w:sz w:val="22"/>
          <w:szCs w:val="22"/>
        </w:rPr>
        <w:t>Вейхсу</w:t>
      </w:r>
      <w:proofErr w:type="spellEnd"/>
      <w:r w:rsidRPr="00345EDC">
        <w:rPr>
          <w:sz w:val="22"/>
          <w:szCs w:val="22"/>
        </w:rPr>
        <w:t>, немецкий)</w:t>
      </w:r>
    </w:p>
    <w:p w14:paraId="03DC9F26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Если мы закончили восторгаться, я отправлюсь на завод----</w:t>
      </w:r>
    </w:p>
    <w:p w14:paraId="41D218C5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ФОН-ВЕЙХС</w:t>
      </w:r>
    </w:p>
    <w:p w14:paraId="340D1E99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(немецкий)</w:t>
      </w:r>
    </w:p>
    <w:p w14:paraId="765BB609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Мы закончили.</w:t>
      </w:r>
    </w:p>
    <w:p w14:paraId="37636B09" w14:textId="77777777" w:rsidR="00BE2952" w:rsidRPr="00345EDC" w:rsidRDefault="00BE2952" w:rsidP="00BE2952">
      <w:pPr>
        <w:pStyle w:val="aff4"/>
        <w:rPr>
          <w:sz w:val="22"/>
          <w:szCs w:val="22"/>
        </w:rPr>
      </w:pPr>
      <w:proofErr w:type="spellStart"/>
      <w:r w:rsidRPr="00345EDC">
        <w:rPr>
          <w:sz w:val="22"/>
          <w:szCs w:val="22"/>
        </w:rPr>
        <w:t>Кюнг</w:t>
      </w:r>
      <w:proofErr w:type="spellEnd"/>
      <w:r w:rsidRPr="00345EDC">
        <w:rPr>
          <w:sz w:val="22"/>
          <w:szCs w:val="22"/>
        </w:rPr>
        <w:t>, кивнув своим офицерам и Винокурову, уходит.</w:t>
      </w:r>
    </w:p>
    <w:p w14:paraId="7C0E042B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ВИНОКУРОВ</w:t>
      </w:r>
    </w:p>
    <w:p w14:paraId="40C2E5E6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(Ланской)</w:t>
      </w:r>
    </w:p>
    <w:p w14:paraId="0FFA8133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Моя дорогая, отправляйтесь домой. Я буду поздно.</w:t>
      </w:r>
    </w:p>
    <w:p w14:paraId="183B306F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ЛАНСКАЯ</w:t>
      </w:r>
    </w:p>
    <w:p w14:paraId="31BDE0ED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Как только обсудим с генералом мой бенефис – сразу.</w:t>
      </w:r>
    </w:p>
    <w:p w14:paraId="5C6AAC54" w14:textId="77777777" w:rsidR="00BE2952" w:rsidRPr="00345EDC" w:rsidRDefault="00BE2952" w:rsidP="00BE295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Винокуров, странно улыбнувшись, уходит за </w:t>
      </w:r>
      <w:proofErr w:type="spellStart"/>
      <w:r w:rsidRPr="00345EDC">
        <w:rPr>
          <w:sz w:val="22"/>
          <w:szCs w:val="22"/>
        </w:rPr>
        <w:t>Кюнгом</w:t>
      </w:r>
      <w:proofErr w:type="spellEnd"/>
      <w:r w:rsidRPr="00345EDC">
        <w:rPr>
          <w:sz w:val="22"/>
          <w:szCs w:val="22"/>
        </w:rPr>
        <w:t xml:space="preserve"> и солдатами.</w:t>
      </w:r>
    </w:p>
    <w:p w14:paraId="0361F041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5F4AAA01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(поднимается)</w:t>
      </w:r>
    </w:p>
    <w:p w14:paraId="4E68D1A3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Мне тоже пора, обход скоро.</w:t>
      </w:r>
    </w:p>
    <w:p w14:paraId="263F3BEC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ЛАНСКАЯ</w:t>
      </w:r>
    </w:p>
    <w:p w14:paraId="62EAA12D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Не хотите выпить шампанского со мной и Отто?</w:t>
      </w:r>
    </w:p>
    <w:p w14:paraId="5E363062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5FEB152A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Спасибо, Кира Владимировна, но нужно спешить.</w:t>
      </w:r>
    </w:p>
    <w:p w14:paraId="5897C5DF" w14:textId="77777777" w:rsidR="00BE2952" w:rsidRPr="00345EDC" w:rsidRDefault="00BE2952" w:rsidP="00BE295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Вера пробирается сквозь ряды стульев.</w:t>
      </w:r>
    </w:p>
    <w:p w14:paraId="518EDF24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ШОНЕННБЕРГ</w:t>
      </w:r>
    </w:p>
    <w:p w14:paraId="71134DD4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(Вере)</w:t>
      </w:r>
    </w:p>
    <w:p w14:paraId="0C9DB17C" w14:textId="77777777" w:rsidR="00BE2952" w:rsidRPr="00345EDC" w:rsidRDefault="00BE2952" w:rsidP="00BE2952">
      <w:pPr>
        <w:pStyle w:val="aff6"/>
        <w:rPr>
          <w:sz w:val="22"/>
          <w:szCs w:val="22"/>
        </w:rPr>
      </w:pPr>
      <w:proofErr w:type="spellStart"/>
      <w:r w:rsidRPr="00345EDC">
        <w:rPr>
          <w:sz w:val="22"/>
          <w:szCs w:val="22"/>
        </w:rPr>
        <w:t>МОгу</w:t>
      </w:r>
      <w:proofErr w:type="spellEnd"/>
      <w:r w:rsidRPr="00345EDC">
        <w:rPr>
          <w:sz w:val="22"/>
          <w:szCs w:val="22"/>
        </w:rPr>
        <w:t xml:space="preserve"> </w:t>
      </w:r>
      <w:proofErr w:type="spellStart"/>
      <w:r w:rsidRPr="00345EDC">
        <w:rPr>
          <w:sz w:val="22"/>
          <w:szCs w:val="22"/>
        </w:rPr>
        <w:t>завешти</w:t>
      </w:r>
      <w:proofErr w:type="spellEnd"/>
      <w:r w:rsidRPr="00345EDC">
        <w:rPr>
          <w:sz w:val="22"/>
          <w:szCs w:val="22"/>
        </w:rPr>
        <w:t xml:space="preserve"> пани до </w:t>
      </w:r>
      <w:proofErr w:type="spellStart"/>
      <w:r w:rsidRPr="00345EDC">
        <w:rPr>
          <w:sz w:val="22"/>
          <w:szCs w:val="22"/>
        </w:rPr>
        <w:t>шпиталю</w:t>
      </w:r>
      <w:proofErr w:type="spellEnd"/>
      <w:r w:rsidRPr="00345EDC">
        <w:rPr>
          <w:sz w:val="22"/>
          <w:szCs w:val="22"/>
        </w:rPr>
        <w:t>?</w:t>
      </w:r>
    </w:p>
    <w:p w14:paraId="18AE9214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7C26CD4C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А? Довезти? Да, пожалуйста, очень холодно…</w:t>
      </w:r>
    </w:p>
    <w:p w14:paraId="779EDA1C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(Фон-</w:t>
      </w:r>
      <w:proofErr w:type="spellStart"/>
      <w:r w:rsidRPr="00345EDC">
        <w:rPr>
          <w:sz w:val="22"/>
          <w:szCs w:val="22"/>
        </w:rPr>
        <w:t>Вейхсу</w:t>
      </w:r>
      <w:proofErr w:type="spellEnd"/>
      <w:r w:rsidRPr="00345EDC">
        <w:rPr>
          <w:sz w:val="22"/>
          <w:szCs w:val="22"/>
        </w:rPr>
        <w:t>, на немецком)</w:t>
      </w:r>
    </w:p>
    <w:p w14:paraId="24226DF8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До свидания, генерал.</w:t>
      </w:r>
    </w:p>
    <w:p w14:paraId="57E17811" w14:textId="77777777" w:rsidR="00BE2952" w:rsidRPr="00345EDC" w:rsidRDefault="00BE2952" w:rsidP="00BE295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Как только Вера и </w:t>
      </w:r>
      <w:proofErr w:type="spellStart"/>
      <w:r w:rsidRPr="00345EDC">
        <w:rPr>
          <w:sz w:val="22"/>
          <w:szCs w:val="22"/>
        </w:rPr>
        <w:t>Шоненнберг</w:t>
      </w:r>
      <w:proofErr w:type="spellEnd"/>
      <w:r w:rsidRPr="00345EDC">
        <w:rPr>
          <w:sz w:val="22"/>
          <w:szCs w:val="22"/>
        </w:rPr>
        <w:t xml:space="preserve"> уходят, </w:t>
      </w:r>
      <w:proofErr w:type="spellStart"/>
      <w:r w:rsidRPr="00345EDC">
        <w:rPr>
          <w:sz w:val="22"/>
          <w:szCs w:val="22"/>
        </w:rPr>
        <w:t>Ланская</w:t>
      </w:r>
      <w:proofErr w:type="spellEnd"/>
      <w:r w:rsidRPr="00345EDC">
        <w:rPr>
          <w:sz w:val="22"/>
          <w:szCs w:val="22"/>
        </w:rPr>
        <w:t>, вскинув вперёд обе ручки, кокетливо протягивает их Фон-</w:t>
      </w:r>
      <w:proofErr w:type="spellStart"/>
      <w:r w:rsidRPr="00345EDC">
        <w:rPr>
          <w:sz w:val="22"/>
          <w:szCs w:val="22"/>
        </w:rPr>
        <w:t>Вейхсу</w:t>
      </w:r>
      <w:proofErr w:type="spellEnd"/>
      <w:r w:rsidRPr="00345EDC">
        <w:rPr>
          <w:sz w:val="22"/>
          <w:szCs w:val="22"/>
        </w:rPr>
        <w:t>.</w:t>
      </w:r>
    </w:p>
    <w:p w14:paraId="7FC80E1F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lastRenderedPageBreak/>
        <w:t>ФОН-ВЕЙХС</w:t>
      </w:r>
    </w:p>
    <w:p w14:paraId="38D2B552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(солдатам, немецкий)</w:t>
      </w:r>
    </w:p>
    <w:p w14:paraId="0682E096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Свободны.</w:t>
      </w:r>
    </w:p>
    <w:p w14:paraId="65EE8D24" w14:textId="77777777" w:rsidR="00BE2952" w:rsidRPr="00345EDC" w:rsidRDefault="00BE2952" w:rsidP="00BE295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Солдаты уходят из зала, закрыв дверь. Фон-</w:t>
      </w:r>
      <w:proofErr w:type="spellStart"/>
      <w:r w:rsidRPr="00345EDC">
        <w:rPr>
          <w:sz w:val="22"/>
          <w:szCs w:val="22"/>
        </w:rPr>
        <w:t>Вейхс</w:t>
      </w:r>
      <w:proofErr w:type="spellEnd"/>
      <w:r w:rsidRPr="00345EDC">
        <w:rPr>
          <w:sz w:val="22"/>
          <w:szCs w:val="22"/>
        </w:rPr>
        <w:t xml:space="preserve"> целует руки Ланской.</w:t>
      </w:r>
    </w:p>
    <w:p w14:paraId="0BA99631" w14:textId="77777777" w:rsidR="00BE2952" w:rsidRPr="00345EDC" w:rsidRDefault="00BE2952" w:rsidP="00BE2952">
      <w:pPr>
        <w:pStyle w:val="aff4"/>
        <w:rPr>
          <w:i/>
          <w:iCs/>
          <w:sz w:val="22"/>
          <w:szCs w:val="22"/>
        </w:rPr>
      </w:pPr>
      <w:r w:rsidRPr="00345EDC">
        <w:rPr>
          <w:i/>
          <w:iCs/>
          <w:sz w:val="22"/>
          <w:szCs w:val="22"/>
        </w:rPr>
        <w:t>ДИАЛОГ НА НЕМЕЦКОМ</w:t>
      </w:r>
    </w:p>
    <w:p w14:paraId="03F38FCD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ФОН-ВЕЙХС</w:t>
      </w:r>
    </w:p>
    <w:p w14:paraId="31E04F37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(немецкий)</w:t>
      </w:r>
    </w:p>
    <w:p w14:paraId="054BBD1D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Весь день я ждал этого момента.</w:t>
      </w:r>
    </w:p>
    <w:p w14:paraId="45A2A3A1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ЛАНСКАЯ</w:t>
      </w:r>
    </w:p>
    <w:p w14:paraId="0B6C23C5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(немецкий)</w:t>
      </w:r>
    </w:p>
    <w:p w14:paraId="4EA4EC98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Оберфюрер </w:t>
      </w:r>
      <w:proofErr w:type="spellStart"/>
      <w:r w:rsidRPr="00345EDC">
        <w:rPr>
          <w:sz w:val="22"/>
          <w:szCs w:val="22"/>
        </w:rPr>
        <w:t>Кюнг</w:t>
      </w:r>
      <w:proofErr w:type="spellEnd"/>
      <w:r w:rsidRPr="00345EDC">
        <w:rPr>
          <w:sz w:val="22"/>
          <w:szCs w:val="22"/>
        </w:rPr>
        <w:t xml:space="preserve"> не желает быть дружелюбным с моим генералом? Он так груб…</w:t>
      </w:r>
    </w:p>
    <w:p w14:paraId="28156D9E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ФОН-ВЕЙХС</w:t>
      </w:r>
    </w:p>
    <w:p w14:paraId="591B1D8A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Какая вы чуткая, Кира…</w:t>
      </w:r>
    </w:p>
    <w:p w14:paraId="00491A7E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(мрачнеет, садиться на стул)</w:t>
      </w:r>
    </w:p>
    <w:p w14:paraId="0F8A01B5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Скоро всем будут заправлять такие люди, как </w:t>
      </w:r>
      <w:proofErr w:type="spellStart"/>
      <w:r w:rsidRPr="00345EDC">
        <w:rPr>
          <w:sz w:val="22"/>
          <w:szCs w:val="22"/>
        </w:rPr>
        <w:t>Кюнг</w:t>
      </w:r>
      <w:proofErr w:type="spellEnd"/>
      <w:r w:rsidRPr="00345EDC">
        <w:rPr>
          <w:sz w:val="22"/>
          <w:szCs w:val="22"/>
        </w:rPr>
        <w:t>. Когда они перебьют всех евреев - примутся за старых немецких генералов, на которых повесят все неудачи с начала правления кайзера Вильгельма. Так что, мои дни в Вермахте сочтены.</w:t>
      </w:r>
    </w:p>
    <w:p w14:paraId="3C703D7E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 xml:space="preserve">(притягивает </w:t>
      </w:r>
      <w:proofErr w:type="spellStart"/>
      <w:r w:rsidRPr="00345EDC">
        <w:rPr>
          <w:sz w:val="22"/>
          <w:szCs w:val="22"/>
        </w:rPr>
        <w:t>Ланскую</w:t>
      </w:r>
      <w:proofErr w:type="spellEnd"/>
      <w:r w:rsidRPr="00345EDC">
        <w:rPr>
          <w:sz w:val="22"/>
          <w:szCs w:val="22"/>
        </w:rPr>
        <w:t xml:space="preserve"> к себе) </w:t>
      </w:r>
    </w:p>
    <w:p w14:paraId="38F3F095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Я влюблён. У меня есть небольшое поместье в Швейцарии, если бы вы могли отправиться туда со мной…я вдовец…</w:t>
      </w:r>
    </w:p>
    <w:p w14:paraId="01616012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ЛАНСКАЯ</w:t>
      </w:r>
    </w:p>
    <w:p w14:paraId="0FAF4126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(трагично, усаживаясь сверху)</w:t>
      </w:r>
    </w:p>
    <w:p w14:paraId="51630188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Если бы не война, я бы не задумываясь сказала да…</w:t>
      </w:r>
    </w:p>
    <w:p w14:paraId="5E3EA29F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ФОН-ВЕЙХС</w:t>
      </w:r>
    </w:p>
    <w:p w14:paraId="23F1989D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(сладострастно)</w:t>
      </w:r>
    </w:p>
    <w:p w14:paraId="06787344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Война скоро закончится, но ваш муж---</w:t>
      </w:r>
    </w:p>
    <w:p w14:paraId="55EA9BF8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ЛАНСКАЯ</w:t>
      </w:r>
    </w:p>
    <w:p w14:paraId="246E4FA3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Я не нужна своему мужу, он желает власти---</w:t>
      </w:r>
    </w:p>
    <w:p w14:paraId="36F1F230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ФОН-ВЕЙХС</w:t>
      </w:r>
    </w:p>
    <w:p w14:paraId="7AE4EA55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 xml:space="preserve">(целует </w:t>
      </w:r>
      <w:proofErr w:type="spellStart"/>
      <w:r w:rsidRPr="00345EDC">
        <w:rPr>
          <w:sz w:val="22"/>
          <w:szCs w:val="22"/>
        </w:rPr>
        <w:t>Ланскую</w:t>
      </w:r>
      <w:proofErr w:type="spellEnd"/>
      <w:r w:rsidRPr="00345EDC">
        <w:rPr>
          <w:sz w:val="22"/>
          <w:szCs w:val="22"/>
        </w:rPr>
        <w:t xml:space="preserve"> в плечи </w:t>
      </w:r>
      <w:proofErr w:type="gramStart"/>
      <w:r w:rsidRPr="00345EDC">
        <w:rPr>
          <w:sz w:val="22"/>
          <w:szCs w:val="22"/>
        </w:rPr>
        <w:t>и  декольте</w:t>
      </w:r>
      <w:proofErr w:type="gramEnd"/>
      <w:r w:rsidRPr="00345EDC">
        <w:rPr>
          <w:sz w:val="22"/>
          <w:szCs w:val="22"/>
        </w:rPr>
        <w:t>)</w:t>
      </w:r>
    </w:p>
    <w:p w14:paraId="3AFEC959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Глупец. В погоне за высоким положением упускает из виду самое важное---</w:t>
      </w:r>
    </w:p>
    <w:p w14:paraId="5B7F2895" w14:textId="77777777" w:rsidR="00BE2952" w:rsidRPr="00345EDC" w:rsidRDefault="00BE2952" w:rsidP="00BE2952">
      <w:pPr>
        <w:pStyle w:val="aff2"/>
        <w:rPr>
          <w:sz w:val="22"/>
          <w:szCs w:val="22"/>
        </w:rPr>
      </w:pPr>
      <w:r w:rsidRPr="00345EDC">
        <w:rPr>
          <w:sz w:val="22"/>
          <w:szCs w:val="22"/>
        </w:rPr>
        <w:lastRenderedPageBreak/>
        <w:t>4-</w:t>
      </w:r>
      <w:proofErr w:type="gramStart"/>
      <w:r>
        <w:rPr>
          <w:sz w:val="22"/>
          <w:szCs w:val="22"/>
        </w:rPr>
        <w:t>35</w:t>
      </w:r>
      <w:r w:rsidRPr="00345EDC">
        <w:rPr>
          <w:sz w:val="22"/>
          <w:szCs w:val="22"/>
        </w:rPr>
        <w:t>.НАТ</w:t>
      </w:r>
      <w:proofErr w:type="gramEnd"/>
      <w:r w:rsidRPr="00345EDC">
        <w:rPr>
          <w:sz w:val="22"/>
          <w:szCs w:val="22"/>
        </w:rPr>
        <w:t xml:space="preserve">./ИНТ. МАШИНА </w:t>
      </w:r>
      <w:proofErr w:type="gramStart"/>
      <w:r w:rsidRPr="00345EDC">
        <w:rPr>
          <w:sz w:val="22"/>
          <w:szCs w:val="22"/>
        </w:rPr>
        <w:t>ШОНЕННБЕРГА./</w:t>
      </w:r>
      <w:proofErr w:type="gramEnd"/>
      <w:r w:rsidRPr="00345EDC">
        <w:rPr>
          <w:sz w:val="22"/>
          <w:szCs w:val="22"/>
        </w:rPr>
        <w:t xml:space="preserve"> УЛИЦА. НОЧЬ.</w:t>
      </w:r>
    </w:p>
    <w:p w14:paraId="3844C062" w14:textId="77777777" w:rsidR="00BE2952" w:rsidRPr="00345EDC" w:rsidRDefault="00BE2952" w:rsidP="00BE295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По заснеженным улицам едет машина </w:t>
      </w:r>
      <w:proofErr w:type="spellStart"/>
      <w:r w:rsidRPr="00345EDC">
        <w:rPr>
          <w:sz w:val="22"/>
          <w:szCs w:val="22"/>
        </w:rPr>
        <w:t>Шоненнберга</w:t>
      </w:r>
      <w:proofErr w:type="spellEnd"/>
      <w:r w:rsidRPr="00345EDC">
        <w:rPr>
          <w:sz w:val="22"/>
          <w:szCs w:val="22"/>
        </w:rPr>
        <w:t xml:space="preserve">. На улице немецкие патрули. Гражданских нет. Комендантский час. </w:t>
      </w:r>
      <w:proofErr w:type="spellStart"/>
      <w:r w:rsidRPr="00345EDC">
        <w:rPr>
          <w:sz w:val="22"/>
          <w:szCs w:val="22"/>
        </w:rPr>
        <w:t>Шоненнберг</w:t>
      </w:r>
      <w:proofErr w:type="spellEnd"/>
      <w:r w:rsidRPr="00345EDC">
        <w:rPr>
          <w:sz w:val="22"/>
          <w:szCs w:val="22"/>
        </w:rPr>
        <w:t xml:space="preserve"> рассматривает Веру, она больше не теряется под его взглядом.</w:t>
      </w:r>
    </w:p>
    <w:p w14:paraId="40954ACA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ШОНЕННБЕРГ</w:t>
      </w:r>
    </w:p>
    <w:p w14:paraId="3A630365" w14:textId="77777777" w:rsidR="00BE2952" w:rsidRPr="00345EDC" w:rsidRDefault="00BE2952" w:rsidP="00BE2952">
      <w:pPr>
        <w:pStyle w:val="aff6"/>
        <w:rPr>
          <w:sz w:val="22"/>
          <w:szCs w:val="22"/>
        </w:rPr>
      </w:pPr>
      <w:proofErr w:type="spellStart"/>
      <w:r w:rsidRPr="00345EDC">
        <w:rPr>
          <w:sz w:val="22"/>
          <w:szCs w:val="22"/>
        </w:rPr>
        <w:t>Кьеды</w:t>
      </w:r>
      <w:proofErr w:type="spellEnd"/>
      <w:r w:rsidRPr="00345EDC">
        <w:rPr>
          <w:sz w:val="22"/>
          <w:szCs w:val="22"/>
        </w:rPr>
        <w:t xml:space="preserve"> война </w:t>
      </w:r>
      <w:proofErr w:type="spellStart"/>
      <w:r w:rsidRPr="00345EDC">
        <w:rPr>
          <w:sz w:val="22"/>
          <w:szCs w:val="22"/>
        </w:rPr>
        <w:t>шизкончье</w:t>
      </w:r>
      <w:proofErr w:type="spellEnd"/>
      <w:r w:rsidRPr="00345EDC">
        <w:rPr>
          <w:sz w:val="22"/>
          <w:szCs w:val="22"/>
        </w:rPr>
        <w:t xml:space="preserve"> запрошу </w:t>
      </w:r>
      <w:proofErr w:type="spellStart"/>
      <w:r w:rsidRPr="00345EDC">
        <w:rPr>
          <w:sz w:val="22"/>
          <w:szCs w:val="22"/>
        </w:rPr>
        <w:t>тьебя</w:t>
      </w:r>
      <w:proofErr w:type="spellEnd"/>
      <w:r w:rsidRPr="00345EDC">
        <w:rPr>
          <w:sz w:val="22"/>
          <w:szCs w:val="22"/>
        </w:rPr>
        <w:t xml:space="preserve"> </w:t>
      </w:r>
      <w:proofErr w:type="spellStart"/>
      <w:r w:rsidRPr="00345EDC">
        <w:rPr>
          <w:sz w:val="22"/>
          <w:szCs w:val="22"/>
        </w:rPr>
        <w:t>пракче</w:t>
      </w:r>
      <w:proofErr w:type="spellEnd"/>
      <w:r w:rsidRPr="00345EDC">
        <w:rPr>
          <w:sz w:val="22"/>
          <w:szCs w:val="22"/>
        </w:rPr>
        <w:t xml:space="preserve"> в моим </w:t>
      </w:r>
      <w:proofErr w:type="spellStart"/>
      <w:r w:rsidRPr="00345EDC">
        <w:rPr>
          <w:sz w:val="22"/>
          <w:szCs w:val="22"/>
        </w:rPr>
        <w:t>шпитале</w:t>
      </w:r>
      <w:proofErr w:type="spellEnd"/>
      <w:r w:rsidRPr="00345EDC">
        <w:rPr>
          <w:sz w:val="22"/>
          <w:szCs w:val="22"/>
        </w:rPr>
        <w:t>, пани Вера.</w:t>
      </w:r>
    </w:p>
    <w:p w14:paraId="038615A2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49F89675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Меня в ваш госпиталь? </w:t>
      </w:r>
    </w:p>
    <w:p w14:paraId="60B0DF98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ШОНЕННБЕРГ</w:t>
      </w:r>
    </w:p>
    <w:p w14:paraId="7C7EA2EE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(улыбается)</w:t>
      </w:r>
    </w:p>
    <w:p w14:paraId="213D8710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Так.</w:t>
      </w:r>
    </w:p>
    <w:p w14:paraId="50733B5E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6FB954B8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(смеётся)</w:t>
      </w:r>
    </w:p>
    <w:p w14:paraId="33F4134D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Медсестрой не пойду, только врачом.</w:t>
      </w:r>
    </w:p>
    <w:p w14:paraId="35953F93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ШОНЕННБЕРГ</w:t>
      </w:r>
    </w:p>
    <w:p w14:paraId="39B4B2A2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(смеётся)</w:t>
      </w:r>
    </w:p>
    <w:p w14:paraId="6435CE96" w14:textId="77777777" w:rsidR="00BE2952" w:rsidRPr="00345EDC" w:rsidRDefault="00BE2952" w:rsidP="00BE2952">
      <w:pPr>
        <w:pStyle w:val="aff6"/>
        <w:rPr>
          <w:sz w:val="22"/>
          <w:szCs w:val="22"/>
        </w:rPr>
      </w:pPr>
      <w:proofErr w:type="spellStart"/>
      <w:r w:rsidRPr="00345EDC">
        <w:rPr>
          <w:sz w:val="22"/>
          <w:szCs w:val="22"/>
        </w:rPr>
        <w:t>Тильки</w:t>
      </w:r>
      <w:proofErr w:type="spellEnd"/>
      <w:r w:rsidRPr="00345EDC">
        <w:rPr>
          <w:sz w:val="22"/>
          <w:szCs w:val="22"/>
        </w:rPr>
        <w:t xml:space="preserve"> доктор. Так.</w:t>
      </w:r>
    </w:p>
    <w:p w14:paraId="7F43333E" w14:textId="77777777" w:rsidR="00BE2952" w:rsidRPr="00345EDC" w:rsidRDefault="00BE2952" w:rsidP="00BE295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Едут молча. Вера смотрит в окно, </w:t>
      </w:r>
      <w:proofErr w:type="spellStart"/>
      <w:r w:rsidRPr="00345EDC">
        <w:rPr>
          <w:sz w:val="22"/>
          <w:szCs w:val="22"/>
        </w:rPr>
        <w:t>Шоненнберг</w:t>
      </w:r>
      <w:proofErr w:type="spellEnd"/>
      <w:r w:rsidRPr="00345EDC">
        <w:rPr>
          <w:sz w:val="22"/>
          <w:szCs w:val="22"/>
        </w:rPr>
        <w:t xml:space="preserve"> не сводит с неё глаз.</w:t>
      </w:r>
    </w:p>
    <w:p w14:paraId="5011E129" w14:textId="77777777" w:rsidR="00BE2952" w:rsidRPr="00345EDC" w:rsidRDefault="00BE2952" w:rsidP="00BE2952">
      <w:pPr>
        <w:pStyle w:val="aff2"/>
        <w:rPr>
          <w:sz w:val="22"/>
          <w:szCs w:val="22"/>
        </w:rPr>
      </w:pPr>
      <w:r w:rsidRPr="00345EDC">
        <w:rPr>
          <w:sz w:val="22"/>
          <w:szCs w:val="22"/>
        </w:rPr>
        <w:t>4-</w:t>
      </w:r>
      <w:proofErr w:type="gramStart"/>
      <w:r w:rsidRPr="00345EDC">
        <w:rPr>
          <w:sz w:val="22"/>
          <w:szCs w:val="22"/>
        </w:rPr>
        <w:t>3</w:t>
      </w:r>
      <w:r>
        <w:rPr>
          <w:sz w:val="22"/>
          <w:szCs w:val="22"/>
        </w:rPr>
        <w:t>6</w:t>
      </w:r>
      <w:r w:rsidRPr="00345EDC">
        <w:rPr>
          <w:sz w:val="22"/>
          <w:szCs w:val="22"/>
        </w:rPr>
        <w:t>.ИНТ</w:t>
      </w:r>
      <w:proofErr w:type="gramEnd"/>
      <w:r w:rsidRPr="00345EDC">
        <w:rPr>
          <w:sz w:val="22"/>
          <w:szCs w:val="22"/>
        </w:rPr>
        <w:t>. ВАГОНОСТРОИТЕЛЬНЫЙ ЗАВОД. ЦЕХ. НОЧЬ.</w:t>
      </w:r>
    </w:p>
    <w:p w14:paraId="58F7C3AD" w14:textId="77777777" w:rsidR="00BE2952" w:rsidRPr="00345EDC" w:rsidRDefault="00BE2952" w:rsidP="00BE295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Цех ярко освещен. Всюду жизнь, несмотря на поздний час: рабочие крутят гайки, тут же ремонтируют подбитый немецкий танк – сварка, искры, другие катят бочки, кто-то развешивает перетяжки и нацистские флаги.</w:t>
      </w:r>
    </w:p>
    <w:p w14:paraId="341A9F43" w14:textId="77777777" w:rsidR="00BE2952" w:rsidRPr="00345EDC" w:rsidRDefault="00BE2952" w:rsidP="00BE2952">
      <w:pPr>
        <w:pStyle w:val="aff4"/>
        <w:rPr>
          <w:sz w:val="22"/>
          <w:szCs w:val="22"/>
        </w:rPr>
      </w:pPr>
      <w:proofErr w:type="spellStart"/>
      <w:r w:rsidRPr="00345EDC">
        <w:rPr>
          <w:sz w:val="22"/>
          <w:szCs w:val="22"/>
        </w:rPr>
        <w:t>Кюнг</w:t>
      </w:r>
      <w:proofErr w:type="spellEnd"/>
      <w:r w:rsidRPr="00345EDC">
        <w:rPr>
          <w:sz w:val="22"/>
          <w:szCs w:val="22"/>
        </w:rPr>
        <w:t xml:space="preserve"> и Винокуров, в сопровождении немецких солдат осматривают цех.</w:t>
      </w:r>
    </w:p>
    <w:p w14:paraId="7C5C97E4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КЮНГ</w:t>
      </w:r>
    </w:p>
    <w:p w14:paraId="073BFBC5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(немецкий)</w:t>
      </w:r>
    </w:p>
    <w:p w14:paraId="23366473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Завтра наш специалист проверит здесь каждый угол. </w:t>
      </w:r>
    </w:p>
    <w:p w14:paraId="78B845DF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ВИНОКУРОВ</w:t>
      </w:r>
    </w:p>
    <w:p w14:paraId="505D81C2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(немецкий)</w:t>
      </w:r>
    </w:p>
    <w:p w14:paraId="2E47D229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Я уверен, что всё в порядке. Люди благодарны за возможность работать-</w:t>
      </w:r>
    </w:p>
    <w:p w14:paraId="14562AD7" w14:textId="77777777" w:rsidR="00BE2952" w:rsidRPr="00345EDC" w:rsidRDefault="00BE2952" w:rsidP="00BE295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Пётр Петрович и РАБОЧИЙ-1 возятся с механизмом, РАБОЧИЙ-1 сильно кашляет. Винокуров и </w:t>
      </w:r>
      <w:proofErr w:type="spellStart"/>
      <w:r w:rsidRPr="00345EDC">
        <w:rPr>
          <w:sz w:val="22"/>
          <w:szCs w:val="22"/>
        </w:rPr>
        <w:t>Кюнг</w:t>
      </w:r>
      <w:proofErr w:type="spellEnd"/>
      <w:r w:rsidRPr="00345EDC">
        <w:rPr>
          <w:sz w:val="22"/>
          <w:szCs w:val="22"/>
        </w:rPr>
        <w:t xml:space="preserve"> подходят к ним.</w:t>
      </w:r>
    </w:p>
    <w:p w14:paraId="48B63992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ВИНОКУРОВ</w:t>
      </w:r>
    </w:p>
    <w:p w14:paraId="11CB6A1D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Ну что, Пётр Петрович, последние штрихи, так сказать?</w:t>
      </w:r>
    </w:p>
    <w:p w14:paraId="43B2865E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ПЁТР ПЕТРОВИЧ</w:t>
      </w:r>
    </w:p>
    <w:p w14:paraId="32D9A7F4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(снимает шапку)</w:t>
      </w:r>
    </w:p>
    <w:p w14:paraId="630D1361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Как бы успеть. Переживаем-с. Всё-таки наша работа, лицо, ежели так можно выразиться---</w:t>
      </w:r>
    </w:p>
    <w:p w14:paraId="07AD64FB" w14:textId="77777777" w:rsidR="00BE2952" w:rsidRPr="00345EDC" w:rsidRDefault="00BE2952" w:rsidP="00BE295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lastRenderedPageBreak/>
        <w:t xml:space="preserve">РАБОЧИЙ-1 надрывно кашляет в рукавицу. </w:t>
      </w:r>
      <w:proofErr w:type="spellStart"/>
      <w:r w:rsidRPr="00345EDC">
        <w:rPr>
          <w:sz w:val="22"/>
          <w:szCs w:val="22"/>
        </w:rPr>
        <w:t>Кюнг</w:t>
      </w:r>
      <w:proofErr w:type="spellEnd"/>
      <w:r w:rsidRPr="00345EDC">
        <w:rPr>
          <w:sz w:val="22"/>
          <w:szCs w:val="22"/>
        </w:rPr>
        <w:t xml:space="preserve"> делает шаг назад, прикрыв лицо рукой в перчатке.</w:t>
      </w:r>
    </w:p>
    <w:p w14:paraId="2207A483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КЮНГ</w:t>
      </w:r>
    </w:p>
    <w:p w14:paraId="1A3EF954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(немецкий)</w:t>
      </w:r>
    </w:p>
    <w:p w14:paraId="7CEFC6C8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Что с ним?</w:t>
      </w:r>
    </w:p>
    <w:p w14:paraId="15A9DA80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ВИНОКУРОВ</w:t>
      </w:r>
    </w:p>
    <w:p w14:paraId="30300D15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(рабочему)</w:t>
      </w:r>
    </w:p>
    <w:p w14:paraId="3E72BB64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Вы больны?</w:t>
      </w:r>
    </w:p>
    <w:p w14:paraId="528BC039" w14:textId="77777777" w:rsidR="00BE2952" w:rsidRPr="00345EDC" w:rsidRDefault="00BE2952" w:rsidP="00BE295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РАБОЧИЙ-</w:t>
      </w:r>
      <w:proofErr w:type="gramStart"/>
      <w:r w:rsidRPr="00345EDC">
        <w:rPr>
          <w:sz w:val="22"/>
          <w:szCs w:val="22"/>
        </w:rPr>
        <w:t>1  отрицательно</w:t>
      </w:r>
      <w:proofErr w:type="gramEnd"/>
      <w:r w:rsidRPr="00345EDC">
        <w:rPr>
          <w:sz w:val="22"/>
          <w:szCs w:val="22"/>
        </w:rPr>
        <w:t xml:space="preserve"> машет головой, но кашляет ещё сильнее. Глаза красные, на лбу пот.</w:t>
      </w:r>
    </w:p>
    <w:p w14:paraId="565A1CD4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ПЁТР ПЕТРОВИЧ</w:t>
      </w:r>
    </w:p>
    <w:p w14:paraId="5A10CDDA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Отлежится, Виктор Францевич, рук-то не хватает, холода. Откроемся и отлежится---</w:t>
      </w:r>
    </w:p>
    <w:p w14:paraId="51B6000F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ВИНОКУРОВ</w:t>
      </w:r>
    </w:p>
    <w:p w14:paraId="4E2D0D73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 xml:space="preserve">(немецкий, </w:t>
      </w:r>
      <w:proofErr w:type="spellStart"/>
      <w:r w:rsidRPr="00345EDC">
        <w:rPr>
          <w:sz w:val="22"/>
          <w:szCs w:val="22"/>
        </w:rPr>
        <w:t>Кюнгу</w:t>
      </w:r>
      <w:proofErr w:type="spellEnd"/>
      <w:r w:rsidRPr="00345EDC">
        <w:rPr>
          <w:sz w:val="22"/>
          <w:szCs w:val="22"/>
        </w:rPr>
        <w:t>)</w:t>
      </w:r>
    </w:p>
    <w:p w14:paraId="3169D1FD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Немного приболел, но ради Рейха не стал пропускать работу.</w:t>
      </w:r>
    </w:p>
    <w:p w14:paraId="43A9AF40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КЮНГ</w:t>
      </w:r>
    </w:p>
    <w:p w14:paraId="5FB50A02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(немецкий)</w:t>
      </w:r>
    </w:p>
    <w:p w14:paraId="3F4DCDD0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Не допускать возникновения эпидемий.</w:t>
      </w:r>
    </w:p>
    <w:p w14:paraId="26DD6B4C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(солдату, немецкий)</w:t>
      </w:r>
    </w:p>
    <w:p w14:paraId="176A0812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Убрать его отсюда.</w:t>
      </w:r>
    </w:p>
    <w:p w14:paraId="59C45CA0" w14:textId="77777777" w:rsidR="00BE2952" w:rsidRPr="00345EDC" w:rsidRDefault="00BE2952" w:rsidP="00BE295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В мгновение два немецких солдата хватают РАБОЧЕГО-1 и выводят из цеха. Пётр Петрович и </w:t>
      </w:r>
      <w:proofErr w:type="spellStart"/>
      <w:r w:rsidRPr="00345EDC">
        <w:rPr>
          <w:sz w:val="22"/>
          <w:szCs w:val="22"/>
        </w:rPr>
        <w:t>Белялетдинов</w:t>
      </w:r>
      <w:proofErr w:type="spellEnd"/>
      <w:r w:rsidRPr="00345EDC">
        <w:rPr>
          <w:sz w:val="22"/>
          <w:szCs w:val="22"/>
        </w:rPr>
        <w:t xml:space="preserve"> переглядываются.</w:t>
      </w:r>
    </w:p>
    <w:p w14:paraId="5D2247E8" w14:textId="77777777" w:rsidR="00BE2952" w:rsidRPr="00345EDC" w:rsidRDefault="00BE2952" w:rsidP="00BE2952">
      <w:pPr>
        <w:pStyle w:val="aff6"/>
        <w:rPr>
          <w:sz w:val="22"/>
          <w:szCs w:val="22"/>
        </w:rPr>
      </w:pPr>
    </w:p>
    <w:p w14:paraId="072D6AB3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ПЁТР ПЕТРОВИЧ</w:t>
      </w:r>
    </w:p>
    <w:p w14:paraId="7462F937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Виктор Францевич, да как же мы справимся то, если всех чихающих забирать будут?</w:t>
      </w:r>
    </w:p>
    <w:p w14:paraId="13FFA8EC" w14:textId="77777777" w:rsidR="00BE2952" w:rsidRPr="00345EDC" w:rsidRDefault="00BE2952" w:rsidP="00BE295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Слышна автоматная очередь. Все в цеху замирают.</w:t>
      </w:r>
    </w:p>
    <w:p w14:paraId="5200159D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ВИНОКУРОВ</w:t>
      </w:r>
    </w:p>
    <w:p w14:paraId="684A047F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 xml:space="preserve">(немецкий, </w:t>
      </w:r>
      <w:proofErr w:type="spellStart"/>
      <w:r w:rsidRPr="00345EDC">
        <w:rPr>
          <w:sz w:val="22"/>
          <w:szCs w:val="22"/>
        </w:rPr>
        <w:t>Кюнгу</w:t>
      </w:r>
      <w:proofErr w:type="spellEnd"/>
      <w:r w:rsidRPr="00345EDC">
        <w:rPr>
          <w:sz w:val="22"/>
          <w:szCs w:val="22"/>
        </w:rPr>
        <w:t>)</w:t>
      </w:r>
    </w:p>
    <w:p w14:paraId="7A9B5B84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Если вы всех убьёте, кто встанет у станков?</w:t>
      </w:r>
    </w:p>
    <w:p w14:paraId="3512DFEC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КЮНГ</w:t>
      </w:r>
    </w:p>
    <w:p w14:paraId="30253C13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(немецкий, равнодушно)</w:t>
      </w:r>
    </w:p>
    <w:p w14:paraId="1F7E687D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Завтра же ваша докторша должна осмотреть рабочих. Больных на открытии быть не должно. Тех, кого можно вылечить, с разрешения доктора </w:t>
      </w:r>
      <w:proofErr w:type="spellStart"/>
      <w:r w:rsidRPr="00345EDC">
        <w:rPr>
          <w:sz w:val="22"/>
          <w:szCs w:val="22"/>
        </w:rPr>
        <w:t>Шоненнберга</w:t>
      </w:r>
      <w:proofErr w:type="spellEnd"/>
      <w:r w:rsidRPr="00345EDC">
        <w:rPr>
          <w:sz w:val="22"/>
          <w:szCs w:val="22"/>
        </w:rPr>
        <w:t xml:space="preserve"> пусть забирает в госпиталь, и выдаст на завод здоровых. </w:t>
      </w:r>
    </w:p>
    <w:p w14:paraId="4F7B571B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ВИНОКУРОВ</w:t>
      </w:r>
    </w:p>
    <w:p w14:paraId="49C97C87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(немецкий)</w:t>
      </w:r>
    </w:p>
    <w:p w14:paraId="51BB1917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Займусь.</w:t>
      </w:r>
    </w:p>
    <w:p w14:paraId="11BE5D3A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lastRenderedPageBreak/>
        <w:t>ПЁТР ПЕТРОВИЧ</w:t>
      </w:r>
    </w:p>
    <w:p w14:paraId="4F0B33B1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Чего сказал-то?</w:t>
      </w:r>
    </w:p>
    <w:p w14:paraId="7BCADAEC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ВИНОКУРОВ</w:t>
      </w:r>
    </w:p>
    <w:p w14:paraId="303D96D5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Больных отправим лечиться, здоровых приведём из госпиталя. Надеюсь, ваша невестка хоть кого-нибудь вылечила за это время.</w:t>
      </w:r>
    </w:p>
    <w:p w14:paraId="45D03009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ПЁТР ПЕТРОВИЧ</w:t>
      </w:r>
    </w:p>
    <w:p w14:paraId="5ECFAE1F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Куда лечиться?! А завтра с утра станки смазать надо же---</w:t>
      </w:r>
    </w:p>
    <w:p w14:paraId="6057C7D5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ВИНОКУРОВ</w:t>
      </w:r>
    </w:p>
    <w:p w14:paraId="229A17CA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Ну вы же здоровы? Придёте и смажете.</w:t>
      </w:r>
    </w:p>
    <w:p w14:paraId="0C8F58F5" w14:textId="77777777" w:rsidR="00BE2952" w:rsidRPr="00345EDC" w:rsidRDefault="00BE2952" w:rsidP="00BE295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Пётр Петрович часто кивает – всё понял. </w:t>
      </w:r>
    </w:p>
    <w:p w14:paraId="725467CC" w14:textId="77777777" w:rsidR="00BE2952" w:rsidRPr="00345EDC" w:rsidRDefault="00BE2952" w:rsidP="00BE2952">
      <w:pPr>
        <w:pStyle w:val="aff2"/>
        <w:rPr>
          <w:sz w:val="22"/>
          <w:szCs w:val="22"/>
        </w:rPr>
      </w:pPr>
      <w:r w:rsidRPr="00345EDC">
        <w:rPr>
          <w:sz w:val="22"/>
          <w:szCs w:val="22"/>
        </w:rPr>
        <w:t>4-</w:t>
      </w:r>
      <w:proofErr w:type="gramStart"/>
      <w:r>
        <w:rPr>
          <w:sz w:val="22"/>
          <w:szCs w:val="22"/>
        </w:rPr>
        <w:t>37</w:t>
      </w:r>
      <w:r w:rsidRPr="00345EDC">
        <w:rPr>
          <w:sz w:val="22"/>
          <w:szCs w:val="22"/>
        </w:rPr>
        <w:t>.ИНТ</w:t>
      </w:r>
      <w:proofErr w:type="gramEnd"/>
      <w:r w:rsidRPr="00345EDC">
        <w:rPr>
          <w:sz w:val="22"/>
          <w:szCs w:val="22"/>
        </w:rPr>
        <w:t>. школа. ординаторская. ночь.</w:t>
      </w:r>
    </w:p>
    <w:p w14:paraId="2B1EF12D" w14:textId="77777777" w:rsidR="00BE2952" w:rsidRPr="00345EDC" w:rsidRDefault="00BE2952" w:rsidP="00BE295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Вера заходит в ординаторскую, где на кровати расселись Домка и Раечка. Девочка выглядит абсолютно здоровой. На кровати разложены карандаши, старые тетрадки, Домка очень серьёзный с бумагой и карандашом. Раечка рисует новогоднюю ёлку.</w:t>
      </w:r>
    </w:p>
    <w:p w14:paraId="5D170CC2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58515E45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(снимает пальто, раздевается)</w:t>
      </w:r>
    </w:p>
    <w:p w14:paraId="449A5735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Вы здесь что ли? Чем заняты?</w:t>
      </w:r>
    </w:p>
    <w:p w14:paraId="7010536F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РАЕЧКА</w:t>
      </w:r>
    </w:p>
    <w:p w14:paraId="3D5DB898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Домка письмо от мамы принёс, видите уже у меня сколько писем?</w:t>
      </w:r>
    </w:p>
    <w:p w14:paraId="4F7F6F04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(показывает стопку)</w:t>
      </w:r>
    </w:p>
    <w:p w14:paraId="66D2D773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А я ей открытку рисую новогоднюю в ответ—</w:t>
      </w:r>
    </w:p>
    <w:p w14:paraId="41A03F4D" w14:textId="77777777" w:rsidR="00BE2952" w:rsidRPr="00345EDC" w:rsidRDefault="00BE2952" w:rsidP="00BE295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Вера и Домка переглядываются.</w:t>
      </w:r>
    </w:p>
    <w:p w14:paraId="3BA955B9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6A4A717F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Молодец. Дамир, напиши обязательно, что Раечка совершенно здорова, кашля совсем нет---</w:t>
      </w:r>
    </w:p>
    <w:p w14:paraId="44F1066E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ДОМКА</w:t>
      </w:r>
    </w:p>
    <w:p w14:paraId="6D907603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Написал, да.</w:t>
      </w:r>
    </w:p>
    <w:p w14:paraId="5A0C38F0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21F1461A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Рай, вы бы сходили Тёте Фене помочь, там бинты смотать нужно, шприцы перекипятить. А потом дорисуешь---</w:t>
      </w:r>
    </w:p>
    <w:p w14:paraId="401B1109" w14:textId="77777777" w:rsidR="00BE2952" w:rsidRPr="00345EDC" w:rsidRDefault="00BE2952" w:rsidP="00BE295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Вера вкрадчиво смотрит на сына.</w:t>
      </w:r>
    </w:p>
    <w:p w14:paraId="69696BF2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РАЕЧКА</w:t>
      </w:r>
    </w:p>
    <w:p w14:paraId="0C5F0F6A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Ладно, только я, чур, бинты мотаю--</w:t>
      </w:r>
    </w:p>
    <w:p w14:paraId="35DF0995" w14:textId="77777777" w:rsidR="00BE2952" w:rsidRPr="00345EDC" w:rsidRDefault="00BE2952" w:rsidP="00BE295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lastRenderedPageBreak/>
        <w:t>Рая поднимается, хватая Дамира за руку. Как только дети выходят, Вера идёт к окну, снимает частично баррикаду и распахивает одну половину, на подоконнике в мгновение появляется Мудрик.</w:t>
      </w:r>
    </w:p>
    <w:p w14:paraId="487F7C2F" w14:textId="77777777" w:rsidR="00BE2952" w:rsidRPr="00345EDC" w:rsidRDefault="00BE2952" w:rsidP="00BE2952">
      <w:pPr>
        <w:pStyle w:val="aff2"/>
        <w:rPr>
          <w:sz w:val="22"/>
          <w:szCs w:val="22"/>
        </w:rPr>
      </w:pPr>
      <w:r w:rsidRPr="00345EDC">
        <w:rPr>
          <w:sz w:val="22"/>
          <w:szCs w:val="22"/>
        </w:rPr>
        <w:t>4-</w:t>
      </w:r>
      <w:proofErr w:type="gramStart"/>
      <w:r>
        <w:rPr>
          <w:sz w:val="22"/>
          <w:szCs w:val="22"/>
        </w:rPr>
        <w:t>38</w:t>
      </w:r>
      <w:r w:rsidRPr="00345EDC">
        <w:rPr>
          <w:sz w:val="22"/>
          <w:szCs w:val="22"/>
        </w:rPr>
        <w:t>.ИНТ</w:t>
      </w:r>
      <w:proofErr w:type="gramEnd"/>
      <w:r w:rsidRPr="00345EDC">
        <w:rPr>
          <w:sz w:val="22"/>
          <w:szCs w:val="22"/>
        </w:rPr>
        <w:t>. школа. ординаторская. ночь.</w:t>
      </w:r>
    </w:p>
    <w:p w14:paraId="5DCBF5DB" w14:textId="77777777" w:rsidR="00BE2952" w:rsidRPr="00345EDC" w:rsidRDefault="00BE2952" w:rsidP="00BE295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Мудрик всё так же на подоконнике, готовый выскочить из больницы в любую секунду. В ординаторской Вера, </w:t>
      </w:r>
      <w:proofErr w:type="spellStart"/>
      <w:r w:rsidRPr="00345EDC">
        <w:rPr>
          <w:sz w:val="22"/>
          <w:szCs w:val="22"/>
        </w:rPr>
        <w:t>Сухохлебов</w:t>
      </w:r>
      <w:proofErr w:type="spellEnd"/>
      <w:r w:rsidRPr="00345EDC">
        <w:rPr>
          <w:sz w:val="22"/>
          <w:szCs w:val="22"/>
        </w:rPr>
        <w:t>, Тоня.</w:t>
      </w:r>
    </w:p>
    <w:p w14:paraId="74A3CA24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4A8EC362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---я так поняла будет какое-то руководство. То ли маршал, то ли генерал. </w:t>
      </w:r>
    </w:p>
    <w:p w14:paraId="61EA6DA0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 xml:space="preserve">ТОНЯ </w:t>
      </w:r>
    </w:p>
    <w:p w14:paraId="797C89F5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(воодушевленно)</w:t>
      </w:r>
    </w:p>
    <w:p w14:paraId="39C57F5B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Представляете, если мы их всех – одним ударом? И маршалов, и генералов---</w:t>
      </w:r>
    </w:p>
    <w:p w14:paraId="68B38991" w14:textId="77777777" w:rsidR="00BE2952" w:rsidRPr="00345EDC" w:rsidRDefault="00BE2952" w:rsidP="00BE2952">
      <w:pPr>
        <w:pStyle w:val="aff4"/>
        <w:rPr>
          <w:sz w:val="22"/>
          <w:szCs w:val="22"/>
        </w:rPr>
      </w:pPr>
      <w:proofErr w:type="spellStart"/>
      <w:r w:rsidRPr="00345EDC">
        <w:rPr>
          <w:sz w:val="22"/>
          <w:szCs w:val="22"/>
        </w:rPr>
        <w:t>Сухохлебов</w:t>
      </w:r>
      <w:proofErr w:type="spellEnd"/>
      <w:r w:rsidRPr="00345EDC">
        <w:rPr>
          <w:sz w:val="22"/>
          <w:szCs w:val="22"/>
        </w:rPr>
        <w:t>, бегло взглянув на Тоню, напряжённо думает.</w:t>
      </w:r>
    </w:p>
    <w:p w14:paraId="4AB172C4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СУХОХЛЕБОВ</w:t>
      </w:r>
    </w:p>
    <w:p w14:paraId="148CA30C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Как уменьшить риск для наших?</w:t>
      </w:r>
    </w:p>
    <w:p w14:paraId="7257AEAA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МУДРИК</w:t>
      </w:r>
    </w:p>
    <w:p w14:paraId="28D4AF83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«Наших» там трое. Остальных не жалко. Запуск цепочки станков будет делать свинья бургомистр. Рабочие сами предложили ему, а этот дурак и согласился. Пока суть да дело, наши попрячутся. Там, кстати, еще в перекрытиях «сюрпризы», накроет крышей.</w:t>
      </w:r>
    </w:p>
    <w:p w14:paraId="025E02E5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СУХОХЛЕБОВ</w:t>
      </w:r>
    </w:p>
    <w:p w14:paraId="6BA1B78C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Самонадеянный план. А если бургомистр передумает? А если не успеют попрятаться? А если обнаружат взрывчатку? Любая мелочь и---</w:t>
      </w:r>
    </w:p>
    <w:p w14:paraId="360B6415" w14:textId="77777777" w:rsidR="00BE2952" w:rsidRPr="00345EDC" w:rsidRDefault="00BE2952" w:rsidP="00BE2952">
      <w:pPr>
        <w:pStyle w:val="aff4"/>
        <w:rPr>
          <w:sz w:val="22"/>
          <w:szCs w:val="22"/>
        </w:rPr>
      </w:pPr>
      <w:proofErr w:type="spellStart"/>
      <w:r w:rsidRPr="00345EDC">
        <w:rPr>
          <w:sz w:val="22"/>
          <w:szCs w:val="22"/>
        </w:rPr>
        <w:t>Сухохлебов</w:t>
      </w:r>
      <w:proofErr w:type="spellEnd"/>
      <w:r w:rsidRPr="00345EDC">
        <w:rPr>
          <w:sz w:val="22"/>
          <w:szCs w:val="22"/>
        </w:rPr>
        <w:t xml:space="preserve"> машет рукой – план ерунда. Вера, которая всё это время молча их слушала, вдруг подаёт голос.</w:t>
      </w:r>
    </w:p>
    <w:p w14:paraId="6E0B4B86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425D41F9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Володя, всё уже. Поздно думать про мелочи. Или мы их, или они нас. Нельзя так дальше жить.</w:t>
      </w:r>
    </w:p>
    <w:p w14:paraId="0EB8D5B0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МУДРИК</w:t>
      </w:r>
    </w:p>
    <w:p w14:paraId="63EA6773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Докторша дело говорит. Наконец-то.</w:t>
      </w:r>
    </w:p>
    <w:p w14:paraId="328F8E8E" w14:textId="77777777" w:rsidR="00BE2952" w:rsidRPr="00345EDC" w:rsidRDefault="00BE2952" w:rsidP="00BE2952">
      <w:pPr>
        <w:pStyle w:val="aff4"/>
        <w:rPr>
          <w:sz w:val="22"/>
          <w:szCs w:val="22"/>
        </w:rPr>
      </w:pPr>
      <w:proofErr w:type="spellStart"/>
      <w:r w:rsidRPr="00345EDC">
        <w:rPr>
          <w:sz w:val="22"/>
          <w:szCs w:val="22"/>
        </w:rPr>
        <w:t>Сухохлебов</w:t>
      </w:r>
      <w:proofErr w:type="spellEnd"/>
      <w:r w:rsidRPr="00345EDC">
        <w:rPr>
          <w:sz w:val="22"/>
          <w:szCs w:val="22"/>
        </w:rPr>
        <w:t xml:space="preserve"> не оценивает порыв Веры.</w:t>
      </w:r>
    </w:p>
    <w:p w14:paraId="485CA704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СУХОХЛЕБОВ</w:t>
      </w:r>
    </w:p>
    <w:p w14:paraId="25801E98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А никто не понимает, что если всех не накроем, то они весь город уничтожат? Что для такой диверсии нужна поддержка Армии?</w:t>
      </w:r>
    </w:p>
    <w:p w14:paraId="3F227467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lastRenderedPageBreak/>
        <w:t>МУДРИК</w:t>
      </w:r>
    </w:p>
    <w:p w14:paraId="27D85C53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А я говорил – пусть Тоня плывёт!</w:t>
      </w:r>
    </w:p>
    <w:p w14:paraId="325AABE1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СУХОХЛЕБОВ</w:t>
      </w:r>
    </w:p>
    <w:p w14:paraId="5B809467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А я говорил, что она не поплывёт!</w:t>
      </w:r>
    </w:p>
    <w:p w14:paraId="6ECA2010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ТОНЯ</w:t>
      </w:r>
    </w:p>
    <w:p w14:paraId="5B3CEE30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Товарищ подполковник, но я бы могла---</w:t>
      </w:r>
    </w:p>
    <w:p w14:paraId="4B8A8253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1BB690A8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Тоня! Ерунды не говори! В твоём положении не плавают в ледяной воде!</w:t>
      </w:r>
    </w:p>
    <w:p w14:paraId="45D84317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МУДРИК</w:t>
      </w:r>
    </w:p>
    <w:p w14:paraId="14929CD4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Из Залесья подтянется партизанский отряд, у меня несколько схронов, оружия много---</w:t>
      </w:r>
    </w:p>
    <w:p w14:paraId="579731D4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СУХОХЛЕБОВ</w:t>
      </w:r>
    </w:p>
    <w:p w14:paraId="5E5F706C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Стрелять кто будет из этого оружия? Тётя Феня?</w:t>
      </w:r>
    </w:p>
    <w:p w14:paraId="0E68DA58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678D2627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Да хоть бы и Тётя Феня. Я буду, Толик будет, все будут.</w:t>
      </w:r>
    </w:p>
    <w:p w14:paraId="2CFD8B3F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СУХОХЛЕБОВ</w:t>
      </w:r>
    </w:p>
    <w:p w14:paraId="15D3CB01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(раздражённо)</w:t>
      </w:r>
    </w:p>
    <w:p w14:paraId="791F940A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Ты ещё и стрелять умеешь? Смотри какая мастерица!</w:t>
      </w:r>
    </w:p>
    <w:p w14:paraId="4B7F4A0E" w14:textId="77777777" w:rsidR="00BE2952" w:rsidRPr="00345EDC" w:rsidRDefault="00BE2952" w:rsidP="00BE295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Вера молча смотрит на </w:t>
      </w:r>
      <w:proofErr w:type="spellStart"/>
      <w:r w:rsidRPr="00345EDC">
        <w:rPr>
          <w:sz w:val="22"/>
          <w:szCs w:val="22"/>
        </w:rPr>
        <w:t>Сухохлебова</w:t>
      </w:r>
      <w:proofErr w:type="spellEnd"/>
      <w:r w:rsidRPr="00345EDC">
        <w:rPr>
          <w:sz w:val="22"/>
          <w:szCs w:val="22"/>
        </w:rPr>
        <w:t xml:space="preserve"> – с чего он так трусит.</w:t>
      </w:r>
    </w:p>
    <w:p w14:paraId="6D48CFD4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Сухохлебов</w:t>
      </w:r>
    </w:p>
    <w:p w14:paraId="1D59E291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Если Соболев до сих пор не вышел на связь, значит пока нет приказа наступать---</w:t>
      </w:r>
    </w:p>
    <w:p w14:paraId="1C55938B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МУДРИК</w:t>
      </w:r>
    </w:p>
    <w:p w14:paraId="1A09FE2F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Или им дела нет до </w:t>
      </w:r>
      <w:proofErr w:type="spellStart"/>
      <w:r w:rsidRPr="00345EDC">
        <w:rPr>
          <w:sz w:val="22"/>
          <w:szCs w:val="22"/>
        </w:rPr>
        <w:t>Верхневолжска</w:t>
      </w:r>
      <w:proofErr w:type="spellEnd"/>
      <w:r w:rsidRPr="00345EDC">
        <w:rPr>
          <w:sz w:val="22"/>
          <w:szCs w:val="22"/>
        </w:rPr>
        <w:t>---</w:t>
      </w:r>
    </w:p>
    <w:p w14:paraId="0C691DE1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СУХОХЛЕБОВ</w:t>
      </w:r>
    </w:p>
    <w:p w14:paraId="37ABFB2F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(срывается)</w:t>
      </w:r>
    </w:p>
    <w:p w14:paraId="5BD007A0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Или они знают чуть больше, чем партизан Мудрик!</w:t>
      </w:r>
    </w:p>
    <w:p w14:paraId="56C15EE3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53621B88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Хватит!</w:t>
      </w:r>
    </w:p>
    <w:p w14:paraId="75C70DEA" w14:textId="77777777" w:rsidR="00BE2952" w:rsidRPr="00345EDC" w:rsidRDefault="00BE2952" w:rsidP="00BE295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Все замолкают.</w:t>
      </w:r>
    </w:p>
    <w:p w14:paraId="706DBE38" w14:textId="77777777" w:rsidR="00BE2952" w:rsidRPr="00345EDC" w:rsidRDefault="00BE2952" w:rsidP="00BE2952">
      <w:pPr>
        <w:pStyle w:val="aff5"/>
        <w:rPr>
          <w:sz w:val="22"/>
          <w:szCs w:val="22"/>
        </w:rPr>
      </w:pPr>
    </w:p>
    <w:p w14:paraId="3D27600E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МУДРИК</w:t>
      </w:r>
    </w:p>
    <w:p w14:paraId="2A9CE0B7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Я наведаюсь в Залесье, проверю отряд, дам команду, чтоб выдвигались---</w:t>
      </w:r>
    </w:p>
    <w:p w14:paraId="5F6587F9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(спрыгивает с подоконника, закрывает окно)</w:t>
      </w:r>
    </w:p>
    <w:p w14:paraId="551E3DD6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Уйду крышами, лады? Антонина, проводи.</w:t>
      </w:r>
    </w:p>
    <w:p w14:paraId="0437278B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lastRenderedPageBreak/>
        <w:t>СУХОХЛЕБОВ</w:t>
      </w:r>
    </w:p>
    <w:p w14:paraId="52F4A915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Я не дал добро---</w:t>
      </w:r>
    </w:p>
    <w:p w14:paraId="0F075D34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МУДРИК</w:t>
      </w:r>
    </w:p>
    <w:p w14:paraId="288F4DD0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Ну как раз подумаете.</w:t>
      </w:r>
    </w:p>
    <w:p w14:paraId="1CA8E7B3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Сухохлебов</w:t>
      </w:r>
    </w:p>
    <w:p w14:paraId="16CD8E47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Мы на войне! Первое правило: исполнять приказы!</w:t>
      </w:r>
    </w:p>
    <w:p w14:paraId="66D801DF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Мудрик</w:t>
      </w:r>
    </w:p>
    <w:p w14:paraId="07CCBE2D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(уходя)</w:t>
      </w:r>
    </w:p>
    <w:p w14:paraId="54A888FB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 xml:space="preserve">Нет… первое правило – бей врага. </w:t>
      </w:r>
    </w:p>
    <w:p w14:paraId="609BEDB5" w14:textId="77777777" w:rsidR="00BE2952" w:rsidRPr="00345EDC" w:rsidRDefault="00BE2952" w:rsidP="00BE2952">
      <w:pPr>
        <w:pStyle w:val="aff6"/>
        <w:rPr>
          <w:sz w:val="22"/>
          <w:szCs w:val="22"/>
        </w:rPr>
      </w:pPr>
    </w:p>
    <w:p w14:paraId="58FB2181" w14:textId="77777777" w:rsidR="00BE2952" w:rsidRPr="00345EDC" w:rsidRDefault="00BE2952" w:rsidP="00BE295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>Мудрик подталкивает Тоню к выходу из ординаторской.</w:t>
      </w:r>
    </w:p>
    <w:p w14:paraId="35412928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СУХОХЛЕБОВ</w:t>
      </w:r>
    </w:p>
    <w:p w14:paraId="1FD4AE76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Ты зачем с ним соглашаешься? У него одна цель – взрывать всё вокруг, а на пол шага вперёд он думать не умеет---</w:t>
      </w:r>
    </w:p>
    <w:p w14:paraId="3D35B0EB" w14:textId="77777777" w:rsidR="00BE2952" w:rsidRPr="00345EDC" w:rsidRDefault="00BE2952" w:rsidP="00BE2952">
      <w:pPr>
        <w:pStyle w:val="aff3"/>
        <w:rPr>
          <w:sz w:val="22"/>
          <w:szCs w:val="22"/>
        </w:rPr>
      </w:pPr>
      <w:r w:rsidRPr="00345EDC">
        <w:rPr>
          <w:sz w:val="22"/>
          <w:szCs w:val="22"/>
        </w:rPr>
        <w:t>ВЕРА</w:t>
      </w:r>
    </w:p>
    <w:p w14:paraId="4FD10F39" w14:textId="77777777" w:rsidR="00BE2952" w:rsidRPr="00345EDC" w:rsidRDefault="00BE2952" w:rsidP="00BE2952">
      <w:pPr>
        <w:pStyle w:val="aff5"/>
        <w:rPr>
          <w:sz w:val="22"/>
          <w:szCs w:val="22"/>
        </w:rPr>
      </w:pPr>
      <w:r w:rsidRPr="00345EDC">
        <w:rPr>
          <w:sz w:val="22"/>
          <w:szCs w:val="22"/>
        </w:rPr>
        <w:t>(разочаровано)</w:t>
      </w:r>
    </w:p>
    <w:p w14:paraId="2241CE1B" w14:textId="77777777" w:rsidR="00BE2952" w:rsidRPr="00345EDC" w:rsidRDefault="00BE2952" w:rsidP="00BE2952">
      <w:pPr>
        <w:pStyle w:val="aff6"/>
        <w:rPr>
          <w:sz w:val="22"/>
          <w:szCs w:val="22"/>
        </w:rPr>
      </w:pPr>
      <w:r w:rsidRPr="00345EDC">
        <w:rPr>
          <w:sz w:val="22"/>
          <w:szCs w:val="22"/>
        </w:rPr>
        <w:t>Я вас не узнаю, товарищ капитан</w:t>
      </w:r>
      <w:r>
        <w:rPr>
          <w:sz w:val="22"/>
          <w:szCs w:val="22"/>
        </w:rPr>
        <w:t>.</w:t>
      </w:r>
    </w:p>
    <w:p w14:paraId="518CB7D3" w14:textId="77777777" w:rsidR="00BE2952" w:rsidRPr="00345EDC" w:rsidRDefault="00BE2952" w:rsidP="00BE2952">
      <w:pPr>
        <w:pStyle w:val="aff4"/>
        <w:rPr>
          <w:sz w:val="22"/>
          <w:szCs w:val="22"/>
        </w:rPr>
      </w:pPr>
      <w:r w:rsidRPr="00345EDC">
        <w:rPr>
          <w:sz w:val="22"/>
          <w:szCs w:val="22"/>
        </w:rPr>
        <w:t xml:space="preserve">Вера поднимается и уходит. </w:t>
      </w:r>
      <w:proofErr w:type="spellStart"/>
      <w:r w:rsidRPr="00345EDC">
        <w:rPr>
          <w:sz w:val="22"/>
          <w:szCs w:val="22"/>
        </w:rPr>
        <w:t>Сухохлебов</w:t>
      </w:r>
      <w:proofErr w:type="spellEnd"/>
      <w:r w:rsidRPr="00345EDC">
        <w:rPr>
          <w:sz w:val="22"/>
          <w:szCs w:val="22"/>
        </w:rPr>
        <w:t xml:space="preserve"> сидит мрачный.</w:t>
      </w:r>
    </w:p>
    <w:p w14:paraId="1E750793" w14:textId="77777777" w:rsidR="00BE2952" w:rsidRDefault="00BE2952" w:rsidP="00BE2952"/>
    <w:p w14:paraId="199C6A4A" w14:textId="20A66131" w:rsidR="00BE2952" w:rsidRDefault="00BE2952" w:rsidP="00BE2952">
      <w:pPr>
        <w:pStyle w:val="a6"/>
        <w:ind w:left="0"/>
      </w:pPr>
    </w:p>
    <w:p w14:paraId="29EB5325" w14:textId="77777777" w:rsidR="00BE2952" w:rsidRPr="00BE2952" w:rsidRDefault="00BE2952" w:rsidP="00BE2952">
      <w:pPr>
        <w:pStyle w:val="a6"/>
      </w:pPr>
    </w:p>
    <w:sectPr w:rsidR="00BE2952" w:rsidRPr="00BE2952" w:rsidSect="00DE21EE">
      <w:footerReference w:type="even" r:id="rId7"/>
      <w:footerReference w:type="default" r:id="rId8"/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8981E" w14:textId="77777777" w:rsidR="005A72FC" w:rsidRDefault="005A72FC" w:rsidP="0031048D">
      <w:r>
        <w:separator/>
      </w:r>
    </w:p>
    <w:p w14:paraId="759080A0" w14:textId="77777777" w:rsidR="005A72FC" w:rsidRDefault="005A72FC"/>
    <w:p w14:paraId="43A37023" w14:textId="77777777" w:rsidR="005A72FC" w:rsidRDefault="005A72FC"/>
  </w:endnote>
  <w:endnote w:type="continuationSeparator" w:id="0">
    <w:p w14:paraId="75C63B91" w14:textId="77777777" w:rsidR="005A72FC" w:rsidRDefault="005A72FC" w:rsidP="0031048D">
      <w:r>
        <w:continuationSeparator/>
      </w:r>
    </w:p>
    <w:p w14:paraId="50E80DB4" w14:textId="77777777" w:rsidR="005A72FC" w:rsidRDefault="005A72FC"/>
    <w:p w14:paraId="71629F1C" w14:textId="77777777" w:rsidR="005A72FC" w:rsidRDefault="005A72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322592295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7C9F8694" w14:textId="77777777" w:rsidR="00204C62" w:rsidRDefault="00204C62" w:rsidP="00ED7C7B">
        <w:pPr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0EFACF4F" w14:textId="77777777" w:rsidR="00204C62" w:rsidRDefault="00204C62" w:rsidP="00432221">
    <w:pPr>
      <w:ind w:right="360"/>
    </w:pPr>
  </w:p>
  <w:p w14:paraId="46EFC0C5" w14:textId="77777777" w:rsidR="00204C62" w:rsidRDefault="00204C62"/>
  <w:p w14:paraId="76C332CF" w14:textId="77777777" w:rsidR="004A4E2D" w:rsidRDefault="004A4E2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1520273123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2B0D1F4A" w14:textId="77777777" w:rsidR="00204C62" w:rsidRDefault="00204C62" w:rsidP="00ED7C7B">
        <w:pPr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 w:rsidR="00345EDC">
          <w:rPr>
            <w:rStyle w:val="ab"/>
            <w:noProof/>
          </w:rPr>
          <w:t>3</w:t>
        </w:r>
        <w:r>
          <w:rPr>
            <w:rStyle w:val="ab"/>
          </w:rPr>
          <w:fldChar w:fldCharType="end"/>
        </w:r>
      </w:p>
    </w:sdtContent>
  </w:sdt>
  <w:p w14:paraId="31761D05" w14:textId="77777777" w:rsidR="00204C62" w:rsidRDefault="00204C62" w:rsidP="00204C62"/>
  <w:p w14:paraId="1B441911" w14:textId="77777777" w:rsidR="004A4E2D" w:rsidRDefault="004A4E2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874C72" w14:textId="77777777" w:rsidR="005A72FC" w:rsidRDefault="005A72FC" w:rsidP="0031048D">
      <w:r>
        <w:separator/>
      </w:r>
    </w:p>
    <w:p w14:paraId="6E8C9E6F" w14:textId="77777777" w:rsidR="005A72FC" w:rsidRDefault="005A72FC"/>
    <w:p w14:paraId="23A6ED41" w14:textId="77777777" w:rsidR="005A72FC" w:rsidRDefault="005A72FC"/>
  </w:footnote>
  <w:footnote w:type="continuationSeparator" w:id="0">
    <w:p w14:paraId="58E3398A" w14:textId="77777777" w:rsidR="005A72FC" w:rsidRDefault="005A72FC" w:rsidP="0031048D">
      <w:r>
        <w:continuationSeparator/>
      </w:r>
    </w:p>
    <w:p w14:paraId="20233E53" w14:textId="77777777" w:rsidR="005A72FC" w:rsidRDefault="005A72FC"/>
    <w:p w14:paraId="031AABCE" w14:textId="77777777" w:rsidR="005A72FC" w:rsidRDefault="005A72F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Num4"/>
    <w:lvl w:ilvl="0">
      <w:start w:val="1"/>
      <w:numFmt w:val="decimal"/>
      <w:lvlText w:val="%1-"/>
      <w:lvlJc w:val="left"/>
      <w:pPr>
        <w:tabs>
          <w:tab w:val="num" w:pos="0"/>
        </w:tabs>
        <w:ind w:left="580" w:hanging="580"/>
      </w:pPr>
    </w:lvl>
    <w:lvl w:ilvl="1">
      <w:start w:val="4"/>
      <w:numFmt w:val="decimal"/>
      <w:lvlText w:val="%1.%2."/>
      <w:lvlJc w:val="left"/>
      <w:pPr>
        <w:tabs>
          <w:tab w:val="num" w:pos="0"/>
        </w:tabs>
        <w:ind w:left="72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108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440" w:hanging="144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44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800" w:hanging="180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16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2520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880" w:hanging="2880"/>
      </w:pPr>
    </w:lvl>
  </w:abstractNum>
  <w:abstractNum w:abstractNumId="1" w15:restartNumberingAfterBreak="0">
    <w:nsid w:val="6FF55D90"/>
    <w:multiLevelType w:val="hybridMultilevel"/>
    <w:tmpl w:val="9ACAB9F4"/>
    <w:lvl w:ilvl="0" w:tplc="FABCAFB0">
      <w:start w:val="1"/>
      <w:numFmt w:val="decimal"/>
      <w:pStyle w:val="a"/>
      <w:lvlText w:val="4-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3CE"/>
    <w:rsid w:val="00000984"/>
    <w:rsid w:val="00003EF1"/>
    <w:rsid w:val="00004FC6"/>
    <w:rsid w:val="000062FB"/>
    <w:rsid w:val="00006A34"/>
    <w:rsid w:val="00007E27"/>
    <w:rsid w:val="00010BAC"/>
    <w:rsid w:val="000118D7"/>
    <w:rsid w:val="00012213"/>
    <w:rsid w:val="00012434"/>
    <w:rsid w:val="00012C86"/>
    <w:rsid w:val="000133FC"/>
    <w:rsid w:val="00016F9A"/>
    <w:rsid w:val="00017A87"/>
    <w:rsid w:val="00020F04"/>
    <w:rsid w:val="000253C0"/>
    <w:rsid w:val="0002542A"/>
    <w:rsid w:val="000317D8"/>
    <w:rsid w:val="000321C5"/>
    <w:rsid w:val="000365E0"/>
    <w:rsid w:val="00037F6A"/>
    <w:rsid w:val="00040A3D"/>
    <w:rsid w:val="00040EDE"/>
    <w:rsid w:val="0004477C"/>
    <w:rsid w:val="00044D6B"/>
    <w:rsid w:val="000454B1"/>
    <w:rsid w:val="00047EEA"/>
    <w:rsid w:val="00056F08"/>
    <w:rsid w:val="000601E2"/>
    <w:rsid w:val="000613AB"/>
    <w:rsid w:val="0006293F"/>
    <w:rsid w:val="000651A5"/>
    <w:rsid w:val="00067BC1"/>
    <w:rsid w:val="000727DC"/>
    <w:rsid w:val="00075BAC"/>
    <w:rsid w:val="00080A2B"/>
    <w:rsid w:val="000823A4"/>
    <w:rsid w:val="00082E2C"/>
    <w:rsid w:val="00085BE5"/>
    <w:rsid w:val="00086DD3"/>
    <w:rsid w:val="000873E8"/>
    <w:rsid w:val="0009178D"/>
    <w:rsid w:val="00093EDE"/>
    <w:rsid w:val="0009451C"/>
    <w:rsid w:val="000945E1"/>
    <w:rsid w:val="00095410"/>
    <w:rsid w:val="00096D73"/>
    <w:rsid w:val="000A07E4"/>
    <w:rsid w:val="000A1CDB"/>
    <w:rsid w:val="000A4D88"/>
    <w:rsid w:val="000B1416"/>
    <w:rsid w:val="000B39E9"/>
    <w:rsid w:val="000B4FA1"/>
    <w:rsid w:val="000B751C"/>
    <w:rsid w:val="000B7C4E"/>
    <w:rsid w:val="000C265B"/>
    <w:rsid w:val="000C30D7"/>
    <w:rsid w:val="000C67DF"/>
    <w:rsid w:val="000D375D"/>
    <w:rsid w:val="000D4CB9"/>
    <w:rsid w:val="000D6AF1"/>
    <w:rsid w:val="000E07B8"/>
    <w:rsid w:val="000E5F93"/>
    <w:rsid w:val="000E6A9E"/>
    <w:rsid w:val="000F002F"/>
    <w:rsid w:val="000F0535"/>
    <w:rsid w:val="000F0979"/>
    <w:rsid w:val="000F4CC4"/>
    <w:rsid w:val="00100D3E"/>
    <w:rsid w:val="001020F8"/>
    <w:rsid w:val="00103708"/>
    <w:rsid w:val="00103747"/>
    <w:rsid w:val="001041A5"/>
    <w:rsid w:val="00105594"/>
    <w:rsid w:val="00110780"/>
    <w:rsid w:val="00111A57"/>
    <w:rsid w:val="00112E78"/>
    <w:rsid w:val="00112EFF"/>
    <w:rsid w:val="00113467"/>
    <w:rsid w:val="0011499B"/>
    <w:rsid w:val="001209A7"/>
    <w:rsid w:val="00121FF4"/>
    <w:rsid w:val="00122B19"/>
    <w:rsid w:val="00123704"/>
    <w:rsid w:val="00125A35"/>
    <w:rsid w:val="001264D4"/>
    <w:rsid w:val="0012787C"/>
    <w:rsid w:val="001311F9"/>
    <w:rsid w:val="00137405"/>
    <w:rsid w:val="00145855"/>
    <w:rsid w:val="001503A8"/>
    <w:rsid w:val="001513FC"/>
    <w:rsid w:val="0015275C"/>
    <w:rsid w:val="00154D93"/>
    <w:rsid w:val="001565AE"/>
    <w:rsid w:val="00163ED3"/>
    <w:rsid w:val="00163F44"/>
    <w:rsid w:val="00164BC1"/>
    <w:rsid w:val="00164C49"/>
    <w:rsid w:val="00166F3D"/>
    <w:rsid w:val="0016705E"/>
    <w:rsid w:val="00170356"/>
    <w:rsid w:val="00170A89"/>
    <w:rsid w:val="001748DE"/>
    <w:rsid w:val="00177F07"/>
    <w:rsid w:val="00180047"/>
    <w:rsid w:val="00181024"/>
    <w:rsid w:val="00182D5D"/>
    <w:rsid w:val="00183726"/>
    <w:rsid w:val="00185998"/>
    <w:rsid w:val="001860FF"/>
    <w:rsid w:val="00186C49"/>
    <w:rsid w:val="00187093"/>
    <w:rsid w:val="001872CE"/>
    <w:rsid w:val="001927F5"/>
    <w:rsid w:val="00192924"/>
    <w:rsid w:val="00192B72"/>
    <w:rsid w:val="00194C0B"/>
    <w:rsid w:val="001953A1"/>
    <w:rsid w:val="001977D1"/>
    <w:rsid w:val="001A1895"/>
    <w:rsid w:val="001A3248"/>
    <w:rsid w:val="001A344F"/>
    <w:rsid w:val="001A52AC"/>
    <w:rsid w:val="001A621A"/>
    <w:rsid w:val="001A6DCA"/>
    <w:rsid w:val="001A7BD0"/>
    <w:rsid w:val="001B423E"/>
    <w:rsid w:val="001B57B0"/>
    <w:rsid w:val="001B68B3"/>
    <w:rsid w:val="001C02E8"/>
    <w:rsid w:val="001C15C7"/>
    <w:rsid w:val="001C394C"/>
    <w:rsid w:val="001C5149"/>
    <w:rsid w:val="001D3780"/>
    <w:rsid w:val="001D58F8"/>
    <w:rsid w:val="001D7D9E"/>
    <w:rsid w:val="001E04E3"/>
    <w:rsid w:val="001E1EF3"/>
    <w:rsid w:val="001E2796"/>
    <w:rsid w:val="001E6503"/>
    <w:rsid w:val="001E74A0"/>
    <w:rsid w:val="001F439C"/>
    <w:rsid w:val="001F4E50"/>
    <w:rsid w:val="001F6110"/>
    <w:rsid w:val="001F688C"/>
    <w:rsid w:val="00201072"/>
    <w:rsid w:val="00202140"/>
    <w:rsid w:val="00204399"/>
    <w:rsid w:val="00204C62"/>
    <w:rsid w:val="00205513"/>
    <w:rsid w:val="00205DC9"/>
    <w:rsid w:val="00206871"/>
    <w:rsid w:val="0021079C"/>
    <w:rsid w:val="002115E2"/>
    <w:rsid w:val="002119C8"/>
    <w:rsid w:val="00211F0B"/>
    <w:rsid w:val="00212054"/>
    <w:rsid w:val="002123C9"/>
    <w:rsid w:val="00214BC4"/>
    <w:rsid w:val="00215677"/>
    <w:rsid w:val="00222153"/>
    <w:rsid w:val="00223766"/>
    <w:rsid w:val="002273FB"/>
    <w:rsid w:val="0023005D"/>
    <w:rsid w:val="00231BED"/>
    <w:rsid w:val="00232A1E"/>
    <w:rsid w:val="00232E28"/>
    <w:rsid w:val="0023490C"/>
    <w:rsid w:val="00236902"/>
    <w:rsid w:val="0023732B"/>
    <w:rsid w:val="00242958"/>
    <w:rsid w:val="00244498"/>
    <w:rsid w:val="00250743"/>
    <w:rsid w:val="00252273"/>
    <w:rsid w:val="00255C36"/>
    <w:rsid w:val="00255D8A"/>
    <w:rsid w:val="00260D22"/>
    <w:rsid w:val="00262817"/>
    <w:rsid w:val="0026380E"/>
    <w:rsid w:val="00265DB0"/>
    <w:rsid w:val="002668A0"/>
    <w:rsid w:val="00267F82"/>
    <w:rsid w:val="002707EA"/>
    <w:rsid w:val="002709AD"/>
    <w:rsid w:val="00271A6C"/>
    <w:rsid w:val="00280376"/>
    <w:rsid w:val="00280A6E"/>
    <w:rsid w:val="00280DC1"/>
    <w:rsid w:val="002867B2"/>
    <w:rsid w:val="002904B4"/>
    <w:rsid w:val="0029249E"/>
    <w:rsid w:val="00294372"/>
    <w:rsid w:val="00295430"/>
    <w:rsid w:val="00296600"/>
    <w:rsid w:val="002967CD"/>
    <w:rsid w:val="002A0F34"/>
    <w:rsid w:val="002A2E6F"/>
    <w:rsid w:val="002A325A"/>
    <w:rsid w:val="002A6701"/>
    <w:rsid w:val="002B0511"/>
    <w:rsid w:val="002B6B10"/>
    <w:rsid w:val="002B6B65"/>
    <w:rsid w:val="002B71D5"/>
    <w:rsid w:val="002C047E"/>
    <w:rsid w:val="002C471B"/>
    <w:rsid w:val="002C5E84"/>
    <w:rsid w:val="002C7007"/>
    <w:rsid w:val="002C7C7B"/>
    <w:rsid w:val="002D01CD"/>
    <w:rsid w:val="002D1897"/>
    <w:rsid w:val="002D28AE"/>
    <w:rsid w:val="002D3870"/>
    <w:rsid w:val="002D3C37"/>
    <w:rsid w:val="002D3F9C"/>
    <w:rsid w:val="002D5A90"/>
    <w:rsid w:val="002D739E"/>
    <w:rsid w:val="002E0B60"/>
    <w:rsid w:val="002E1521"/>
    <w:rsid w:val="002E1945"/>
    <w:rsid w:val="002E2C04"/>
    <w:rsid w:val="002E5A3E"/>
    <w:rsid w:val="002F0D1C"/>
    <w:rsid w:val="002F195D"/>
    <w:rsid w:val="002F532F"/>
    <w:rsid w:val="002F7BF7"/>
    <w:rsid w:val="003005E2"/>
    <w:rsid w:val="00301108"/>
    <w:rsid w:val="0030274F"/>
    <w:rsid w:val="00303A2F"/>
    <w:rsid w:val="0030475E"/>
    <w:rsid w:val="00304A59"/>
    <w:rsid w:val="003068F9"/>
    <w:rsid w:val="0031048D"/>
    <w:rsid w:val="00310B81"/>
    <w:rsid w:val="00311A90"/>
    <w:rsid w:val="0031308B"/>
    <w:rsid w:val="0031399A"/>
    <w:rsid w:val="00317444"/>
    <w:rsid w:val="003204D7"/>
    <w:rsid w:val="0032058F"/>
    <w:rsid w:val="003207CA"/>
    <w:rsid w:val="00320AED"/>
    <w:rsid w:val="00321290"/>
    <w:rsid w:val="00321566"/>
    <w:rsid w:val="00322E4A"/>
    <w:rsid w:val="00324E93"/>
    <w:rsid w:val="003254CF"/>
    <w:rsid w:val="0032578C"/>
    <w:rsid w:val="0032782A"/>
    <w:rsid w:val="00333E77"/>
    <w:rsid w:val="00334386"/>
    <w:rsid w:val="003369F0"/>
    <w:rsid w:val="00336FA7"/>
    <w:rsid w:val="00337D3E"/>
    <w:rsid w:val="00337EE2"/>
    <w:rsid w:val="00340378"/>
    <w:rsid w:val="003405B4"/>
    <w:rsid w:val="00341E05"/>
    <w:rsid w:val="00345EDC"/>
    <w:rsid w:val="00346D25"/>
    <w:rsid w:val="00347A71"/>
    <w:rsid w:val="003502DB"/>
    <w:rsid w:val="00360E9F"/>
    <w:rsid w:val="00362C97"/>
    <w:rsid w:val="00362E94"/>
    <w:rsid w:val="0036458A"/>
    <w:rsid w:val="00365F2E"/>
    <w:rsid w:val="003704E6"/>
    <w:rsid w:val="0037068D"/>
    <w:rsid w:val="00370990"/>
    <w:rsid w:val="00370997"/>
    <w:rsid w:val="003714D8"/>
    <w:rsid w:val="00372959"/>
    <w:rsid w:val="00372FB9"/>
    <w:rsid w:val="003750D6"/>
    <w:rsid w:val="00376482"/>
    <w:rsid w:val="00377E29"/>
    <w:rsid w:val="0038180C"/>
    <w:rsid w:val="0038183E"/>
    <w:rsid w:val="003822F3"/>
    <w:rsid w:val="003828DF"/>
    <w:rsid w:val="00383C3B"/>
    <w:rsid w:val="00384713"/>
    <w:rsid w:val="00385C42"/>
    <w:rsid w:val="00385D66"/>
    <w:rsid w:val="0039074F"/>
    <w:rsid w:val="00391629"/>
    <w:rsid w:val="00392C88"/>
    <w:rsid w:val="0039383D"/>
    <w:rsid w:val="00393D73"/>
    <w:rsid w:val="00394560"/>
    <w:rsid w:val="00394C30"/>
    <w:rsid w:val="00395763"/>
    <w:rsid w:val="00397605"/>
    <w:rsid w:val="003A14A8"/>
    <w:rsid w:val="003A2F99"/>
    <w:rsid w:val="003A3FBB"/>
    <w:rsid w:val="003A6261"/>
    <w:rsid w:val="003B0C03"/>
    <w:rsid w:val="003B34B1"/>
    <w:rsid w:val="003B4318"/>
    <w:rsid w:val="003C0160"/>
    <w:rsid w:val="003C23FF"/>
    <w:rsid w:val="003C3077"/>
    <w:rsid w:val="003C3A84"/>
    <w:rsid w:val="003C47F6"/>
    <w:rsid w:val="003C4949"/>
    <w:rsid w:val="003C4EB6"/>
    <w:rsid w:val="003C729E"/>
    <w:rsid w:val="003C76A2"/>
    <w:rsid w:val="003D2112"/>
    <w:rsid w:val="003D4D31"/>
    <w:rsid w:val="003D5A9C"/>
    <w:rsid w:val="003D5FEC"/>
    <w:rsid w:val="003E3DF3"/>
    <w:rsid w:val="003E5547"/>
    <w:rsid w:val="003E7FB2"/>
    <w:rsid w:val="003F3211"/>
    <w:rsid w:val="003F39F3"/>
    <w:rsid w:val="003F4110"/>
    <w:rsid w:val="003F4DF4"/>
    <w:rsid w:val="003F557B"/>
    <w:rsid w:val="003F743E"/>
    <w:rsid w:val="00400383"/>
    <w:rsid w:val="004038AA"/>
    <w:rsid w:val="00405685"/>
    <w:rsid w:val="00405B1C"/>
    <w:rsid w:val="0041117C"/>
    <w:rsid w:val="0041236D"/>
    <w:rsid w:val="004126D3"/>
    <w:rsid w:val="0041574A"/>
    <w:rsid w:val="004160D8"/>
    <w:rsid w:val="00416229"/>
    <w:rsid w:val="00417E4A"/>
    <w:rsid w:val="00421EAD"/>
    <w:rsid w:val="004224C5"/>
    <w:rsid w:val="00425035"/>
    <w:rsid w:val="00430A94"/>
    <w:rsid w:val="004310FD"/>
    <w:rsid w:val="004320FD"/>
    <w:rsid w:val="00432221"/>
    <w:rsid w:val="0043505B"/>
    <w:rsid w:val="00435B08"/>
    <w:rsid w:val="004365E0"/>
    <w:rsid w:val="00436CB1"/>
    <w:rsid w:val="00441550"/>
    <w:rsid w:val="00444174"/>
    <w:rsid w:val="00445DA0"/>
    <w:rsid w:val="00446679"/>
    <w:rsid w:val="00452F51"/>
    <w:rsid w:val="00455AB0"/>
    <w:rsid w:val="00455BD8"/>
    <w:rsid w:val="00457FA1"/>
    <w:rsid w:val="00460207"/>
    <w:rsid w:val="00462D95"/>
    <w:rsid w:val="00462DC6"/>
    <w:rsid w:val="004633E7"/>
    <w:rsid w:val="004636BE"/>
    <w:rsid w:val="00463D68"/>
    <w:rsid w:val="004644E4"/>
    <w:rsid w:val="00464DA7"/>
    <w:rsid w:val="00465653"/>
    <w:rsid w:val="00466470"/>
    <w:rsid w:val="00466EE1"/>
    <w:rsid w:val="0047019C"/>
    <w:rsid w:val="00473EA6"/>
    <w:rsid w:val="004753D5"/>
    <w:rsid w:val="00475447"/>
    <w:rsid w:val="00477601"/>
    <w:rsid w:val="00480718"/>
    <w:rsid w:val="00480D64"/>
    <w:rsid w:val="00481286"/>
    <w:rsid w:val="00483C93"/>
    <w:rsid w:val="0048588D"/>
    <w:rsid w:val="00485FEE"/>
    <w:rsid w:val="00490946"/>
    <w:rsid w:val="00492C8F"/>
    <w:rsid w:val="00493259"/>
    <w:rsid w:val="004958AD"/>
    <w:rsid w:val="0049683D"/>
    <w:rsid w:val="00496980"/>
    <w:rsid w:val="00496BDE"/>
    <w:rsid w:val="0049736A"/>
    <w:rsid w:val="004A04FE"/>
    <w:rsid w:val="004A472C"/>
    <w:rsid w:val="004A4B0A"/>
    <w:rsid w:val="004A4E2D"/>
    <w:rsid w:val="004A4E48"/>
    <w:rsid w:val="004B1238"/>
    <w:rsid w:val="004B3FA0"/>
    <w:rsid w:val="004B5CD7"/>
    <w:rsid w:val="004C1819"/>
    <w:rsid w:val="004C1E12"/>
    <w:rsid w:val="004C23CD"/>
    <w:rsid w:val="004C302F"/>
    <w:rsid w:val="004C3D0A"/>
    <w:rsid w:val="004C7D1B"/>
    <w:rsid w:val="004C7E89"/>
    <w:rsid w:val="004D1E91"/>
    <w:rsid w:val="004D2EE4"/>
    <w:rsid w:val="004D38BF"/>
    <w:rsid w:val="004D4FD9"/>
    <w:rsid w:val="004D6BBE"/>
    <w:rsid w:val="004E17A9"/>
    <w:rsid w:val="004E1E0F"/>
    <w:rsid w:val="004E2A82"/>
    <w:rsid w:val="004E346E"/>
    <w:rsid w:val="004E45EB"/>
    <w:rsid w:val="004E6BCF"/>
    <w:rsid w:val="004E75BD"/>
    <w:rsid w:val="004E78B2"/>
    <w:rsid w:val="004E7BB1"/>
    <w:rsid w:val="004F211D"/>
    <w:rsid w:val="004F4A56"/>
    <w:rsid w:val="004F4C5C"/>
    <w:rsid w:val="004F5C43"/>
    <w:rsid w:val="004F63C6"/>
    <w:rsid w:val="004F7C1B"/>
    <w:rsid w:val="005024EC"/>
    <w:rsid w:val="005126F1"/>
    <w:rsid w:val="005139BB"/>
    <w:rsid w:val="005159FF"/>
    <w:rsid w:val="00515F69"/>
    <w:rsid w:val="00521794"/>
    <w:rsid w:val="00521F10"/>
    <w:rsid w:val="00524BF5"/>
    <w:rsid w:val="00526FE8"/>
    <w:rsid w:val="005271FA"/>
    <w:rsid w:val="005276AD"/>
    <w:rsid w:val="005301F8"/>
    <w:rsid w:val="005344A2"/>
    <w:rsid w:val="005421BD"/>
    <w:rsid w:val="005458F2"/>
    <w:rsid w:val="00550A7C"/>
    <w:rsid w:val="00552AF4"/>
    <w:rsid w:val="00553C33"/>
    <w:rsid w:val="005559D4"/>
    <w:rsid w:val="0055605B"/>
    <w:rsid w:val="0056318B"/>
    <w:rsid w:val="00563DDF"/>
    <w:rsid w:val="00565C4B"/>
    <w:rsid w:val="0057064D"/>
    <w:rsid w:val="005719FF"/>
    <w:rsid w:val="00571C7C"/>
    <w:rsid w:val="005748CC"/>
    <w:rsid w:val="00576748"/>
    <w:rsid w:val="00576786"/>
    <w:rsid w:val="005815F0"/>
    <w:rsid w:val="005829DF"/>
    <w:rsid w:val="0058302D"/>
    <w:rsid w:val="005835D1"/>
    <w:rsid w:val="00584EAE"/>
    <w:rsid w:val="00587998"/>
    <w:rsid w:val="00590F56"/>
    <w:rsid w:val="00591041"/>
    <w:rsid w:val="0059214B"/>
    <w:rsid w:val="00592F6F"/>
    <w:rsid w:val="0059338F"/>
    <w:rsid w:val="005940CB"/>
    <w:rsid w:val="0059551B"/>
    <w:rsid w:val="00596741"/>
    <w:rsid w:val="00597588"/>
    <w:rsid w:val="0059767F"/>
    <w:rsid w:val="005A1773"/>
    <w:rsid w:val="005A24A2"/>
    <w:rsid w:val="005A4487"/>
    <w:rsid w:val="005A49FB"/>
    <w:rsid w:val="005A5628"/>
    <w:rsid w:val="005A72FC"/>
    <w:rsid w:val="005A7AE3"/>
    <w:rsid w:val="005B2418"/>
    <w:rsid w:val="005B383B"/>
    <w:rsid w:val="005B3C2A"/>
    <w:rsid w:val="005B3E3A"/>
    <w:rsid w:val="005C0D59"/>
    <w:rsid w:val="005C183C"/>
    <w:rsid w:val="005C2952"/>
    <w:rsid w:val="005C5FFB"/>
    <w:rsid w:val="005C67D5"/>
    <w:rsid w:val="005D36BC"/>
    <w:rsid w:val="005D619C"/>
    <w:rsid w:val="005D6AB0"/>
    <w:rsid w:val="005F04C1"/>
    <w:rsid w:val="005F2A26"/>
    <w:rsid w:val="005F66BF"/>
    <w:rsid w:val="006015B3"/>
    <w:rsid w:val="006018E2"/>
    <w:rsid w:val="00603163"/>
    <w:rsid w:val="006033CE"/>
    <w:rsid w:val="006034A7"/>
    <w:rsid w:val="00606669"/>
    <w:rsid w:val="006208B1"/>
    <w:rsid w:val="0062593E"/>
    <w:rsid w:val="00625F34"/>
    <w:rsid w:val="00630B0D"/>
    <w:rsid w:val="006334B7"/>
    <w:rsid w:val="00633528"/>
    <w:rsid w:val="00636E53"/>
    <w:rsid w:val="00636E6B"/>
    <w:rsid w:val="006401A3"/>
    <w:rsid w:val="00640D2E"/>
    <w:rsid w:val="00641B7C"/>
    <w:rsid w:val="00642A97"/>
    <w:rsid w:val="00642F2D"/>
    <w:rsid w:val="00644914"/>
    <w:rsid w:val="006508EF"/>
    <w:rsid w:val="006554AF"/>
    <w:rsid w:val="00657BAA"/>
    <w:rsid w:val="00657F42"/>
    <w:rsid w:val="0066012C"/>
    <w:rsid w:val="00662DA3"/>
    <w:rsid w:val="00664C35"/>
    <w:rsid w:val="00664FFB"/>
    <w:rsid w:val="00666AD2"/>
    <w:rsid w:val="0067328D"/>
    <w:rsid w:val="00673480"/>
    <w:rsid w:val="006735FB"/>
    <w:rsid w:val="00675109"/>
    <w:rsid w:val="0068019B"/>
    <w:rsid w:val="006826D6"/>
    <w:rsid w:val="006839D3"/>
    <w:rsid w:val="00686862"/>
    <w:rsid w:val="006868A4"/>
    <w:rsid w:val="00686CEF"/>
    <w:rsid w:val="006878C8"/>
    <w:rsid w:val="00690DFE"/>
    <w:rsid w:val="00690F11"/>
    <w:rsid w:val="00693940"/>
    <w:rsid w:val="006939BC"/>
    <w:rsid w:val="006954CD"/>
    <w:rsid w:val="006A00D5"/>
    <w:rsid w:val="006A01F9"/>
    <w:rsid w:val="006A0457"/>
    <w:rsid w:val="006A058E"/>
    <w:rsid w:val="006A133B"/>
    <w:rsid w:val="006A13C5"/>
    <w:rsid w:val="006A370E"/>
    <w:rsid w:val="006A40F8"/>
    <w:rsid w:val="006B1E1B"/>
    <w:rsid w:val="006B40CF"/>
    <w:rsid w:val="006B4547"/>
    <w:rsid w:val="006B5D5D"/>
    <w:rsid w:val="006C1F8D"/>
    <w:rsid w:val="006C218F"/>
    <w:rsid w:val="006C3684"/>
    <w:rsid w:val="006C65D3"/>
    <w:rsid w:val="006C732B"/>
    <w:rsid w:val="006D1603"/>
    <w:rsid w:val="006D1C71"/>
    <w:rsid w:val="006D22E0"/>
    <w:rsid w:val="006D2CBB"/>
    <w:rsid w:val="006D2FC6"/>
    <w:rsid w:val="006D4E54"/>
    <w:rsid w:val="006E1045"/>
    <w:rsid w:val="006E133F"/>
    <w:rsid w:val="006E27F2"/>
    <w:rsid w:val="006E3A86"/>
    <w:rsid w:val="006E7A7F"/>
    <w:rsid w:val="006E7EE0"/>
    <w:rsid w:val="006F361E"/>
    <w:rsid w:val="006F3DE6"/>
    <w:rsid w:val="006F473C"/>
    <w:rsid w:val="006F6414"/>
    <w:rsid w:val="006F6644"/>
    <w:rsid w:val="00700836"/>
    <w:rsid w:val="00701A1F"/>
    <w:rsid w:val="0070333C"/>
    <w:rsid w:val="00704755"/>
    <w:rsid w:val="007108A3"/>
    <w:rsid w:val="00710987"/>
    <w:rsid w:val="00711513"/>
    <w:rsid w:val="007126CC"/>
    <w:rsid w:val="00717E5C"/>
    <w:rsid w:val="007201A2"/>
    <w:rsid w:val="00721E57"/>
    <w:rsid w:val="00723DB0"/>
    <w:rsid w:val="00725895"/>
    <w:rsid w:val="0072679B"/>
    <w:rsid w:val="00730294"/>
    <w:rsid w:val="00735023"/>
    <w:rsid w:val="00744136"/>
    <w:rsid w:val="00747D71"/>
    <w:rsid w:val="00753396"/>
    <w:rsid w:val="00753E1E"/>
    <w:rsid w:val="007544D5"/>
    <w:rsid w:val="00754B57"/>
    <w:rsid w:val="0075618A"/>
    <w:rsid w:val="00756DC6"/>
    <w:rsid w:val="0075713D"/>
    <w:rsid w:val="00760634"/>
    <w:rsid w:val="00761D6D"/>
    <w:rsid w:val="007658E4"/>
    <w:rsid w:val="007728C3"/>
    <w:rsid w:val="00773E60"/>
    <w:rsid w:val="007740E9"/>
    <w:rsid w:val="00774614"/>
    <w:rsid w:val="007746F1"/>
    <w:rsid w:val="00776610"/>
    <w:rsid w:val="0077736E"/>
    <w:rsid w:val="00777BDC"/>
    <w:rsid w:val="00777DAA"/>
    <w:rsid w:val="007829FD"/>
    <w:rsid w:val="00785F3F"/>
    <w:rsid w:val="00787866"/>
    <w:rsid w:val="007879A1"/>
    <w:rsid w:val="0079324B"/>
    <w:rsid w:val="007941D7"/>
    <w:rsid w:val="00796712"/>
    <w:rsid w:val="00796A8D"/>
    <w:rsid w:val="00797E66"/>
    <w:rsid w:val="007A0C5B"/>
    <w:rsid w:val="007A1510"/>
    <w:rsid w:val="007A1C0D"/>
    <w:rsid w:val="007A1D31"/>
    <w:rsid w:val="007A22C3"/>
    <w:rsid w:val="007A25A8"/>
    <w:rsid w:val="007A4916"/>
    <w:rsid w:val="007A5EE1"/>
    <w:rsid w:val="007B0A65"/>
    <w:rsid w:val="007B0DBB"/>
    <w:rsid w:val="007B2410"/>
    <w:rsid w:val="007B4EE3"/>
    <w:rsid w:val="007B7DEB"/>
    <w:rsid w:val="007C1E45"/>
    <w:rsid w:val="007C2789"/>
    <w:rsid w:val="007C47A6"/>
    <w:rsid w:val="007C54A4"/>
    <w:rsid w:val="007C7925"/>
    <w:rsid w:val="007D61F8"/>
    <w:rsid w:val="007D67E3"/>
    <w:rsid w:val="007D6B38"/>
    <w:rsid w:val="007D739B"/>
    <w:rsid w:val="007E0EF0"/>
    <w:rsid w:val="007E1C7D"/>
    <w:rsid w:val="007E1D46"/>
    <w:rsid w:val="007E3C5C"/>
    <w:rsid w:val="007E40F4"/>
    <w:rsid w:val="007E43BA"/>
    <w:rsid w:val="007E446C"/>
    <w:rsid w:val="007E70E3"/>
    <w:rsid w:val="007E7522"/>
    <w:rsid w:val="007F5588"/>
    <w:rsid w:val="007F6039"/>
    <w:rsid w:val="007F6610"/>
    <w:rsid w:val="007F7C48"/>
    <w:rsid w:val="00801758"/>
    <w:rsid w:val="00803341"/>
    <w:rsid w:val="008058B7"/>
    <w:rsid w:val="00805C8E"/>
    <w:rsid w:val="00806281"/>
    <w:rsid w:val="00806DC7"/>
    <w:rsid w:val="00810D9D"/>
    <w:rsid w:val="00811190"/>
    <w:rsid w:val="0081125C"/>
    <w:rsid w:val="008126E8"/>
    <w:rsid w:val="008131D8"/>
    <w:rsid w:val="00815CDB"/>
    <w:rsid w:val="008215D1"/>
    <w:rsid w:val="00821B69"/>
    <w:rsid w:val="008223EF"/>
    <w:rsid w:val="00822D98"/>
    <w:rsid w:val="00822F15"/>
    <w:rsid w:val="0082588C"/>
    <w:rsid w:val="008276C2"/>
    <w:rsid w:val="00832096"/>
    <w:rsid w:val="0083640C"/>
    <w:rsid w:val="008369D6"/>
    <w:rsid w:val="008373C7"/>
    <w:rsid w:val="0084265A"/>
    <w:rsid w:val="00843115"/>
    <w:rsid w:val="00843D20"/>
    <w:rsid w:val="00844E70"/>
    <w:rsid w:val="00845CA7"/>
    <w:rsid w:val="00845FC9"/>
    <w:rsid w:val="00846C19"/>
    <w:rsid w:val="00847FB1"/>
    <w:rsid w:val="00851CE6"/>
    <w:rsid w:val="00852793"/>
    <w:rsid w:val="00854646"/>
    <w:rsid w:val="00854CE4"/>
    <w:rsid w:val="00860400"/>
    <w:rsid w:val="00862104"/>
    <w:rsid w:val="0086650D"/>
    <w:rsid w:val="00866554"/>
    <w:rsid w:val="00867C42"/>
    <w:rsid w:val="00870F02"/>
    <w:rsid w:val="00873B80"/>
    <w:rsid w:val="00875B8D"/>
    <w:rsid w:val="00877FDD"/>
    <w:rsid w:val="00881BFA"/>
    <w:rsid w:val="008828CF"/>
    <w:rsid w:val="00883F54"/>
    <w:rsid w:val="0089304D"/>
    <w:rsid w:val="00893661"/>
    <w:rsid w:val="00893E0E"/>
    <w:rsid w:val="00897A9D"/>
    <w:rsid w:val="008A2EAE"/>
    <w:rsid w:val="008A3FBC"/>
    <w:rsid w:val="008A4B17"/>
    <w:rsid w:val="008A6291"/>
    <w:rsid w:val="008B14BE"/>
    <w:rsid w:val="008B4F53"/>
    <w:rsid w:val="008C0AF6"/>
    <w:rsid w:val="008C1E2D"/>
    <w:rsid w:val="008C380B"/>
    <w:rsid w:val="008C3D52"/>
    <w:rsid w:val="008C5F96"/>
    <w:rsid w:val="008C62F6"/>
    <w:rsid w:val="008D200F"/>
    <w:rsid w:val="008D2CF6"/>
    <w:rsid w:val="008D46DE"/>
    <w:rsid w:val="008D4900"/>
    <w:rsid w:val="008D76DB"/>
    <w:rsid w:val="008D7BD3"/>
    <w:rsid w:val="008E0337"/>
    <w:rsid w:val="008E25C7"/>
    <w:rsid w:val="008E3AC0"/>
    <w:rsid w:val="008E48A9"/>
    <w:rsid w:val="008E54DF"/>
    <w:rsid w:val="008F18F0"/>
    <w:rsid w:val="008F26D4"/>
    <w:rsid w:val="008F42C4"/>
    <w:rsid w:val="008F4636"/>
    <w:rsid w:val="008F5F76"/>
    <w:rsid w:val="008F67EE"/>
    <w:rsid w:val="008F6D77"/>
    <w:rsid w:val="008F6EBF"/>
    <w:rsid w:val="008F7C5C"/>
    <w:rsid w:val="008F7CB6"/>
    <w:rsid w:val="009020D8"/>
    <w:rsid w:val="00906A69"/>
    <w:rsid w:val="00907806"/>
    <w:rsid w:val="009162A1"/>
    <w:rsid w:val="00917BB6"/>
    <w:rsid w:val="0092002A"/>
    <w:rsid w:val="00924B48"/>
    <w:rsid w:val="00925A83"/>
    <w:rsid w:val="00930966"/>
    <w:rsid w:val="009336BD"/>
    <w:rsid w:val="00934160"/>
    <w:rsid w:val="009346FD"/>
    <w:rsid w:val="00940159"/>
    <w:rsid w:val="0094188C"/>
    <w:rsid w:val="00943AD3"/>
    <w:rsid w:val="00944A39"/>
    <w:rsid w:val="00950F18"/>
    <w:rsid w:val="00952798"/>
    <w:rsid w:val="009535AE"/>
    <w:rsid w:val="009621AB"/>
    <w:rsid w:val="00964052"/>
    <w:rsid w:val="00971033"/>
    <w:rsid w:val="0097181B"/>
    <w:rsid w:val="00971BD4"/>
    <w:rsid w:val="009723C9"/>
    <w:rsid w:val="0097241E"/>
    <w:rsid w:val="009733FA"/>
    <w:rsid w:val="00973483"/>
    <w:rsid w:val="0097722E"/>
    <w:rsid w:val="0098001C"/>
    <w:rsid w:val="00980A36"/>
    <w:rsid w:val="00980D3B"/>
    <w:rsid w:val="009845BD"/>
    <w:rsid w:val="00985128"/>
    <w:rsid w:val="0098654C"/>
    <w:rsid w:val="00987713"/>
    <w:rsid w:val="00991770"/>
    <w:rsid w:val="00991A25"/>
    <w:rsid w:val="00991E9F"/>
    <w:rsid w:val="00992CC1"/>
    <w:rsid w:val="009937AD"/>
    <w:rsid w:val="00993ECF"/>
    <w:rsid w:val="009A2D16"/>
    <w:rsid w:val="009A537F"/>
    <w:rsid w:val="009A5A99"/>
    <w:rsid w:val="009A5F57"/>
    <w:rsid w:val="009A7C53"/>
    <w:rsid w:val="009B213E"/>
    <w:rsid w:val="009B3C82"/>
    <w:rsid w:val="009B595A"/>
    <w:rsid w:val="009B66B5"/>
    <w:rsid w:val="009B7876"/>
    <w:rsid w:val="009C0C58"/>
    <w:rsid w:val="009C296B"/>
    <w:rsid w:val="009C2CEC"/>
    <w:rsid w:val="009C3E07"/>
    <w:rsid w:val="009C48C0"/>
    <w:rsid w:val="009C5581"/>
    <w:rsid w:val="009D0FCE"/>
    <w:rsid w:val="009D323A"/>
    <w:rsid w:val="009D45C0"/>
    <w:rsid w:val="009D50E6"/>
    <w:rsid w:val="009D6717"/>
    <w:rsid w:val="009D7697"/>
    <w:rsid w:val="009E2925"/>
    <w:rsid w:val="009E37E9"/>
    <w:rsid w:val="009E452C"/>
    <w:rsid w:val="009E50C0"/>
    <w:rsid w:val="009E77A1"/>
    <w:rsid w:val="009F0C6D"/>
    <w:rsid w:val="009F27A4"/>
    <w:rsid w:val="009F3A10"/>
    <w:rsid w:val="009F5B3D"/>
    <w:rsid w:val="009F64AE"/>
    <w:rsid w:val="009F66E0"/>
    <w:rsid w:val="009F6F53"/>
    <w:rsid w:val="009F78D0"/>
    <w:rsid w:val="009F7A43"/>
    <w:rsid w:val="00A04FD9"/>
    <w:rsid w:val="00A05003"/>
    <w:rsid w:val="00A06BBE"/>
    <w:rsid w:val="00A06EB1"/>
    <w:rsid w:val="00A11B94"/>
    <w:rsid w:val="00A158B3"/>
    <w:rsid w:val="00A17ED6"/>
    <w:rsid w:val="00A20A0E"/>
    <w:rsid w:val="00A219E6"/>
    <w:rsid w:val="00A21A53"/>
    <w:rsid w:val="00A22772"/>
    <w:rsid w:val="00A2507C"/>
    <w:rsid w:val="00A265B0"/>
    <w:rsid w:val="00A3017E"/>
    <w:rsid w:val="00A34B9B"/>
    <w:rsid w:val="00A369C0"/>
    <w:rsid w:val="00A369CC"/>
    <w:rsid w:val="00A37548"/>
    <w:rsid w:val="00A40015"/>
    <w:rsid w:val="00A40F1C"/>
    <w:rsid w:val="00A41007"/>
    <w:rsid w:val="00A419D6"/>
    <w:rsid w:val="00A41DD9"/>
    <w:rsid w:val="00A4270A"/>
    <w:rsid w:val="00A43E2E"/>
    <w:rsid w:val="00A43E4F"/>
    <w:rsid w:val="00A44153"/>
    <w:rsid w:val="00A4538D"/>
    <w:rsid w:val="00A45A9C"/>
    <w:rsid w:val="00A47372"/>
    <w:rsid w:val="00A5401D"/>
    <w:rsid w:val="00A55F68"/>
    <w:rsid w:val="00A6184D"/>
    <w:rsid w:val="00A622B2"/>
    <w:rsid w:val="00A64029"/>
    <w:rsid w:val="00A641F2"/>
    <w:rsid w:val="00A64EAC"/>
    <w:rsid w:val="00A65B7A"/>
    <w:rsid w:val="00A6608C"/>
    <w:rsid w:val="00A71E64"/>
    <w:rsid w:val="00A722C3"/>
    <w:rsid w:val="00A73CF3"/>
    <w:rsid w:val="00A74504"/>
    <w:rsid w:val="00A76097"/>
    <w:rsid w:val="00A80AB3"/>
    <w:rsid w:val="00A81242"/>
    <w:rsid w:val="00A83789"/>
    <w:rsid w:val="00A83943"/>
    <w:rsid w:val="00A8550C"/>
    <w:rsid w:val="00A90010"/>
    <w:rsid w:val="00A9149A"/>
    <w:rsid w:val="00A93892"/>
    <w:rsid w:val="00A94C9C"/>
    <w:rsid w:val="00A950BA"/>
    <w:rsid w:val="00A966B6"/>
    <w:rsid w:val="00A97810"/>
    <w:rsid w:val="00AA1336"/>
    <w:rsid w:val="00AA1946"/>
    <w:rsid w:val="00AA1AE9"/>
    <w:rsid w:val="00AA45FA"/>
    <w:rsid w:val="00AA5567"/>
    <w:rsid w:val="00AA7A62"/>
    <w:rsid w:val="00AB01B9"/>
    <w:rsid w:val="00AB5A80"/>
    <w:rsid w:val="00AB64AE"/>
    <w:rsid w:val="00AC0085"/>
    <w:rsid w:val="00AC0C5D"/>
    <w:rsid w:val="00AC17D0"/>
    <w:rsid w:val="00AC1BFD"/>
    <w:rsid w:val="00AC300D"/>
    <w:rsid w:val="00AC3A2D"/>
    <w:rsid w:val="00AD0CE6"/>
    <w:rsid w:val="00AD0E68"/>
    <w:rsid w:val="00AD22A5"/>
    <w:rsid w:val="00AD30DF"/>
    <w:rsid w:val="00AD36A4"/>
    <w:rsid w:val="00AD36CA"/>
    <w:rsid w:val="00AD3B10"/>
    <w:rsid w:val="00AD489D"/>
    <w:rsid w:val="00AD4B7B"/>
    <w:rsid w:val="00AD54D6"/>
    <w:rsid w:val="00AD6C93"/>
    <w:rsid w:val="00AD71E4"/>
    <w:rsid w:val="00AD78A2"/>
    <w:rsid w:val="00AD7DC0"/>
    <w:rsid w:val="00AE05EA"/>
    <w:rsid w:val="00AE0D99"/>
    <w:rsid w:val="00AE5BE1"/>
    <w:rsid w:val="00AE7C30"/>
    <w:rsid w:val="00AF31D6"/>
    <w:rsid w:val="00AF3DF2"/>
    <w:rsid w:val="00AF4ADB"/>
    <w:rsid w:val="00AF4F2E"/>
    <w:rsid w:val="00AF5EEE"/>
    <w:rsid w:val="00B02EF8"/>
    <w:rsid w:val="00B0457C"/>
    <w:rsid w:val="00B047DE"/>
    <w:rsid w:val="00B04A1A"/>
    <w:rsid w:val="00B05272"/>
    <w:rsid w:val="00B0564A"/>
    <w:rsid w:val="00B10315"/>
    <w:rsid w:val="00B1039B"/>
    <w:rsid w:val="00B10AAB"/>
    <w:rsid w:val="00B111E3"/>
    <w:rsid w:val="00B112AC"/>
    <w:rsid w:val="00B14A77"/>
    <w:rsid w:val="00B15E50"/>
    <w:rsid w:val="00B1646A"/>
    <w:rsid w:val="00B167EB"/>
    <w:rsid w:val="00B16B98"/>
    <w:rsid w:val="00B16DF7"/>
    <w:rsid w:val="00B17ADF"/>
    <w:rsid w:val="00B23928"/>
    <w:rsid w:val="00B26B8C"/>
    <w:rsid w:val="00B30552"/>
    <w:rsid w:val="00B31231"/>
    <w:rsid w:val="00B3190D"/>
    <w:rsid w:val="00B32713"/>
    <w:rsid w:val="00B33F47"/>
    <w:rsid w:val="00B3419E"/>
    <w:rsid w:val="00B403EE"/>
    <w:rsid w:val="00B41718"/>
    <w:rsid w:val="00B43279"/>
    <w:rsid w:val="00B44C95"/>
    <w:rsid w:val="00B46C21"/>
    <w:rsid w:val="00B47E72"/>
    <w:rsid w:val="00B50DCD"/>
    <w:rsid w:val="00B521AF"/>
    <w:rsid w:val="00B53212"/>
    <w:rsid w:val="00B54E79"/>
    <w:rsid w:val="00B5565C"/>
    <w:rsid w:val="00B56660"/>
    <w:rsid w:val="00B57864"/>
    <w:rsid w:val="00B62178"/>
    <w:rsid w:val="00B62E35"/>
    <w:rsid w:val="00B63C16"/>
    <w:rsid w:val="00B70E59"/>
    <w:rsid w:val="00B7181F"/>
    <w:rsid w:val="00B80A12"/>
    <w:rsid w:val="00B81122"/>
    <w:rsid w:val="00B85B1A"/>
    <w:rsid w:val="00B862D7"/>
    <w:rsid w:val="00B87D88"/>
    <w:rsid w:val="00B91572"/>
    <w:rsid w:val="00B917C2"/>
    <w:rsid w:val="00B93402"/>
    <w:rsid w:val="00B93933"/>
    <w:rsid w:val="00B9566E"/>
    <w:rsid w:val="00B9658D"/>
    <w:rsid w:val="00B978C8"/>
    <w:rsid w:val="00BA10CD"/>
    <w:rsid w:val="00BA183B"/>
    <w:rsid w:val="00BA2C1E"/>
    <w:rsid w:val="00BA61D5"/>
    <w:rsid w:val="00BB494B"/>
    <w:rsid w:val="00BC0C61"/>
    <w:rsid w:val="00BC164A"/>
    <w:rsid w:val="00BC4A0A"/>
    <w:rsid w:val="00BD41B3"/>
    <w:rsid w:val="00BD5EE5"/>
    <w:rsid w:val="00BD7A1C"/>
    <w:rsid w:val="00BE2738"/>
    <w:rsid w:val="00BE2952"/>
    <w:rsid w:val="00BE3190"/>
    <w:rsid w:val="00BE34E0"/>
    <w:rsid w:val="00BE36C5"/>
    <w:rsid w:val="00BE3D5E"/>
    <w:rsid w:val="00BE3DFC"/>
    <w:rsid w:val="00BE556B"/>
    <w:rsid w:val="00BE6AA7"/>
    <w:rsid w:val="00BF010D"/>
    <w:rsid w:val="00BF0D27"/>
    <w:rsid w:val="00BF2210"/>
    <w:rsid w:val="00BF2774"/>
    <w:rsid w:val="00BF2955"/>
    <w:rsid w:val="00BF2D3F"/>
    <w:rsid w:val="00BF35C3"/>
    <w:rsid w:val="00BF613B"/>
    <w:rsid w:val="00C004F0"/>
    <w:rsid w:val="00C0199F"/>
    <w:rsid w:val="00C033CF"/>
    <w:rsid w:val="00C10B84"/>
    <w:rsid w:val="00C1342E"/>
    <w:rsid w:val="00C1479A"/>
    <w:rsid w:val="00C158C3"/>
    <w:rsid w:val="00C1717A"/>
    <w:rsid w:val="00C1751F"/>
    <w:rsid w:val="00C17BF3"/>
    <w:rsid w:val="00C211A9"/>
    <w:rsid w:val="00C235A9"/>
    <w:rsid w:val="00C351FE"/>
    <w:rsid w:val="00C355E0"/>
    <w:rsid w:val="00C35A64"/>
    <w:rsid w:val="00C366D4"/>
    <w:rsid w:val="00C37214"/>
    <w:rsid w:val="00C402E5"/>
    <w:rsid w:val="00C425ED"/>
    <w:rsid w:val="00C432A3"/>
    <w:rsid w:val="00C443F2"/>
    <w:rsid w:val="00C446DA"/>
    <w:rsid w:val="00C4748E"/>
    <w:rsid w:val="00C51F5A"/>
    <w:rsid w:val="00C54C68"/>
    <w:rsid w:val="00C60A76"/>
    <w:rsid w:val="00C63137"/>
    <w:rsid w:val="00C633AE"/>
    <w:rsid w:val="00C63F9F"/>
    <w:rsid w:val="00C65B33"/>
    <w:rsid w:val="00C66E0D"/>
    <w:rsid w:val="00C71F73"/>
    <w:rsid w:val="00C72E29"/>
    <w:rsid w:val="00C75E7B"/>
    <w:rsid w:val="00C81B82"/>
    <w:rsid w:val="00C84E30"/>
    <w:rsid w:val="00C84F0B"/>
    <w:rsid w:val="00C8577C"/>
    <w:rsid w:val="00C85CAC"/>
    <w:rsid w:val="00C86BAF"/>
    <w:rsid w:val="00C87DF7"/>
    <w:rsid w:val="00C91AFD"/>
    <w:rsid w:val="00C91B20"/>
    <w:rsid w:val="00C94FD6"/>
    <w:rsid w:val="00C95544"/>
    <w:rsid w:val="00CA28E6"/>
    <w:rsid w:val="00CA3074"/>
    <w:rsid w:val="00CA3339"/>
    <w:rsid w:val="00CA5CC0"/>
    <w:rsid w:val="00CC1F64"/>
    <w:rsid w:val="00CC2A26"/>
    <w:rsid w:val="00CC33C1"/>
    <w:rsid w:val="00CC4EC1"/>
    <w:rsid w:val="00CC5A8D"/>
    <w:rsid w:val="00CD1057"/>
    <w:rsid w:val="00CD1EFA"/>
    <w:rsid w:val="00CD3073"/>
    <w:rsid w:val="00CD3F99"/>
    <w:rsid w:val="00CD59F5"/>
    <w:rsid w:val="00CE03A0"/>
    <w:rsid w:val="00CE2359"/>
    <w:rsid w:val="00CE4377"/>
    <w:rsid w:val="00CF027D"/>
    <w:rsid w:val="00CF747D"/>
    <w:rsid w:val="00D02962"/>
    <w:rsid w:val="00D0429F"/>
    <w:rsid w:val="00D05227"/>
    <w:rsid w:val="00D109F8"/>
    <w:rsid w:val="00D116AF"/>
    <w:rsid w:val="00D13739"/>
    <w:rsid w:val="00D151CF"/>
    <w:rsid w:val="00D15707"/>
    <w:rsid w:val="00D17670"/>
    <w:rsid w:val="00D20114"/>
    <w:rsid w:val="00D21D66"/>
    <w:rsid w:val="00D2274B"/>
    <w:rsid w:val="00D25AA5"/>
    <w:rsid w:val="00D260C2"/>
    <w:rsid w:val="00D265AF"/>
    <w:rsid w:val="00D30D6A"/>
    <w:rsid w:val="00D31384"/>
    <w:rsid w:val="00D3278E"/>
    <w:rsid w:val="00D32C0D"/>
    <w:rsid w:val="00D361ED"/>
    <w:rsid w:val="00D37E59"/>
    <w:rsid w:val="00D40E81"/>
    <w:rsid w:val="00D458A0"/>
    <w:rsid w:val="00D476F7"/>
    <w:rsid w:val="00D50533"/>
    <w:rsid w:val="00D511F3"/>
    <w:rsid w:val="00D5120C"/>
    <w:rsid w:val="00D51A5E"/>
    <w:rsid w:val="00D53A57"/>
    <w:rsid w:val="00D560AD"/>
    <w:rsid w:val="00D5659C"/>
    <w:rsid w:val="00D56654"/>
    <w:rsid w:val="00D56D2D"/>
    <w:rsid w:val="00D57C62"/>
    <w:rsid w:val="00D57DAB"/>
    <w:rsid w:val="00D60F60"/>
    <w:rsid w:val="00D612C0"/>
    <w:rsid w:val="00D61305"/>
    <w:rsid w:val="00D629E7"/>
    <w:rsid w:val="00D63020"/>
    <w:rsid w:val="00D6407B"/>
    <w:rsid w:val="00D678FE"/>
    <w:rsid w:val="00D67CC2"/>
    <w:rsid w:val="00D72E13"/>
    <w:rsid w:val="00D73D89"/>
    <w:rsid w:val="00D741B5"/>
    <w:rsid w:val="00D75FAE"/>
    <w:rsid w:val="00D765E9"/>
    <w:rsid w:val="00D7701D"/>
    <w:rsid w:val="00D77345"/>
    <w:rsid w:val="00D77961"/>
    <w:rsid w:val="00D803C3"/>
    <w:rsid w:val="00D80EBC"/>
    <w:rsid w:val="00D831E0"/>
    <w:rsid w:val="00D836B5"/>
    <w:rsid w:val="00D83A4A"/>
    <w:rsid w:val="00D87932"/>
    <w:rsid w:val="00D90E66"/>
    <w:rsid w:val="00D9290D"/>
    <w:rsid w:val="00D95EB1"/>
    <w:rsid w:val="00D977B1"/>
    <w:rsid w:val="00DA0462"/>
    <w:rsid w:val="00DA2F50"/>
    <w:rsid w:val="00DA356D"/>
    <w:rsid w:val="00DA399F"/>
    <w:rsid w:val="00DA4EE7"/>
    <w:rsid w:val="00DA4F63"/>
    <w:rsid w:val="00DA539D"/>
    <w:rsid w:val="00DA53AA"/>
    <w:rsid w:val="00DA5EF4"/>
    <w:rsid w:val="00DA6A98"/>
    <w:rsid w:val="00DB020E"/>
    <w:rsid w:val="00DB082A"/>
    <w:rsid w:val="00DB0EC8"/>
    <w:rsid w:val="00DB1AF1"/>
    <w:rsid w:val="00DB1D29"/>
    <w:rsid w:val="00DB3531"/>
    <w:rsid w:val="00DB39D2"/>
    <w:rsid w:val="00DB78CF"/>
    <w:rsid w:val="00DC15AA"/>
    <w:rsid w:val="00DC2B7A"/>
    <w:rsid w:val="00DC4B8A"/>
    <w:rsid w:val="00DC6B4D"/>
    <w:rsid w:val="00DC7641"/>
    <w:rsid w:val="00DC7726"/>
    <w:rsid w:val="00DC7AE1"/>
    <w:rsid w:val="00DD0602"/>
    <w:rsid w:val="00DD1CB7"/>
    <w:rsid w:val="00DD21C9"/>
    <w:rsid w:val="00DD3C31"/>
    <w:rsid w:val="00DD5643"/>
    <w:rsid w:val="00DD77BF"/>
    <w:rsid w:val="00DE1AF9"/>
    <w:rsid w:val="00DE21EE"/>
    <w:rsid w:val="00DE2D85"/>
    <w:rsid w:val="00DE4F45"/>
    <w:rsid w:val="00DE597D"/>
    <w:rsid w:val="00DE7098"/>
    <w:rsid w:val="00DF01DE"/>
    <w:rsid w:val="00DF15EE"/>
    <w:rsid w:val="00DF170F"/>
    <w:rsid w:val="00DF178D"/>
    <w:rsid w:val="00DF3E63"/>
    <w:rsid w:val="00DF4FE7"/>
    <w:rsid w:val="00DF5916"/>
    <w:rsid w:val="00DF67C0"/>
    <w:rsid w:val="00DF7E95"/>
    <w:rsid w:val="00E00EE4"/>
    <w:rsid w:val="00E01B5A"/>
    <w:rsid w:val="00E02470"/>
    <w:rsid w:val="00E024DC"/>
    <w:rsid w:val="00E02915"/>
    <w:rsid w:val="00E03E6E"/>
    <w:rsid w:val="00E0562C"/>
    <w:rsid w:val="00E1105D"/>
    <w:rsid w:val="00E11C19"/>
    <w:rsid w:val="00E15FAC"/>
    <w:rsid w:val="00E169F7"/>
    <w:rsid w:val="00E2101B"/>
    <w:rsid w:val="00E23297"/>
    <w:rsid w:val="00E23747"/>
    <w:rsid w:val="00E27800"/>
    <w:rsid w:val="00E335A2"/>
    <w:rsid w:val="00E35FDC"/>
    <w:rsid w:val="00E36774"/>
    <w:rsid w:val="00E36976"/>
    <w:rsid w:val="00E36CCC"/>
    <w:rsid w:val="00E42A12"/>
    <w:rsid w:val="00E44073"/>
    <w:rsid w:val="00E45089"/>
    <w:rsid w:val="00E45359"/>
    <w:rsid w:val="00E4563A"/>
    <w:rsid w:val="00E46F2A"/>
    <w:rsid w:val="00E47271"/>
    <w:rsid w:val="00E51282"/>
    <w:rsid w:val="00E533DE"/>
    <w:rsid w:val="00E53B26"/>
    <w:rsid w:val="00E53BC5"/>
    <w:rsid w:val="00E5440E"/>
    <w:rsid w:val="00E5567F"/>
    <w:rsid w:val="00E5663E"/>
    <w:rsid w:val="00E5728D"/>
    <w:rsid w:val="00E57B33"/>
    <w:rsid w:val="00E6093B"/>
    <w:rsid w:val="00E60BA9"/>
    <w:rsid w:val="00E6189C"/>
    <w:rsid w:val="00E63A02"/>
    <w:rsid w:val="00E67BCB"/>
    <w:rsid w:val="00E71928"/>
    <w:rsid w:val="00E72C5C"/>
    <w:rsid w:val="00E8011E"/>
    <w:rsid w:val="00E81BE1"/>
    <w:rsid w:val="00E85019"/>
    <w:rsid w:val="00E869FF"/>
    <w:rsid w:val="00E921CA"/>
    <w:rsid w:val="00E921EB"/>
    <w:rsid w:val="00E94B5D"/>
    <w:rsid w:val="00E9564B"/>
    <w:rsid w:val="00E9569D"/>
    <w:rsid w:val="00E9632A"/>
    <w:rsid w:val="00E977D3"/>
    <w:rsid w:val="00E97854"/>
    <w:rsid w:val="00EA0264"/>
    <w:rsid w:val="00EA04C6"/>
    <w:rsid w:val="00EA058E"/>
    <w:rsid w:val="00EA0965"/>
    <w:rsid w:val="00EA1425"/>
    <w:rsid w:val="00EA216F"/>
    <w:rsid w:val="00EA26C2"/>
    <w:rsid w:val="00EA4023"/>
    <w:rsid w:val="00EA731C"/>
    <w:rsid w:val="00EB062D"/>
    <w:rsid w:val="00EB0FEE"/>
    <w:rsid w:val="00EB2692"/>
    <w:rsid w:val="00EB37D1"/>
    <w:rsid w:val="00EB4905"/>
    <w:rsid w:val="00EB5897"/>
    <w:rsid w:val="00EB5EEE"/>
    <w:rsid w:val="00EB5F55"/>
    <w:rsid w:val="00EB62C7"/>
    <w:rsid w:val="00EB7226"/>
    <w:rsid w:val="00EB75D6"/>
    <w:rsid w:val="00EC247D"/>
    <w:rsid w:val="00EC512B"/>
    <w:rsid w:val="00EC53BD"/>
    <w:rsid w:val="00EC5C18"/>
    <w:rsid w:val="00EC7DDC"/>
    <w:rsid w:val="00ED3524"/>
    <w:rsid w:val="00ED4584"/>
    <w:rsid w:val="00ED53DE"/>
    <w:rsid w:val="00ED5AC7"/>
    <w:rsid w:val="00ED5D4B"/>
    <w:rsid w:val="00ED744F"/>
    <w:rsid w:val="00ED7C7B"/>
    <w:rsid w:val="00EE4DF4"/>
    <w:rsid w:val="00EF0E91"/>
    <w:rsid w:val="00EF5741"/>
    <w:rsid w:val="00EF6598"/>
    <w:rsid w:val="00EF70A8"/>
    <w:rsid w:val="00F00108"/>
    <w:rsid w:val="00F0254E"/>
    <w:rsid w:val="00F02D6A"/>
    <w:rsid w:val="00F03308"/>
    <w:rsid w:val="00F05640"/>
    <w:rsid w:val="00F060B7"/>
    <w:rsid w:val="00F07349"/>
    <w:rsid w:val="00F07FA5"/>
    <w:rsid w:val="00F13A63"/>
    <w:rsid w:val="00F15077"/>
    <w:rsid w:val="00F1653F"/>
    <w:rsid w:val="00F21BF0"/>
    <w:rsid w:val="00F21F11"/>
    <w:rsid w:val="00F223C4"/>
    <w:rsid w:val="00F224AE"/>
    <w:rsid w:val="00F256A3"/>
    <w:rsid w:val="00F25EBE"/>
    <w:rsid w:val="00F3043E"/>
    <w:rsid w:val="00F36355"/>
    <w:rsid w:val="00F40376"/>
    <w:rsid w:val="00F4041A"/>
    <w:rsid w:val="00F425E8"/>
    <w:rsid w:val="00F45EBA"/>
    <w:rsid w:val="00F46079"/>
    <w:rsid w:val="00F46769"/>
    <w:rsid w:val="00F47D90"/>
    <w:rsid w:val="00F52A81"/>
    <w:rsid w:val="00F5312E"/>
    <w:rsid w:val="00F539FD"/>
    <w:rsid w:val="00F551B6"/>
    <w:rsid w:val="00F55BEE"/>
    <w:rsid w:val="00F577B9"/>
    <w:rsid w:val="00F615DD"/>
    <w:rsid w:val="00F62B6E"/>
    <w:rsid w:val="00F62C4F"/>
    <w:rsid w:val="00F63BF7"/>
    <w:rsid w:val="00F70803"/>
    <w:rsid w:val="00F70981"/>
    <w:rsid w:val="00F72359"/>
    <w:rsid w:val="00F72BA4"/>
    <w:rsid w:val="00F7338A"/>
    <w:rsid w:val="00F7491F"/>
    <w:rsid w:val="00F7717D"/>
    <w:rsid w:val="00F7759C"/>
    <w:rsid w:val="00F77FDC"/>
    <w:rsid w:val="00F81392"/>
    <w:rsid w:val="00F83076"/>
    <w:rsid w:val="00F8494D"/>
    <w:rsid w:val="00F84DB2"/>
    <w:rsid w:val="00F84E11"/>
    <w:rsid w:val="00F859E6"/>
    <w:rsid w:val="00F8605D"/>
    <w:rsid w:val="00F8613B"/>
    <w:rsid w:val="00F86DC8"/>
    <w:rsid w:val="00F904A3"/>
    <w:rsid w:val="00F917FF"/>
    <w:rsid w:val="00F9188F"/>
    <w:rsid w:val="00F92735"/>
    <w:rsid w:val="00F92C5A"/>
    <w:rsid w:val="00F95267"/>
    <w:rsid w:val="00F95F1F"/>
    <w:rsid w:val="00F9687C"/>
    <w:rsid w:val="00F975D9"/>
    <w:rsid w:val="00F97EAC"/>
    <w:rsid w:val="00FA00B5"/>
    <w:rsid w:val="00FA16D7"/>
    <w:rsid w:val="00FA1E2E"/>
    <w:rsid w:val="00FB1D05"/>
    <w:rsid w:val="00FB1D30"/>
    <w:rsid w:val="00FB5BE1"/>
    <w:rsid w:val="00FB5D3D"/>
    <w:rsid w:val="00FC0694"/>
    <w:rsid w:val="00FC33BF"/>
    <w:rsid w:val="00FC6F3C"/>
    <w:rsid w:val="00FC7616"/>
    <w:rsid w:val="00FD3788"/>
    <w:rsid w:val="00FD7A0F"/>
    <w:rsid w:val="00FE3555"/>
    <w:rsid w:val="00FE5814"/>
    <w:rsid w:val="00FE72D2"/>
    <w:rsid w:val="00FF0AF2"/>
    <w:rsid w:val="00FF0D62"/>
    <w:rsid w:val="00FF0F0E"/>
    <w:rsid w:val="00FF2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A829F"/>
  <w15:docId w15:val="{D7715051-9F49-4E6B-81CD-F3BC93472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semiHidden="1" w:uiPriority="8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uiPriority w:val="8"/>
    <w:qFormat/>
    <w:rsid w:val="003C0160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0"/>
    <w:next w:val="a0"/>
    <w:link w:val="10"/>
    <w:uiPriority w:val="9"/>
    <w:rsid w:val="00C8577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qFormat/>
    <w:rsid w:val="00C8577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uiPriority w:val="9"/>
    <w:semiHidden/>
    <w:qFormat/>
    <w:rsid w:val="00C8577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semiHidden/>
    <w:qFormat/>
    <w:rsid w:val="00C8577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qFormat/>
    <w:rsid w:val="00C8577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Сцена"/>
    <w:next w:val="a4"/>
    <w:qFormat/>
    <w:rsid w:val="0032578C"/>
    <w:pPr>
      <w:keepNext/>
      <w:widowControl w:val="0"/>
      <w:numPr>
        <w:numId w:val="1"/>
      </w:numPr>
      <w:suppressAutoHyphens/>
      <w:spacing w:before="240"/>
      <w:ind w:left="360"/>
      <w:outlineLvl w:val="0"/>
    </w:pPr>
    <w:rPr>
      <w:rFonts w:ascii="Courier New" w:eastAsia="Times New Roman" w:hAnsi="Courier New" w:cs="Times New Roman"/>
      <w:b/>
      <w:bCs/>
      <w:caps/>
      <w:lang w:eastAsia="ja-JP"/>
    </w:rPr>
  </w:style>
  <w:style w:type="paragraph" w:customStyle="1" w:styleId="a5">
    <w:name w:val="Имя персонажа"/>
    <w:next w:val="a6"/>
    <w:uiPriority w:val="3"/>
    <w:qFormat/>
    <w:rsid w:val="00D30D6A"/>
    <w:pPr>
      <w:keepNext/>
      <w:widowControl w:val="0"/>
      <w:suppressAutoHyphens/>
      <w:spacing w:before="240"/>
      <w:ind w:left="3827"/>
    </w:pPr>
    <w:rPr>
      <w:rFonts w:ascii="Courier New" w:eastAsia="Times New Roman" w:hAnsi="Courier New" w:cs="Times New Roman"/>
      <w:caps/>
      <w:lang w:eastAsia="ja-JP"/>
    </w:rPr>
  </w:style>
  <w:style w:type="paragraph" w:customStyle="1" w:styleId="a7">
    <w:name w:val="Описание действия"/>
    <w:next w:val="a5"/>
    <w:uiPriority w:val="2"/>
    <w:qFormat/>
    <w:rsid w:val="00686CEF"/>
    <w:pPr>
      <w:suppressAutoHyphens/>
      <w:spacing w:before="240"/>
      <w:contextualSpacing/>
    </w:pPr>
    <w:rPr>
      <w:rFonts w:ascii="Courier New" w:eastAsia="Times New Roman" w:hAnsi="Courier New" w:cs="Courier New"/>
      <w:szCs w:val="20"/>
      <w:lang w:eastAsia="ar-SA"/>
    </w:rPr>
  </w:style>
  <w:style w:type="paragraph" w:customStyle="1" w:styleId="a8">
    <w:name w:val="Ремарка"/>
    <w:next w:val="a6"/>
    <w:uiPriority w:val="5"/>
    <w:qFormat/>
    <w:rsid w:val="00E5663E"/>
    <w:pPr>
      <w:keepNext/>
      <w:suppressAutoHyphens/>
      <w:ind w:left="2268" w:right="3119"/>
      <w:jc w:val="center"/>
    </w:pPr>
    <w:rPr>
      <w:rFonts w:ascii="Courier New" w:eastAsia="Times New Roman" w:hAnsi="Courier New" w:cs="Courier New"/>
      <w:szCs w:val="20"/>
      <w:lang w:eastAsia="ar-SA"/>
    </w:rPr>
  </w:style>
  <w:style w:type="paragraph" w:customStyle="1" w:styleId="a6">
    <w:name w:val="Реплика персонажа"/>
    <w:uiPriority w:val="4"/>
    <w:qFormat/>
    <w:rsid w:val="00D30D6A"/>
    <w:pPr>
      <w:suppressAutoHyphens/>
      <w:ind w:left="2126" w:right="2126"/>
    </w:pPr>
    <w:rPr>
      <w:rFonts w:ascii="Courier New" w:eastAsia="Times New Roman" w:hAnsi="Courier New" w:cs="Courier New"/>
      <w:szCs w:val="20"/>
      <w:lang w:eastAsia="ar-SA"/>
    </w:rPr>
  </w:style>
  <w:style w:type="paragraph" w:styleId="a9">
    <w:name w:val="Balloon Text"/>
    <w:basedOn w:val="a0"/>
    <w:link w:val="aa"/>
    <w:uiPriority w:val="99"/>
    <w:semiHidden/>
    <w:unhideWhenUsed/>
    <w:rsid w:val="00466470"/>
    <w:rPr>
      <w:rFonts w:eastAsia="Yu Mincho"/>
      <w:sz w:val="18"/>
      <w:szCs w:val="18"/>
      <w:lang w:val="en-US" w:eastAsia="en-US"/>
    </w:rPr>
  </w:style>
  <w:style w:type="character" w:customStyle="1" w:styleId="aa">
    <w:name w:val="Текст выноски Знак"/>
    <w:basedOn w:val="a1"/>
    <w:link w:val="a9"/>
    <w:uiPriority w:val="99"/>
    <w:semiHidden/>
    <w:rsid w:val="00466470"/>
    <w:rPr>
      <w:rFonts w:ascii="Times New Roman" w:eastAsia="Yu Mincho" w:hAnsi="Times New Roman" w:cs="Times New Roman"/>
      <w:sz w:val="18"/>
      <w:szCs w:val="18"/>
      <w:lang w:val="en-US"/>
    </w:rPr>
  </w:style>
  <w:style w:type="character" w:styleId="ab">
    <w:name w:val="page number"/>
    <w:basedOn w:val="a1"/>
    <w:uiPriority w:val="99"/>
    <w:semiHidden/>
    <w:unhideWhenUsed/>
    <w:rsid w:val="00432221"/>
  </w:style>
  <w:style w:type="paragraph" w:customStyle="1" w:styleId="ac">
    <w:name w:val="НАЗВАНИЕ СЕРИАЛА"/>
    <w:basedOn w:val="a0"/>
    <w:uiPriority w:val="6"/>
    <w:qFormat/>
    <w:rsid w:val="00CD1057"/>
    <w:pPr>
      <w:spacing w:after="240"/>
      <w:jc w:val="center"/>
      <w:outlineLvl w:val="0"/>
    </w:pPr>
    <w:rPr>
      <w:rFonts w:ascii="Sylfaen" w:eastAsia="Yu Mincho" w:hAnsi="Sylfaen" w:cs="Courier New"/>
      <w:sz w:val="28"/>
      <w:szCs w:val="28"/>
      <w:lang w:eastAsia="en-US"/>
    </w:rPr>
  </w:style>
  <w:style w:type="paragraph" w:customStyle="1" w:styleId="ad">
    <w:name w:val="ЭПИЗОД"/>
    <w:basedOn w:val="a0"/>
    <w:uiPriority w:val="6"/>
    <w:qFormat/>
    <w:rsid w:val="00625F34"/>
    <w:pPr>
      <w:jc w:val="center"/>
    </w:pPr>
    <w:rPr>
      <w:rFonts w:ascii="Sylfaen" w:eastAsia="Yu Mincho" w:hAnsi="Sylfaen" w:cs="Courier New"/>
      <w:smallCaps/>
      <w:sz w:val="28"/>
      <w:szCs w:val="28"/>
      <w:lang w:eastAsia="en-US"/>
    </w:rPr>
  </w:style>
  <w:style w:type="paragraph" w:customStyle="1" w:styleId="ae">
    <w:name w:val="НАЗВАНИЕ СЕРИИ"/>
    <w:basedOn w:val="a0"/>
    <w:uiPriority w:val="7"/>
    <w:qFormat/>
    <w:rsid w:val="00CD1057"/>
    <w:pPr>
      <w:spacing w:before="360" w:after="240"/>
      <w:jc w:val="center"/>
      <w:outlineLvl w:val="0"/>
    </w:pPr>
    <w:rPr>
      <w:rFonts w:ascii="Sylfaen" w:eastAsia="Yu Mincho" w:hAnsi="Sylfaen" w:cs="Courier New"/>
      <w:sz w:val="28"/>
      <w:szCs w:val="28"/>
      <w:u w:val="single"/>
      <w:lang w:eastAsia="en-US"/>
    </w:rPr>
  </w:style>
  <w:style w:type="character" w:customStyle="1" w:styleId="10">
    <w:name w:val="Заголовок 1 Знак"/>
    <w:basedOn w:val="a1"/>
    <w:link w:val="1"/>
    <w:uiPriority w:val="9"/>
    <w:rsid w:val="00204C62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"/>
    <w:semiHidden/>
    <w:rsid w:val="00204C62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204C62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204C62"/>
    <w:rPr>
      <w:rFonts w:ascii="Calibri" w:eastAsia="Times New Roman" w:hAnsi="Calibri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204C62"/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3"/>
    <w:uiPriority w:val="99"/>
    <w:semiHidden/>
    <w:unhideWhenUsed/>
    <w:rsid w:val="00C8577C"/>
  </w:style>
  <w:style w:type="paragraph" w:customStyle="1" w:styleId="af">
    <w:name w:val="коментарий"/>
    <w:basedOn w:val="a0"/>
    <w:uiPriority w:val="8"/>
    <w:semiHidden/>
    <w:rsid w:val="00C8577C"/>
    <w:pPr>
      <w:ind w:left="3119" w:right="2552"/>
    </w:pPr>
    <w:rPr>
      <w:rFonts w:ascii="Courier New" w:hAnsi="Courier New" w:cs="Courier New"/>
    </w:rPr>
  </w:style>
  <w:style w:type="paragraph" w:customStyle="1" w:styleId="af0">
    <w:name w:val="ИМЯ"/>
    <w:basedOn w:val="a0"/>
    <w:uiPriority w:val="8"/>
    <w:semiHidden/>
    <w:rsid w:val="00C8577C"/>
    <w:pPr>
      <w:ind w:left="3827"/>
    </w:pPr>
    <w:rPr>
      <w:rFonts w:ascii="Courier New" w:hAnsi="Courier New" w:cs="Courier New"/>
    </w:rPr>
  </w:style>
  <w:style w:type="paragraph" w:customStyle="1" w:styleId="af1">
    <w:name w:val="Реплика"/>
    <w:basedOn w:val="a0"/>
    <w:uiPriority w:val="8"/>
    <w:semiHidden/>
    <w:rsid w:val="00C8577C"/>
    <w:pPr>
      <w:ind w:left="2126" w:right="2126"/>
    </w:pPr>
    <w:rPr>
      <w:rFonts w:ascii="Courier New" w:hAnsi="Courier New" w:cs="Courier New"/>
    </w:rPr>
  </w:style>
  <w:style w:type="paragraph" w:customStyle="1" w:styleId="21">
    <w:name w:val="Стиль2"/>
    <w:basedOn w:val="a0"/>
    <w:uiPriority w:val="8"/>
    <w:semiHidden/>
    <w:rsid w:val="00040EDE"/>
    <w:pPr>
      <w:ind w:right="-510"/>
    </w:pPr>
    <w:rPr>
      <w:rFonts w:ascii="Arial" w:eastAsia="Yu Mincho" w:hAnsi="Arial" w:cs="Arial"/>
      <w:bCs/>
      <w:sz w:val="28"/>
      <w:szCs w:val="28"/>
      <w:lang w:val="en-US"/>
    </w:rPr>
  </w:style>
  <w:style w:type="paragraph" w:customStyle="1" w:styleId="31">
    <w:name w:val="Стиль3"/>
    <w:basedOn w:val="a0"/>
    <w:uiPriority w:val="8"/>
    <w:semiHidden/>
    <w:rsid w:val="00040EDE"/>
    <w:pPr>
      <w:ind w:right="-510"/>
    </w:pPr>
    <w:rPr>
      <w:rFonts w:ascii="Calibri" w:eastAsia="Yu Mincho" w:hAnsi="Calibri" w:cs="Arial"/>
      <w:lang w:val="en-US" w:eastAsia="en-US"/>
    </w:rPr>
  </w:style>
  <w:style w:type="paragraph" w:customStyle="1" w:styleId="41">
    <w:name w:val="Стиль4"/>
    <w:basedOn w:val="a0"/>
    <w:uiPriority w:val="8"/>
    <w:semiHidden/>
    <w:rsid w:val="00040EDE"/>
    <w:pPr>
      <w:ind w:right="2325"/>
    </w:pPr>
    <w:rPr>
      <w:rFonts w:ascii="Calibri" w:eastAsia="Yu Mincho" w:hAnsi="Calibri"/>
      <w:lang w:val="en-US" w:eastAsia="en-US"/>
    </w:rPr>
  </w:style>
  <w:style w:type="paragraph" w:customStyle="1" w:styleId="51">
    <w:name w:val="Стиль5"/>
    <w:basedOn w:val="a0"/>
    <w:uiPriority w:val="8"/>
    <w:semiHidden/>
    <w:rsid w:val="00040EDE"/>
    <w:rPr>
      <w:rFonts w:ascii="Calibri" w:eastAsia="Yu Mincho" w:hAnsi="Calibri"/>
      <w:b/>
      <w:lang w:val="en-US" w:eastAsia="en-US"/>
    </w:rPr>
  </w:style>
  <w:style w:type="paragraph" w:customStyle="1" w:styleId="---">
    <w:name w:val="Д---КИНО"/>
    <w:basedOn w:val="af2"/>
    <w:uiPriority w:val="8"/>
    <w:semiHidden/>
    <w:rsid w:val="00C8577C"/>
    <w:pPr>
      <w:jc w:val="both"/>
    </w:pPr>
  </w:style>
  <w:style w:type="paragraph" w:customStyle="1" w:styleId="---0">
    <w:name w:val="Реп---КИНО"/>
    <w:basedOn w:val="a0"/>
    <w:uiPriority w:val="8"/>
    <w:semiHidden/>
    <w:rsid w:val="00C8577C"/>
    <w:pPr>
      <w:ind w:left="2126" w:right="2126"/>
    </w:pPr>
    <w:rPr>
      <w:rFonts w:ascii="Courier New" w:hAnsi="Courier New" w:cs="Courier New"/>
    </w:rPr>
  </w:style>
  <w:style w:type="paragraph" w:customStyle="1" w:styleId="af2">
    <w:name w:val="действие"/>
    <w:basedOn w:val="a0"/>
    <w:uiPriority w:val="8"/>
    <w:semiHidden/>
    <w:rsid w:val="00C8577C"/>
    <w:rPr>
      <w:rFonts w:ascii="Courier New" w:hAnsi="Courier New" w:cs="Courier New"/>
    </w:rPr>
  </w:style>
  <w:style w:type="paragraph" w:customStyle="1" w:styleId="af3">
    <w:name w:val="Имя"/>
    <w:basedOn w:val="a0"/>
    <w:uiPriority w:val="8"/>
    <w:semiHidden/>
    <w:rsid w:val="00C8577C"/>
    <w:pPr>
      <w:ind w:left="3827"/>
    </w:pPr>
    <w:rPr>
      <w:rFonts w:ascii="Courier New" w:hAnsi="Courier New" w:cs="Courier New"/>
    </w:rPr>
  </w:style>
  <w:style w:type="paragraph" w:customStyle="1" w:styleId="af4">
    <w:name w:val="Имя героя"/>
    <w:basedOn w:val="a0"/>
    <w:uiPriority w:val="8"/>
    <w:semiHidden/>
    <w:rsid w:val="00C8577C"/>
    <w:pPr>
      <w:ind w:left="3827"/>
    </w:pPr>
    <w:rPr>
      <w:rFonts w:ascii="Courier New" w:hAnsi="Courier New" w:cs="Courier New"/>
    </w:rPr>
  </w:style>
  <w:style w:type="paragraph" w:customStyle="1" w:styleId="---1">
    <w:name w:val="ИМЯ---КИНО"/>
    <w:basedOn w:val="af3"/>
    <w:uiPriority w:val="8"/>
    <w:semiHidden/>
    <w:rsid w:val="00C8577C"/>
  </w:style>
  <w:style w:type="paragraph" w:customStyle="1" w:styleId="---2">
    <w:name w:val="КОМ---КИНО"/>
    <w:basedOn w:val="af"/>
    <w:uiPriority w:val="8"/>
    <w:semiHidden/>
    <w:rsid w:val="00C8577C"/>
  </w:style>
  <w:style w:type="paragraph" w:customStyle="1" w:styleId="af5">
    <w:name w:val="комментарий"/>
    <w:basedOn w:val="a0"/>
    <w:uiPriority w:val="8"/>
    <w:semiHidden/>
    <w:rsid w:val="00C8577C"/>
    <w:pPr>
      <w:ind w:left="3119" w:right="2552"/>
    </w:pPr>
    <w:rPr>
      <w:rFonts w:ascii="Courier New" w:hAnsi="Courier New" w:cs="Courier New"/>
    </w:rPr>
  </w:style>
  <w:style w:type="paragraph" w:customStyle="1" w:styleId="af6">
    <w:name w:val="прямая речь"/>
    <w:basedOn w:val="a0"/>
    <w:uiPriority w:val="8"/>
    <w:semiHidden/>
    <w:rsid w:val="00C8577C"/>
    <w:pPr>
      <w:ind w:left="2126" w:right="2126"/>
      <w:jc w:val="both"/>
    </w:pPr>
    <w:rPr>
      <w:rFonts w:ascii="Courier New" w:hAnsi="Courier New" w:cs="Courier New"/>
    </w:rPr>
  </w:style>
  <w:style w:type="paragraph" w:customStyle="1" w:styleId="---3">
    <w:name w:val="РЕП---КИНО"/>
    <w:basedOn w:val="af6"/>
    <w:uiPriority w:val="8"/>
    <w:semiHidden/>
    <w:rsid w:val="00C8577C"/>
    <w:pPr>
      <w:jc w:val="left"/>
    </w:pPr>
  </w:style>
  <w:style w:type="paragraph" w:styleId="af7">
    <w:name w:val="footnote text"/>
    <w:basedOn w:val="a0"/>
    <w:link w:val="af8"/>
    <w:uiPriority w:val="99"/>
    <w:semiHidden/>
    <w:unhideWhenUsed/>
    <w:rsid w:val="00C8577C"/>
    <w:rPr>
      <w:sz w:val="20"/>
      <w:szCs w:val="20"/>
    </w:rPr>
  </w:style>
  <w:style w:type="character" w:customStyle="1" w:styleId="af8">
    <w:name w:val="Текст сноски Знак"/>
    <w:basedOn w:val="a1"/>
    <w:link w:val="af7"/>
    <w:uiPriority w:val="99"/>
    <w:semiHidden/>
    <w:rsid w:val="00C8577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9">
    <w:name w:val="footnote reference"/>
    <w:uiPriority w:val="99"/>
    <w:semiHidden/>
    <w:unhideWhenUsed/>
    <w:rsid w:val="00C8577C"/>
    <w:rPr>
      <w:vertAlign w:val="superscript"/>
    </w:rPr>
  </w:style>
  <w:style w:type="paragraph" w:styleId="HTML">
    <w:name w:val="HTML Preformatted"/>
    <w:basedOn w:val="a0"/>
    <w:link w:val="HTML0"/>
    <w:uiPriority w:val="99"/>
    <w:semiHidden/>
    <w:unhideWhenUsed/>
    <w:rsid w:val="00C857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C8577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a">
    <w:name w:val="FollowedHyperlink"/>
    <w:uiPriority w:val="99"/>
    <w:semiHidden/>
    <w:unhideWhenUsed/>
    <w:rsid w:val="00C8577C"/>
    <w:rPr>
      <w:color w:val="800080"/>
      <w:u w:val="single"/>
    </w:rPr>
  </w:style>
  <w:style w:type="paragraph" w:customStyle="1" w:styleId="a4">
    <w:name w:val="Персонажи"/>
    <w:basedOn w:val="a0"/>
    <w:next w:val="a7"/>
    <w:uiPriority w:val="1"/>
    <w:qFormat/>
    <w:rsid w:val="00CD1057"/>
    <w:pPr>
      <w:keepNext/>
      <w:suppressAutoHyphens/>
      <w:outlineLvl w:val="1"/>
    </w:pPr>
    <w:rPr>
      <w:rFonts w:ascii="Courier New" w:eastAsia="Yu Mincho" w:hAnsi="Courier New" w:cs="Courier New"/>
      <w:u w:val="single"/>
      <w:lang w:eastAsia="en-US"/>
    </w:rPr>
  </w:style>
  <w:style w:type="paragraph" w:customStyle="1" w:styleId="afb">
    <w:name w:val="Автор"/>
    <w:basedOn w:val="a0"/>
    <w:uiPriority w:val="8"/>
    <w:qFormat/>
    <w:rsid w:val="00803341"/>
    <w:pPr>
      <w:spacing w:after="240" w:line="480" w:lineRule="auto"/>
      <w:jc w:val="right"/>
    </w:pPr>
    <w:rPr>
      <w:rFonts w:ascii="Sylfaen" w:eastAsia="Yu Mincho" w:hAnsi="Sylfaen"/>
      <w:lang w:eastAsia="en-US"/>
    </w:rPr>
  </w:style>
  <w:style w:type="paragraph" w:customStyle="1" w:styleId="afc">
    <w:name w:val="ИМЯ ГЕРОЯ"/>
    <w:basedOn w:val="a0"/>
    <w:next w:val="a0"/>
    <w:link w:val="afd"/>
    <w:autoRedefine/>
    <w:rsid w:val="00E02470"/>
    <w:pPr>
      <w:ind w:left="2608" w:right="-914"/>
    </w:pPr>
    <w:rPr>
      <w:rFonts w:ascii="Arial" w:hAnsi="Arial"/>
      <w:caps/>
      <w:sz w:val="28"/>
      <w:szCs w:val="28"/>
    </w:rPr>
  </w:style>
  <w:style w:type="character" w:customStyle="1" w:styleId="afd">
    <w:name w:val="ИМЯ ГЕРОЯ Знак"/>
    <w:link w:val="afc"/>
    <w:rsid w:val="00E02470"/>
    <w:rPr>
      <w:rFonts w:ascii="Arial" w:eastAsia="Times New Roman" w:hAnsi="Arial" w:cs="Times New Roman"/>
      <w:caps/>
      <w:sz w:val="28"/>
      <w:szCs w:val="28"/>
      <w:lang w:eastAsia="ru-RU"/>
    </w:rPr>
  </w:style>
  <w:style w:type="paragraph" w:customStyle="1" w:styleId="afe">
    <w:name w:val="ОПИСАНИЕ ДЕЙСТВИЯ"/>
    <w:basedOn w:val="a0"/>
    <w:link w:val="aff"/>
    <w:rsid w:val="00C1717A"/>
    <w:rPr>
      <w:rFonts w:ascii="Courier New" w:hAnsi="Courier New" w:cs="Courier New"/>
    </w:rPr>
  </w:style>
  <w:style w:type="paragraph" w:customStyle="1" w:styleId="aff0">
    <w:name w:val="РЕПЛИКА ГЕРОЯ"/>
    <w:basedOn w:val="a0"/>
    <w:next w:val="afe"/>
    <w:rsid w:val="00C1717A"/>
    <w:pPr>
      <w:ind w:left="2126" w:right="2126"/>
    </w:pPr>
    <w:rPr>
      <w:rFonts w:ascii="Courier New" w:hAnsi="Courier New" w:cs="Courier New"/>
    </w:rPr>
  </w:style>
  <w:style w:type="character" w:customStyle="1" w:styleId="aff">
    <w:name w:val="ОПИСАНИЕ ДЕЙСТВИЯ Знак"/>
    <w:link w:val="afe"/>
    <w:rsid w:val="00C1717A"/>
    <w:rPr>
      <w:rFonts w:ascii="Courier New" w:eastAsia="Times New Roman" w:hAnsi="Courier New" w:cs="Courier New"/>
      <w:lang w:eastAsia="ru-RU"/>
    </w:rPr>
  </w:style>
  <w:style w:type="paragraph" w:customStyle="1" w:styleId="aff1">
    <w:name w:val="РЕМАРКА"/>
    <w:basedOn w:val="a0"/>
    <w:next w:val="aff0"/>
    <w:rsid w:val="00C1717A"/>
    <w:pPr>
      <w:ind w:left="3118" w:right="2551"/>
    </w:pPr>
    <w:rPr>
      <w:rFonts w:ascii="Courier New" w:hAnsi="Courier New" w:cs="Courier New"/>
    </w:rPr>
  </w:style>
  <w:style w:type="character" w:customStyle="1" w:styleId="apple-converted-space">
    <w:name w:val="apple-converted-space"/>
    <w:rsid w:val="00C1717A"/>
  </w:style>
  <w:style w:type="paragraph" w:customStyle="1" w:styleId="aff2">
    <w:name w:val="!&gt;&gt; Время и место действия"/>
    <w:qFormat/>
    <w:rsid w:val="009E77A1"/>
    <w:pPr>
      <w:keepNext/>
      <w:widowControl w:val="0"/>
      <w:suppressAutoHyphens/>
      <w:spacing w:before="240"/>
      <w:ind w:left="720" w:hanging="360"/>
    </w:pPr>
    <w:rPr>
      <w:rFonts w:ascii="Courier New" w:eastAsia="Times New Roman" w:hAnsi="Courier New" w:cs="Times New Roman"/>
      <w:b/>
      <w:bCs/>
      <w:caps/>
      <w:lang w:eastAsia="ja-JP"/>
    </w:rPr>
  </w:style>
  <w:style w:type="paragraph" w:customStyle="1" w:styleId="aff3">
    <w:name w:val="!&gt;&gt; Имя персонажа"/>
    <w:qFormat/>
    <w:rsid w:val="009E77A1"/>
    <w:pPr>
      <w:keepNext/>
      <w:widowControl w:val="0"/>
      <w:suppressAutoHyphens/>
      <w:spacing w:before="240"/>
      <w:ind w:left="3827"/>
    </w:pPr>
    <w:rPr>
      <w:rFonts w:ascii="Courier New" w:eastAsia="Times New Roman" w:hAnsi="Courier New" w:cs="Times New Roman"/>
      <w:caps/>
      <w:lang w:eastAsia="ja-JP"/>
    </w:rPr>
  </w:style>
  <w:style w:type="paragraph" w:customStyle="1" w:styleId="aff4">
    <w:name w:val="!&gt;&gt; Описание действия"/>
    <w:qFormat/>
    <w:rsid w:val="009E77A1"/>
    <w:pPr>
      <w:suppressAutoHyphens/>
      <w:spacing w:before="240"/>
    </w:pPr>
    <w:rPr>
      <w:rFonts w:ascii="Courier New" w:eastAsia="Times New Roman" w:hAnsi="Courier New" w:cs="Courier New"/>
      <w:szCs w:val="20"/>
      <w:lang w:eastAsia="ar-SA"/>
    </w:rPr>
  </w:style>
  <w:style w:type="paragraph" w:customStyle="1" w:styleId="aff5">
    <w:name w:val="!&gt;&gt; Ремарка"/>
    <w:qFormat/>
    <w:rsid w:val="009E77A1"/>
    <w:pPr>
      <w:keepNext/>
      <w:suppressAutoHyphens/>
      <w:ind w:left="3118" w:right="2551"/>
    </w:pPr>
    <w:rPr>
      <w:rFonts w:ascii="Courier New" w:eastAsia="Times New Roman" w:hAnsi="Courier New" w:cs="Courier New"/>
      <w:szCs w:val="20"/>
      <w:lang w:eastAsia="ar-SA"/>
    </w:rPr>
  </w:style>
  <w:style w:type="paragraph" w:customStyle="1" w:styleId="aff6">
    <w:name w:val="!&gt;&gt; Реплика персонажа"/>
    <w:qFormat/>
    <w:rsid w:val="009E77A1"/>
    <w:pPr>
      <w:suppressAutoHyphens/>
      <w:ind w:left="2126" w:right="2126"/>
    </w:pPr>
    <w:rPr>
      <w:rFonts w:ascii="Courier New" w:eastAsia="Times New Roman" w:hAnsi="Courier New" w:cs="Courier New"/>
      <w:szCs w:val="20"/>
      <w:lang w:eastAsia="ar-SA"/>
    </w:rPr>
  </w:style>
  <w:style w:type="character" w:styleId="aff7">
    <w:name w:val="Strong"/>
    <w:uiPriority w:val="22"/>
    <w:qFormat/>
    <w:rsid w:val="00690F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9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ton_K\Documents\&#1053;&#1072;&#1089;&#1090;&#1088;&#1072;&#1080;&#1074;&#1072;&#1077;&#1084;&#1099;&#1077;%20&#1096;&#1072;&#1073;&#1083;&#1086;&#1085;&#1099;%20Office\&#1052;&#1040;&#1058;&#1056;&#1048;&#1062;&#1040;%20&#1051;&#1040;&#1052;&#1055;&#104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МАТРИЦА ЛАМПА</Template>
  <TotalTime>18</TotalTime>
  <Pages>32</Pages>
  <Words>5450</Words>
  <Characters>31065</Characters>
  <Application>Microsoft Office Word</Application>
  <DocSecurity>0</DocSecurity>
  <Lines>258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Anton_K</dc:creator>
  <cp:lastModifiedBy>HP</cp:lastModifiedBy>
  <cp:revision>3</cp:revision>
  <dcterms:created xsi:type="dcterms:W3CDTF">2025-06-22T19:35:00Z</dcterms:created>
  <dcterms:modified xsi:type="dcterms:W3CDTF">2025-06-22T19:52:00Z</dcterms:modified>
</cp:coreProperties>
</file>