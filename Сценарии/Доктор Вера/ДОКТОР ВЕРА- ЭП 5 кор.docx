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39D61" w14:textId="03814FF4" w:rsidR="00E02470" w:rsidRPr="00345EDC" w:rsidRDefault="00E02470" w:rsidP="00C8577C">
      <w:pPr>
        <w:pStyle w:val="ae"/>
        <w:rPr>
          <w:sz w:val="22"/>
          <w:szCs w:val="22"/>
        </w:rPr>
      </w:pPr>
      <w:bookmarkStart w:id="0" w:name="_Hlk80706254"/>
    </w:p>
    <w:p w14:paraId="5157EBB7" w14:textId="77777777" w:rsidR="00E02470" w:rsidRPr="00345EDC" w:rsidRDefault="00E02470" w:rsidP="00C8577C">
      <w:pPr>
        <w:pStyle w:val="ae"/>
        <w:rPr>
          <w:sz w:val="22"/>
          <w:szCs w:val="22"/>
        </w:rPr>
      </w:pPr>
    </w:p>
    <w:p w14:paraId="11D567BC" w14:textId="77777777" w:rsidR="00E02470" w:rsidRPr="00345EDC" w:rsidRDefault="00E02470" w:rsidP="00C8577C">
      <w:pPr>
        <w:pStyle w:val="ae"/>
        <w:rPr>
          <w:sz w:val="22"/>
          <w:szCs w:val="22"/>
        </w:rPr>
      </w:pPr>
    </w:p>
    <w:p w14:paraId="73797FC9" w14:textId="7E40A9E2" w:rsidR="00E02470" w:rsidRPr="00345EDC" w:rsidRDefault="00E02470" w:rsidP="00C8577C">
      <w:pPr>
        <w:pStyle w:val="ae"/>
        <w:rPr>
          <w:sz w:val="22"/>
          <w:szCs w:val="22"/>
        </w:rPr>
      </w:pPr>
    </w:p>
    <w:p w14:paraId="11C25045" w14:textId="668E22A2" w:rsidR="00E02470" w:rsidRPr="00345EDC" w:rsidRDefault="00E02470" w:rsidP="00C8577C">
      <w:pPr>
        <w:pStyle w:val="ae"/>
        <w:rPr>
          <w:sz w:val="22"/>
          <w:szCs w:val="22"/>
        </w:rPr>
      </w:pPr>
    </w:p>
    <w:p w14:paraId="75D38A33" w14:textId="4F69AF34" w:rsidR="00E02470" w:rsidRPr="00345EDC" w:rsidRDefault="00E02470" w:rsidP="00C8577C">
      <w:pPr>
        <w:pStyle w:val="ae"/>
        <w:rPr>
          <w:sz w:val="22"/>
          <w:szCs w:val="22"/>
        </w:rPr>
      </w:pPr>
    </w:p>
    <w:p w14:paraId="24732E4A" w14:textId="71C3A2E6" w:rsidR="00E02470" w:rsidRPr="00345EDC" w:rsidRDefault="00E02470" w:rsidP="00C8577C">
      <w:pPr>
        <w:pStyle w:val="ae"/>
        <w:rPr>
          <w:sz w:val="22"/>
          <w:szCs w:val="22"/>
        </w:rPr>
      </w:pPr>
    </w:p>
    <w:p w14:paraId="794D3F79" w14:textId="2388F0C8" w:rsidR="00E02470" w:rsidRPr="00345EDC" w:rsidRDefault="00E02470" w:rsidP="00C8577C">
      <w:pPr>
        <w:pStyle w:val="ae"/>
        <w:rPr>
          <w:sz w:val="22"/>
          <w:szCs w:val="22"/>
        </w:rPr>
      </w:pPr>
    </w:p>
    <w:p w14:paraId="5789EAD1" w14:textId="61023CAD" w:rsidR="00E02470" w:rsidRPr="00345EDC" w:rsidRDefault="00E02470" w:rsidP="00C8577C">
      <w:pPr>
        <w:pStyle w:val="ae"/>
        <w:rPr>
          <w:sz w:val="22"/>
          <w:szCs w:val="22"/>
        </w:rPr>
      </w:pPr>
    </w:p>
    <w:p w14:paraId="550CF225" w14:textId="3F7699BA" w:rsidR="00E02470" w:rsidRPr="00345EDC" w:rsidRDefault="009E77A1" w:rsidP="00E02470">
      <w:pPr>
        <w:jc w:val="center"/>
        <w:rPr>
          <w:rFonts w:ascii="Courier New" w:hAnsi="Courier New" w:cs="Courier New"/>
          <w:b/>
          <w:sz w:val="22"/>
          <w:szCs w:val="22"/>
        </w:rPr>
      </w:pPr>
      <w:r w:rsidRPr="00345EDC">
        <w:rPr>
          <w:rFonts w:ascii="Courier New" w:hAnsi="Courier New" w:cs="Courier New"/>
          <w:b/>
          <w:sz w:val="22"/>
          <w:szCs w:val="22"/>
        </w:rPr>
        <w:t>ДОКТОР ВЕРА</w:t>
      </w:r>
    </w:p>
    <w:p w14:paraId="376A2740" w14:textId="69DE46E3" w:rsidR="003A2F99" w:rsidRPr="00345EDC" w:rsidRDefault="003A2F99" w:rsidP="003A2F99">
      <w:pPr>
        <w:jc w:val="center"/>
        <w:rPr>
          <w:rFonts w:ascii="Courier New" w:hAnsi="Courier New" w:cs="Courier New"/>
          <w:bCs/>
          <w:sz w:val="22"/>
          <w:szCs w:val="22"/>
        </w:rPr>
      </w:pPr>
      <w:r w:rsidRPr="00345EDC">
        <w:rPr>
          <w:rFonts w:ascii="Courier New" w:hAnsi="Courier New" w:cs="Courier New"/>
          <w:bCs/>
          <w:sz w:val="22"/>
          <w:szCs w:val="22"/>
        </w:rPr>
        <w:t>автор</w:t>
      </w:r>
      <w:r w:rsidR="009E77A1" w:rsidRPr="00345EDC">
        <w:rPr>
          <w:rFonts w:ascii="Courier New" w:hAnsi="Courier New" w:cs="Courier New"/>
          <w:bCs/>
          <w:sz w:val="22"/>
          <w:szCs w:val="22"/>
        </w:rPr>
        <w:t>ы</w:t>
      </w:r>
      <w:r w:rsidRPr="00345EDC">
        <w:rPr>
          <w:rFonts w:ascii="Courier New" w:hAnsi="Courier New" w:cs="Courier New"/>
          <w:bCs/>
          <w:sz w:val="22"/>
          <w:szCs w:val="22"/>
        </w:rPr>
        <w:t xml:space="preserve"> сценария</w:t>
      </w:r>
      <w:r w:rsidRPr="00345EDC">
        <w:rPr>
          <w:rFonts w:ascii="Courier New" w:hAnsi="Courier New" w:cs="Courier New"/>
          <w:b/>
          <w:sz w:val="22"/>
          <w:szCs w:val="22"/>
        </w:rPr>
        <w:t xml:space="preserve"> </w:t>
      </w:r>
      <w:r w:rsidRPr="00345EDC">
        <w:rPr>
          <w:rFonts w:ascii="Courier New" w:hAnsi="Courier New" w:cs="Courier New"/>
          <w:bCs/>
          <w:sz w:val="22"/>
          <w:szCs w:val="22"/>
        </w:rPr>
        <w:t>АНЯ МИРОХИНА</w:t>
      </w:r>
      <w:r w:rsidR="009E77A1" w:rsidRPr="00345EDC">
        <w:rPr>
          <w:rFonts w:ascii="Courier New" w:hAnsi="Courier New" w:cs="Courier New"/>
          <w:bCs/>
          <w:sz w:val="22"/>
          <w:szCs w:val="22"/>
        </w:rPr>
        <w:t>, ЛЕВ МУРЗЕНКО</w:t>
      </w:r>
    </w:p>
    <w:p w14:paraId="44B01084" w14:textId="7E709830" w:rsidR="003A2F99" w:rsidRPr="00345EDC" w:rsidRDefault="003A2F99" w:rsidP="00E02470">
      <w:pPr>
        <w:jc w:val="center"/>
        <w:rPr>
          <w:rFonts w:ascii="Courier New" w:hAnsi="Courier New" w:cs="Courier New"/>
          <w:b/>
          <w:sz w:val="22"/>
          <w:szCs w:val="22"/>
        </w:rPr>
      </w:pPr>
    </w:p>
    <w:p w14:paraId="0E2E1F20" w14:textId="77777777" w:rsidR="00E02470" w:rsidRPr="00345EDC" w:rsidRDefault="00E02470" w:rsidP="00E02470">
      <w:pPr>
        <w:jc w:val="center"/>
        <w:rPr>
          <w:rFonts w:ascii="Courier New" w:hAnsi="Courier New" w:cs="Courier New"/>
          <w:b/>
          <w:sz w:val="22"/>
          <w:szCs w:val="22"/>
        </w:rPr>
      </w:pPr>
    </w:p>
    <w:p w14:paraId="1A6CD62F" w14:textId="23EE497D" w:rsidR="00E02470" w:rsidRPr="00345EDC" w:rsidRDefault="00E02470" w:rsidP="00E02470">
      <w:pPr>
        <w:jc w:val="center"/>
        <w:rPr>
          <w:rFonts w:ascii="Courier New" w:hAnsi="Courier New" w:cs="Courier New"/>
          <w:sz w:val="22"/>
          <w:szCs w:val="22"/>
        </w:rPr>
      </w:pPr>
      <w:r w:rsidRPr="00345EDC">
        <w:rPr>
          <w:rFonts w:ascii="Courier New" w:hAnsi="Courier New" w:cs="Courier New"/>
          <w:sz w:val="22"/>
          <w:szCs w:val="22"/>
        </w:rPr>
        <w:t xml:space="preserve">ЭПИЗОД </w:t>
      </w:r>
      <w:r w:rsidR="00D9726D">
        <w:rPr>
          <w:rFonts w:ascii="Courier New" w:hAnsi="Courier New" w:cs="Courier New"/>
          <w:sz w:val="22"/>
          <w:szCs w:val="22"/>
        </w:rPr>
        <w:t>5</w:t>
      </w:r>
    </w:p>
    <w:p w14:paraId="1C676368" w14:textId="00E9AB88" w:rsidR="00E02470" w:rsidRPr="00345EDC" w:rsidRDefault="00E02470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1F663CBA" w14:textId="2DE10317" w:rsidR="00E02470" w:rsidRPr="00345EDC" w:rsidRDefault="00E02470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2C405BEE" w14:textId="5B39D7E8" w:rsidR="00E02470" w:rsidRPr="00345EDC" w:rsidRDefault="00E02470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656A447A" w14:textId="5AC2AFCD" w:rsidR="00E02470" w:rsidRPr="00345EDC" w:rsidRDefault="00E02470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53BF1C54" w14:textId="77777777" w:rsidR="009E77A1" w:rsidRPr="00345EDC" w:rsidRDefault="009E77A1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768042ED" w14:textId="77777777" w:rsidR="009E77A1" w:rsidRPr="00345EDC" w:rsidRDefault="009E77A1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27AD0DEF" w14:textId="77777777" w:rsidR="009E77A1" w:rsidRPr="00345EDC" w:rsidRDefault="009E77A1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79DF3352" w14:textId="77777777" w:rsidR="00E02470" w:rsidRPr="00345EDC" w:rsidRDefault="00E02470" w:rsidP="00C8577C">
      <w:pPr>
        <w:pStyle w:val="ae"/>
        <w:rPr>
          <w:rFonts w:ascii="Courier New" w:hAnsi="Courier New"/>
          <w:b/>
          <w:sz w:val="22"/>
          <w:szCs w:val="22"/>
        </w:rPr>
      </w:pPr>
    </w:p>
    <w:bookmarkEnd w:id="0"/>
    <w:p w14:paraId="2804968B" w14:textId="77777777" w:rsidR="003C4EB6" w:rsidRDefault="003C4EB6" w:rsidP="0032578C">
      <w:pPr>
        <w:pStyle w:val="a"/>
        <w:numPr>
          <w:ilvl w:val="0"/>
          <w:numId w:val="0"/>
        </w:numPr>
        <w:ind w:left="360" w:hanging="360"/>
        <w:rPr>
          <w:sz w:val="22"/>
          <w:szCs w:val="22"/>
        </w:rPr>
      </w:pPr>
    </w:p>
    <w:p w14:paraId="6F677DDA" w14:textId="77777777" w:rsidR="00345EDC" w:rsidRDefault="00345EDC" w:rsidP="00345EDC">
      <w:pPr>
        <w:pStyle w:val="a4"/>
        <w:rPr>
          <w:lang w:eastAsia="ja-JP"/>
        </w:rPr>
      </w:pPr>
    </w:p>
    <w:p w14:paraId="70540569" w14:textId="77777777" w:rsidR="00345EDC" w:rsidRPr="00345EDC" w:rsidRDefault="00345EDC" w:rsidP="00345EDC">
      <w:pPr>
        <w:pStyle w:val="a7"/>
        <w:rPr>
          <w:lang w:eastAsia="ja-JP"/>
        </w:rPr>
      </w:pPr>
    </w:p>
    <w:p w14:paraId="3D91E5EF" w14:textId="34E065A6" w:rsidR="001E599F" w:rsidRPr="00345EDC" w:rsidRDefault="007E6455" w:rsidP="001E599F">
      <w:pPr>
        <w:pStyle w:val="aff2"/>
        <w:rPr>
          <w:sz w:val="22"/>
          <w:szCs w:val="22"/>
        </w:rPr>
      </w:pPr>
      <w:r>
        <w:rPr>
          <w:sz w:val="22"/>
          <w:szCs w:val="22"/>
        </w:rPr>
        <w:lastRenderedPageBreak/>
        <w:t>5</w:t>
      </w:r>
      <w:r w:rsidR="001E599F" w:rsidRPr="00345EDC">
        <w:rPr>
          <w:sz w:val="22"/>
          <w:szCs w:val="22"/>
        </w:rPr>
        <w:t>-</w:t>
      </w:r>
      <w:r>
        <w:rPr>
          <w:sz w:val="22"/>
          <w:szCs w:val="22"/>
        </w:rPr>
        <w:t>1</w:t>
      </w:r>
      <w:r w:rsidR="001E599F" w:rsidRPr="00345EDC">
        <w:rPr>
          <w:sz w:val="22"/>
          <w:szCs w:val="22"/>
        </w:rPr>
        <w:t>.ИНТ. Квартира Ланской. КУХНЯ.ночь.</w:t>
      </w:r>
    </w:p>
    <w:p w14:paraId="212EC88F" w14:textId="77777777" w:rsidR="001E599F" w:rsidRPr="00345EDC" w:rsidRDefault="001E599F" w:rsidP="001E599F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На столе в кухне лежат выпуски газеты «Новый путь». Самый первый -  с Верой и Блитштейнами, второй с победой Винокурова на выборах в Бургомистры города, третий с возобновлением работы Театра, и свежий - здание завода с нацисткой символикой и довольными рабочими «Германия создаёт рабочие места для жителей новых территорий». Винокуров любуется проделанной работой, ест руками печёную птицу, губы и пальцы жирные. Слышен звук открывающейся двери в кухне появляется Ланская – морозный румянец на щеках, выглядит счастливой.</w:t>
      </w:r>
    </w:p>
    <w:p w14:paraId="1AD0DB69" w14:textId="77777777" w:rsidR="001E599F" w:rsidRPr="00345EDC" w:rsidRDefault="001E599F" w:rsidP="001E599F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ВИНОКУРОВ</w:t>
      </w:r>
    </w:p>
    <w:p w14:paraId="597E0D3B" w14:textId="77777777" w:rsidR="001E599F" w:rsidRPr="00345EDC" w:rsidRDefault="001E599F" w:rsidP="001E599F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Явилась наконец?</w:t>
      </w:r>
    </w:p>
    <w:p w14:paraId="53CE7237" w14:textId="77777777" w:rsidR="001E599F" w:rsidRPr="00345EDC" w:rsidRDefault="001E599F" w:rsidP="001E599F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ЛАНСКАЯ</w:t>
      </w:r>
    </w:p>
    <w:p w14:paraId="32008365" w14:textId="77777777" w:rsidR="001E599F" w:rsidRPr="00345EDC" w:rsidRDefault="001E599F" w:rsidP="001E599F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Да, сил нет, столько дел с этим бенефисом---</w:t>
      </w:r>
    </w:p>
    <w:p w14:paraId="58BD843E" w14:textId="77777777" w:rsidR="001E599F" w:rsidRPr="00345EDC" w:rsidRDefault="001E599F" w:rsidP="001E599F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ВИНОКУРОВ</w:t>
      </w:r>
    </w:p>
    <w:p w14:paraId="79873475" w14:textId="77777777" w:rsidR="001E599F" w:rsidRPr="00345EDC" w:rsidRDefault="001E599F" w:rsidP="001E599F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(язвительно)</w:t>
      </w:r>
    </w:p>
    <w:p w14:paraId="52F468F5" w14:textId="77777777" w:rsidR="001E599F" w:rsidRPr="00345EDC" w:rsidRDefault="001E599F" w:rsidP="001E599F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Хорошо, что генерал помогает, да?</w:t>
      </w:r>
    </w:p>
    <w:p w14:paraId="056B73F9" w14:textId="77777777" w:rsidR="001E599F" w:rsidRPr="00345EDC" w:rsidRDefault="001E599F" w:rsidP="001E599F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ЛАНСКАЯ</w:t>
      </w:r>
    </w:p>
    <w:p w14:paraId="064CB954" w14:textId="77777777" w:rsidR="001E599F" w:rsidRPr="00345EDC" w:rsidRDefault="001E599F" w:rsidP="001E599F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Ты знаешь, да. А что за желчь, Виктор, ты разве не этого хотел?</w:t>
      </w:r>
    </w:p>
    <w:p w14:paraId="486E82E3" w14:textId="77777777" w:rsidR="001E599F" w:rsidRPr="00345EDC" w:rsidRDefault="001E599F" w:rsidP="001E599F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Винокуров, смерив Ланскую презрительным взглядом, уходит от разговора.</w:t>
      </w:r>
    </w:p>
    <w:p w14:paraId="52A02138" w14:textId="77777777" w:rsidR="001E599F" w:rsidRPr="00345EDC" w:rsidRDefault="001E599F" w:rsidP="001E599F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ВИНОКУРОВ</w:t>
      </w:r>
    </w:p>
    <w:p w14:paraId="64274A9E" w14:textId="77777777" w:rsidR="001E599F" w:rsidRPr="00345EDC" w:rsidRDefault="001E599F" w:rsidP="001E599F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Завтра хочу предложить перезапустить работу ткацкой фабрики, мы могли бы шить и чинить форму, производить ткань для палаток, плащей. Флаги, знамёна, текстильные изделия всегда нужны… Мастериц в городе много. Люди будут при работе, будут получать хлеб---</w:t>
      </w:r>
    </w:p>
    <w:p w14:paraId="5266711B" w14:textId="77777777" w:rsidR="001E599F" w:rsidRPr="00345EDC" w:rsidRDefault="001E599F" w:rsidP="001E599F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ЛАНСКАЯ</w:t>
      </w:r>
    </w:p>
    <w:p w14:paraId="3F0DED41" w14:textId="77777777" w:rsidR="001E599F" w:rsidRPr="00345EDC" w:rsidRDefault="001E599F" w:rsidP="001E599F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---и восхвалять бургомистра.</w:t>
      </w:r>
    </w:p>
    <w:p w14:paraId="1453A54A" w14:textId="77777777" w:rsidR="001E599F" w:rsidRPr="00345EDC" w:rsidRDefault="001E599F" w:rsidP="001E599F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ВИНОКУРОВ</w:t>
      </w:r>
    </w:p>
    <w:p w14:paraId="67F8D714" w14:textId="77777777" w:rsidR="001E599F" w:rsidRPr="00345EDC" w:rsidRDefault="001E599F" w:rsidP="001E599F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(морщится)</w:t>
      </w:r>
    </w:p>
    <w:p w14:paraId="50601A3E" w14:textId="77777777" w:rsidR="001E599F" w:rsidRPr="00345EDC" w:rsidRDefault="001E599F" w:rsidP="001E599F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Кира, не унижайся до зависти.</w:t>
      </w:r>
    </w:p>
    <w:p w14:paraId="11DB9FA8" w14:textId="77777777" w:rsidR="001E599F" w:rsidRPr="00345EDC" w:rsidRDefault="001E599F" w:rsidP="001E599F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ЛАНСКАЯ</w:t>
      </w:r>
    </w:p>
    <w:p w14:paraId="3188AF6C" w14:textId="77777777" w:rsidR="001E599F" w:rsidRPr="00345EDC" w:rsidRDefault="001E599F" w:rsidP="001E599F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(холодно улыбнувшись)</w:t>
      </w:r>
    </w:p>
    <w:p w14:paraId="63BE8F55" w14:textId="77777777" w:rsidR="001E599F" w:rsidRPr="00345EDC" w:rsidRDefault="001E599F" w:rsidP="001E599F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Это гордость, мой дорогой. Виктор, а в Швейцарии какой климат? Так интересно, вдруг, стало---</w:t>
      </w:r>
    </w:p>
    <w:p w14:paraId="3FF1E2AD" w14:textId="5D487DB9" w:rsidR="001E599F" w:rsidRDefault="001E599F" w:rsidP="001E599F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Винокуров смотрит супруге в глаза. Ланская надменно улыбается.</w:t>
      </w:r>
    </w:p>
    <w:p w14:paraId="385C7D2C" w14:textId="191813A7" w:rsidR="00E67BCB" w:rsidRPr="00345EDC" w:rsidRDefault="00D9726D" w:rsidP="00E67BCB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E67BCB" w:rsidRPr="00345EDC">
        <w:rPr>
          <w:sz w:val="22"/>
          <w:szCs w:val="22"/>
        </w:rPr>
        <w:t>-</w:t>
      </w:r>
      <w:r w:rsidR="007E6455">
        <w:rPr>
          <w:sz w:val="22"/>
          <w:szCs w:val="22"/>
        </w:rPr>
        <w:t>2</w:t>
      </w:r>
      <w:r w:rsidR="00E67BCB" w:rsidRPr="00345EDC">
        <w:rPr>
          <w:sz w:val="22"/>
          <w:szCs w:val="22"/>
        </w:rPr>
        <w:t>.НАТ. У школы. ночь.</w:t>
      </w:r>
    </w:p>
    <w:p w14:paraId="430BA237" w14:textId="3ECF98D7" w:rsidR="00E67BCB" w:rsidRPr="00345EDC" w:rsidRDefault="00E67BCB" w:rsidP="00E67BCB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Вера стоит на школьном крыльце</w:t>
      </w:r>
      <w:r w:rsidR="001565AE" w:rsidRPr="00345EDC">
        <w:rPr>
          <w:sz w:val="22"/>
          <w:szCs w:val="22"/>
        </w:rPr>
        <w:t>.</w:t>
      </w:r>
      <w:r w:rsidRPr="00345EDC">
        <w:rPr>
          <w:sz w:val="22"/>
          <w:szCs w:val="22"/>
        </w:rPr>
        <w:t xml:space="preserve"> Мягко падает снег. Она смотрит на небо, спокойно глубоко дышит.</w:t>
      </w:r>
      <w:r w:rsidR="001565AE" w:rsidRPr="00345EDC">
        <w:rPr>
          <w:sz w:val="22"/>
          <w:szCs w:val="22"/>
        </w:rPr>
        <w:t xml:space="preserve"> Из дверей появляется Сухохлебов, у него в руках телогрейка. Он подходит к Вере сзади, накинув ей на плечи тёплое.</w:t>
      </w:r>
    </w:p>
    <w:p w14:paraId="246F9B91" w14:textId="2196996D" w:rsidR="001565AE" w:rsidRPr="00345EDC" w:rsidRDefault="001565AE" w:rsidP="001565AE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>СУХОХЛЕБОВ</w:t>
      </w:r>
    </w:p>
    <w:p w14:paraId="214BD991" w14:textId="75E65FEC" w:rsidR="001565AE" w:rsidRPr="00345EDC" w:rsidRDefault="001565AE" w:rsidP="001565AE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Мне не нравится, что ты рискуешь собой. Не нравится, что я рискую тобой. Мне вообще это все не нравится.</w:t>
      </w:r>
    </w:p>
    <w:p w14:paraId="477D43CD" w14:textId="2505C0C8" w:rsidR="00103747" w:rsidRPr="00345EDC" w:rsidRDefault="001565AE" w:rsidP="00103747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Вера </w:t>
      </w:r>
      <w:r w:rsidR="00DB78CF" w:rsidRPr="00345EDC">
        <w:rPr>
          <w:sz w:val="22"/>
          <w:szCs w:val="22"/>
        </w:rPr>
        <w:t xml:space="preserve">как-то грустно </w:t>
      </w:r>
      <w:r w:rsidRPr="00345EDC">
        <w:rPr>
          <w:sz w:val="22"/>
          <w:szCs w:val="22"/>
        </w:rPr>
        <w:t>улыбается.</w:t>
      </w:r>
      <w:r w:rsidR="00103747" w:rsidRPr="00345EDC">
        <w:rPr>
          <w:sz w:val="22"/>
          <w:szCs w:val="22"/>
        </w:rPr>
        <w:t xml:space="preserve"> Они стоят вдвоём под снегом. И, кажется, так и стояли бы до самого утра, если бы не тихий свист, который донёсся из темноты. </w:t>
      </w:r>
    </w:p>
    <w:p w14:paraId="2A0FB118" w14:textId="56BF7569" w:rsidR="00103747" w:rsidRPr="00345EDC" w:rsidRDefault="00103747" w:rsidP="00103747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75213F4D" w14:textId="33C0B19B" w:rsidR="00103747" w:rsidRPr="00345EDC" w:rsidRDefault="00103747" w:rsidP="00103747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Уходи.</w:t>
      </w:r>
    </w:p>
    <w:p w14:paraId="44D8EF17" w14:textId="0204BEEE" w:rsidR="00103747" w:rsidRPr="00345EDC" w:rsidRDefault="00103747" w:rsidP="00103747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СУХОХЛЕБОВ</w:t>
      </w:r>
    </w:p>
    <w:p w14:paraId="00538E17" w14:textId="16116AD2" w:rsidR="00103747" w:rsidRPr="00345EDC" w:rsidRDefault="00103747" w:rsidP="00103747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Ещё чего!</w:t>
      </w:r>
    </w:p>
    <w:p w14:paraId="4CAE7393" w14:textId="227A297A" w:rsidR="00103747" w:rsidRPr="00345EDC" w:rsidRDefault="00103747" w:rsidP="00103747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6ADD4140" w14:textId="6046AF7D" w:rsidR="00103747" w:rsidRPr="00345EDC" w:rsidRDefault="00103747" w:rsidP="00103747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Я посмотрю. Я врач. Ничего они мне не сделают.</w:t>
      </w:r>
    </w:p>
    <w:p w14:paraId="3F510982" w14:textId="1796B882" w:rsidR="00103747" w:rsidRPr="00345EDC" w:rsidRDefault="00103747" w:rsidP="00103747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Сухохлебов заходит внутрь, но сам держит дверь чуть приоткрытой. Вера сбегает по ступенькам и движется в сторону свиста, который периодически возникает.</w:t>
      </w:r>
    </w:p>
    <w:p w14:paraId="5414FED5" w14:textId="0F2C1DE4" w:rsidR="00E23747" w:rsidRPr="00345EDC" w:rsidRDefault="00E23747" w:rsidP="00E23747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0FC859DF" w14:textId="3EA28F7A" w:rsidR="00E23747" w:rsidRPr="00345EDC" w:rsidRDefault="00E23747" w:rsidP="00E23747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Кто здесь?</w:t>
      </w:r>
    </w:p>
    <w:p w14:paraId="3351303D" w14:textId="708CBF80" w:rsidR="00E23747" w:rsidRPr="00345EDC" w:rsidRDefault="00E23747" w:rsidP="00E23747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Из темноты, за школьным забором, виден еле различимый силуэт, </w:t>
      </w:r>
      <w:r w:rsidR="0031399A" w:rsidRPr="00345EDC">
        <w:rPr>
          <w:sz w:val="22"/>
          <w:szCs w:val="22"/>
        </w:rPr>
        <w:t>В</w:t>
      </w:r>
      <w:r w:rsidRPr="00345EDC">
        <w:rPr>
          <w:sz w:val="22"/>
          <w:szCs w:val="22"/>
        </w:rPr>
        <w:t>ера подходит ближе и узнаёт Петра Петровича. Вера замирает, не зная</w:t>
      </w:r>
      <w:r w:rsidR="00AA1336" w:rsidRPr="00345EDC">
        <w:rPr>
          <w:sz w:val="22"/>
          <w:szCs w:val="22"/>
        </w:rPr>
        <w:t xml:space="preserve">, </w:t>
      </w:r>
      <w:r w:rsidRPr="00345EDC">
        <w:rPr>
          <w:sz w:val="22"/>
          <w:szCs w:val="22"/>
        </w:rPr>
        <w:t>чего ждать.</w:t>
      </w:r>
    </w:p>
    <w:p w14:paraId="5F0CEECB" w14:textId="41DCF794" w:rsidR="00E23747" w:rsidRPr="00345EDC" w:rsidRDefault="00E23747" w:rsidP="00E23747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48ACE96A" w14:textId="5318CCAB" w:rsidR="00E23747" w:rsidRPr="00345EDC" w:rsidRDefault="00E23747" w:rsidP="00E23747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Вы что тут?</w:t>
      </w:r>
    </w:p>
    <w:p w14:paraId="01DE3687" w14:textId="59FE27E9" w:rsidR="00E23747" w:rsidRPr="00345EDC" w:rsidRDefault="00E23747" w:rsidP="00E23747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ПЁТР ПЕТРОВИЧ</w:t>
      </w:r>
    </w:p>
    <w:p w14:paraId="76A9FC90" w14:textId="10E176E9" w:rsidR="00E23747" w:rsidRPr="00345EDC" w:rsidRDefault="00E23747" w:rsidP="00E23747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По делу пришёл.</w:t>
      </w:r>
    </w:p>
    <w:p w14:paraId="4E87FA47" w14:textId="77777777" w:rsidR="00E23747" w:rsidRPr="00345EDC" w:rsidRDefault="00E23747" w:rsidP="00E23747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5570415A" w14:textId="1C7410AE" w:rsidR="00E23747" w:rsidRPr="00345EDC" w:rsidRDefault="00E23747" w:rsidP="00E23747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У меня с вами общих дел</w:t>
      </w:r>
      <w:r w:rsidR="00183726" w:rsidRPr="00345EDC">
        <w:rPr>
          <w:sz w:val="22"/>
          <w:szCs w:val="22"/>
        </w:rPr>
        <w:t xml:space="preserve"> нет</w:t>
      </w:r>
      <w:r w:rsidR="002F532F" w:rsidRPr="00345EDC">
        <w:rPr>
          <w:sz w:val="22"/>
          <w:szCs w:val="22"/>
        </w:rPr>
        <w:t>, я всё своими глазами видела.</w:t>
      </w:r>
    </w:p>
    <w:p w14:paraId="73B024ED" w14:textId="77777777" w:rsidR="002F532F" w:rsidRPr="00345EDC" w:rsidRDefault="002F532F" w:rsidP="002F532F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ПЁТР ПЕТРОВИЧ</w:t>
      </w:r>
    </w:p>
    <w:p w14:paraId="15B999EB" w14:textId="144E2946" w:rsidR="007658E4" w:rsidRPr="00345EDC" w:rsidRDefault="002F532F" w:rsidP="002F532F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Я тоже много чего видел. Сюда слушай. Утром немцы приведут к тебе мою бригаду на осмотр, </w:t>
      </w:r>
      <w:r w:rsidR="007658E4" w:rsidRPr="00345EDC">
        <w:rPr>
          <w:sz w:val="22"/>
          <w:szCs w:val="22"/>
        </w:rPr>
        <w:t>боятся, что</w:t>
      </w:r>
      <w:r w:rsidR="00DB78CF" w:rsidRPr="00345EDC">
        <w:rPr>
          <w:sz w:val="22"/>
          <w:szCs w:val="22"/>
        </w:rPr>
        <w:t xml:space="preserve">б </w:t>
      </w:r>
      <w:r w:rsidR="00183726" w:rsidRPr="00345EDC">
        <w:rPr>
          <w:sz w:val="22"/>
          <w:szCs w:val="22"/>
        </w:rPr>
        <w:t>всякой заразы</w:t>
      </w:r>
      <w:r w:rsidR="007658E4" w:rsidRPr="00345EDC">
        <w:rPr>
          <w:sz w:val="22"/>
          <w:szCs w:val="22"/>
        </w:rPr>
        <w:t>---</w:t>
      </w:r>
      <w:r w:rsidRPr="00345EDC">
        <w:rPr>
          <w:sz w:val="22"/>
          <w:szCs w:val="22"/>
        </w:rPr>
        <w:t xml:space="preserve"> </w:t>
      </w:r>
    </w:p>
    <w:p w14:paraId="0C1E7B51" w14:textId="77777777" w:rsidR="007658E4" w:rsidRPr="00345EDC" w:rsidRDefault="007658E4" w:rsidP="007658E4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086D8E26" w14:textId="2A45AD10" w:rsidR="007658E4" w:rsidRPr="00345EDC" w:rsidRDefault="007658E4" w:rsidP="007658E4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У вас там больные?</w:t>
      </w:r>
    </w:p>
    <w:p w14:paraId="24103970" w14:textId="77777777" w:rsidR="007658E4" w:rsidRPr="00345EDC" w:rsidRDefault="007658E4" w:rsidP="007658E4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ПЁТР ПЕТРОВИЧ</w:t>
      </w:r>
    </w:p>
    <w:p w14:paraId="26D8DBF2" w14:textId="59134D5D" w:rsidR="002F532F" w:rsidRPr="00345EDC" w:rsidRDefault="007658E4" w:rsidP="007658E4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Не без этого. Сегодня Мишку, который Витьки сын, за кашель расстреляли. Так вот -</w:t>
      </w:r>
      <w:r w:rsidR="002F532F" w:rsidRPr="00345EDC">
        <w:rPr>
          <w:sz w:val="22"/>
          <w:szCs w:val="22"/>
        </w:rPr>
        <w:t xml:space="preserve"> здоровых хотят забрать</w:t>
      </w:r>
      <w:r w:rsidRPr="00345EDC">
        <w:rPr>
          <w:sz w:val="22"/>
          <w:szCs w:val="22"/>
        </w:rPr>
        <w:t xml:space="preserve"> у тебя из больнички, чтоб </w:t>
      </w:r>
      <w:r w:rsidR="00AA1336" w:rsidRPr="00345EDC">
        <w:rPr>
          <w:sz w:val="22"/>
          <w:szCs w:val="22"/>
        </w:rPr>
        <w:t>с</w:t>
      </w:r>
      <w:r w:rsidR="002F532F" w:rsidRPr="00345EDC">
        <w:rPr>
          <w:sz w:val="22"/>
          <w:szCs w:val="22"/>
        </w:rPr>
        <w:t>танки запускать</w:t>
      </w:r>
      <w:r w:rsidR="00183726" w:rsidRPr="00345EDC">
        <w:rPr>
          <w:sz w:val="22"/>
          <w:szCs w:val="22"/>
        </w:rPr>
        <w:t xml:space="preserve"> на заводе. </w:t>
      </w:r>
      <w:r w:rsidR="00AA1336" w:rsidRPr="00345EDC">
        <w:rPr>
          <w:sz w:val="22"/>
          <w:szCs w:val="22"/>
        </w:rPr>
        <w:t>Э</w:t>
      </w:r>
      <w:r w:rsidR="002F532F" w:rsidRPr="00345EDC">
        <w:rPr>
          <w:sz w:val="22"/>
          <w:szCs w:val="22"/>
        </w:rPr>
        <w:t>того категорически нельзя допустить. Смекаешь?</w:t>
      </w:r>
    </w:p>
    <w:p w14:paraId="6313A2E8" w14:textId="1FD93E31" w:rsidR="007658E4" w:rsidRPr="00345EDC" w:rsidRDefault="007658E4" w:rsidP="007658E4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Вера с подозрением смотрит на свёкра.</w:t>
      </w:r>
    </w:p>
    <w:p w14:paraId="7443440C" w14:textId="5380533A" w:rsidR="002D1897" w:rsidRPr="00345EDC" w:rsidRDefault="007658E4" w:rsidP="007658E4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>Пётр Петрович</w:t>
      </w:r>
    </w:p>
    <w:p w14:paraId="4EF87037" w14:textId="3E65CC48" w:rsidR="002D1897" w:rsidRPr="00345EDC" w:rsidRDefault="007658E4" w:rsidP="002F532F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Ну чё ты разглядываешь меня? С</w:t>
      </w:r>
      <w:r w:rsidR="002D1897" w:rsidRPr="00345EDC">
        <w:rPr>
          <w:sz w:val="22"/>
          <w:szCs w:val="22"/>
        </w:rPr>
        <w:t>воих не отдавай, а моих не оставляй у себя – они все мне на открытии нужны.</w:t>
      </w:r>
      <w:r w:rsidR="00E45359" w:rsidRPr="00345EDC">
        <w:rPr>
          <w:sz w:val="22"/>
          <w:szCs w:val="22"/>
        </w:rPr>
        <w:t xml:space="preserve"> Поняла?</w:t>
      </w:r>
    </w:p>
    <w:p w14:paraId="7E869CBD" w14:textId="59051A16" w:rsidR="00AA1336" w:rsidRPr="00345EDC" w:rsidRDefault="00AA1336" w:rsidP="00AA1336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Вера понимает, что Пётр Петрович </w:t>
      </w:r>
      <w:r w:rsidR="00DB78CF" w:rsidRPr="00345EDC">
        <w:rPr>
          <w:sz w:val="22"/>
          <w:szCs w:val="22"/>
        </w:rPr>
        <w:t>знает о диверсии</w:t>
      </w:r>
      <w:r w:rsidRPr="00345EDC">
        <w:rPr>
          <w:sz w:val="22"/>
          <w:szCs w:val="22"/>
        </w:rPr>
        <w:t>.</w:t>
      </w:r>
    </w:p>
    <w:p w14:paraId="1C547D2E" w14:textId="4EA31C4D" w:rsidR="002D1897" w:rsidRPr="00345EDC" w:rsidRDefault="002D1897" w:rsidP="002D1897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226DCE18" w14:textId="0AAE4DE6" w:rsidR="002D1897" w:rsidRPr="00345EDC" w:rsidRDefault="002D1897" w:rsidP="002F532F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Так это вы?</w:t>
      </w:r>
    </w:p>
    <w:p w14:paraId="1F2AB385" w14:textId="77777777" w:rsidR="002D1897" w:rsidRPr="00345EDC" w:rsidRDefault="002D1897" w:rsidP="002D1897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ПЁТР ПЕТРОВИЧ</w:t>
      </w:r>
    </w:p>
    <w:p w14:paraId="71C7F5B9" w14:textId="689B6AE8" w:rsidR="002D1897" w:rsidRPr="00345EDC" w:rsidRDefault="002D1897" w:rsidP="002F532F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Иди давай. Лишнее спрашиваешь.</w:t>
      </w:r>
    </w:p>
    <w:p w14:paraId="3D56FCB8" w14:textId="700D18CB" w:rsidR="001020F8" w:rsidRPr="00345EDC" w:rsidRDefault="001020F8" w:rsidP="001020F8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Пётр Петрович скрывается в темноте. Вера стоит у забора, думает, что</w:t>
      </w:r>
      <w:r w:rsidR="001E1EF3" w:rsidRPr="00345EDC">
        <w:rPr>
          <w:sz w:val="22"/>
          <w:szCs w:val="22"/>
        </w:rPr>
        <w:t xml:space="preserve"> же</w:t>
      </w:r>
      <w:r w:rsidRPr="00345EDC">
        <w:rPr>
          <w:sz w:val="22"/>
          <w:szCs w:val="22"/>
        </w:rPr>
        <w:t xml:space="preserve"> ей делать.</w:t>
      </w:r>
    </w:p>
    <w:p w14:paraId="17915E0B" w14:textId="1A68C14A" w:rsidR="001020F8" w:rsidRPr="00345EDC" w:rsidRDefault="00D9726D" w:rsidP="001020F8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1020F8" w:rsidRPr="00345EDC">
        <w:rPr>
          <w:sz w:val="22"/>
          <w:szCs w:val="22"/>
        </w:rPr>
        <w:t>-</w:t>
      </w:r>
      <w:r w:rsidR="007E6455">
        <w:rPr>
          <w:sz w:val="22"/>
          <w:szCs w:val="22"/>
        </w:rPr>
        <w:t>3</w:t>
      </w:r>
      <w:r w:rsidR="001020F8" w:rsidRPr="00345EDC">
        <w:rPr>
          <w:sz w:val="22"/>
          <w:szCs w:val="22"/>
        </w:rPr>
        <w:t xml:space="preserve">.ИНТ. ШКОЛА. </w:t>
      </w:r>
      <w:r w:rsidR="00BE3190" w:rsidRPr="00345EDC">
        <w:rPr>
          <w:sz w:val="22"/>
          <w:szCs w:val="22"/>
        </w:rPr>
        <w:t>лестница/операционная</w:t>
      </w:r>
      <w:r w:rsidR="001020F8" w:rsidRPr="00345EDC">
        <w:rPr>
          <w:sz w:val="22"/>
          <w:szCs w:val="22"/>
        </w:rPr>
        <w:t>.ночь.</w:t>
      </w:r>
    </w:p>
    <w:p w14:paraId="7EB96E79" w14:textId="14C856E8" w:rsidR="001020F8" w:rsidRPr="00345EDC" w:rsidRDefault="001020F8" w:rsidP="001020F8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Вера быстро </w:t>
      </w:r>
      <w:r w:rsidR="00BE3190" w:rsidRPr="00345EDC">
        <w:rPr>
          <w:sz w:val="22"/>
          <w:szCs w:val="22"/>
        </w:rPr>
        <w:t>поднимается по лестнице.</w:t>
      </w:r>
      <w:r w:rsidRPr="00345EDC">
        <w:rPr>
          <w:sz w:val="22"/>
          <w:szCs w:val="22"/>
        </w:rPr>
        <w:t xml:space="preserve"> Сухохлебов, опирающийся на костыль еле поспевает за ней.</w:t>
      </w:r>
    </w:p>
    <w:p w14:paraId="6512735C" w14:textId="3D56A0CD" w:rsidR="001020F8" w:rsidRPr="00345EDC" w:rsidRDefault="001020F8" w:rsidP="001020F8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СУХОХЛЕБОВ</w:t>
      </w:r>
    </w:p>
    <w:p w14:paraId="6D2D01B6" w14:textId="17E58849" w:rsidR="001020F8" w:rsidRPr="00345EDC" w:rsidRDefault="001020F8" w:rsidP="001020F8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---ничего не понял, что ты делать собираешься</w:t>
      </w:r>
      <w:r w:rsidR="00991A25" w:rsidRPr="00345EDC">
        <w:rPr>
          <w:sz w:val="22"/>
          <w:szCs w:val="22"/>
        </w:rPr>
        <w:t>?</w:t>
      </w:r>
    </w:p>
    <w:p w14:paraId="49C83EAB" w14:textId="29FFC558" w:rsidR="001020F8" w:rsidRPr="00345EDC" w:rsidRDefault="001020F8" w:rsidP="001020F8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15434209" w14:textId="79B0893F" w:rsidR="001020F8" w:rsidRPr="00345EDC" w:rsidRDefault="00E0562C" w:rsidP="001020F8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Есть </w:t>
      </w:r>
      <w:r w:rsidR="001020F8" w:rsidRPr="00345EDC">
        <w:rPr>
          <w:sz w:val="22"/>
          <w:szCs w:val="22"/>
        </w:rPr>
        <w:t>одна мысль.</w:t>
      </w:r>
      <w:r w:rsidR="00991A25" w:rsidRPr="00345EDC">
        <w:rPr>
          <w:sz w:val="22"/>
          <w:szCs w:val="22"/>
        </w:rPr>
        <w:t xml:space="preserve"> Предупреждаю – будет больно.</w:t>
      </w:r>
    </w:p>
    <w:p w14:paraId="41FE689B" w14:textId="17BBFFB7" w:rsidR="001020F8" w:rsidRPr="00345EDC" w:rsidRDefault="001020F8" w:rsidP="001020F8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СУХОХЛЕБОВ</w:t>
      </w:r>
    </w:p>
    <w:p w14:paraId="1CF7DA46" w14:textId="7B5A4E4C" w:rsidR="001020F8" w:rsidRPr="00345EDC" w:rsidRDefault="001020F8" w:rsidP="001020F8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Звучит, как что-то </w:t>
      </w:r>
      <w:r w:rsidR="00991A25" w:rsidRPr="00345EDC">
        <w:rPr>
          <w:sz w:val="22"/>
          <w:szCs w:val="22"/>
        </w:rPr>
        <w:t>неприятное</w:t>
      </w:r>
      <w:r w:rsidRPr="00345EDC">
        <w:rPr>
          <w:sz w:val="22"/>
          <w:szCs w:val="22"/>
        </w:rPr>
        <w:t>, доктор Вера.</w:t>
      </w:r>
    </w:p>
    <w:p w14:paraId="6E274DAD" w14:textId="36166B09" w:rsidR="001020F8" w:rsidRPr="00345EDC" w:rsidRDefault="001020F8" w:rsidP="001020F8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61D52B54" w14:textId="6E9F8C68" w:rsidR="001020F8" w:rsidRPr="00345EDC" w:rsidRDefault="001020F8" w:rsidP="001020F8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Времени мало, не </w:t>
      </w:r>
      <w:r w:rsidR="00991A25" w:rsidRPr="00345EDC">
        <w:rPr>
          <w:sz w:val="22"/>
          <w:szCs w:val="22"/>
        </w:rPr>
        <w:t>паясничай</w:t>
      </w:r>
      <w:r w:rsidRPr="00345EDC">
        <w:rPr>
          <w:sz w:val="22"/>
          <w:szCs w:val="22"/>
        </w:rPr>
        <w:t>.</w:t>
      </w:r>
    </w:p>
    <w:p w14:paraId="477106BE" w14:textId="326915D1" w:rsidR="00991A25" w:rsidRPr="00345EDC" w:rsidRDefault="00991A25" w:rsidP="00991A25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Вера и Сухохлебов скрывают</w:t>
      </w:r>
      <w:r w:rsidR="00AA1336" w:rsidRPr="00345EDC">
        <w:rPr>
          <w:sz w:val="22"/>
          <w:szCs w:val="22"/>
        </w:rPr>
        <w:t>ся</w:t>
      </w:r>
      <w:r w:rsidRPr="00345EDC">
        <w:rPr>
          <w:sz w:val="22"/>
          <w:szCs w:val="22"/>
        </w:rPr>
        <w:t xml:space="preserve"> в операционной, в этот момент в коридоре появляется одетая для улицы Тоня и быстро уходит из больницы.</w:t>
      </w:r>
    </w:p>
    <w:p w14:paraId="0EC1918D" w14:textId="0E2C7271" w:rsidR="00AA1336" w:rsidRPr="00345EDC" w:rsidRDefault="00D9726D" w:rsidP="00AA1336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AA1336" w:rsidRPr="00345EDC">
        <w:rPr>
          <w:sz w:val="22"/>
          <w:szCs w:val="22"/>
        </w:rPr>
        <w:t>-</w:t>
      </w:r>
      <w:r w:rsidR="007E6455">
        <w:rPr>
          <w:sz w:val="22"/>
          <w:szCs w:val="22"/>
        </w:rPr>
        <w:t>4</w:t>
      </w:r>
      <w:r w:rsidR="00AA1336" w:rsidRPr="00345EDC">
        <w:rPr>
          <w:sz w:val="22"/>
          <w:szCs w:val="22"/>
        </w:rPr>
        <w:t>.ИНТ. ШКОЛА. ОПЕРАЦИОННАЯ.ночь.</w:t>
      </w:r>
    </w:p>
    <w:p w14:paraId="5CCAD20F" w14:textId="396C623E" w:rsidR="00AA1336" w:rsidRPr="00345EDC" w:rsidRDefault="00AA1336" w:rsidP="00AA1336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Сухохлебов лежит на операционном столе. Рядом Тётя Феня с миской</w:t>
      </w:r>
      <w:r w:rsidR="000613AB" w:rsidRPr="00345EDC">
        <w:rPr>
          <w:sz w:val="22"/>
          <w:szCs w:val="22"/>
        </w:rPr>
        <w:t>, в которой она что-то перемешивает</w:t>
      </w:r>
      <w:r w:rsidRPr="00345EDC">
        <w:rPr>
          <w:sz w:val="22"/>
          <w:szCs w:val="22"/>
        </w:rPr>
        <w:t>. Вера осматривает почти зажившие швы подполковника. Сухохлебов и Тётя Феня переглядываются, пытаясь понять, что замыслила Вера</w:t>
      </w:r>
      <w:r w:rsidR="000613AB" w:rsidRPr="00345EDC">
        <w:rPr>
          <w:sz w:val="22"/>
          <w:szCs w:val="22"/>
        </w:rPr>
        <w:t xml:space="preserve"> и зачем санитарка перемешивает соль с водой.</w:t>
      </w:r>
    </w:p>
    <w:p w14:paraId="76E611A1" w14:textId="491B59E4" w:rsidR="00AA1336" w:rsidRPr="00345EDC" w:rsidRDefault="00AA1336" w:rsidP="00AA1336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761D2E7A" w14:textId="60722150" w:rsidR="00AA1336" w:rsidRPr="00345EDC" w:rsidRDefault="00AA1336" w:rsidP="00AA1336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Они хотят забрать здоровых, значит </w:t>
      </w:r>
      <w:r w:rsidR="00DF178D" w:rsidRPr="00345EDC">
        <w:rPr>
          <w:sz w:val="22"/>
          <w:szCs w:val="22"/>
        </w:rPr>
        <w:t>здоровых тут быть не должно</w:t>
      </w:r>
      <w:r w:rsidRPr="00345EDC">
        <w:rPr>
          <w:sz w:val="22"/>
          <w:szCs w:val="22"/>
        </w:rPr>
        <w:t>. Володя, я сделаю пару надрезов по твои</w:t>
      </w:r>
      <w:r w:rsidR="0031399A" w:rsidRPr="00345EDC">
        <w:rPr>
          <w:sz w:val="22"/>
          <w:szCs w:val="22"/>
        </w:rPr>
        <w:t>м</w:t>
      </w:r>
      <w:r w:rsidRPr="00345EDC">
        <w:rPr>
          <w:sz w:val="22"/>
          <w:szCs w:val="22"/>
        </w:rPr>
        <w:t xml:space="preserve"> швам, и капну </w:t>
      </w:r>
      <w:r w:rsidR="000613AB" w:rsidRPr="00345EDC">
        <w:rPr>
          <w:sz w:val="22"/>
          <w:szCs w:val="22"/>
        </w:rPr>
        <w:t>солевой раствор</w:t>
      </w:r>
      <w:r w:rsidRPr="00345EDC">
        <w:rPr>
          <w:sz w:val="22"/>
          <w:szCs w:val="22"/>
        </w:rPr>
        <w:t>. Это очень больно, но это даст покраснение и воспаление.</w:t>
      </w:r>
    </w:p>
    <w:p w14:paraId="3E695DA2" w14:textId="41C2479B" w:rsidR="00AA1336" w:rsidRPr="00345EDC" w:rsidRDefault="00AA1336" w:rsidP="00AA1336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Тётя Феня крестится.</w:t>
      </w:r>
    </w:p>
    <w:p w14:paraId="12025339" w14:textId="72FC5912" w:rsidR="00AA1336" w:rsidRPr="00345EDC" w:rsidRDefault="00AA1336" w:rsidP="00AA1336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ТЁТЯ ФЕНЯ</w:t>
      </w:r>
    </w:p>
    <w:p w14:paraId="3E3D16EF" w14:textId="6FC6B9D2" w:rsidR="00AA1336" w:rsidRPr="00345EDC" w:rsidRDefault="00AA1336" w:rsidP="00AA1336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Святый Боже, клялись же «не навреди».</w:t>
      </w:r>
    </w:p>
    <w:p w14:paraId="050829C9" w14:textId="77777777" w:rsidR="001E1EF3" w:rsidRPr="00345EDC" w:rsidRDefault="001E1EF3" w:rsidP="001E1EF3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>ВЕРА</w:t>
      </w:r>
    </w:p>
    <w:p w14:paraId="1BC58EE8" w14:textId="3055012C" w:rsidR="001E1EF3" w:rsidRPr="00345EDC" w:rsidRDefault="001E1EF3" w:rsidP="00AA1336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Ну а что делать-то, Тёть Фень?</w:t>
      </w:r>
    </w:p>
    <w:p w14:paraId="314BA916" w14:textId="0D76CAA8" w:rsidR="00AA1336" w:rsidRPr="00345EDC" w:rsidRDefault="00AA1336" w:rsidP="00AA1336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СУХОХЛЕБОВ</w:t>
      </w:r>
    </w:p>
    <w:p w14:paraId="1F363883" w14:textId="33C69AD4" w:rsidR="00AA1336" w:rsidRPr="00345EDC" w:rsidRDefault="001E1EF3" w:rsidP="00AA1336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Не кипятись. Просто нам с Тёть Фене</w:t>
      </w:r>
      <w:r w:rsidR="00DB78CF" w:rsidRPr="00345EDC">
        <w:rPr>
          <w:sz w:val="22"/>
          <w:szCs w:val="22"/>
        </w:rPr>
        <w:t>й</w:t>
      </w:r>
      <w:r w:rsidRPr="00345EDC">
        <w:rPr>
          <w:sz w:val="22"/>
          <w:szCs w:val="22"/>
        </w:rPr>
        <w:t xml:space="preserve"> обидно – ты так красиво зашила, а теперь---</w:t>
      </w:r>
    </w:p>
    <w:p w14:paraId="2C4E4BB5" w14:textId="08CFE853" w:rsidR="00AA1336" w:rsidRPr="00345EDC" w:rsidRDefault="00AA1336" w:rsidP="00AA1336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2EEF9D51" w14:textId="3AFA52B0" w:rsidR="00AA1336" w:rsidRPr="00345EDC" w:rsidRDefault="00AA1336" w:rsidP="00AA1336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Скальпель.</w:t>
      </w:r>
    </w:p>
    <w:p w14:paraId="6BFD68C3" w14:textId="621D1A32" w:rsidR="00AA1336" w:rsidRPr="00345EDC" w:rsidRDefault="00AA1336" w:rsidP="00AA1336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Тётя Феня подаёт. Вера делает надрезы по своим же швам. Тётя Феня убирает выступившую кровь. Вера берет чашку с </w:t>
      </w:r>
      <w:r w:rsidR="000613AB" w:rsidRPr="00345EDC">
        <w:rPr>
          <w:sz w:val="22"/>
          <w:szCs w:val="22"/>
        </w:rPr>
        <w:t>раствором</w:t>
      </w:r>
      <w:r w:rsidRPr="00345EDC">
        <w:rPr>
          <w:sz w:val="22"/>
          <w:szCs w:val="22"/>
        </w:rPr>
        <w:t xml:space="preserve"> и </w:t>
      </w:r>
      <w:r w:rsidR="00320AED" w:rsidRPr="00345EDC">
        <w:rPr>
          <w:sz w:val="22"/>
          <w:szCs w:val="22"/>
        </w:rPr>
        <w:t>пипеткой</w:t>
      </w:r>
      <w:r w:rsidRPr="00345EDC">
        <w:rPr>
          <w:sz w:val="22"/>
          <w:szCs w:val="22"/>
        </w:rPr>
        <w:t xml:space="preserve">. Встречается взглядом с Сухохлебовым: готов? Тот </w:t>
      </w:r>
      <w:r w:rsidR="001E1EF3" w:rsidRPr="00345EDC">
        <w:rPr>
          <w:sz w:val="22"/>
          <w:szCs w:val="22"/>
        </w:rPr>
        <w:t>растеряно кивает</w:t>
      </w:r>
      <w:r w:rsidRPr="00345EDC">
        <w:rPr>
          <w:sz w:val="22"/>
          <w:szCs w:val="22"/>
        </w:rPr>
        <w:t>: давай.</w:t>
      </w:r>
    </w:p>
    <w:p w14:paraId="169E62A3" w14:textId="6F83160E" w:rsidR="00AA1336" w:rsidRPr="00345EDC" w:rsidRDefault="00AA1336" w:rsidP="00AA1336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Вера капает </w:t>
      </w:r>
      <w:r w:rsidR="000613AB" w:rsidRPr="00345EDC">
        <w:rPr>
          <w:sz w:val="22"/>
          <w:szCs w:val="22"/>
        </w:rPr>
        <w:t>раствор</w:t>
      </w:r>
      <w:r w:rsidRPr="00345EDC">
        <w:rPr>
          <w:sz w:val="22"/>
          <w:szCs w:val="22"/>
        </w:rPr>
        <w:t xml:space="preserve"> в раны. Сухохлебов кричит от боли, схватив за рукав Тётю Феню.</w:t>
      </w:r>
      <w:r w:rsidR="00320AED" w:rsidRPr="00345EDC">
        <w:rPr>
          <w:sz w:val="22"/>
          <w:szCs w:val="22"/>
        </w:rPr>
        <w:t xml:space="preserve"> Вера сама пугается. Осматривает, что получается.</w:t>
      </w:r>
    </w:p>
    <w:p w14:paraId="706D1347" w14:textId="1676EC30" w:rsidR="00AA1336" w:rsidRPr="00345EDC" w:rsidRDefault="00AA1336" w:rsidP="00AA1336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6AFE9471" w14:textId="7B3917D3" w:rsidR="000613AB" w:rsidRPr="00345EDC" w:rsidRDefault="000613AB" w:rsidP="000613AB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(втирает раствор в рану)</w:t>
      </w:r>
    </w:p>
    <w:p w14:paraId="69BA58B8" w14:textId="3F96020A" w:rsidR="00AA1336" w:rsidRPr="00345EDC" w:rsidRDefault="00AA1336" w:rsidP="00AA1336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Вот так. Теперь в палату, укрыться всеми одеялами и потеть.</w:t>
      </w:r>
    </w:p>
    <w:p w14:paraId="3BF1B671" w14:textId="01514CE4" w:rsidR="00AA1336" w:rsidRPr="00345EDC" w:rsidRDefault="00AA1336" w:rsidP="00455BD8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Тёть Фень, поднимайте всех.</w:t>
      </w:r>
    </w:p>
    <w:p w14:paraId="584C7A31" w14:textId="4166162C" w:rsidR="00AF4F2E" w:rsidRPr="00345EDC" w:rsidRDefault="00AF4F2E" w:rsidP="00455BD8">
      <w:pPr>
        <w:pStyle w:val="aff6"/>
        <w:rPr>
          <w:sz w:val="22"/>
          <w:szCs w:val="22"/>
        </w:rPr>
      </w:pPr>
    </w:p>
    <w:p w14:paraId="0D6AD71B" w14:textId="4E30E4C8" w:rsidR="004C1E12" w:rsidRPr="00345EDC" w:rsidRDefault="004C1E12" w:rsidP="004C1E1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ТЁТЯ ФЕНЯ</w:t>
      </w:r>
    </w:p>
    <w:p w14:paraId="46EAAF27" w14:textId="109BF547" w:rsidR="004C1E12" w:rsidRPr="00345EDC" w:rsidRDefault="007B0A65" w:rsidP="004C1E1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Давай, давай</w:t>
      </w:r>
      <w:r w:rsidR="004C1E12" w:rsidRPr="00345EDC">
        <w:rPr>
          <w:sz w:val="22"/>
          <w:szCs w:val="22"/>
        </w:rPr>
        <w:t>, соколик, пойдём.</w:t>
      </w:r>
    </w:p>
    <w:p w14:paraId="0289C876" w14:textId="531C98CF" w:rsidR="004C1E12" w:rsidRPr="00345EDC" w:rsidRDefault="004C1E12" w:rsidP="004C1E1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Сухохлебов поднимается, держась за живот.</w:t>
      </w:r>
      <w:r w:rsidR="001E1EF3" w:rsidRPr="00345EDC">
        <w:rPr>
          <w:sz w:val="22"/>
          <w:szCs w:val="22"/>
        </w:rPr>
        <w:t xml:space="preserve"> Глаза мокрые от боли.</w:t>
      </w:r>
      <w:r w:rsidRPr="00345EDC">
        <w:rPr>
          <w:sz w:val="22"/>
          <w:szCs w:val="22"/>
        </w:rPr>
        <w:t xml:space="preserve"> Смотрит на Веру, она н</w:t>
      </w:r>
      <w:r w:rsidR="00CA5CC0" w:rsidRPr="00345EDC">
        <w:rPr>
          <w:sz w:val="22"/>
          <w:szCs w:val="22"/>
        </w:rPr>
        <w:t>а</w:t>
      </w:r>
      <w:r w:rsidRPr="00345EDC">
        <w:rPr>
          <w:sz w:val="22"/>
          <w:szCs w:val="22"/>
        </w:rPr>
        <w:t xml:space="preserve"> него – пожимает плечами – другого выхода нет</w:t>
      </w:r>
      <w:r w:rsidR="0075713D" w:rsidRPr="00345EDC">
        <w:rPr>
          <w:sz w:val="22"/>
          <w:szCs w:val="22"/>
        </w:rPr>
        <w:t xml:space="preserve"> ----</w:t>
      </w:r>
    </w:p>
    <w:p w14:paraId="514A22F0" w14:textId="580C3F37" w:rsidR="00AF4F2E" w:rsidRPr="00345EDC" w:rsidRDefault="00D9726D" w:rsidP="00AF4F2E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AF4F2E" w:rsidRPr="00345EDC">
        <w:rPr>
          <w:sz w:val="22"/>
          <w:szCs w:val="22"/>
        </w:rPr>
        <w:t>-</w:t>
      </w:r>
      <w:r w:rsidR="007E6455">
        <w:rPr>
          <w:sz w:val="22"/>
          <w:szCs w:val="22"/>
        </w:rPr>
        <w:t>5</w:t>
      </w:r>
      <w:r w:rsidR="00AF4F2E" w:rsidRPr="00345EDC">
        <w:rPr>
          <w:sz w:val="22"/>
          <w:szCs w:val="22"/>
        </w:rPr>
        <w:t>.ИНТ. ШКОЛА. ОПЕРАЦИОННАЯ. НОЧЬ.</w:t>
      </w:r>
    </w:p>
    <w:p w14:paraId="5397F3C2" w14:textId="5545BDA3" w:rsidR="00AF4F2E" w:rsidRPr="00345EDC" w:rsidRDefault="0075713D" w:rsidP="00AF4F2E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---Василёк,</w:t>
      </w:r>
      <w:r w:rsidR="007F6039" w:rsidRPr="00345EDC">
        <w:rPr>
          <w:sz w:val="22"/>
          <w:szCs w:val="22"/>
        </w:rPr>
        <w:t xml:space="preserve"> согнувшись пополам выходит из операционной, в которую входит Толик. </w:t>
      </w:r>
      <w:r w:rsidR="00AF4F2E" w:rsidRPr="00345EDC">
        <w:rPr>
          <w:sz w:val="22"/>
          <w:szCs w:val="22"/>
        </w:rPr>
        <w:t>Вера в мыле, Тётя Феня готовит новые инструменты.</w:t>
      </w:r>
    </w:p>
    <w:p w14:paraId="6BC34302" w14:textId="332B51C8" w:rsidR="007F6039" w:rsidRPr="00345EDC" w:rsidRDefault="007F6039" w:rsidP="007F6039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ВАСИЛЁК</w:t>
      </w:r>
    </w:p>
    <w:p w14:paraId="6893405F" w14:textId="06A859DC" w:rsidR="007F6039" w:rsidRPr="00345EDC" w:rsidRDefault="007F6039" w:rsidP="007F6039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(Толику)</w:t>
      </w:r>
    </w:p>
    <w:p w14:paraId="2DDE1062" w14:textId="5CD80120" w:rsidR="007F6039" w:rsidRPr="00345EDC" w:rsidRDefault="007F6039" w:rsidP="007F6039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Жжёт сильно.</w:t>
      </w:r>
    </w:p>
    <w:p w14:paraId="75C33E58" w14:textId="13F40A80" w:rsidR="007F6039" w:rsidRPr="00345EDC" w:rsidRDefault="007F6039" w:rsidP="007F6039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Толик с опаской смотрит на Василька и деловую Веру.</w:t>
      </w:r>
    </w:p>
    <w:p w14:paraId="024199AD" w14:textId="0379EEDF" w:rsidR="00AF4F2E" w:rsidRPr="00345EDC" w:rsidRDefault="00AF4F2E" w:rsidP="00AF4F2E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26FF777A" w14:textId="5303B231" w:rsidR="00AF4F2E" w:rsidRPr="00345EDC" w:rsidRDefault="00AF4F2E" w:rsidP="00AF4F2E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 взглянув)</w:t>
      </w:r>
    </w:p>
    <w:p w14:paraId="27C14C5D" w14:textId="4C45084F" w:rsidR="00AF4F2E" w:rsidRPr="00345EDC" w:rsidRDefault="00AF4F2E" w:rsidP="00AF4F2E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Ложись.</w:t>
      </w:r>
    </w:p>
    <w:p w14:paraId="6C8E8C3C" w14:textId="068018B7" w:rsidR="00AF4F2E" w:rsidRPr="00345EDC" w:rsidRDefault="00AF4F2E" w:rsidP="00AF4F2E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Толик послушно ложится на операционный стол. Сосредоточенная Вера поворачивается, берёт скальпель и смотрит на Толика. Задумывается.</w:t>
      </w:r>
    </w:p>
    <w:p w14:paraId="5D15AAB5" w14:textId="182A20B5" w:rsidR="00AF4F2E" w:rsidRPr="00345EDC" w:rsidRDefault="00AF4F2E" w:rsidP="00AF4F2E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53A0FAF8" w14:textId="5DCD7811" w:rsidR="00AF4F2E" w:rsidRPr="00345EDC" w:rsidRDefault="00AF4F2E" w:rsidP="00AF4F2E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Так</w:t>
      </w:r>
      <w:r w:rsidR="00320AED" w:rsidRPr="00345EDC">
        <w:rPr>
          <w:sz w:val="22"/>
          <w:szCs w:val="22"/>
        </w:rPr>
        <w:t>. А</w:t>
      </w:r>
      <w:r w:rsidRPr="00345EDC">
        <w:rPr>
          <w:sz w:val="22"/>
          <w:szCs w:val="22"/>
        </w:rPr>
        <w:t xml:space="preserve"> чего ты лёг</w:t>
      </w:r>
      <w:r w:rsidR="006826D6" w:rsidRPr="00345EDC">
        <w:rPr>
          <w:sz w:val="22"/>
          <w:szCs w:val="22"/>
        </w:rPr>
        <w:t>-</w:t>
      </w:r>
      <w:r w:rsidRPr="00345EDC">
        <w:rPr>
          <w:sz w:val="22"/>
          <w:szCs w:val="22"/>
        </w:rPr>
        <w:t>то? У тебя ж конъюнктивит был гнойный---</w:t>
      </w:r>
    </w:p>
    <w:p w14:paraId="062E70CE" w14:textId="4022A9FD" w:rsidR="00AF4F2E" w:rsidRPr="00345EDC" w:rsidRDefault="00AF4F2E" w:rsidP="00AF4F2E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ТОЛИК</w:t>
      </w:r>
    </w:p>
    <w:p w14:paraId="0ED2DC10" w14:textId="0D95BBEC" w:rsidR="00AF4F2E" w:rsidRPr="00345EDC" w:rsidRDefault="00AF4F2E" w:rsidP="00AF4F2E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И чего?</w:t>
      </w:r>
    </w:p>
    <w:p w14:paraId="58794BBF" w14:textId="012BD7C7" w:rsidR="00AF4F2E" w:rsidRPr="00345EDC" w:rsidRDefault="00AF4F2E" w:rsidP="00AF4F2E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>ВЕРА</w:t>
      </w:r>
    </w:p>
    <w:p w14:paraId="7CFA064B" w14:textId="1888F3DB" w:rsidR="00AF4F2E" w:rsidRPr="00345EDC" w:rsidRDefault="00AF4F2E" w:rsidP="00AF4F2E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И ничего. Тебе расшивать нечего. Давай я тебя домой рано утром выпишу, и ты сразу побежишь, как комендантский час кончится. Если с немцами разминёшься, то и не заберут тебя---</w:t>
      </w:r>
    </w:p>
    <w:p w14:paraId="6862E584" w14:textId="292686D3" w:rsidR="00AF4F2E" w:rsidRPr="00345EDC" w:rsidRDefault="00AF4F2E" w:rsidP="00AF4F2E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ТОЛИК</w:t>
      </w:r>
    </w:p>
    <w:p w14:paraId="4D308DDC" w14:textId="7D3540FC" w:rsidR="00AF4F2E" w:rsidRPr="00345EDC" w:rsidRDefault="00AF4F2E" w:rsidP="00AF4F2E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Нет у меня дома. Я к матери не пойду.</w:t>
      </w:r>
    </w:p>
    <w:p w14:paraId="2DD048AD" w14:textId="0E01E92D" w:rsidR="00AF4F2E" w:rsidRPr="00345EDC" w:rsidRDefault="00AF4F2E" w:rsidP="00AF4F2E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ТЁТЯ ФЕНЯ</w:t>
      </w:r>
    </w:p>
    <w:p w14:paraId="078255C6" w14:textId="03B3478D" w:rsidR="00AF4F2E" w:rsidRPr="00345EDC" w:rsidRDefault="00AF4F2E" w:rsidP="00AF4F2E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Ну что ты мелишь, дома у него нет---</w:t>
      </w:r>
    </w:p>
    <w:p w14:paraId="383B5615" w14:textId="58B89AC2" w:rsidR="00AF4F2E" w:rsidRPr="00345EDC" w:rsidRDefault="00AF4F2E" w:rsidP="00AF4F2E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Толик</w:t>
      </w:r>
    </w:p>
    <w:p w14:paraId="0B71ACEE" w14:textId="63B485A5" w:rsidR="00AF4F2E" w:rsidRPr="00345EDC" w:rsidRDefault="00AF4F2E" w:rsidP="00AF4F2E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Не пойду сказал!</w:t>
      </w:r>
      <w:r w:rsidR="006826D6" w:rsidRPr="00345EDC">
        <w:rPr>
          <w:sz w:val="22"/>
          <w:szCs w:val="22"/>
        </w:rPr>
        <w:t xml:space="preserve"> Она предательница, видеть её не могу. За паштет продалась----</w:t>
      </w:r>
    </w:p>
    <w:p w14:paraId="565F9504" w14:textId="3403BC84" w:rsidR="006826D6" w:rsidRPr="00345EDC" w:rsidRDefault="006826D6" w:rsidP="006826D6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ТЁТЯ ФЕНЯ</w:t>
      </w:r>
    </w:p>
    <w:p w14:paraId="290E28C9" w14:textId="2909ED1A" w:rsidR="006826D6" w:rsidRPr="00345EDC" w:rsidRDefault="006826D6" w:rsidP="00AF4F2E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Не тебе ль она его носила?</w:t>
      </w:r>
    </w:p>
    <w:p w14:paraId="569651B7" w14:textId="77777777" w:rsidR="00AF4F2E" w:rsidRPr="00345EDC" w:rsidRDefault="00AF4F2E" w:rsidP="00AF4F2E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742F5329" w14:textId="2C67060E" w:rsidR="00AF4F2E" w:rsidRPr="00345EDC" w:rsidRDefault="00AF4F2E" w:rsidP="00AF4F2E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Толик, прекрати, времени нет с тобой возиться! Скоро рассвет, очередь не кончается.</w:t>
      </w:r>
      <w:r w:rsidR="00B63C16" w:rsidRPr="00345EDC">
        <w:rPr>
          <w:sz w:val="22"/>
          <w:szCs w:val="22"/>
        </w:rPr>
        <w:t xml:space="preserve"> Пойдёшь домой и точка.</w:t>
      </w:r>
    </w:p>
    <w:p w14:paraId="0164A6C9" w14:textId="357874FD" w:rsidR="00AF4F2E" w:rsidRPr="00345EDC" w:rsidRDefault="00AF4F2E" w:rsidP="00AF4F2E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ТЁТЯ ФЕНЯ</w:t>
      </w:r>
    </w:p>
    <w:p w14:paraId="7A4AC7DA" w14:textId="717FBDB6" w:rsidR="00AF4F2E" w:rsidRPr="00345EDC" w:rsidRDefault="00AF4F2E" w:rsidP="00AF4F2E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(поднимает его)</w:t>
      </w:r>
    </w:p>
    <w:p w14:paraId="6185B373" w14:textId="448E4187" w:rsidR="00AF4F2E" w:rsidRPr="00345EDC" w:rsidRDefault="00AF4F2E" w:rsidP="00AF4F2E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Дуй давай отсюда!</w:t>
      </w:r>
    </w:p>
    <w:p w14:paraId="5CFBE627" w14:textId="367BEC4B" w:rsidR="00AF4F2E" w:rsidRPr="00345EDC" w:rsidRDefault="00AF4F2E" w:rsidP="00AF4F2E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Толик неожиданно выхватывает у Веры скальпель и полосует себе по ноге. Вера даже среагировать не успевает. Толик морщится от боли и ноет.</w:t>
      </w:r>
    </w:p>
    <w:p w14:paraId="3B7E00D5" w14:textId="2E26FC09" w:rsidR="00AF4F2E" w:rsidRPr="00345EDC" w:rsidRDefault="00AF4F2E" w:rsidP="00AF4F2E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1287B174" w14:textId="2530AF54" w:rsidR="00AF4F2E" w:rsidRPr="00345EDC" w:rsidRDefault="00AF4F2E" w:rsidP="00AF4F2E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Ты что творишь!</w:t>
      </w:r>
    </w:p>
    <w:p w14:paraId="5D8F3280" w14:textId="4439BB74" w:rsidR="00AF4F2E" w:rsidRPr="00345EDC" w:rsidRDefault="00AF4F2E" w:rsidP="00AF4F2E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Тётя Феня</w:t>
      </w:r>
    </w:p>
    <w:p w14:paraId="25CEA251" w14:textId="59BF46F0" w:rsidR="00AF4F2E" w:rsidRPr="00345EDC" w:rsidRDefault="00AF4F2E" w:rsidP="00AF4F2E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(даёт подзатыльник Толику)</w:t>
      </w:r>
    </w:p>
    <w:p w14:paraId="108A65F5" w14:textId="7A3F14DD" w:rsidR="00AF4F2E" w:rsidRPr="00345EDC" w:rsidRDefault="00AF4F2E" w:rsidP="00AF4F2E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Да что ж за дурак такой!</w:t>
      </w:r>
    </w:p>
    <w:p w14:paraId="6F42E82C" w14:textId="0573FEC4" w:rsidR="00AF4F2E" w:rsidRPr="00345EDC" w:rsidRDefault="00AF4F2E" w:rsidP="00AF4F2E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ТОЛИК</w:t>
      </w:r>
    </w:p>
    <w:p w14:paraId="22C29342" w14:textId="2312FE7F" w:rsidR="00AF4F2E" w:rsidRPr="00345EDC" w:rsidRDefault="00AF4F2E" w:rsidP="00AF4F2E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(держит ногу, всё в крови)</w:t>
      </w:r>
    </w:p>
    <w:p w14:paraId="3E46E56A" w14:textId="5E9407E0" w:rsidR="00AF4F2E" w:rsidRPr="00345EDC" w:rsidRDefault="00AF4F2E" w:rsidP="00AF4F2E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Зашьёте?</w:t>
      </w:r>
    </w:p>
    <w:p w14:paraId="724E9E6B" w14:textId="200AAF8B" w:rsidR="00AF4F2E" w:rsidRPr="00345EDC" w:rsidRDefault="00AF4F2E" w:rsidP="00AF4F2E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11F43B19" w14:textId="3592097F" w:rsidR="00AF4F2E" w:rsidRPr="00345EDC" w:rsidRDefault="00AF4F2E" w:rsidP="00AF4F2E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(злится)</w:t>
      </w:r>
    </w:p>
    <w:p w14:paraId="4980EE12" w14:textId="6F1F9E9C" w:rsidR="00AF4F2E" w:rsidRPr="00345EDC" w:rsidRDefault="002F7BF7" w:rsidP="00AF4F2E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Новокаина</w:t>
      </w:r>
      <w:r w:rsidR="00AF4F2E" w:rsidRPr="00345EDC">
        <w:rPr>
          <w:sz w:val="22"/>
          <w:szCs w:val="22"/>
        </w:rPr>
        <w:t xml:space="preserve"> даже не проси! Что я немцам скажу? Что ты на скальпель упал?</w:t>
      </w:r>
    </w:p>
    <w:p w14:paraId="28533234" w14:textId="487367B9" w:rsidR="00AF4F2E" w:rsidRPr="00345EDC" w:rsidRDefault="00AF4F2E" w:rsidP="00AF4F2E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(протягивает руки)</w:t>
      </w:r>
    </w:p>
    <w:p w14:paraId="6AD24039" w14:textId="77153966" w:rsidR="00AF4F2E" w:rsidRDefault="00AF4F2E" w:rsidP="00AF4F2E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Иглу, кетгут.</w:t>
      </w:r>
    </w:p>
    <w:p w14:paraId="0447FFFC" w14:textId="593418D3" w:rsidR="00821818" w:rsidRDefault="00821818" w:rsidP="00821818">
      <w:pPr>
        <w:pStyle w:val="aff6"/>
        <w:ind w:left="0"/>
        <w:rPr>
          <w:sz w:val="22"/>
          <w:szCs w:val="22"/>
        </w:rPr>
      </w:pPr>
    </w:p>
    <w:p w14:paraId="7B06CB55" w14:textId="365E6A02" w:rsidR="00821818" w:rsidRPr="00345EDC" w:rsidRDefault="00821818" w:rsidP="00821818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Pr="00345EDC">
        <w:rPr>
          <w:sz w:val="22"/>
          <w:szCs w:val="22"/>
        </w:rPr>
        <w:t>-</w:t>
      </w:r>
      <w:r>
        <w:rPr>
          <w:sz w:val="22"/>
          <w:szCs w:val="22"/>
        </w:rPr>
        <w:t>6А</w:t>
      </w:r>
      <w:r w:rsidRPr="00345EDC">
        <w:rPr>
          <w:sz w:val="22"/>
          <w:szCs w:val="22"/>
        </w:rPr>
        <w:t>. Н</w:t>
      </w:r>
      <w:r>
        <w:rPr>
          <w:sz w:val="22"/>
          <w:szCs w:val="22"/>
        </w:rPr>
        <w:t>А</w:t>
      </w:r>
      <w:r w:rsidRPr="00345EDC">
        <w:rPr>
          <w:sz w:val="22"/>
          <w:szCs w:val="22"/>
        </w:rPr>
        <w:t xml:space="preserve">Т. </w:t>
      </w:r>
      <w:r>
        <w:rPr>
          <w:sz w:val="22"/>
          <w:szCs w:val="22"/>
        </w:rPr>
        <w:t>У РЕКИ</w:t>
      </w:r>
      <w:r w:rsidRPr="00345EDC">
        <w:rPr>
          <w:sz w:val="22"/>
          <w:szCs w:val="22"/>
        </w:rPr>
        <w:t>.РАССВЕТ.</w:t>
      </w:r>
    </w:p>
    <w:p w14:paraId="3EA92BEC" w14:textId="7A413346" w:rsidR="00821818" w:rsidRPr="00345EDC" w:rsidRDefault="00821818" w:rsidP="00821818">
      <w:pPr>
        <w:pStyle w:val="aff6"/>
        <w:ind w:left="0"/>
        <w:rPr>
          <w:sz w:val="22"/>
          <w:szCs w:val="22"/>
        </w:rPr>
      </w:pPr>
      <w:r>
        <w:rPr>
          <w:sz w:val="22"/>
          <w:szCs w:val="22"/>
        </w:rPr>
        <w:t>Тоня в солдатском белье, замерзшая, лежит на льду, после заплыва, который дался ей невероятно тяжело.</w:t>
      </w:r>
    </w:p>
    <w:p w14:paraId="48EB126E" w14:textId="22A1568E" w:rsidR="000613AB" w:rsidRPr="00345EDC" w:rsidRDefault="007E6455" w:rsidP="000613AB">
      <w:pPr>
        <w:pStyle w:val="aff2"/>
        <w:rPr>
          <w:sz w:val="22"/>
          <w:szCs w:val="22"/>
        </w:rPr>
      </w:pPr>
      <w:r>
        <w:rPr>
          <w:sz w:val="22"/>
          <w:szCs w:val="22"/>
        </w:rPr>
        <w:lastRenderedPageBreak/>
        <w:t>5</w:t>
      </w:r>
      <w:r w:rsidR="000613AB" w:rsidRPr="00345EDC">
        <w:rPr>
          <w:sz w:val="22"/>
          <w:szCs w:val="22"/>
        </w:rPr>
        <w:t>-</w:t>
      </w:r>
      <w:r>
        <w:rPr>
          <w:sz w:val="22"/>
          <w:szCs w:val="22"/>
        </w:rPr>
        <w:t>6</w:t>
      </w:r>
      <w:r w:rsidR="000613AB" w:rsidRPr="00345EDC">
        <w:rPr>
          <w:sz w:val="22"/>
          <w:szCs w:val="22"/>
        </w:rPr>
        <w:t xml:space="preserve">. ИНТ. ШКОЛА. </w:t>
      </w:r>
      <w:r w:rsidR="003822F3" w:rsidRPr="00345EDC">
        <w:rPr>
          <w:sz w:val="22"/>
          <w:szCs w:val="22"/>
        </w:rPr>
        <w:t>ОРДИНАТОРСКАЯ</w:t>
      </w:r>
      <w:r w:rsidR="000613AB" w:rsidRPr="00345EDC">
        <w:rPr>
          <w:sz w:val="22"/>
          <w:szCs w:val="22"/>
        </w:rPr>
        <w:t>.</w:t>
      </w:r>
      <w:r w:rsidR="003822F3" w:rsidRPr="00345EDC">
        <w:rPr>
          <w:sz w:val="22"/>
          <w:szCs w:val="22"/>
        </w:rPr>
        <w:t>РАССВЕТ.</w:t>
      </w:r>
    </w:p>
    <w:p w14:paraId="31A00B6F" w14:textId="7EC8FB93" w:rsidR="003822F3" w:rsidRPr="00345EDC" w:rsidRDefault="003822F3" w:rsidP="003822F3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Вера спит с Домкой. Раечка на соседней койке. Сквозь узкие щели забаррикадированного окна, пробиваются лучи </w:t>
      </w:r>
      <w:r w:rsidR="00DF178D" w:rsidRPr="00345EDC">
        <w:rPr>
          <w:sz w:val="22"/>
          <w:szCs w:val="22"/>
        </w:rPr>
        <w:t xml:space="preserve">восходящего </w:t>
      </w:r>
      <w:r w:rsidRPr="00345EDC">
        <w:rPr>
          <w:sz w:val="22"/>
          <w:szCs w:val="22"/>
        </w:rPr>
        <w:t>солнца. Тётя Фени, склонившись над Верой, тихонько трясёт её.</w:t>
      </w:r>
    </w:p>
    <w:p w14:paraId="2C2FB3B4" w14:textId="4523CA8F" w:rsidR="003822F3" w:rsidRPr="00345EDC" w:rsidRDefault="003822F3" w:rsidP="003822F3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ТЁТЯ ФЕНЯ</w:t>
      </w:r>
    </w:p>
    <w:p w14:paraId="761456B1" w14:textId="788DC79F" w:rsidR="003822F3" w:rsidRPr="00345EDC" w:rsidRDefault="003822F3" w:rsidP="003822F3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(шепотом)</w:t>
      </w:r>
    </w:p>
    <w:p w14:paraId="3AF2BD8C" w14:textId="4E55BCA5" w:rsidR="003822F3" w:rsidRPr="00345EDC" w:rsidRDefault="003822F3" w:rsidP="003822F3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Вера. Вер, проснись.</w:t>
      </w:r>
    </w:p>
    <w:p w14:paraId="2F3E88BE" w14:textId="08D58707" w:rsidR="003822F3" w:rsidRPr="00345EDC" w:rsidRDefault="003822F3" w:rsidP="003822F3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Вера открывает глаза, увидев обеспокоенное лицо санитарки, быстро просыпается.</w:t>
      </w:r>
    </w:p>
    <w:p w14:paraId="198FCE30" w14:textId="09E45924" w:rsidR="003822F3" w:rsidRPr="00345EDC" w:rsidRDefault="003822F3" w:rsidP="003822F3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642950E4" w14:textId="6A24F33D" w:rsidR="003822F3" w:rsidRPr="00345EDC" w:rsidRDefault="00295430" w:rsidP="003822F3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А? </w:t>
      </w:r>
      <w:r w:rsidR="003822F3" w:rsidRPr="00345EDC">
        <w:rPr>
          <w:sz w:val="22"/>
          <w:szCs w:val="22"/>
        </w:rPr>
        <w:t>Что случилось?</w:t>
      </w:r>
    </w:p>
    <w:p w14:paraId="0A0B8D18" w14:textId="751DE062" w:rsidR="003822F3" w:rsidRPr="00345EDC" w:rsidRDefault="003822F3" w:rsidP="003822F3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ТЁТЯ ФЕНЯ</w:t>
      </w:r>
    </w:p>
    <w:p w14:paraId="0BDF96DE" w14:textId="6F1DB000" w:rsidR="003822F3" w:rsidRPr="00345EDC" w:rsidRDefault="003822F3" w:rsidP="003822F3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(шепотом)</w:t>
      </w:r>
    </w:p>
    <w:p w14:paraId="3085408E" w14:textId="308C8FCC" w:rsidR="003822F3" w:rsidRPr="00345EDC" w:rsidRDefault="003822F3" w:rsidP="003822F3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Тонька пропала. Проснулась, иду её звать на кухню кашу варить, а койка пустая. Везде посмотрела – нету.</w:t>
      </w:r>
    </w:p>
    <w:p w14:paraId="652CFA94" w14:textId="6C16961D" w:rsidR="003822F3" w:rsidRPr="00345EDC" w:rsidRDefault="003822F3" w:rsidP="003822F3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76B55134" w14:textId="77ABC1FE" w:rsidR="003822F3" w:rsidRPr="00345EDC" w:rsidRDefault="003822F3" w:rsidP="003822F3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А ночью была?</w:t>
      </w:r>
    </w:p>
    <w:p w14:paraId="5485C5EE" w14:textId="62475E63" w:rsidR="003822F3" w:rsidRPr="00345EDC" w:rsidRDefault="003822F3" w:rsidP="003822F3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ТЁТЯ ФЕНЯ</w:t>
      </w:r>
    </w:p>
    <w:p w14:paraId="10CAA1A9" w14:textId="44F5DC6C" w:rsidR="003822F3" w:rsidRPr="00345EDC" w:rsidRDefault="003822F3" w:rsidP="003822F3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А я почём знаю? Я легла уж без ног.</w:t>
      </w:r>
    </w:p>
    <w:p w14:paraId="2B34C49B" w14:textId="479E7D2D" w:rsidR="003822F3" w:rsidRPr="00345EDC" w:rsidRDefault="003822F3" w:rsidP="003822F3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Вера поднимается с кровати</w:t>
      </w:r>
      <w:r w:rsidR="00CA5CC0" w:rsidRPr="00345EDC">
        <w:rPr>
          <w:sz w:val="22"/>
          <w:szCs w:val="22"/>
        </w:rPr>
        <w:t>, потом садиться обратно.</w:t>
      </w:r>
    </w:p>
    <w:p w14:paraId="1153CE62" w14:textId="755A38F8" w:rsidR="003822F3" w:rsidRPr="00345EDC" w:rsidRDefault="003822F3" w:rsidP="003822F3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7EE901F3" w14:textId="3BD8079F" w:rsidR="003822F3" w:rsidRPr="00345EDC" w:rsidRDefault="003822F3" w:rsidP="00CA5CC0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(садиться обратно)</w:t>
      </w:r>
    </w:p>
    <w:p w14:paraId="599BE022" w14:textId="77777777" w:rsidR="003822F3" w:rsidRPr="00345EDC" w:rsidRDefault="003822F3" w:rsidP="003822F3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Когда ж это закончится-то. </w:t>
      </w:r>
    </w:p>
    <w:p w14:paraId="6DD82AB4" w14:textId="77777777" w:rsidR="003822F3" w:rsidRPr="00345EDC" w:rsidRDefault="003822F3" w:rsidP="003822F3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ТЁТЯ ФЕНЯ</w:t>
      </w:r>
    </w:p>
    <w:p w14:paraId="3FFE389D" w14:textId="77777777" w:rsidR="009D7697" w:rsidRPr="00345EDC" w:rsidRDefault="003822F3" w:rsidP="009D7697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Бедовая девка, ох бедовая.</w:t>
      </w:r>
      <w:r w:rsidR="00576786" w:rsidRPr="00345EDC">
        <w:rPr>
          <w:sz w:val="22"/>
          <w:szCs w:val="22"/>
        </w:rPr>
        <w:t xml:space="preserve"> Ни стыда, ни совести, ни помощи…</w:t>
      </w:r>
    </w:p>
    <w:p w14:paraId="2FFA5AE8" w14:textId="6D145498" w:rsidR="00576786" w:rsidRPr="00345EDC" w:rsidRDefault="00576786" w:rsidP="009D7697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Тётя Феня, причитая, уходит из ординаторской. Вера оглядывается на Домку, который зашевелился. Берёт его за руку, он грустно смотрит на мать.</w:t>
      </w:r>
    </w:p>
    <w:p w14:paraId="5D9AA4B5" w14:textId="791E94B6" w:rsidR="00576786" w:rsidRPr="00345EDC" w:rsidRDefault="00576786" w:rsidP="00576786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078AC9D3" w14:textId="5A30A1D8" w:rsidR="00576786" w:rsidRPr="00345EDC" w:rsidRDefault="00576786" w:rsidP="00576786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(наклонившись, тихо)</w:t>
      </w:r>
    </w:p>
    <w:p w14:paraId="7EF01C0A" w14:textId="0EB5449C" w:rsidR="00576786" w:rsidRPr="00345EDC" w:rsidRDefault="00576786" w:rsidP="00576786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Ты как, сынок?</w:t>
      </w:r>
    </w:p>
    <w:p w14:paraId="7035CE3F" w14:textId="32EE6711" w:rsidR="00576786" w:rsidRPr="00345EDC" w:rsidRDefault="00576786" w:rsidP="00576786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ДОМКА</w:t>
      </w:r>
    </w:p>
    <w:p w14:paraId="113CD58B" w14:textId="3845907A" w:rsidR="00576786" w:rsidRPr="00345EDC" w:rsidRDefault="00576786" w:rsidP="00576786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Тоня убежала?</w:t>
      </w:r>
    </w:p>
    <w:p w14:paraId="6CABD7AC" w14:textId="77777777" w:rsidR="00576786" w:rsidRPr="00345EDC" w:rsidRDefault="00576786" w:rsidP="00576786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6BE9353A" w14:textId="7CAEF19D" w:rsidR="00576786" w:rsidRPr="00345EDC" w:rsidRDefault="00576786" w:rsidP="00576786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(тихо)</w:t>
      </w:r>
    </w:p>
    <w:p w14:paraId="41314860" w14:textId="4A8A12AE" w:rsidR="00576786" w:rsidRPr="00345EDC" w:rsidRDefault="00576786" w:rsidP="00576786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Вернётся.</w:t>
      </w:r>
      <w:r w:rsidR="00A158B3" w:rsidRPr="00345EDC">
        <w:rPr>
          <w:sz w:val="22"/>
          <w:szCs w:val="22"/>
        </w:rPr>
        <w:t xml:space="preserve"> </w:t>
      </w:r>
    </w:p>
    <w:p w14:paraId="2409C915" w14:textId="32D9628D" w:rsidR="00576786" w:rsidRPr="00345EDC" w:rsidRDefault="00576786" w:rsidP="00576786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Вера гладит сына по голове в утренней тишине.</w:t>
      </w:r>
    </w:p>
    <w:p w14:paraId="510F9CBA" w14:textId="18388A44" w:rsidR="00576786" w:rsidRPr="00345EDC" w:rsidRDefault="00576786" w:rsidP="004310FD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ДОМКА</w:t>
      </w:r>
    </w:p>
    <w:p w14:paraId="71F79A49" w14:textId="0A272FE8" w:rsidR="00A158B3" w:rsidRPr="00345EDC" w:rsidRDefault="00AF31D6" w:rsidP="004310FD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Мам---</w:t>
      </w:r>
    </w:p>
    <w:p w14:paraId="7CD139EF" w14:textId="0601F163" w:rsidR="00AF31D6" w:rsidRPr="00345EDC" w:rsidRDefault="00AF31D6" w:rsidP="00AF31D6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>ВЕРА</w:t>
      </w:r>
    </w:p>
    <w:p w14:paraId="02CD5D5C" w14:textId="24199DC7" w:rsidR="00AF31D6" w:rsidRPr="00345EDC" w:rsidRDefault="00AF31D6" w:rsidP="004310FD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М-м?</w:t>
      </w:r>
    </w:p>
    <w:p w14:paraId="31FD5816" w14:textId="52E088F7" w:rsidR="00AF31D6" w:rsidRPr="00345EDC" w:rsidRDefault="00AF31D6" w:rsidP="00AF31D6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ДОМКА</w:t>
      </w:r>
    </w:p>
    <w:p w14:paraId="2547E3A2" w14:textId="27A68692" w:rsidR="00AF31D6" w:rsidRPr="00345EDC" w:rsidRDefault="00AF31D6" w:rsidP="00AF31D6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(кивает в сторону Раечки)</w:t>
      </w:r>
    </w:p>
    <w:p w14:paraId="3302B53A" w14:textId="3A85601D" w:rsidR="00AF31D6" w:rsidRPr="00345EDC" w:rsidRDefault="00AF31D6" w:rsidP="004310FD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А ты скажешь?</w:t>
      </w:r>
    </w:p>
    <w:p w14:paraId="05B29D55" w14:textId="507A4425" w:rsidR="00AF31D6" w:rsidRPr="00345EDC" w:rsidRDefault="00AF31D6" w:rsidP="00AF31D6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5F338B95" w14:textId="22A6CE35" w:rsidR="00AF31D6" w:rsidRPr="00345EDC" w:rsidRDefault="00AF31D6" w:rsidP="004310FD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Не сейчас.</w:t>
      </w:r>
    </w:p>
    <w:p w14:paraId="120AC735" w14:textId="64A69D98" w:rsidR="00AF31D6" w:rsidRPr="00345EDC" w:rsidRDefault="00AF31D6" w:rsidP="00AF31D6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ДОМКА</w:t>
      </w:r>
    </w:p>
    <w:p w14:paraId="6EC2FA8C" w14:textId="322107A6" w:rsidR="00AF31D6" w:rsidRPr="00345EDC" w:rsidRDefault="00AF31D6" w:rsidP="004310FD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Мне стыдно, мам. Можно я сам скажу, когда смогу?</w:t>
      </w:r>
    </w:p>
    <w:p w14:paraId="08684F06" w14:textId="01404FEB" w:rsidR="00AF31D6" w:rsidRPr="00345EDC" w:rsidRDefault="00AF31D6" w:rsidP="00AF31D6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7E3989FA" w14:textId="64D45671" w:rsidR="00AF31D6" w:rsidRPr="00345EDC" w:rsidRDefault="00AF31D6" w:rsidP="004310FD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Можно. Даже нужно.</w:t>
      </w:r>
    </w:p>
    <w:p w14:paraId="53C5DD52" w14:textId="77777777" w:rsidR="00DF178D" w:rsidRPr="00345EDC" w:rsidRDefault="00DF178D" w:rsidP="00DF178D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ДОМКА</w:t>
      </w:r>
    </w:p>
    <w:p w14:paraId="550FA1FA" w14:textId="5859125D" w:rsidR="00DF178D" w:rsidRPr="00345EDC" w:rsidRDefault="00DF178D" w:rsidP="004310FD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Хочешь я Тоню пойду поищу?</w:t>
      </w:r>
    </w:p>
    <w:p w14:paraId="7DA0FF44" w14:textId="4B311118" w:rsidR="00DF178D" w:rsidRPr="00345EDC" w:rsidRDefault="00DF178D" w:rsidP="00DF178D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55D58332" w14:textId="5538F740" w:rsidR="00DF178D" w:rsidRPr="00345EDC" w:rsidRDefault="00DF178D" w:rsidP="004310FD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Да где искать-то, сынок. Будь тут. Важный день сегодня.</w:t>
      </w:r>
    </w:p>
    <w:p w14:paraId="0B6519C0" w14:textId="03BD3437" w:rsidR="00DF178D" w:rsidRPr="00345EDC" w:rsidRDefault="00DF178D" w:rsidP="00DF178D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ДОМКА</w:t>
      </w:r>
    </w:p>
    <w:p w14:paraId="78749B0B" w14:textId="29D5C905" w:rsidR="00DF178D" w:rsidRPr="00345EDC" w:rsidRDefault="00DF178D" w:rsidP="00DF178D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Боишься, мам?</w:t>
      </w:r>
    </w:p>
    <w:p w14:paraId="165D639D" w14:textId="1CB2BFE6" w:rsidR="00DF178D" w:rsidRPr="00345EDC" w:rsidRDefault="00DF178D" w:rsidP="00DF178D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7EE19890" w14:textId="5F6794BB" w:rsidR="00DF178D" w:rsidRPr="00345EDC" w:rsidRDefault="00DF178D" w:rsidP="00DF178D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(подумав)</w:t>
      </w:r>
    </w:p>
    <w:p w14:paraId="5A7A8926" w14:textId="67E71A7A" w:rsidR="00DF178D" w:rsidRPr="00345EDC" w:rsidRDefault="00DF178D" w:rsidP="004310FD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Не-а.</w:t>
      </w:r>
    </w:p>
    <w:p w14:paraId="4AEA59CA" w14:textId="65E76629" w:rsidR="00295430" w:rsidRPr="00345EDC" w:rsidRDefault="00295430" w:rsidP="00295430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Домка улыбается, гордясь маминой смелостью.</w:t>
      </w:r>
    </w:p>
    <w:p w14:paraId="783F381A" w14:textId="337609C4" w:rsidR="0036458A" w:rsidRPr="00345EDC" w:rsidRDefault="007E6455" w:rsidP="0036458A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36458A" w:rsidRPr="00345EDC">
        <w:rPr>
          <w:sz w:val="22"/>
          <w:szCs w:val="22"/>
        </w:rPr>
        <w:t>-</w:t>
      </w:r>
      <w:r w:rsidR="009D7697" w:rsidRPr="00345EDC">
        <w:rPr>
          <w:sz w:val="22"/>
          <w:szCs w:val="22"/>
        </w:rPr>
        <w:t>7</w:t>
      </w:r>
      <w:r w:rsidR="0036458A" w:rsidRPr="00345EDC">
        <w:rPr>
          <w:sz w:val="22"/>
          <w:szCs w:val="22"/>
        </w:rPr>
        <w:t xml:space="preserve">. ИНТ. ШКОЛА. </w:t>
      </w:r>
      <w:r w:rsidR="00C81B82" w:rsidRPr="00345EDC">
        <w:rPr>
          <w:sz w:val="22"/>
          <w:szCs w:val="22"/>
        </w:rPr>
        <w:t>актовый зал</w:t>
      </w:r>
      <w:r w:rsidR="0036458A" w:rsidRPr="00345EDC">
        <w:rPr>
          <w:sz w:val="22"/>
          <w:szCs w:val="22"/>
        </w:rPr>
        <w:t xml:space="preserve">. </w:t>
      </w:r>
      <w:r w:rsidR="00CF027D" w:rsidRPr="00345EDC">
        <w:rPr>
          <w:sz w:val="22"/>
          <w:szCs w:val="22"/>
        </w:rPr>
        <w:t>УТРО</w:t>
      </w:r>
      <w:r w:rsidR="0036458A" w:rsidRPr="00345EDC">
        <w:rPr>
          <w:sz w:val="22"/>
          <w:szCs w:val="22"/>
        </w:rPr>
        <w:t>.</w:t>
      </w:r>
    </w:p>
    <w:p w14:paraId="2C7FB05F" w14:textId="0C830435" w:rsidR="0036458A" w:rsidRPr="00345EDC" w:rsidRDefault="0036458A" w:rsidP="0036458A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Шоненнберг внимательно осматривает </w:t>
      </w:r>
      <w:r w:rsidR="00C81B82" w:rsidRPr="00345EDC">
        <w:rPr>
          <w:sz w:val="22"/>
          <w:szCs w:val="22"/>
        </w:rPr>
        <w:t xml:space="preserve">воспалённый </w:t>
      </w:r>
      <w:r w:rsidRPr="00345EDC">
        <w:rPr>
          <w:sz w:val="22"/>
          <w:szCs w:val="22"/>
        </w:rPr>
        <w:t>шов на животе Василька. В спортзале школы, которая теперь стала одной большой палатой</w:t>
      </w:r>
      <w:r w:rsidR="003F4DF4" w:rsidRPr="00345EDC">
        <w:rPr>
          <w:sz w:val="22"/>
          <w:szCs w:val="22"/>
        </w:rPr>
        <w:t>,</w:t>
      </w:r>
      <w:r w:rsidRPr="00345EDC">
        <w:rPr>
          <w:sz w:val="22"/>
          <w:szCs w:val="22"/>
        </w:rPr>
        <w:t xml:space="preserve"> лежат пациенты, многие с температурой.</w:t>
      </w:r>
      <w:r w:rsidR="00EC247D" w:rsidRPr="00345EDC">
        <w:rPr>
          <w:sz w:val="22"/>
          <w:szCs w:val="22"/>
        </w:rPr>
        <w:t xml:space="preserve"> Сухохлебов</w:t>
      </w:r>
      <w:r w:rsidR="0030475E" w:rsidRPr="00345EDC">
        <w:rPr>
          <w:sz w:val="22"/>
          <w:szCs w:val="22"/>
        </w:rPr>
        <w:t xml:space="preserve">, лежащий </w:t>
      </w:r>
      <w:r w:rsidR="00EC247D" w:rsidRPr="00345EDC">
        <w:rPr>
          <w:sz w:val="22"/>
          <w:szCs w:val="22"/>
        </w:rPr>
        <w:t xml:space="preserve"> неподалёку</w:t>
      </w:r>
      <w:r w:rsidR="0030475E" w:rsidRPr="00345EDC">
        <w:rPr>
          <w:sz w:val="22"/>
          <w:szCs w:val="22"/>
        </w:rPr>
        <w:t xml:space="preserve">, </w:t>
      </w:r>
      <w:r w:rsidR="00EC247D" w:rsidRPr="00345EDC">
        <w:rPr>
          <w:sz w:val="22"/>
          <w:szCs w:val="22"/>
        </w:rPr>
        <w:t>наблюдает за немцем.</w:t>
      </w:r>
    </w:p>
    <w:p w14:paraId="3F2B1255" w14:textId="77777777" w:rsidR="0036458A" w:rsidRPr="00345EDC" w:rsidRDefault="0036458A" w:rsidP="0036458A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Шонненберг</w:t>
      </w:r>
    </w:p>
    <w:p w14:paraId="05A82E01" w14:textId="7A12D0A7" w:rsidR="0036458A" w:rsidRPr="00345EDC" w:rsidRDefault="0036458A" w:rsidP="0036458A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(строго)</w:t>
      </w:r>
    </w:p>
    <w:p w14:paraId="726B1ADF" w14:textId="4D50417A" w:rsidR="0036458A" w:rsidRPr="00345EDC" w:rsidRDefault="0036458A" w:rsidP="0036458A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То мой пациент, перетонит. Бардзо пуохо выглонда рана, пани. </w:t>
      </w:r>
    </w:p>
    <w:p w14:paraId="14D4F591" w14:textId="4D43E5C7" w:rsidR="0036458A" w:rsidRPr="00345EDC" w:rsidRDefault="0036458A" w:rsidP="0036458A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Вера разводит руками. Ид</w:t>
      </w:r>
      <w:r w:rsidR="00B63C16" w:rsidRPr="00345EDC">
        <w:rPr>
          <w:sz w:val="22"/>
          <w:szCs w:val="22"/>
        </w:rPr>
        <w:t>у</w:t>
      </w:r>
      <w:r w:rsidRPr="00345EDC">
        <w:rPr>
          <w:sz w:val="22"/>
          <w:szCs w:val="22"/>
        </w:rPr>
        <w:t>т вдоль прохода.</w:t>
      </w:r>
    </w:p>
    <w:p w14:paraId="22548F7E" w14:textId="05F14AF3" w:rsidR="0036458A" w:rsidRPr="00345EDC" w:rsidRDefault="0036458A" w:rsidP="0036458A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6A4B3130" w14:textId="10F5262B" w:rsidR="0036458A" w:rsidRPr="00345EDC" w:rsidRDefault="0036458A" w:rsidP="0036458A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Я знаю. Но плохо едят. Нет продуктов. Нет сил. Раны не заживают.</w:t>
      </w:r>
    </w:p>
    <w:p w14:paraId="5FF75BD0" w14:textId="77777777" w:rsidR="0036458A" w:rsidRPr="00345EDC" w:rsidRDefault="0036458A" w:rsidP="0036458A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Шонненберг</w:t>
      </w:r>
    </w:p>
    <w:p w14:paraId="2F8A2350" w14:textId="77777777" w:rsidR="0036458A" w:rsidRPr="00345EDC" w:rsidRDefault="0036458A" w:rsidP="0036458A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Оберфюрер бенде зол.</w:t>
      </w:r>
    </w:p>
    <w:p w14:paraId="45FA468C" w14:textId="77777777" w:rsidR="0036458A" w:rsidRPr="00345EDC" w:rsidRDefault="0036458A" w:rsidP="0036458A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2D714D0A" w14:textId="60C1CC09" w:rsidR="0036458A" w:rsidRPr="00345EDC" w:rsidRDefault="00F36355" w:rsidP="0036458A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Ну давайте я пойду, если нужно---</w:t>
      </w:r>
    </w:p>
    <w:p w14:paraId="2BF137D3" w14:textId="338AED32" w:rsidR="0036458A" w:rsidRPr="00345EDC" w:rsidRDefault="0036458A" w:rsidP="0036458A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Шоненнберг улыбается.</w:t>
      </w:r>
    </w:p>
    <w:p w14:paraId="3773F545" w14:textId="77777777" w:rsidR="0036458A" w:rsidRPr="00345EDC" w:rsidRDefault="0036458A" w:rsidP="0036458A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>Шонненберг</w:t>
      </w:r>
    </w:p>
    <w:p w14:paraId="2709A10B" w14:textId="76951C79" w:rsidR="0036458A" w:rsidRPr="00345EDC" w:rsidRDefault="0036458A" w:rsidP="0036458A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Нет. Пани докторка потшебна тутай.</w:t>
      </w:r>
    </w:p>
    <w:p w14:paraId="5CB0A471" w14:textId="05BD552E" w:rsidR="0036458A" w:rsidRPr="00345EDC" w:rsidRDefault="0036458A" w:rsidP="0036458A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Доходят до Толика, Шоненнберг останавливается. Вера вынуждена показать его ногу, убрав повязку.</w:t>
      </w:r>
    </w:p>
    <w:p w14:paraId="054DDF5D" w14:textId="46512804" w:rsidR="0036458A" w:rsidRPr="00345EDC" w:rsidRDefault="0036458A" w:rsidP="0036458A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655BC8C8" w14:textId="5A4E254C" w:rsidR="0036458A" w:rsidRPr="00345EDC" w:rsidRDefault="0036458A" w:rsidP="0036458A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Помогал мне, и---</w:t>
      </w:r>
    </w:p>
    <w:p w14:paraId="439FD5AB" w14:textId="554FB7CE" w:rsidR="0036458A" w:rsidRPr="00345EDC" w:rsidRDefault="0036458A" w:rsidP="0036458A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(показывает рукой)</w:t>
      </w:r>
    </w:p>
    <w:p w14:paraId="58D04593" w14:textId="41728EB9" w:rsidR="0036458A" w:rsidRPr="00345EDC" w:rsidRDefault="0036458A" w:rsidP="0036458A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-уронил инструменты, и вот, пожалуйста.</w:t>
      </w:r>
    </w:p>
    <w:p w14:paraId="5B0CB695" w14:textId="1E42E07B" w:rsidR="0036458A" w:rsidRPr="00345EDC" w:rsidRDefault="0036458A" w:rsidP="0036458A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Шоненнберг внимательно осматривает рану, Толик слишком нервничает</w:t>
      </w:r>
      <w:r w:rsidR="0097722E" w:rsidRPr="00345EDC">
        <w:rPr>
          <w:sz w:val="22"/>
          <w:szCs w:val="22"/>
        </w:rPr>
        <w:t>, встречается взглядом с Шоненнбергом. Немец выпрямляется, окидывает взглядом зал, поворачивается к Вере.</w:t>
      </w:r>
    </w:p>
    <w:p w14:paraId="641A854F" w14:textId="1D464868" w:rsidR="0036458A" w:rsidRPr="00345EDC" w:rsidRDefault="0036458A" w:rsidP="0036458A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ШОНЕННБЕРГ</w:t>
      </w:r>
    </w:p>
    <w:p w14:paraId="3F69F890" w14:textId="0EA87DDD" w:rsidR="0036458A" w:rsidRPr="00345EDC" w:rsidRDefault="0036458A" w:rsidP="0036458A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То не смертельна рана. Идэт до фабрИки.</w:t>
      </w:r>
    </w:p>
    <w:p w14:paraId="3B014BCB" w14:textId="77777777" w:rsidR="0036458A" w:rsidRPr="00345EDC" w:rsidRDefault="0036458A" w:rsidP="0036458A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3036A268" w14:textId="06AA9BA4" w:rsidR="0036458A" w:rsidRPr="00345EDC" w:rsidRDefault="0036458A" w:rsidP="0036458A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Ой да зачем он вам нужен, такой растяпа, доктор Шоненнберг</w:t>
      </w:r>
      <w:r w:rsidR="0097722E" w:rsidRPr="00345EDC">
        <w:rPr>
          <w:sz w:val="22"/>
          <w:szCs w:val="22"/>
        </w:rPr>
        <w:t>?</w:t>
      </w:r>
      <w:r w:rsidRPr="00345EDC">
        <w:rPr>
          <w:sz w:val="22"/>
          <w:szCs w:val="22"/>
        </w:rPr>
        <w:t>!</w:t>
      </w:r>
    </w:p>
    <w:p w14:paraId="2B251AA1" w14:textId="77777777" w:rsidR="0097722E" w:rsidRPr="00345EDC" w:rsidRDefault="0097722E" w:rsidP="0097722E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ШОНЕННБЕРГ</w:t>
      </w:r>
    </w:p>
    <w:p w14:paraId="2D54D9C0" w14:textId="0B6A2E24" w:rsidR="0097722E" w:rsidRPr="00345EDC" w:rsidRDefault="0097722E" w:rsidP="00CA5CC0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(игнорирует</w:t>
      </w:r>
      <w:r w:rsidR="00CA5CC0" w:rsidRPr="00345EDC">
        <w:rPr>
          <w:sz w:val="22"/>
          <w:szCs w:val="22"/>
        </w:rPr>
        <w:t xml:space="preserve">, </w:t>
      </w:r>
      <w:r w:rsidRPr="00345EDC">
        <w:rPr>
          <w:sz w:val="22"/>
          <w:szCs w:val="22"/>
        </w:rPr>
        <w:t>смотрит на часы, кивает на Толика)</w:t>
      </w:r>
    </w:p>
    <w:p w14:paraId="7A871C69" w14:textId="18AC3237" w:rsidR="0097722E" w:rsidRPr="00345EDC" w:rsidRDefault="0097722E" w:rsidP="0097722E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Выписанье пациента. </w:t>
      </w:r>
    </w:p>
    <w:p w14:paraId="6B662ED9" w14:textId="41586397" w:rsidR="00EC247D" w:rsidRPr="00345EDC" w:rsidRDefault="001E599F" w:rsidP="00EC247D">
      <w:pPr>
        <w:pStyle w:val="aff4"/>
        <w:rPr>
          <w:sz w:val="22"/>
          <w:szCs w:val="22"/>
        </w:rPr>
      </w:pPr>
      <w:r>
        <w:rPr>
          <w:sz w:val="22"/>
          <w:szCs w:val="22"/>
        </w:rPr>
        <w:t>Вера с грустью смотрит на встревоженного Толика.</w:t>
      </w:r>
    </w:p>
    <w:p w14:paraId="3475D446" w14:textId="4846D12A" w:rsidR="00CA5CC0" w:rsidRPr="00345EDC" w:rsidRDefault="00CA5CC0" w:rsidP="00CA5CC0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3F6CFAA0" w14:textId="39C82498" w:rsidR="00CA5CC0" w:rsidRDefault="001E599F" w:rsidP="00CA5CC0">
      <w:pPr>
        <w:pStyle w:val="aff6"/>
        <w:rPr>
          <w:sz w:val="22"/>
          <w:szCs w:val="22"/>
        </w:rPr>
      </w:pPr>
      <w:r>
        <w:rPr>
          <w:sz w:val="22"/>
          <w:szCs w:val="22"/>
        </w:rPr>
        <w:t>Собирайся, Толик.</w:t>
      </w:r>
    </w:p>
    <w:p w14:paraId="4E30A373" w14:textId="3AFB5083" w:rsidR="001E599F" w:rsidRDefault="001E599F" w:rsidP="001E599F">
      <w:pPr>
        <w:pStyle w:val="aff6"/>
        <w:ind w:left="0"/>
        <w:rPr>
          <w:sz w:val="22"/>
          <w:szCs w:val="22"/>
        </w:rPr>
      </w:pPr>
    </w:p>
    <w:p w14:paraId="564C9458" w14:textId="59EAC4ED" w:rsidR="001E599F" w:rsidRPr="00345EDC" w:rsidRDefault="001E599F" w:rsidP="001E599F">
      <w:pPr>
        <w:pStyle w:val="aff6"/>
        <w:ind w:left="0"/>
        <w:rPr>
          <w:sz w:val="22"/>
          <w:szCs w:val="22"/>
        </w:rPr>
      </w:pPr>
      <w:r>
        <w:rPr>
          <w:sz w:val="22"/>
          <w:szCs w:val="22"/>
        </w:rPr>
        <w:t>Он выбирается из постели.</w:t>
      </w:r>
    </w:p>
    <w:p w14:paraId="679D51F5" w14:textId="0FA5CA6E" w:rsidR="00CA5CC0" w:rsidRPr="00345EDC" w:rsidRDefault="007E6455" w:rsidP="00CA5CC0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CA5CC0" w:rsidRPr="00345EDC">
        <w:rPr>
          <w:sz w:val="22"/>
          <w:szCs w:val="22"/>
        </w:rPr>
        <w:t>-</w:t>
      </w:r>
      <w:r>
        <w:rPr>
          <w:sz w:val="22"/>
          <w:szCs w:val="22"/>
        </w:rPr>
        <w:t>8</w:t>
      </w:r>
      <w:r w:rsidR="00CA5CC0" w:rsidRPr="00345EDC">
        <w:rPr>
          <w:sz w:val="22"/>
          <w:szCs w:val="22"/>
        </w:rPr>
        <w:t xml:space="preserve">. НАТ./ИНТ. </w:t>
      </w:r>
      <w:r w:rsidR="00C633AE" w:rsidRPr="00345EDC">
        <w:rPr>
          <w:sz w:val="22"/>
          <w:szCs w:val="22"/>
        </w:rPr>
        <w:t>ШКОЛА</w:t>
      </w:r>
      <w:r w:rsidR="00CA5CC0" w:rsidRPr="00345EDC">
        <w:rPr>
          <w:sz w:val="22"/>
          <w:szCs w:val="22"/>
        </w:rPr>
        <w:t>.</w:t>
      </w:r>
      <w:r w:rsidR="00C633AE" w:rsidRPr="00345EDC">
        <w:rPr>
          <w:sz w:val="22"/>
          <w:szCs w:val="22"/>
        </w:rPr>
        <w:t xml:space="preserve"> ПРИСТРОЙКА./ХОЛЛ.</w:t>
      </w:r>
      <w:r w:rsidR="00CA5CC0" w:rsidRPr="00345EDC">
        <w:rPr>
          <w:sz w:val="22"/>
          <w:szCs w:val="22"/>
        </w:rPr>
        <w:t xml:space="preserve"> </w:t>
      </w:r>
      <w:r w:rsidR="00CF027D" w:rsidRPr="00345EDC">
        <w:rPr>
          <w:sz w:val="22"/>
          <w:szCs w:val="22"/>
        </w:rPr>
        <w:t>ДЕНЬ</w:t>
      </w:r>
    </w:p>
    <w:p w14:paraId="21D4C403" w14:textId="395006A5" w:rsidR="00DD3C31" w:rsidRDefault="00CA5CC0" w:rsidP="001E599F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Вера </w:t>
      </w:r>
      <w:r w:rsidR="00DD3C31" w:rsidRPr="00345EDC">
        <w:rPr>
          <w:sz w:val="22"/>
          <w:szCs w:val="22"/>
        </w:rPr>
        <w:t xml:space="preserve">смотрит в окно, </w:t>
      </w:r>
      <w:r w:rsidRPr="00345EDC">
        <w:rPr>
          <w:sz w:val="22"/>
          <w:szCs w:val="22"/>
        </w:rPr>
        <w:t xml:space="preserve">на отряд рабочих, который уводят со школьного двора, в сопровождении немецких солдат. Среди них Толик. </w:t>
      </w:r>
    </w:p>
    <w:p w14:paraId="4E1BBEA2" w14:textId="6E6415A8" w:rsidR="001E599F" w:rsidRPr="00345EDC" w:rsidRDefault="001E599F" w:rsidP="001E599F">
      <w:pPr>
        <w:pStyle w:val="aff4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СУХОХЛЕБОВ</w:t>
      </w:r>
    </w:p>
    <w:p w14:paraId="61AAD197" w14:textId="3F70679D" w:rsidR="00DD3C31" w:rsidRPr="00345EDC" w:rsidRDefault="009D7697" w:rsidP="00DD3C31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Вера, </w:t>
      </w:r>
      <w:r w:rsidR="001E599F">
        <w:rPr>
          <w:sz w:val="22"/>
          <w:szCs w:val="22"/>
        </w:rPr>
        <w:t>ты щас собираешься</w:t>
      </w:r>
      <w:r w:rsidRPr="00345EDC">
        <w:rPr>
          <w:sz w:val="22"/>
          <w:szCs w:val="22"/>
        </w:rPr>
        <w:t xml:space="preserve">, </w:t>
      </w:r>
      <w:r w:rsidR="001E599F">
        <w:rPr>
          <w:sz w:val="22"/>
          <w:szCs w:val="22"/>
        </w:rPr>
        <w:t>идешь</w:t>
      </w:r>
      <w:r w:rsidRPr="00345EDC">
        <w:rPr>
          <w:sz w:val="22"/>
          <w:szCs w:val="22"/>
        </w:rPr>
        <w:t xml:space="preserve"> на завод</w:t>
      </w:r>
      <w:r w:rsidR="00DD3C31" w:rsidRPr="00345EDC">
        <w:rPr>
          <w:sz w:val="22"/>
          <w:szCs w:val="22"/>
        </w:rPr>
        <w:t xml:space="preserve">, </w:t>
      </w:r>
      <w:r w:rsidR="001E599F">
        <w:rPr>
          <w:sz w:val="22"/>
          <w:szCs w:val="22"/>
        </w:rPr>
        <w:t>находишь свекра и все это дело отменяешь, поняла меня? Мы не справимся с немцами в одиночку.</w:t>
      </w:r>
    </w:p>
    <w:p w14:paraId="55938F07" w14:textId="1A309775" w:rsidR="00DD3C31" w:rsidRPr="00345EDC" w:rsidRDefault="00DD3C31" w:rsidP="00DD3C31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0C129B87" w14:textId="5E15A24E" w:rsidR="00DD3C31" w:rsidRDefault="00DD3C31" w:rsidP="00DD3C31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Нет.</w:t>
      </w:r>
      <w:r w:rsidR="001E599F">
        <w:rPr>
          <w:sz w:val="22"/>
          <w:szCs w:val="22"/>
        </w:rPr>
        <w:t xml:space="preserve"> Ночью Тоня сбежала. Видимо, в ставку отправилась. Так что мы не одни. Я уверена, нам помогут.</w:t>
      </w:r>
    </w:p>
    <w:p w14:paraId="7F006CB7" w14:textId="4E579547" w:rsidR="001E599F" w:rsidRDefault="001E599F" w:rsidP="001E599F">
      <w:pPr>
        <w:pStyle w:val="aff6"/>
        <w:ind w:left="0"/>
        <w:rPr>
          <w:sz w:val="22"/>
          <w:szCs w:val="22"/>
        </w:rPr>
      </w:pPr>
    </w:p>
    <w:p w14:paraId="44850F98" w14:textId="0C204085" w:rsidR="001E599F" w:rsidRPr="00345EDC" w:rsidRDefault="007E6455" w:rsidP="001E599F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1E599F" w:rsidRPr="00345EDC">
        <w:rPr>
          <w:sz w:val="22"/>
          <w:szCs w:val="22"/>
        </w:rPr>
        <w:t>-</w:t>
      </w:r>
      <w:r>
        <w:rPr>
          <w:sz w:val="22"/>
          <w:szCs w:val="22"/>
        </w:rPr>
        <w:t>9</w:t>
      </w:r>
      <w:r w:rsidR="001E599F" w:rsidRPr="00345EDC">
        <w:rPr>
          <w:sz w:val="22"/>
          <w:szCs w:val="22"/>
        </w:rPr>
        <w:t>. НАТ. ВАГОНОСТРОИТЕЛЬНЫЙ ЗАВОД. ЦЕХ. УТРО</w:t>
      </w:r>
    </w:p>
    <w:p w14:paraId="3FB41A80" w14:textId="77777777" w:rsidR="001E599F" w:rsidRDefault="001E599F" w:rsidP="001E599F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Петр Петрович на ходу надевает перчатки, подходит к бочкам со смазкой, берет стоящий рядом багор, на него цепляет ведро и запускает в бочки. Достаёт, несёт ведро к станку. Петр Петрович оглядывается: солдаты </w:t>
      </w:r>
      <w:r w:rsidRPr="00345EDC">
        <w:rPr>
          <w:sz w:val="22"/>
          <w:szCs w:val="22"/>
        </w:rPr>
        <w:lastRenderedPageBreak/>
        <w:t>болтают, не смотрят на него. Рядом с ними Белялетдинов отвлекает внимание – роняет что-то, ругается.</w:t>
      </w:r>
      <w:r>
        <w:rPr>
          <w:sz w:val="22"/>
          <w:szCs w:val="22"/>
        </w:rPr>
        <w:t xml:space="preserve"> В него целится солдат. Тот оправдывается.</w:t>
      </w:r>
      <w:r w:rsidRPr="00345EDC">
        <w:rPr>
          <w:sz w:val="22"/>
          <w:szCs w:val="22"/>
        </w:rPr>
        <w:t xml:space="preserve"> </w:t>
      </w:r>
    </w:p>
    <w:p w14:paraId="7B6989FF" w14:textId="77777777" w:rsidR="001E599F" w:rsidRPr="00345EDC" w:rsidRDefault="001E599F" w:rsidP="001E599F">
      <w:pPr>
        <w:pStyle w:val="aff3"/>
        <w:rPr>
          <w:sz w:val="22"/>
          <w:szCs w:val="22"/>
        </w:rPr>
      </w:pPr>
      <w:r>
        <w:rPr>
          <w:sz w:val="22"/>
          <w:szCs w:val="22"/>
        </w:rPr>
        <w:t>БЕЛЯЛЕТДИНОВ</w:t>
      </w:r>
    </w:p>
    <w:p w14:paraId="1ADFF240" w14:textId="77777777" w:rsidR="001E599F" w:rsidRDefault="001E599F" w:rsidP="001E599F">
      <w:pPr>
        <w:pStyle w:val="aff6"/>
        <w:rPr>
          <w:sz w:val="22"/>
          <w:szCs w:val="22"/>
        </w:rPr>
      </w:pPr>
      <w:r>
        <w:rPr>
          <w:sz w:val="22"/>
          <w:szCs w:val="22"/>
        </w:rPr>
        <w:t>Я инженер… инженер…</w:t>
      </w:r>
    </w:p>
    <w:p w14:paraId="1C5D4969" w14:textId="77777777" w:rsidR="001E599F" w:rsidRPr="00345EDC" w:rsidRDefault="001E599F" w:rsidP="001E599F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Петр Петрович достаёт из ведра сверток, разворачивает его, достает взрывчатку, закладывает в станок, начинает протирать станок от следов смазки. </w:t>
      </w:r>
    </w:p>
    <w:p w14:paraId="110694BF" w14:textId="77777777" w:rsidR="001E599F" w:rsidRPr="00345EDC" w:rsidRDefault="001E599F" w:rsidP="001E599F">
      <w:pPr>
        <w:pStyle w:val="aff6"/>
        <w:ind w:left="0"/>
        <w:rPr>
          <w:sz w:val="22"/>
          <w:szCs w:val="22"/>
        </w:rPr>
      </w:pPr>
    </w:p>
    <w:p w14:paraId="1196B334" w14:textId="44FC3A0C" w:rsidR="006868A4" w:rsidRPr="00345EDC" w:rsidRDefault="007E6455" w:rsidP="006868A4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6868A4" w:rsidRPr="00345EDC">
        <w:rPr>
          <w:sz w:val="22"/>
          <w:szCs w:val="22"/>
        </w:rPr>
        <w:t>-</w:t>
      </w:r>
      <w:r>
        <w:rPr>
          <w:sz w:val="22"/>
          <w:szCs w:val="22"/>
        </w:rPr>
        <w:t>10</w:t>
      </w:r>
      <w:r w:rsidR="006868A4" w:rsidRPr="00345EDC">
        <w:rPr>
          <w:sz w:val="22"/>
          <w:szCs w:val="22"/>
        </w:rPr>
        <w:t xml:space="preserve">. НАТ. У ШКОЛЫ. </w:t>
      </w:r>
      <w:r w:rsidR="00CF027D" w:rsidRPr="00345EDC">
        <w:rPr>
          <w:sz w:val="22"/>
          <w:szCs w:val="22"/>
        </w:rPr>
        <w:t>ДЕНЬ</w:t>
      </w:r>
      <w:r w:rsidR="006868A4" w:rsidRPr="00345EDC">
        <w:rPr>
          <w:sz w:val="22"/>
          <w:szCs w:val="22"/>
        </w:rPr>
        <w:t>.</w:t>
      </w:r>
    </w:p>
    <w:p w14:paraId="72E7B99E" w14:textId="7A0E3EE2" w:rsidR="006868A4" w:rsidRPr="00345EDC" w:rsidRDefault="006868A4" w:rsidP="006868A4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Мария Григорьевна и Лида тащат на санках Тоню: бледную, бредящую, закутанную в тулуп, какие-то тряпки.</w:t>
      </w:r>
      <w:r w:rsidR="00B16DF7" w:rsidRPr="00345EDC">
        <w:rPr>
          <w:sz w:val="22"/>
          <w:szCs w:val="22"/>
        </w:rPr>
        <w:t xml:space="preserve"> Вера появляется на крыльце</w:t>
      </w:r>
      <w:r w:rsidR="005C67D5" w:rsidRPr="00345EDC">
        <w:rPr>
          <w:sz w:val="22"/>
          <w:szCs w:val="22"/>
        </w:rPr>
        <w:t>, бежит им на встречу, Сухохлебов за ней.</w:t>
      </w:r>
    </w:p>
    <w:p w14:paraId="0BF38B7B" w14:textId="4F8E0ED7" w:rsidR="005C67D5" w:rsidRPr="00345EDC" w:rsidRDefault="005C67D5" w:rsidP="005C67D5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МАРИЯ ГРИГОРЬЕВНА</w:t>
      </w:r>
    </w:p>
    <w:p w14:paraId="7212564F" w14:textId="552ADB8A" w:rsidR="005C67D5" w:rsidRPr="00345EDC" w:rsidRDefault="005C67D5" w:rsidP="005C67D5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Верочка, девица ваша же, да?</w:t>
      </w:r>
    </w:p>
    <w:p w14:paraId="5AB5FDFC" w14:textId="621F44EB" w:rsidR="005C67D5" w:rsidRPr="00345EDC" w:rsidRDefault="005C67D5" w:rsidP="006868A4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Вера быстро осматривает Тоню</w:t>
      </w:r>
      <w:r w:rsidR="00B63C16" w:rsidRPr="00345EDC">
        <w:rPr>
          <w:sz w:val="22"/>
          <w:szCs w:val="22"/>
        </w:rPr>
        <w:t>, Сухохлебов рядом.</w:t>
      </w:r>
    </w:p>
    <w:p w14:paraId="2F0FE8D1" w14:textId="4E2813E7" w:rsidR="005C67D5" w:rsidRPr="00345EDC" w:rsidRDefault="005C67D5" w:rsidP="005C67D5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ТОНЯ</w:t>
      </w:r>
    </w:p>
    <w:p w14:paraId="2875FFCE" w14:textId="16B1047A" w:rsidR="005C67D5" w:rsidRPr="00345EDC" w:rsidRDefault="005C67D5" w:rsidP="005C67D5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(открыв глаза, тихо)</w:t>
      </w:r>
    </w:p>
    <w:p w14:paraId="78C41312" w14:textId="0968E0B4" w:rsidR="005C67D5" w:rsidRPr="00345EDC" w:rsidRDefault="005C67D5" w:rsidP="005C67D5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Не будет поддержки, доктор Вера---</w:t>
      </w:r>
    </w:p>
    <w:p w14:paraId="7F045E68" w14:textId="3361418B" w:rsidR="00B63C16" w:rsidRPr="00345EDC" w:rsidRDefault="00B63C16" w:rsidP="00B63C16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Вера и Сухохлебов переглядываются.</w:t>
      </w:r>
    </w:p>
    <w:p w14:paraId="56E9583A" w14:textId="11D2CF8C" w:rsidR="005C67D5" w:rsidRPr="00345EDC" w:rsidRDefault="005C67D5" w:rsidP="005C67D5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СУХОХЛЕБОВ</w:t>
      </w:r>
    </w:p>
    <w:p w14:paraId="5F1C9C19" w14:textId="29B37088" w:rsidR="00CA5CC0" w:rsidRPr="00345EDC" w:rsidRDefault="005C67D5" w:rsidP="005C67D5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Как она у вас оказалась?</w:t>
      </w:r>
    </w:p>
    <w:p w14:paraId="289B0E4F" w14:textId="59C394B3" w:rsidR="005C67D5" w:rsidRPr="00345EDC" w:rsidRDefault="005C67D5" w:rsidP="005C67D5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ЛИДА</w:t>
      </w:r>
    </w:p>
    <w:p w14:paraId="289C332F" w14:textId="6C1D264A" w:rsidR="005C67D5" w:rsidRPr="00345EDC" w:rsidRDefault="005C67D5" w:rsidP="005C67D5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Нам её принес</w:t>
      </w:r>
      <w:r w:rsidR="001E599F">
        <w:rPr>
          <w:sz w:val="22"/>
          <w:szCs w:val="22"/>
        </w:rPr>
        <w:t xml:space="preserve"> парень один</w:t>
      </w:r>
      <w:r w:rsidRPr="00345EDC">
        <w:rPr>
          <w:sz w:val="22"/>
          <w:szCs w:val="22"/>
        </w:rPr>
        <w:t>---</w:t>
      </w:r>
    </w:p>
    <w:p w14:paraId="526B2B04" w14:textId="06982B03" w:rsidR="005C67D5" w:rsidRPr="00345EDC" w:rsidRDefault="005C67D5" w:rsidP="005C67D5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МАРИЯ ГРИГОРЬЕВНА</w:t>
      </w:r>
    </w:p>
    <w:p w14:paraId="7811C7C0" w14:textId="77777777" w:rsidR="007B0A65" w:rsidRPr="00345EDC" w:rsidRDefault="005C67D5" w:rsidP="005C67D5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Родненькие, я знаю, что виновата. Хочу исправить всё, пока не поздно. Прощение у Толика вымолить.</w:t>
      </w:r>
    </w:p>
    <w:p w14:paraId="151E08F2" w14:textId="3CBFF176" w:rsidR="007B0A65" w:rsidRPr="00345EDC" w:rsidRDefault="007B0A65" w:rsidP="007B0A65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(тихо)</w:t>
      </w:r>
      <w:r w:rsidR="005C67D5" w:rsidRPr="00345EDC">
        <w:rPr>
          <w:sz w:val="22"/>
          <w:szCs w:val="22"/>
        </w:rPr>
        <w:t xml:space="preserve"> </w:t>
      </w:r>
    </w:p>
    <w:p w14:paraId="7B13B4E4" w14:textId="115FA26A" w:rsidR="005C67D5" w:rsidRPr="00345EDC" w:rsidRDefault="005C67D5" w:rsidP="005C67D5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У Лидки под </w:t>
      </w:r>
      <w:r w:rsidR="001E599F">
        <w:rPr>
          <w:sz w:val="22"/>
          <w:szCs w:val="22"/>
        </w:rPr>
        <w:t>тулупом</w:t>
      </w:r>
      <w:r w:rsidRPr="00345EDC">
        <w:rPr>
          <w:sz w:val="22"/>
          <w:szCs w:val="22"/>
        </w:rPr>
        <w:t xml:space="preserve"> гранаты</w:t>
      </w:r>
      <w:r w:rsidR="00B14A77" w:rsidRPr="00345EDC">
        <w:rPr>
          <w:sz w:val="22"/>
          <w:szCs w:val="22"/>
        </w:rPr>
        <w:t xml:space="preserve"> и шашки тротиловые</w:t>
      </w:r>
      <w:r w:rsidRPr="00345EDC">
        <w:rPr>
          <w:sz w:val="22"/>
          <w:szCs w:val="22"/>
        </w:rPr>
        <w:t xml:space="preserve">, парень ваш передал. </w:t>
      </w:r>
      <w:r w:rsidR="00F36355" w:rsidRPr="00345EDC">
        <w:rPr>
          <w:sz w:val="22"/>
          <w:szCs w:val="22"/>
        </w:rPr>
        <w:t>Мне б с сыном поговорить, пустите?</w:t>
      </w:r>
    </w:p>
    <w:p w14:paraId="1F4CA029" w14:textId="024B66DF" w:rsidR="007F6039" w:rsidRPr="00345EDC" w:rsidRDefault="007F6039" w:rsidP="007F6039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СУХОХЛЕБОВ</w:t>
      </w:r>
    </w:p>
    <w:p w14:paraId="62CA609F" w14:textId="5F59C176" w:rsidR="007F6039" w:rsidRPr="00345EDC" w:rsidRDefault="001E599F" w:rsidP="005C67D5">
      <w:pPr>
        <w:pStyle w:val="aff6"/>
        <w:rPr>
          <w:sz w:val="22"/>
          <w:szCs w:val="22"/>
        </w:rPr>
      </w:pPr>
      <w:r>
        <w:rPr>
          <w:sz w:val="22"/>
          <w:szCs w:val="22"/>
        </w:rPr>
        <w:t>Мать, ты в своем уме?</w:t>
      </w:r>
      <w:r w:rsidR="007F6039" w:rsidRPr="00345EDC">
        <w:rPr>
          <w:sz w:val="22"/>
          <w:szCs w:val="22"/>
        </w:rPr>
        <w:t xml:space="preserve"> На ребёнка гранаты </w:t>
      </w:r>
      <w:r>
        <w:rPr>
          <w:sz w:val="22"/>
          <w:szCs w:val="22"/>
        </w:rPr>
        <w:t>вешать</w:t>
      </w:r>
      <w:r w:rsidR="007F6039" w:rsidRPr="00345EDC">
        <w:rPr>
          <w:sz w:val="22"/>
          <w:szCs w:val="22"/>
        </w:rPr>
        <w:t xml:space="preserve">? </w:t>
      </w:r>
    </w:p>
    <w:p w14:paraId="26AFBC54" w14:textId="05367C71" w:rsidR="00F36355" w:rsidRPr="00345EDC" w:rsidRDefault="00F36355" w:rsidP="00F36355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2F5E4D10" w14:textId="45778491" w:rsidR="00F36355" w:rsidRPr="00345EDC" w:rsidRDefault="00F36355" w:rsidP="005C67D5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Толика немцы забрали. На завод.</w:t>
      </w:r>
    </w:p>
    <w:p w14:paraId="5A9FD0E2" w14:textId="099550F9" w:rsidR="00F36355" w:rsidRPr="00345EDC" w:rsidRDefault="00F36355" w:rsidP="00F36355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МАРИЯ ГРИГОРЬЕВНА</w:t>
      </w:r>
    </w:p>
    <w:p w14:paraId="509052CB" w14:textId="0DD28A93" w:rsidR="00F36355" w:rsidRPr="00345EDC" w:rsidRDefault="00F36355" w:rsidP="00F36355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(ахает)</w:t>
      </w:r>
    </w:p>
    <w:p w14:paraId="5C84AD56" w14:textId="642D6B42" w:rsidR="00F36355" w:rsidRPr="00345EDC" w:rsidRDefault="00F36355" w:rsidP="00F36355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Как? Да как же?</w:t>
      </w:r>
    </w:p>
    <w:p w14:paraId="096566F5" w14:textId="43AD0E6D" w:rsidR="007F6039" w:rsidRPr="00345EDC" w:rsidRDefault="007F6039" w:rsidP="007F6039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ЛИДА</w:t>
      </w:r>
    </w:p>
    <w:p w14:paraId="71BFA680" w14:textId="0BC4D99E" w:rsidR="00D75FAE" w:rsidRPr="00345EDC" w:rsidRDefault="007F6039" w:rsidP="007F6039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Дяденька, </w:t>
      </w:r>
      <w:r w:rsidR="007B0A65" w:rsidRPr="00345EDC">
        <w:rPr>
          <w:sz w:val="22"/>
          <w:szCs w:val="22"/>
        </w:rPr>
        <w:t>ты</w:t>
      </w:r>
      <w:r w:rsidR="00D75FAE" w:rsidRPr="00345EDC">
        <w:rPr>
          <w:sz w:val="22"/>
          <w:szCs w:val="22"/>
        </w:rPr>
        <w:t xml:space="preserve"> Володя?</w:t>
      </w:r>
    </w:p>
    <w:p w14:paraId="1AD9CD4E" w14:textId="35AD2A17" w:rsidR="00D75FAE" w:rsidRPr="00345EDC" w:rsidRDefault="00D75FAE" w:rsidP="00D75FAE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>СУХОХЛЕБОВ</w:t>
      </w:r>
    </w:p>
    <w:p w14:paraId="2FA735AC" w14:textId="78D096AC" w:rsidR="00D75FAE" w:rsidRPr="00345EDC" w:rsidRDefault="00D75FAE" w:rsidP="007F6039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Володя.</w:t>
      </w:r>
    </w:p>
    <w:p w14:paraId="63469C0D" w14:textId="753DFBCF" w:rsidR="00D75FAE" w:rsidRPr="00345EDC" w:rsidRDefault="00D75FAE" w:rsidP="00D75FAE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ЛИДА</w:t>
      </w:r>
    </w:p>
    <w:p w14:paraId="2309FE4D" w14:textId="7DA85EEA" w:rsidR="007F6039" w:rsidRPr="00345EDC" w:rsidRDefault="007F6039" w:rsidP="007F6039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Мудрик сказал</w:t>
      </w:r>
      <w:r w:rsidR="001E599F">
        <w:rPr>
          <w:sz w:val="22"/>
          <w:szCs w:val="22"/>
        </w:rPr>
        <w:t xml:space="preserve">, </w:t>
      </w:r>
      <w:r w:rsidRPr="00345EDC">
        <w:rPr>
          <w:sz w:val="22"/>
          <w:szCs w:val="22"/>
        </w:rPr>
        <w:t>схрон</w:t>
      </w:r>
      <w:r w:rsidR="001E599F">
        <w:rPr>
          <w:sz w:val="22"/>
          <w:szCs w:val="22"/>
        </w:rPr>
        <w:t xml:space="preserve"> на чердаке</w:t>
      </w:r>
      <w:r w:rsidRPr="00345EDC">
        <w:rPr>
          <w:sz w:val="22"/>
          <w:szCs w:val="22"/>
        </w:rPr>
        <w:t>.</w:t>
      </w:r>
    </w:p>
    <w:p w14:paraId="3DA348E4" w14:textId="672CBD1D" w:rsidR="007F6039" w:rsidRDefault="007F6039" w:rsidP="007F6039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Сухохлебов смотрит на девочку, кивает – понял.</w:t>
      </w:r>
      <w:r w:rsidR="001E599F">
        <w:rPr>
          <w:sz w:val="22"/>
          <w:szCs w:val="22"/>
        </w:rPr>
        <w:t xml:space="preserve"> Они с Верой тащат Тоню на санках внутрь. Мария Григорьевна остается во дворе, в полной растерянности.</w:t>
      </w:r>
    </w:p>
    <w:p w14:paraId="71BA0018" w14:textId="77777777" w:rsidR="001E599F" w:rsidRPr="00345EDC" w:rsidRDefault="001E599F" w:rsidP="001E599F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МАРИЯ ГРИГОРЬЕВНА</w:t>
      </w:r>
    </w:p>
    <w:p w14:paraId="3A5FDE39" w14:textId="727136A6" w:rsidR="001E599F" w:rsidRPr="00345EDC" w:rsidRDefault="001E599F" w:rsidP="001E599F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Как</w:t>
      </w:r>
      <w:r>
        <w:rPr>
          <w:sz w:val="22"/>
          <w:szCs w:val="22"/>
        </w:rPr>
        <w:t xml:space="preserve"> забрали?.. Да как же это?..</w:t>
      </w:r>
    </w:p>
    <w:p w14:paraId="4E5CD407" w14:textId="28FA040B" w:rsidR="00B63C16" w:rsidRPr="00345EDC" w:rsidRDefault="007E6455" w:rsidP="00B63C16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B63C16" w:rsidRPr="00345EDC">
        <w:rPr>
          <w:sz w:val="22"/>
          <w:szCs w:val="22"/>
        </w:rPr>
        <w:t>-</w:t>
      </w:r>
      <w:r>
        <w:rPr>
          <w:sz w:val="22"/>
          <w:szCs w:val="22"/>
        </w:rPr>
        <w:t>1</w:t>
      </w:r>
      <w:r w:rsidR="00CF027D" w:rsidRPr="00345EDC">
        <w:rPr>
          <w:sz w:val="22"/>
          <w:szCs w:val="22"/>
        </w:rPr>
        <w:t>1</w:t>
      </w:r>
      <w:r w:rsidR="00B63C16" w:rsidRPr="00345EDC">
        <w:rPr>
          <w:sz w:val="22"/>
          <w:szCs w:val="22"/>
        </w:rPr>
        <w:t>. НАТ. ВАГОНОСТРОИТЕЛЬНЫЙ ЗАВОД.</w:t>
      </w:r>
      <w:r w:rsidR="00C633AE" w:rsidRPr="00345EDC">
        <w:rPr>
          <w:sz w:val="22"/>
          <w:szCs w:val="22"/>
        </w:rPr>
        <w:t xml:space="preserve"> ПЛАЦ.</w:t>
      </w:r>
      <w:r w:rsidR="00B63C16" w:rsidRPr="00345EDC">
        <w:rPr>
          <w:sz w:val="22"/>
          <w:szCs w:val="22"/>
        </w:rPr>
        <w:t xml:space="preserve"> ДЕНЬ.</w:t>
      </w:r>
    </w:p>
    <w:p w14:paraId="0DAB5185" w14:textId="77777777" w:rsidR="00D75FAE" w:rsidRPr="00345EDC" w:rsidRDefault="00D75FAE" w:rsidP="00B63C16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Фон-Вейхс щёлкает пальцами в такт музыке. Играет оркестр. </w:t>
      </w:r>
      <w:r w:rsidR="00B63C16" w:rsidRPr="00345EDC">
        <w:rPr>
          <w:sz w:val="22"/>
          <w:szCs w:val="22"/>
        </w:rPr>
        <w:t xml:space="preserve">Во дворе завода расчищен плац перед входом в цех. Солдаты в праздничной форме на построении. Туда-сюда расхаживает довольный ФОН-ВЕЙХС. Поёт Ланская. </w:t>
      </w:r>
    </w:p>
    <w:p w14:paraId="72E5174C" w14:textId="77777777" w:rsidR="00D75FAE" w:rsidRPr="00345EDC" w:rsidRDefault="00B63C16" w:rsidP="00B63C16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Хроникёр пытается успевать запечатлеть этот праздничный день.</w:t>
      </w:r>
    </w:p>
    <w:p w14:paraId="0A42FDF2" w14:textId="68F6D397" w:rsidR="00B63C16" w:rsidRPr="00345EDC" w:rsidRDefault="00C91AFD" w:rsidP="00B63C16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Винокуров </w:t>
      </w:r>
      <w:r w:rsidR="00C633AE" w:rsidRPr="00345EDC">
        <w:rPr>
          <w:sz w:val="22"/>
          <w:szCs w:val="22"/>
        </w:rPr>
        <w:t xml:space="preserve"> периодически свистит в свисток, </w:t>
      </w:r>
      <w:r w:rsidRPr="00345EDC">
        <w:rPr>
          <w:sz w:val="22"/>
          <w:szCs w:val="22"/>
        </w:rPr>
        <w:t>выстр</w:t>
      </w:r>
      <w:r w:rsidR="00C633AE" w:rsidRPr="00345EDC">
        <w:rPr>
          <w:sz w:val="22"/>
          <w:szCs w:val="22"/>
        </w:rPr>
        <w:t>аивая</w:t>
      </w:r>
      <w:r w:rsidRPr="00345EDC">
        <w:rPr>
          <w:sz w:val="22"/>
          <w:szCs w:val="22"/>
        </w:rPr>
        <w:t xml:space="preserve"> рабочих. Рядом с Петром</w:t>
      </w:r>
      <w:r w:rsidR="00D75FAE" w:rsidRPr="00345EDC">
        <w:rPr>
          <w:sz w:val="22"/>
          <w:szCs w:val="22"/>
        </w:rPr>
        <w:t xml:space="preserve"> </w:t>
      </w:r>
      <w:r w:rsidRPr="00345EDC">
        <w:rPr>
          <w:sz w:val="22"/>
          <w:szCs w:val="22"/>
        </w:rPr>
        <w:t>Петровичем держится Толик, который смотрит огромными глазами на всё происходящее.</w:t>
      </w:r>
      <w:r w:rsidR="003C3A84" w:rsidRPr="00345EDC">
        <w:rPr>
          <w:sz w:val="22"/>
          <w:szCs w:val="22"/>
        </w:rPr>
        <w:t xml:space="preserve"> </w:t>
      </w:r>
      <w:r w:rsidR="00D75FAE" w:rsidRPr="00345EDC">
        <w:rPr>
          <w:sz w:val="22"/>
          <w:szCs w:val="22"/>
        </w:rPr>
        <w:t xml:space="preserve">Рядом с рабочими, наряженная в русский </w:t>
      </w:r>
      <w:r w:rsidR="00F36355" w:rsidRPr="00345EDC">
        <w:rPr>
          <w:sz w:val="22"/>
          <w:szCs w:val="22"/>
        </w:rPr>
        <w:t>народный</w:t>
      </w:r>
      <w:r w:rsidR="00D75FAE" w:rsidRPr="00345EDC">
        <w:rPr>
          <w:sz w:val="22"/>
          <w:szCs w:val="22"/>
        </w:rPr>
        <w:t xml:space="preserve"> костюм, женщина с караваем. Винокуров поправляет на ней кокошник. Кюнг сосредоточен, держится рядом с офицерами СС. Шоненнберг общается с мужчинами – военными медиками. Все в волнительном ожидании. </w:t>
      </w:r>
    </w:p>
    <w:p w14:paraId="5E0ACF3E" w14:textId="77777777" w:rsidR="009020D8" w:rsidRPr="00345EDC" w:rsidRDefault="00D75FAE" w:rsidP="00B63C16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На территорию завода </w:t>
      </w:r>
      <w:r w:rsidR="009020D8" w:rsidRPr="00345EDC">
        <w:rPr>
          <w:sz w:val="22"/>
          <w:szCs w:val="22"/>
        </w:rPr>
        <w:t>въезжает</w:t>
      </w:r>
      <w:r w:rsidRPr="00345EDC">
        <w:rPr>
          <w:sz w:val="22"/>
          <w:szCs w:val="22"/>
        </w:rPr>
        <w:t xml:space="preserve"> кавалькада чёрных машин. Все моментально выстраиваются</w:t>
      </w:r>
      <w:r w:rsidR="009020D8" w:rsidRPr="00345EDC">
        <w:rPr>
          <w:sz w:val="22"/>
          <w:szCs w:val="22"/>
        </w:rPr>
        <w:t xml:space="preserve">. Дверь одной из машин открывает офицер и из неё появляется генерал-фельдмаршал НОЙМАНН – строгий, высокий, с острым взглядом. Все находящиеся на территории торжественно зигуют. </w:t>
      </w:r>
    </w:p>
    <w:p w14:paraId="7F506D4E" w14:textId="77777777" w:rsidR="00F36355" w:rsidRPr="00345EDC" w:rsidRDefault="009020D8" w:rsidP="00B63C16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Винокуров командует рабочим повторять за ним. Толик в ужасе, Винокуров строго смотрит на него.</w:t>
      </w:r>
      <w:r w:rsidR="00E63A02" w:rsidRPr="00345EDC">
        <w:rPr>
          <w:sz w:val="22"/>
          <w:szCs w:val="22"/>
        </w:rPr>
        <w:t xml:space="preserve"> </w:t>
      </w:r>
    </w:p>
    <w:p w14:paraId="35788BCB" w14:textId="77777777" w:rsidR="00F36355" w:rsidRPr="00345EDC" w:rsidRDefault="00F36355" w:rsidP="00F36355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ПЁТР ПЕТРОВИЧ</w:t>
      </w:r>
    </w:p>
    <w:p w14:paraId="332D9F39" w14:textId="77777777" w:rsidR="00F36355" w:rsidRPr="00345EDC" w:rsidRDefault="00F36355" w:rsidP="00F36355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(Толику, тихо)</w:t>
      </w:r>
    </w:p>
    <w:p w14:paraId="608DEA53" w14:textId="2E8BA155" w:rsidR="00F36355" w:rsidRPr="00345EDC" w:rsidRDefault="001E599F" w:rsidP="00F36355">
      <w:pPr>
        <w:pStyle w:val="aff6"/>
        <w:rPr>
          <w:sz w:val="22"/>
          <w:szCs w:val="22"/>
        </w:rPr>
      </w:pPr>
      <w:r>
        <w:rPr>
          <w:sz w:val="22"/>
          <w:szCs w:val="22"/>
        </w:rPr>
        <w:t>Руку подними.</w:t>
      </w:r>
    </w:p>
    <w:p w14:paraId="4B0372DF" w14:textId="77777777" w:rsidR="005E4A73" w:rsidRDefault="00F36355" w:rsidP="005E4A73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Толик повторяет, зигует. </w:t>
      </w:r>
      <w:r w:rsidR="00E63A02" w:rsidRPr="00345EDC">
        <w:rPr>
          <w:sz w:val="22"/>
          <w:szCs w:val="22"/>
        </w:rPr>
        <w:t>Всё это снимает хроникёр.</w:t>
      </w:r>
      <w:r w:rsidR="005E4A73">
        <w:rPr>
          <w:sz w:val="22"/>
          <w:szCs w:val="22"/>
        </w:rPr>
        <w:t xml:space="preserve"> </w:t>
      </w:r>
    </w:p>
    <w:p w14:paraId="788390B2" w14:textId="6B2D5C1C" w:rsidR="005E4A73" w:rsidRPr="00345EDC" w:rsidRDefault="005E4A73" w:rsidP="005E4A73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Фельмаршал</w:t>
      </w:r>
      <w:r>
        <w:rPr>
          <w:sz w:val="22"/>
          <w:szCs w:val="22"/>
        </w:rPr>
        <w:t xml:space="preserve"> выходит к толпе. Его</w:t>
      </w:r>
      <w:r w:rsidRPr="00345EDC">
        <w:rPr>
          <w:sz w:val="22"/>
          <w:szCs w:val="22"/>
        </w:rPr>
        <w:t xml:space="preserve"> угощают караваем, Винокуров рядом с ряженой, пытается поймать взгляд Нойманна. Фон-Вейхс докладывает.</w:t>
      </w:r>
    </w:p>
    <w:p w14:paraId="6A52FF7D" w14:textId="77777777" w:rsidR="005E4A73" w:rsidRPr="00345EDC" w:rsidRDefault="005E4A73" w:rsidP="005E4A73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ФОН-ВЕЙХС</w:t>
      </w:r>
    </w:p>
    <w:p w14:paraId="0D203DF2" w14:textId="77777777" w:rsidR="005E4A73" w:rsidRPr="00345EDC" w:rsidRDefault="005E4A73" w:rsidP="005E4A73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(немецкий, бравируя, вытянувшись)</w:t>
      </w:r>
    </w:p>
    <w:p w14:paraId="28F53718" w14:textId="77777777" w:rsidR="005E4A73" w:rsidRPr="00345EDC" w:rsidRDefault="005E4A73" w:rsidP="005E4A73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Генерал-фельдмаршал, завод по производству снарядов в покорённом Верхневолжске готов к запуску. Армия Вермахта, при добровольной поддержке местного населения приложила все силы, чтоб подготовить всё в кратчайшие сроки.</w:t>
      </w:r>
    </w:p>
    <w:p w14:paraId="624F66D0" w14:textId="77777777" w:rsidR="005E4A73" w:rsidRPr="00345EDC" w:rsidRDefault="005E4A73" w:rsidP="005E4A73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>НОЙМАНН</w:t>
      </w:r>
    </w:p>
    <w:p w14:paraId="1B282443" w14:textId="77777777" w:rsidR="005E4A73" w:rsidRPr="00345EDC" w:rsidRDefault="005E4A73" w:rsidP="005E4A73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6E03EAFD" w14:textId="77777777" w:rsidR="005E4A73" w:rsidRPr="00345EDC" w:rsidRDefault="005E4A73" w:rsidP="005E4A73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Звучит прекрасно. Готовьтесь к заслуженному повышению, Отто.</w:t>
      </w:r>
    </w:p>
    <w:p w14:paraId="275AE525" w14:textId="77777777" w:rsidR="005E4A73" w:rsidRPr="00345EDC" w:rsidRDefault="005E4A73" w:rsidP="005E4A73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Фон-Вейхс улыбается, очевидно, что у них тёплые давние отношения. Они жмут друг другу руки после официального приветствия. Офицеры тем временем по-тихоньку заходят в цех – ворота открыты. Винокуров всё ждёт, когда на него обратят внимание.</w:t>
      </w:r>
    </w:p>
    <w:p w14:paraId="65159262" w14:textId="77777777" w:rsidR="005E4A73" w:rsidRPr="00345EDC" w:rsidRDefault="005E4A73" w:rsidP="005E4A73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ФОН-ВЕЙХС</w:t>
      </w:r>
    </w:p>
    <w:p w14:paraId="079DA08F" w14:textId="77777777" w:rsidR="005E4A73" w:rsidRPr="00345EDC" w:rsidRDefault="005E4A73" w:rsidP="005E4A73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45253117" w14:textId="77777777" w:rsidR="005E4A73" w:rsidRPr="00345EDC" w:rsidRDefault="005E4A73" w:rsidP="005E4A73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Хочу тебя познакомить.</w:t>
      </w:r>
    </w:p>
    <w:p w14:paraId="3ED92077" w14:textId="77777777" w:rsidR="005E4A73" w:rsidRPr="00345EDC" w:rsidRDefault="005E4A73" w:rsidP="005E4A73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(подходят к Ланской)</w:t>
      </w:r>
    </w:p>
    <w:p w14:paraId="2ABF384B" w14:textId="77777777" w:rsidR="005E4A73" w:rsidRPr="00345EDC" w:rsidRDefault="005E4A73" w:rsidP="005E4A73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Кира Ланская, актриса.</w:t>
      </w:r>
    </w:p>
    <w:p w14:paraId="04DF5E88" w14:textId="77777777" w:rsidR="005E4A73" w:rsidRPr="00345EDC" w:rsidRDefault="005E4A73" w:rsidP="005E4A73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ЛАНСКАЯ</w:t>
      </w:r>
    </w:p>
    <w:p w14:paraId="083A2D40" w14:textId="77777777" w:rsidR="005E4A73" w:rsidRPr="00345EDC" w:rsidRDefault="005E4A73" w:rsidP="005E4A73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(приподнимает ручку, немецкий)</w:t>
      </w:r>
    </w:p>
    <w:p w14:paraId="3AE69950" w14:textId="77777777" w:rsidR="005E4A73" w:rsidRPr="00345EDC" w:rsidRDefault="005E4A73" w:rsidP="005E4A73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Приветствуем вас на новых землях Великой Германии.</w:t>
      </w:r>
    </w:p>
    <w:p w14:paraId="3B945A38" w14:textId="77777777" w:rsidR="005E4A73" w:rsidRPr="00345EDC" w:rsidRDefault="005E4A73" w:rsidP="005E4A73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НОЙМАНН</w:t>
      </w:r>
    </w:p>
    <w:p w14:paraId="4555ED1C" w14:textId="77777777" w:rsidR="005E4A73" w:rsidRPr="00345EDC" w:rsidRDefault="005E4A73" w:rsidP="005E4A73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(немецкий, целует руку)</w:t>
      </w:r>
    </w:p>
    <w:p w14:paraId="0C76320D" w14:textId="77777777" w:rsidR="005E4A73" w:rsidRPr="00345EDC" w:rsidRDefault="005E4A73" w:rsidP="005E4A73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Знаете немецкий?</w:t>
      </w:r>
    </w:p>
    <w:p w14:paraId="2D6ADF43" w14:textId="77777777" w:rsidR="005E4A73" w:rsidRPr="00345EDC" w:rsidRDefault="005E4A73" w:rsidP="005E4A73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ЛАНСКАЯ</w:t>
      </w:r>
    </w:p>
    <w:p w14:paraId="7803CC34" w14:textId="77777777" w:rsidR="005E4A73" w:rsidRPr="00345EDC" w:rsidRDefault="005E4A73" w:rsidP="005E4A73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44BDCFF1" w14:textId="77777777" w:rsidR="005E4A73" w:rsidRPr="00345EDC" w:rsidRDefault="005E4A73" w:rsidP="005E4A73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Как родной.</w:t>
      </w:r>
    </w:p>
    <w:p w14:paraId="40DF1D81" w14:textId="77777777" w:rsidR="005E4A73" w:rsidRPr="00345EDC" w:rsidRDefault="005E4A73" w:rsidP="005E4A73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Перед обаянием Ланской трудно устоять, Нойманн улыбается, встречаясь взглядом с счастливым Фон-Вейхсом. Фотограф просит Ланскую, Фон-Вейхса и Ноймана развернуться для фотографии. Винокуров пытается протиснуться к ним, но двое солдат перекрывают ему путь. </w:t>
      </w:r>
    </w:p>
    <w:p w14:paraId="783C6E9D" w14:textId="77777777" w:rsidR="005E4A73" w:rsidRPr="00345EDC" w:rsidRDefault="005E4A73" w:rsidP="00B63C16">
      <w:pPr>
        <w:pStyle w:val="aff4"/>
        <w:rPr>
          <w:sz w:val="22"/>
          <w:szCs w:val="22"/>
        </w:rPr>
      </w:pPr>
    </w:p>
    <w:p w14:paraId="4E6AAE97" w14:textId="153EEDF9" w:rsidR="00D511F3" w:rsidRPr="00345EDC" w:rsidRDefault="007E6455" w:rsidP="00D511F3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D511F3" w:rsidRPr="00345EDC">
        <w:rPr>
          <w:sz w:val="22"/>
          <w:szCs w:val="22"/>
        </w:rPr>
        <w:t>-</w:t>
      </w:r>
      <w:r>
        <w:rPr>
          <w:sz w:val="22"/>
          <w:szCs w:val="22"/>
        </w:rPr>
        <w:t>1</w:t>
      </w:r>
      <w:r w:rsidR="00CF027D" w:rsidRPr="00345EDC">
        <w:rPr>
          <w:sz w:val="22"/>
          <w:szCs w:val="22"/>
        </w:rPr>
        <w:t>2</w:t>
      </w:r>
      <w:r w:rsidR="00D511F3" w:rsidRPr="00345EDC">
        <w:rPr>
          <w:sz w:val="22"/>
          <w:szCs w:val="22"/>
        </w:rPr>
        <w:t xml:space="preserve">. ИНТ. ШКОЛА. </w:t>
      </w:r>
      <w:r w:rsidR="00C633AE" w:rsidRPr="00345EDC">
        <w:rPr>
          <w:sz w:val="22"/>
          <w:szCs w:val="22"/>
        </w:rPr>
        <w:t>КАБИНЕТ ПРИЁМА</w:t>
      </w:r>
      <w:r w:rsidR="00D511F3" w:rsidRPr="00345EDC">
        <w:rPr>
          <w:sz w:val="22"/>
          <w:szCs w:val="22"/>
        </w:rPr>
        <w:t>. ДЕНЬ.</w:t>
      </w:r>
    </w:p>
    <w:p w14:paraId="271AAC24" w14:textId="6D7257BB" w:rsidR="00D511F3" w:rsidRDefault="00D511F3" w:rsidP="00D511F3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Тоню уложили на кровать Веры. С ней Сухохлебов, Вера подносит к её лицу вату с нашатырём, потому что девушка постоянно теряет сознание. В дверном проёме стоят Мария Григорьевна и Лида.</w:t>
      </w:r>
    </w:p>
    <w:p w14:paraId="4DD69BD0" w14:textId="3407B309" w:rsidR="005E4A73" w:rsidRPr="00345EDC" w:rsidRDefault="005E4A73" w:rsidP="005E4A73">
      <w:pPr>
        <w:pStyle w:val="aff3"/>
        <w:rPr>
          <w:sz w:val="22"/>
          <w:szCs w:val="22"/>
        </w:rPr>
      </w:pPr>
      <w:r>
        <w:rPr>
          <w:sz w:val="22"/>
          <w:szCs w:val="22"/>
        </w:rPr>
        <w:t>ВЕРА</w:t>
      </w:r>
    </w:p>
    <w:p w14:paraId="569C863C" w14:textId="7DA0BDD6" w:rsidR="005E4A73" w:rsidRPr="00345EDC" w:rsidRDefault="005E4A73" w:rsidP="005E4A73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Тоня, </w:t>
      </w:r>
      <w:r>
        <w:rPr>
          <w:sz w:val="22"/>
          <w:szCs w:val="22"/>
        </w:rPr>
        <w:t>слышишь?</w:t>
      </w:r>
    </w:p>
    <w:p w14:paraId="489CFBD0" w14:textId="28B8FCA9" w:rsidR="00D511F3" w:rsidRPr="00345EDC" w:rsidRDefault="00D511F3" w:rsidP="00D511F3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СУХОХЛЕБОВ</w:t>
      </w:r>
    </w:p>
    <w:p w14:paraId="2D9F1601" w14:textId="39370CFE" w:rsidR="00D511F3" w:rsidRPr="00345EDC" w:rsidRDefault="009D7697" w:rsidP="00D511F3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Ты </w:t>
      </w:r>
      <w:r w:rsidR="005E4A73">
        <w:rPr>
          <w:sz w:val="22"/>
          <w:szCs w:val="22"/>
        </w:rPr>
        <w:t>в ставке</w:t>
      </w:r>
      <w:r w:rsidRPr="00345EDC">
        <w:rPr>
          <w:sz w:val="22"/>
          <w:szCs w:val="22"/>
        </w:rPr>
        <w:t xml:space="preserve"> была?</w:t>
      </w:r>
      <w:r w:rsidR="005E4A73">
        <w:rPr>
          <w:sz w:val="22"/>
          <w:szCs w:val="22"/>
        </w:rPr>
        <w:t xml:space="preserve"> Что Соболев сказал? Говори…</w:t>
      </w:r>
    </w:p>
    <w:p w14:paraId="127202DD" w14:textId="26DBC321" w:rsidR="00D511F3" w:rsidRPr="00345EDC" w:rsidRDefault="00D511F3" w:rsidP="00D511F3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ТОНЯ</w:t>
      </w:r>
    </w:p>
    <w:p w14:paraId="530653A9" w14:textId="4BBFDBE4" w:rsidR="00D511F3" w:rsidRPr="00345EDC" w:rsidRDefault="005E4A73" w:rsidP="00D511F3">
      <w:pPr>
        <w:pStyle w:val="aff6"/>
        <w:rPr>
          <w:sz w:val="22"/>
          <w:szCs w:val="22"/>
        </w:rPr>
      </w:pPr>
      <w:r>
        <w:rPr>
          <w:sz w:val="22"/>
          <w:szCs w:val="22"/>
        </w:rPr>
        <w:t>Он сказал… попросил… отложить диверсию.</w:t>
      </w:r>
      <w:r w:rsidR="00D511F3" w:rsidRPr="00345EDC">
        <w:rPr>
          <w:sz w:val="22"/>
          <w:szCs w:val="22"/>
        </w:rPr>
        <w:t xml:space="preserve"> </w:t>
      </w:r>
      <w:r>
        <w:rPr>
          <w:sz w:val="22"/>
          <w:szCs w:val="22"/>
        </w:rPr>
        <w:t>Но Мудрик с отрядом уже на заводе. Все. Скоро рванет…</w:t>
      </w:r>
    </w:p>
    <w:p w14:paraId="34D13301" w14:textId="68A37125" w:rsidR="00D511F3" w:rsidRPr="00345EDC" w:rsidRDefault="00D511F3" w:rsidP="00D511F3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(хватается за живот)</w:t>
      </w:r>
    </w:p>
    <w:p w14:paraId="4F84AECF" w14:textId="352690A6" w:rsidR="00D511F3" w:rsidRPr="00345EDC" w:rsidRDefault="005E4A73" w:rsidP="00D511F3">
      <w:pPr>
        <w:pStyle w:val="aff6"/>
        <w:rPr>
          <w:sz w:val="22"/>
          <w:szCs w:val="22"/>
        </w:rPr>
      </w:pPr>
      <w:r>
        <w:rPr>
          <w:sz w:val="22"/>
          <w:szCs w:val="22"/>
        </w:rPr>
        <w:t xml:space="preserve">Ай… </w:t>
      </w:r>
      <w:r w:rsidR="00D511F3" w:rsidRPr="00345EDC">
        <w:rPr>
          <w:sz w:val="22"/>
          <w:szCs w:val="22"/>
        </w:rPr>
        <w:t>Мне больно---</w:t>
      </w:r>
    </w:p>
    <w:p w14:paraId="01EDDB92" w14:textId="6115E465" w:rsidR="00D511F3" w:rsidRPr="00345EDC" w:rsidRDefault="00D511F3" w:rsidP="00D511F3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>Вера убирает тряпки, которыми Тоня была замотана. Вся нижняя часть туловища в крови.</w:t>
      </w:r>
    </w:p>
    <w:p w14:paraId="548C1C72" w14:textId="605ACBD9" w:rsidR="00D511F3" w:rsidRPr="00345EDC" w:rsidRDefault="00D511F3" w:rsidP="00D511F3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5FD44692" w14:textId="3A67D4CF" w:rsidR="00D511F3" w:rsidRPr="00345EDC" w:rsidRDefault="005E4A73" w:rsidP="00D511F3">
      <w:pPr>
        <w:pStyle w:val="aff6"/>
        <w:rPr>
          <w:sz w:val="22"/>
          <w:szCs w:val="22"/>
        </w:rPr>
      </w:pPr>
      <w:r>
        <w:rPr>
          <w:sz w:val="22"/>
          <w:szCs w:val="22"/>
        </w:rPr>
        <w:t xml:space="preserve">Тихо-тихо-тихо, сейчас-сейчас-сейчас… </w:t>
      </w:r>
      <w:r w:rsidR="00D511F3" w:rsidRPr="00345EDC">
        <w:rPr>
          <w:sz w:val="22"/>
          <w:szCs w:val="22"/>
        </w:rPr>
        <w:t>господи.</w:t>
      </w:r>
    </w:p>
    <w:p w14:paraId="453AD595" w14:textId="03D7121E" w:rsidR="00D511F3" w:rsidRPr="00345EDC" w:rsidRDefault="00D511F3" w:rsidP="00D511F3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(Сухохлебову)</w:t>
      </w:r>
    </w:p>
    <w:p w14:paraId="13C806EF" w14:textId="77777777" w:rsidR="005E4A73" w:rsidRDefault="005E4A73" w:rsidP="00D511F3">
      <w:pPr>
        <w:pStyle w:val="aff6"/>
        <w:rPr>
          <w:sz w:val="22"/>
          <w:szCs w:val="22"/>
        </w:rPr>
      </w:pPr>
      <w:r>
        <w:rPr>
          <w:sz w:val="22"/>
          <w:szCs w:val="22"/>
        </w:rPr>
        <w:t>Мне</w:t>
      </w:r>
      <w:r w:rsidR="00721E57" w:rsidRPr="00345EDC">
        <w:rPr>
          <w:sz w:val="22"/>
          <w:szCs w:val="22"/>
        </w:rPr>
        <w:t xml:space="preserve"> н</w:t>
      </w:r>
      <w:r>
        <w:rPr>
          <w:sz w:val="22"/>
          <w:szCs w:val="22"/>
        </w:rPr>
        <w:t>адо</w:t>
      </w:r>
      <w:r w:rsidR="00721E57" w:rsidRPr="00345EDC">
        <w:rPr>
          <w:sz w:val="22"/>
          <w:szCs w:val="22"/>
        </w:rPr>
        <w:t xml:space="preserve"> её осмотреть.</w:t>
      </w:r>
      <w:r w:rsidR="00D511F3" w:rsidRPr="00345EDC">
        <w:rPr>
          <w:sz w:val="22"/>
          <w:szCs w:val="22"/>
        </w:rPr>
        <w:t xml:space="preserve"> </w:t>
      </w:r>
    </w:p>
    <w:p w14:paraId="61181F9F" w14:textId="49EB738F" w:rsidR="005E4A73" w:rsidRDefault="005E4A73" w:rsidP="00D511F3">
      <w:pPr>
        <w:pStyle w:val="aff6"/>
        <w:rPr>
          <w:sz w:val="22"/>
          <w:szCs w:val="22"/>
        </w:rPr>
      </w:pPr>
      <w:r>
        <w:rPr>
          <w:sz w:val="22"/>
          <w:szCs w:val="22"/>
        </w:rPr>
        <w:t>Володя, займитесь своим делом. Защищайте нас.</w:t>
      </w:r>
    </w:p>
    <w:p w14:paraId="0F7FA670" w14:textId="7BBEC853" w:rsidR="00D511F3" w:rsidRPr="00345EDC" w:rsidRDefault="00D511F3" w:rsidP="00D511F3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Мария Григорьевна, бегите за Тёть Фене</w:t>
      </w:r>
      <w:r w:rsidR="00787866" w:rsidRPr="00345EDC">
        <w:rPr>
          <w:sz w:val="22"/>
          <w:szCs w:val="22"/>
        </w:rPr>
        <w:t>й</w:t>
      </w:r>
      <w:r w:rsidR="00721E57" w:rsidRPr="00345EDC">
        <w:rPr>
          <w:sz w:val="22"/>
          <w:szCs w:val="22"/>
        </w:rPr>
        <w:t>.</w:t>
      </w:r>
    </w:p>
    <w:p w14:paraId="4FB059A0" w14:textId="3A5C24F0" w:rsidR="00787866" w:rsidRPr="00345EDC" w:rsidRDefault="00CE03A0" w:rsidP="00787866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Мария Григорьевна убегает. </w:t>
      </w:r>
      <w:r w:rsidR="00384713" w:rsidRPr="00345EDC">
        <w:rPr>
          <w:sz w:val="22"/>
          <w:szCs w:val="22"/>
        </w:rPr>
        <w:t>Вера достаёт из шкафа</w:t>
      </w:r>
      <w:r w:rsidR="00F36355" w:rsidRPr="00345EDC">
        <w:rPr>
          <w:sz w:val="22"/>
          <w:szCs w:val="22"/>
        </w:rPr>
        <w:t xml:space="preserve"> трубку</w:t>
      </w:r>
      <w:r w:rsidR="00384713" w:rsidRPr="00345EDC">
        <w:rPr>
          <w:sz w:val="22"/>
          <w:szCs w:val="22"/>
        </w:rPr>
        <w:t xml:space="preserve"> доплер, задирает рубаху Тоне, слушает сердцебиение плода.</w:t>
      </w:r>
      <w:r w:rsidR="00721E57" w:rsidRPr="00345EDC">
        <w:rPr>
          <w:sz w:val="22"/>
          <w:szCs w:val="22"/>
        </w:rPr>
        <w:t xml:space="preserve"> Сухохлебов смотрит на Веру, которой дела нет до всего происходящего, её интересует только жизнь внутри Тони.</w:t>
      </w:r>
    </w:p>
    <w:p w14:paraId="3C45B71E" w14:textId="1A9BB6EC" w:rsidR="00384713" w:rsidRPr="00345EDC" w:rsidRDefault="00384713" w:rsidP="00384713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556786C1" w14:textId="15F1B9A9" w:rsidR="00384713" w:rsidRPr="00345EDC" w:rsidRDefault="00384713" w:rsidP="00384713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(гладит её по руке)</w:t>
      </w:r>
    </w:p>
    <w:p w14:paraId="424C354E" w14:textId="392C1F76" w:rsidR="00384713" w:rsidRPr="00345EDC" w:rsidRDefault="00384713" w:rsidP="00384713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Тонь, бьётся сердечко, бьётся.</w:t>
      </w:r>
      <w:r w:rsidR="00550A7C" w:rsidRPr="00345EDC">
        <w:rPr>
          <w:sz w:val="22"/>
          <w:szCs w:val="22"/>
        </w:rPr>
        <w:t xml:space="preserve"> Будем рожать.</w:t>
      </w:r>
    </w:p>
    <w:p w14:paraId="4BE6B988" w14:textId="77777777" w:rsidR="00550A7C" w:rsidRPr="00345EDC" w:rsidRDefault="00550A7C" w:rsidP="00550A7C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ТОНЯ</w:t>
      </w:r>
    </w:p>
    <w:p w14:paraId="6D688286" w14:textId="77777777" w:rsidR="00550A7C" w:rsidRPr="00345EDC" w:rsidRDefault="00550A7C" w:rsidP="00550A7C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Я не хочу. Пусть умрёт.</w:t>
      </w:r>
    </w:p>
    <w:p w14:paraId="5D645300" w14:textId="77777777" w:rsidR="00550A7C" w:rsidRPr="00345EDC" w:rsidRDefault="00550A7C" w:rsidP="00550A7C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2D92164F" w14:textId="5E7F3825" w:rsidR="00550A7C" w:rsidRPr="00345EDC" w:rsidRDefault="00550A7C" w:rsidP="00550A7C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Прекрати</w:t>
      </w:r>
      <w:r w:rsidR="005E4A73">
        <w:rPr>
          <w:sz w:val="22"/>
          <w:szCs w:val="22"/>
        </w:rPr>
        <w:t>.</w:t>
      </w:r>
      <w:r w:rsidRPr="00345EDC">
        <w:rPr>
          <w:sz w:val="22"/>
          <w:szCs w:val="22"/>
        </w:rPr>
        <w:t xml:space="preserve"> Все и</w:t>
      </w:r>
      <w:r w:rsidR="005E4A73">
        <w:rPr>
          <w:sz w:val="22"/>
          <w:szCs w:val="22"/>
        </w:rPr>
        <w:t xml:space="preserve"> </w:t>
      </w:r>
      <w:r w:rsidRPr="00345EDC">
        <w:rPr>
          <w:sz w:val="22"/>
          <w:szCs w:val="22"/>
        </w:rPr>
        <w:t>так умирают</w:t>
      </w:r>
      <w:r w:rsidR="005E4A73">
        <w:rPr>
          <w:sz w:val="22"/>
          <w:szCs w:val="22"/>
        </w:rPr>
        <w:t>.</w:t>
      </w:r>
      <w:r w:rsidRPr="00345EDC">
        <w:rPr>
          <w:sz w:val="22"/>
          <w:szCs w:val="22"/>
        </w:rPr>
        <w:t xml:space="preserve"> Хоть кто-то должен жить!</w:t>
      </w:r>
    </w:p>
    <w:p w14:paraId="57E1331B" w14:textId="48981F30" w:rsidR="007B0A65" w:rsidRDefault="005E4A73" w:rsidP="007B0A65">
      <w:pPr>
        <w:pStyle w:val="aff4"/>
        <w:rPr>
          <w:sz w:val="22"/>
          <w:szCs w:val="22"/>
        </w:rPr>
      </w:pPr>
      <w:r>
        <w:rPr>
          <w:sz w:val="22"/>
          <w:szCs w:val="22"/>
        </w:rPr>
        <w:t>Сухохлебов оглядывается в растерянности. В это время Лида берет его за руку.</w:t>
      </w:r>
    </w:p>
    <w:p w14:paraId="5AF5C439" w14:textId="75B44243" w:rsidR="005E4A73" w:rsidRPr="00345EDC" w:rsidRDefault="007E6455" w:rsidP="005E4A73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5E4A73" w:rsidRPr="00345EDC">
        <w:rPr>
          <w:sz w:val="22"/>
          <w:szCs w:val="22"/>
        </w:rPr>
        <w:t>-</w:t>
      </w:r>
      <w:r>
        <w:rPr>
          <w:sz w:val="22"/>
          <w:szCs w:val="22"/>
        </w:rPr>
        <w:t>13</w:t>
      </w:r>
      <w:r w:rsidR="005E4A73" w:rsidRPr="00345EDC">
        <w:rPr>
          <w:sz w:val="22"/>
          <w:szCs w:val="22"/>
        </w:rPr>
        <w:t>. НАТ. ШКОЛА. ЛЕСТНИЦА ЭТАЖ 1. ДЕНЬ.</w:t>
      </w:r>
    </w:p>
    <w:p w14:paraId="21759780" w14:textId="3426DE67" w:rsidR="005E4A73" w:rsidRPr="00345EDC" w:rsidRDefault="005E4A73" w:rsidP="005E4A73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Сухохлебов </w:t>
      </w:r>
      <w:r>
        <w:rPr>
          <w:sz w:val="22"/>
          <w:szCs w:val="22"/>
        </w:rPr>
        <w:t xml:space="preserve">оглядывает «население» больницы. </w:t>
      </w:r>
    </w:p>
    <w:p w14:paraId="3741C658" w14:textId="77777777" w:rsidR="005E4A73" w:rsidRPr="00345EDC" w:rsidRDefault="005E4A73" w:rsidP="005E4A73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СУХОХЛЕБОВ</w:t>
      </w:r>
    </w:p>
    <w:p w14:paraId="0EF1527A" w14:textId="79DE337E" w:rsidR="005E4A73" w:rsidRPr="00345EDC" w:rsidRDefault="005E4A73" w:rsidP="005E4A73">
      <w:pPr>
        <w:pStyle w:val="aff6"/>
        <w:rPr>
          <w:sz w:val="22"/>
          <w:szCs w:val="22"/>
        </w:rPr>
      </w:pPr>
      <w:r>
        <w:rPr>
          <w:sz w:val="22"/>
          <w:szCs w:val="22"/>
        </w:rPr>
        <w:t xml:space="preserve">Стрелять кто-то умеет? Давайте, разбирайте оружие, патроны. </w:t>
      </w:r>
    </w:p>
    <w:p w14:paraId="426666F3" w14:textId="1571C745" w:rsidR="007B0A65" w:rsidRPr="00345EDC" w:rsidRDefault="007E6455" w:rsidP="007B0A65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7B0A65" w:rsidRPr="00345EDC">
        <w:rPr>
          <w:sz w:val="22"/>
          <w:szCs w:val="22"/>
        </w:rPr>
        <w:t>-</w:t>
      </w:r>
      <w:r>
        <w:rPr>
          <w:sz w:val="22"/>
          <w:szCs w:val="22"/>
        </w:rPr>
        <w:t>1</w:t>
      </w:r>
      <w:r w:rsidR="00CF027D" w:rsidRPr="00345EDC">
        <w:rPr>
          <w:sz w:val="22"/>
          <w:szCs w:val="22"/>
        </w:rPr>
        <w:t>4</w:t>
      </w:r>
      <w:r w:rsidR="007B0A65" w:rsidRPr="00345EDC">
        <w:rPr>
          <w:sz w:val="22"/>
          <w:szCs w:val="22"/>
        </w:rPr>
        <w:t>. ИНТ. ВАГОНОСТРОИТЕЛЬНЫЙ ЗАВОД. ЦЕХ. ДЕНЬ.</w:t>
      </w:r>
    </w:p>
    <w:p w14:paraId="1DF363C3" w14:textId="6BF13BEA" w:rsidR="007B0A65" w:rsidRPr="00345EDC" w:rsidRDefault="005E4A73" w:rsidP="007B0A65">
      <w:pPr>
        <w:pStyle w:val="aff4"/>
        <w:rPr>
          <w:sz w:val="22"/>
          <w:szCs w:val="22"/>
        </w:rPr>
      </w:pPr>
      <w:r>
        <w:rPr>
          <w:sz w:val="22"/>
          <w:szCs w:val="22"/>
        </w:rPr>
        <w:t>Н</w:t>
      </w:r>
      <w:r w:rsidR="007B0A65" w:rsidRPr="00345EDC">
        <w:rPr>
          <w:sz w:val="22"/>
          <w:szCs w:val="22"/>
        </w:rPr>
        <w:t>емец с кинокамерой и солдат заходят в цех, и пока остальные неспешно осматриваю восстановленный завод</w:t>
      </w:r>
      <w:r w:rsidR="001A621A" w:rsidRPr="00345EDC">
        <w:rPr>
          <w:sz w:val="22"/>
          <w:szCs w:val="22"/>
        </w:rPr>
        <w:t xml:space="preserve"> и общаются</w:t>
      </w:r>
      <w:r w:rsidR="007B0A65" w:rsidRPr="00345EDC">
        <w:rPr>
          <w:sz w:val="22"/>
          <w:szCs w:val="22"/>
        </w:rPr>
        <w:t>, подходят к станкам, устанавливают камеру.</w:t>
      </w:r>
    </w:p>
    <w:p w14:paraId="4FE2ECAE" w14:textId="71E8BC04" w:rsidR="00A369C0" w:rsidRPr="00345EDC" w:rsidRDefault="00A369C0" w:rsidP="00A369C0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ХРОНИКЁР</w:t>
      </w:r>
    </w:p>
    <w:p w14:paraId="7C50D5AB" w14:textId="1198CA70" w:rsidR="00A369C0" w:rsidRPr="00345EDC" w:rsidRDefault="00A369C0" w:rsidP="00A369C0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(горделиво)</w:t>
      </w:r>
    </w:p>
    <w:p w14:paraId="77A80E8E" w14:textId="310B9F50" w:rsidR="00A369C0" w:rsidRPr="00345EDC" w:rsidRDefault="00A369C0" w:rsidP="00A369C0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Скоро по этим лентам покатятся снаряды, Франц.</w:t>
      </w:r>
    </w:p>
    <w:p w14:paraId="578DC658" w14:textId="07DC6378" w:rsidR="00A369C0" w:rsidRPr="00345EDC" w:rsidRDefault="00A369C0" w:rsidP="00A369C0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СОЛДАТ</w:t>
      </w:r>
    </w:p>
    <w:p w14:paraId="4038FEC1" w14:textId="1709EE7F" w:rsidR="00A369C0" w:rsidRDefault="00A369C0" w:rsidP="00A369C0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Быстрее бы уже.</w:t>
      </w:r>
    </w:p>
    <w:p w14:paraId="730F39ED" w14:textId="2A2E375A" w:rsidR="005E4A73" w:rsidRDefault="005E4A73" w:rsidP="005E4A73">
      <w:pPr>
        <w:pStyle w:val="aff6"/>
        <w:ind w:left="0"/>
        <w:rPr>
          <w:sz w:val="22"/>
          <w:szCs w:val="22"/>
        </w:rPr>
      </w:pPr>
    </w:p>
    <w:p w14:paraId="22BC820C" w14:textId="5278B0BC" w:rsidR="005E4A73" w:rsidRPr="00345EDC" w:rsidRDefault="007E6455" w:rsidP="005E4A73">
      <w:pPr>
        <w:pStyle w:val="aff2"/>
        <w:rPr>
          <w:sz w:val="22"/>
          <w:szCs w:val="22"/>
        </w:rPr>
      </w:pPr>
      <w:r>
        <w:rPr>
          <w:sz w:val="22"/>
          <w:szCs w:val="22"/>
        </w:rPr>
        <w:lastRenderedPageBreak/>
        <w:t>5</w:t>
      </w:r>
      <w:r w:rsidR="005E4A73" w:rsidRPr="00345EDC">
        <w:rPr>
          <w:sz w:val="22"/>
          <w:szCs w:val="22"/>
        </w:rPr>
        <w:t>-</w:t>
      </w:r>
      <w:r>
        <w:rPr>
          <w:sz w:val="22"/>
          <w:szCs w:val="22"/>
        </w:rPr>
        <w:t>1</w:t>
      </w:r>
      <w:r w:rsidR="005E4A73" w:rsidRPr="00345EDC">
        <w:rPr>
          <w:sz w:val="22"/>
          <w:szCs w:val="22"/>
        </w:rPr>
        <w:t>5. НАТ. ШКОЛА. ЛЕСТНИЦА ЭТАЖ 1. ДЕНЬ.</w:t>
      </w:r>
    </w:p>
    <w:p w14:paraId="34D5C6B9" w14:textId="77777777" w:rsidR="005E4A73" w:rsidRPr="00345EDC" w:rsidRDefault="005E4A73" w:rsidP="005E4A73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Сухохлебов выдаёт оружие всем, кто готов отстреливаться, в том числе Марусе и Васильку. Оружие разное и советское, и немецкое, всё, что было добыто Мудриком.</w:t>
      </w:r>
    </w:p>
    <w:p w14:paraId="0835822C" w14:textId="77777777" w:rsidR="005E4A73" w:rsidRPr="00345EDC" w:rsidRDefault="005E4A73" w:rsidP="005E4A73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СУХОХЛЕБОВ</w:t>
      </w:r>
    </w:p>
    <w:p w14:paraId="07CF9918" w14:textId="77777777" w:rsidR="005E4A73" w:rsidRPr="00345EDC" w:rsidRDefault="005E4A73" w:rsidP="005E4A73">
      <w:pPr>
        <w:pStyle w:val="aff6"/>
        <w:rPr>
          <w:sz w:val="22"/>
          <w:szCs w:val="22"/>
        </w:rPr>
      </w:pPr>
      <w:r>
        <w:rPr>
          <w:sz w:val="22"/>
          <w:szCs w:val="22"/>
        </w:rPr>
        <w:t>Если кто боится – бегите, прячьтесь. Осуждать не стану.</w:t>
      </w:r>
    </w:p>
    <w:p w14:paraId="4A0E5415" w14:textId="05DB1C09" w:rsidR="005E4A73" w:rsidRDefault="005E4A73" w:rsidP="005E4A73">
      <w:pPr>
        <w:pStyle w:val="aff6"/>
        <w:ind w:left="0"/>
        <w:rPr>
          <w:sz w:val="22"/>
          <w:szCs w:val="22"/>
        </w:rPr>
      </w:pPr>
    </w:p>
    <w:p w14:paraId="4359A4BC" w14:textId="57B88927" w:rsidR="005E4A73" w:rsidRPr="00345EDC" w:rsidRDefault="007E6455" w:rsidP="005E4A73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5E4A73" w:rsidRPr="00345EDC">
        <w:rPr>
          <w:sz w:val="22"/>
          <w:szCs w:val="22"/>
        </w:rPr>
        <w:t>-</w:t>
      </w:r>
      <w:r>
        <w:rPr>
          <w:sz w:val="22"/>
          <w:szCs w:val="22"/>
        </w:rPr>
        <w:t>16</w:t>
      </w:r>
      <w:r w:rsidR="005E4A73" w:rsidRPr="00345EDC">
        <w:rPr>
          <w:sz w:val="22"/>
          <w:szCs w:val="22"/>
        </w:rPr>
        <w:t>. ИНТ. ВАГОНОСТРОИТЕЛЬНЫЙ ЗАВОД. ЦЕХ. ДЕНЬ.</w:t>
      </w:r>
    </w:p>
    <w:p w14:paraId="41CF28B6" w14:textId="7F4C504F" w:rsidR="005E4A73" w:rsidRPr="00345EDC" w:rsidRDefault="005E4A73" w:rsidP="005E4A73">
      <w:pPr>
        <w:pStyle w:val="aff6"/>
        <w:ind w:left="0"/>
        <w:rPr>
          <w:sz w:val="22"/>
          <w:szCs w:val="22"/>
        </w:rPr>
      </w:pPr>
      <w:r>
        <w:rPr>
          <w:sz w:val="22"/>
          <w:szCs w:val="22"/>
        </w:rPr>
        <w:t>Н</w:t>
      </w:r>
      <w:r w:rsidRPr="00345EDC">
        <w:rPr>
          <w:sz w:val="22"/>
          <w:szCs w:val="22"/>
        </w:rPr>
        <w:t xml:space="preserve">емец с кинокамерой и солдат </w:t>
      </w:r>
      <w:r>
        <w:rPr>
          <w:sz w:val="22"/>
          <w:szCs w:val="22"/>
        </w:rPr>
        <w:t>– в цеху.</w:t>
      </w:r>
    </w:p>
    <w:p w14:paraId="28264E25" w14:textId="23677602" w:rsidR="001A621A" w:rsidRPr="00345EDC" w:rsidRDefault="001A621A" w:rsidP="001A621A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ХРОНИКЁР</w:t>
      </w:r>
    </w:p>
    <w:p w14:paraId="4B8C136C" w14:textId="3FBB3118" w:rsidR="001A621A" w:rsidRPr="00345EDC" w:rsidRDefault="001A621A" w:rsidP="001A621A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(немецкий, солдату)</w:t>
      </w:r>
    </w:p>
    <w:p w14:paraId="52812B9C" w14:textId="4983D793" w:rsidR="001A621A" w:rsidRPr="00345EDC" w:rsidRDefault="001A621A" w:rsidP="001A621A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Давай</w:t>
      </w:r>
      <w:r w:rsidR="00A369C0" w:rsidRPr="00345EDC">
        <w:rPr>
          <w:sz w:val="22"/>
          <w:szCs w:val="22"/>
        </w:rPr>
        <w:t xml:space="preserve"> снимем, пока все собираются</w:t>
      </w:r>
      <w:r w:rsidRPr="00345EDC">
        <w:rPr>
          <w:sz w:val="22"/>
          <w:szCs w:val="22"/>
        </w:rPr>
        <w:t>. Нажми кнопку</w:t>
      </w:r>
      <w:r w:rsidR="00CF027D" w:rsidRPr="00345EDC">
        <w:rPr>
          <w:sz w:val="22"/>
          <w:szCs w:val="22"/>
        </w:rPr>
        <w:t>, пусть заработает станок.</w:t>
      </w:r>
    </w:p>
    <w:p w14:paraId="5B97B43B" w14:textId="131390FF" w:rsidR="001A621A" w:rsidRPr="00345EDC" w:rsidRDefault="007E6455" w:rsidP="001A621A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1A621A" w:rsidRPr="00345EDC">
        <w:rPr>
          <w:sz w:val="22"/>
          <w:szCs w:val="22"/>
        </w:rPr>
        <w:t>-</w:t>
      </w:r>
      <w:r>
        <w:rPr>
          <w:sz w:val="22"/>
          <w:szCs w:val="22"/>
        </w:rPr>
        <w:t>17</w:t>
      </w:r>
      <w:r w:rsidR="001A621A" w:rsidRPr="00345EDC">
        <w:rPr>
          <w:sz w:val="22"/>
          <w:szCs w:val="22"/>
        </w:rPr>
        <w:t xml:space="preserve">. НАТ. ШКОЛА. </w:t>
      </w:r>
      <w:r w:rsidR="00DA399F" w:rsidRPr="00345EDC">
        <w:rPr>
          <w:sz w:val="22"/>
          <w:szCs w:val="22"/>
        </w:rPr>
        <w:t>ЛЕСТНИЦА ЭТАЖ 1</w:t>
      </w:r>
      <w:r w:rsidR="001A621A" w:rsidRPr="00345EDC">
        <w:rPr>
          <w:sz w:val="22"/>
          <w:szCs w:val="22"/>
        </w:rPr>
        <w:t>. ДЕНЬ.</w:t>
      </w:r>
    </w:p>
    <w:p w14:paraId="59A8F8AC" w14:textId="23A3892F" w:rsidR="001A621A" w:rsidRPr="00345EDC" w:rsidRDefault="004F2A35" w:rsidP="001A621A">
      <w:pPr>
        <w:pStyle w:val="aff4"/>
        <w:rPr>
          <w:sz w:val="22"/>
          <w:szCs w:val="22"/>
        </w:rPr>
      </w:pPr>
      <w:r>
        <w:rPr>
          <w:sz w:val="22"/>
          <w:szCs w:val="22"/>
        </w:rPr>
        <w:t>С</w:t>
      </w:r>
      <w:r w:rsidR="001A621A" w:rsidRPr="00345EDC">
        <w:rPr>
          <w:sz w:val="22"/>
          <w:szCs w:val="22"/>
        </w:rPr>
        <w:t>лышится глухой сильный взрыв</w:t>
      </w:r>
      <w:r w:rsidR="005D36BC" w:rsidRPr="00345EDC">
        <w:rPr>
          <w:sz w:val="22"/>
          <w:szCs w:val="22"/>
        </w:rPr>
        <w:t>,</w:t>
      </w:r>
      <w:r w:rsidR="00F36355" w:rsidRPr="00345EDC">
        <w:rPr>
          <w:sz w:val="22"/>
          <w:szCs w:val="22"/>
        </w:rPr>
        <w:t xml:space="preserve"> потом ещё один и ещё один.</w:t>
      </w:r>
      <w:r w:rsidR="005D36BC" w:rsidRPr="00345EDC">
        <w:rPr>
          <w:sz w:val="22"/>
          <w:szCs w:val="22"/>
        </w:rPr>
        <w:t xml:space="preserve"> </w:t>
      </w:r>
      <w:r w:rsidR="00F36355" w:rsidRPr="00345EDC">
        <w:rPr>
          <w:sz w:val="22"/>
          <w:szCs w:val="22"/>
        </w:rPr>
        <w:t>В</w:t>
      </w:r>
      <w:r w:rsidR="005D36BC" w:rsidRPr="00345EDC">
        <w:rPr>
          <w:sz w:val="22"/>
          <w:szCs w:val="22"/>
        </w:rPr>
        <w:t>се инстинктивно пригибаются, кто-то падает на пол.</w:t>
      </w:r>
    </w:p>
    <w:p w14:paraId="46BC15DC" w14:textId="3AB8552B" w:rsidR="001A621A" w:rsidRPr="00345EDC" w:rsidRDefault="001A621A" w:rsidP="00DE1AF9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СУХОХЛЕБОВ</w:t>
      </w:r>
    </w:p>
    <w:p w14:paraId="69E9C61B" w14:textId="223F2F93" w:rsidR="001A621A" w:rsidRDefault="001A621A" w:rsidP="00DE1AF9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Все к окнам, </w:t>
      </w:r>
      <w:r w:rsidR="004F2A35">
        <w:rPr>
          <w:sz w:val="22"/>
          <w:szCs w:val="22"/>
        </w:rPr>
        <w:t>строим</w:t>
      </w:r>
      <w:r w:rsidRPr="00345EDC">
        <w:rPr>
          <w:sz w:val="22"/>
          <w:szCs w:val="22"/>
        </w:rPr>
        <w:t xml:space="preserve"> барикады</w:t>
      </w:r>
      <w:r w:rsidR="005D36BC" w:rsidRPr="00345EDC">
        <w:rPr>
          <w:sz w:val="22"/>
          <w:szCs w:val="22"/>
        </w:rPr>
        <w:t xml:space="preserve"> - парты, стулья, шкафы – </w:t>
      </w:r>
      <w:r w:rsidR="004F2A35">
        <w:rPr>
          <w:sz w:val="22"/>
          <w:szCs w:val="22"/>
        </w:rPr>
        <w:t>любое</w:t>
      </w:r>
      <w:r w:rsidR="005D36BC" w:rsidRPr="00345EDC">
        <w:rPr>
          <w:sz w:val="22"/>
          <w:szCs w:val="22"/>
        </w:rPr>
        <w:t xml:space="preserve"> препятствие </w:t>
      </w:r>
      <w:r w:rsidR="004F2A35">
        <w:rPr>
          <w:sz w:val="22"/>
          <w:szCs w:val="22"/>
        </w:rPr>
        <w:t>даст</w:t>
      </w:r>
      <w:r w:rsidR="005D36BC" w:rsidRPr="00345EDC">
        <w:rPr>
          <w:sz w:val="22"/>
          <w:szCs w:val="22"/>
        </w:rPr>
        <w:t xml:space="preserve"> лишнюю минуту.</w:t>
      </w:r>
    </w:p>
    <w:p w14:paraId="6D10DA8A" w14:textId="0D592FB9" w:rsidR="004F2A35" w:rsidRDefault="004F2A35" w:rsidP="004F2A35">
      <w:pPr>
        <w:pStyle w:val="aff6"/>
        <w:ind w:left="0"/>
        <w:rPr>
          <w:sz w:val="22"/>
          <w:szCs w:val="22"/>
        </w:rPr>
      </w:pPr>
    </w:p>
    <w:p w14:paraId="31888A50" w14:textId="1AF57EBB" w:rsidR="004F2A35" w:rsidRDefault="004F2A35" w:rsidP="004F2A35">
      <w:pPr>
        <w:pStyle w:val="aff6"/>
        <w:ind w:left="0"/>
        <w:rPr>
          <w:sz w:val="22"/>
          <w:szCs w:val="22"/>
        </w:rPr>
      </w:pPr>
      <w:r>
        <w:rPr>
          <w:sz w:val="22"/>
          <w:szCs w:val="22"/>
        </w:rPr>
        <w:t>Начинается общая суета, люди оживают, хватают патроны и оружие.</w:t>
      </w:r>
    </w:p>
    <w:p w14:paraId="03ABFC81" w14:textId="77777777" w:rsidR="004F2A35" w:rsidRDefault="004F2A35" w:rsidP="004F2A35">
      <w:pPr>
        <w:pStyle w:val="aff6"/>
        <w:ind w:left="0"/>
        <w:rPr>
          <w:sz w:val="22"/>
          <w:szCs w:val="22"/>
        </w:rPr>
      </w:pPr>
    </w:p>
    <w:p w14:paraId="2E197351" w14:textId="05C5B90F" w:rsidR="004F2A35" w:rsidRPr="00345EDC" w:rsidRDefault="004F2A35" w:rsidP="00DE1AF9">
      <w:pPr>
        <w:pStyle w:val="aff6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СУХОХЛЕБОВ</w:t>
      </w:r>
    </w:p>
    <w:p w14:paraId="78D48AC4" w14:textId="72FCE009" w:rsidR="005D36BC" w:rsidRPr="00345EDC" w:rsidRDefault="005D36BC" w:rsidP="005D36BC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(Васильку</w:t>
      </w:r>
      <w:r w:rsidR="004F2A35">
        <w:rPr>
          <w:sz w:val="22"/>
          <w:szCs w:val="22"/>
        </w:rPr>
        <w:t xml:space="preserve"> и Марусе</w:t>
      </w:r>
      <w:r w:rsidRPr="00345EDC">
        <w:rPr>
          <w:sz w:val="22"/>
          <w:szCs w:val="22"/>
        </w:rPr>
        <w:t>)</w:t>
      </w:r>
    </w:p>
    <w:p w14:paraId="6BF148D3" w14:textId="4E89CEFD" w:rsidR="005D36BC" w:rsidRDefault="004F2A35" w:rsidP="005D36BC">
      <w:pPr>
        <w:pStyle w:val="aff6"/>
        <w:rPr>
          <w:sz w:val="22"/>
          <w:szCs w:val="22"/>
        </w:rPr>
      </w:pPr>
      <w:r>
        <w:rPr>
          <w:sz w:val="22"/>
          <w:szCs w:val="22"/>
        </w:rPr>
        <w:t>Давайте на крышу – там огневые точки. (больным с оружием)</w:t>
      </w:r>
    </w:p>
    <w:p w14:paraId="17D69DF3" w14:textId="541E41D1" w:rsidR="004F2A35" w:rsidRDefault="004F2A35" w:rsidP="005D36BC">
      <w:pPr>
        <w:pStyle w:val="aff6"/>
        <w:rPr>
          <w:sz w:val="22"/>
          <w:szCs w:val="22"/>
        </w:rPr>
      </w:pPr>
      <w:r>
        <w:rPr>
          <w:sz w:val="22"/>
          <w:szCs w:val="22"/>
        </w:rPr>
        <w:t>Патроны не те…</w:t>
      </w:r>
    </w:p>
    <w:p w14:paraId="1AF3320B" w14:textId="12AED6A9" w:rsidR="004F2A35" w:rsidRDefault="004F2A35" w:rsidP="004F2A35">
      <w:pPr>
        <w:pStyle w:val="aff6"/>
        <w:rPr>
          <w:sz w:val="22"/>
          <w:szCs w:val="22"/>
        </w:rPr>
      </w:pPr>
      <w:r>
        <w:rPr>
          <w:sz w:val="22"/>
          <w:szCs w:val="22"/>
        </w:rPr>
        <w:t>Давайте бегом, быстрее!</w:t>
      </w:r>
    </w:p>
    <w:p w14:paraId="586DD49B" w14:textId="08821587" w:rsidR="004F2A35" w:rsidRDefault="004F2A35" w:rsidP="004F2A35">
      <w:pPr>
        <w:pStyle w:val="aff6"/>
        <w:ind w:left="0"/>
        <w:rPr>
          <w:sz w:val="22"/>
          <w:szCs w:val="22"/>
        </w:rPr>
      </w:pPr>
    </w:p>
    <w:p w14:paraId="0180A002" w14:textId="01151E7C" w:rsidR="004F2A35" w:rsidRDefault="004F2A35" w:rsidP="004F2A35">
      <w:pPr>
        <w:pStyle w:val="aff6"/>
        <w:ind w:left="0"/>
        <w:rPr>
          <w:sz w:val="22"/>
          <w:szCs w:val="22"/>
        </w:rPr>
      </w:pPr>
      <w:r>
        <w:rPr>
          <w:sz w:val="22"/>
          <w:szCs w:val="22"/>
        </w:rPr>
        <w:t>Люди спешат. Сухохлебов, оставшийся последним, на секунду отстает, надевает талисман, собирается с духом, спешит следом.</w:t>
      </w:r>
    </w:p>
    <w:p w14:paraId="58AEABCE" w14:textId="2E450B80" w:rsidR="005D36BC" w:rsidRPr="00345EDC" w:rsidRDefault="007E6455" w:rsidP="005D36BC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5D36BC" w:rsidRPr="00345EDC">
        <w:rPr>
          <w:sz w:val="22"/>
          <w:szCs w:val="22"/>
        </w:rPr>
        <w:t>-</w:t>
      </w:r>
      <w:r>
        <w:rPr>
          <w:sz w:val="22"/>
          <w:szCs w:val="22"/>
        </w:rPr>
        <w:t>18</w:t>
      </w:r>
      <w:r w:rsidR="005D36BC" w:rsidRPr="00345EDC">
        <w:rPr>
          <w:sz w:val="22"/>
          <w:szCs w:val="22"/>
        </w:rPr>
        <w:t>. НАТ. УКРЫТИЕ МУДРИКА. ДЕНЬ.</w:t>
      </w:r>
    </w:p>
    <w:p w14:paraId="4442FB47" w14:textId="5546691E" w:rsidR="005D36BC" w:rsidRPr="00345EDC" w:rsidRDefault="005D36BC" w:rsidP="005D36BC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Мудрик смотрит в немецкий бинокль из укрытия: </w:t>
      </w:r>
      <w:r w:rsidR="004F2A35">
        <w:rPr>
          <w:sz w:val="22"/>
          <w:szCs w:val="22"/>
        </w:rPr>
        <w:t>во дворе лежат тела, немецкий солдат, весь в огне, бесцельно и нелепо движется вперед, как будто пытаясь спастись от пожара</w:t>
      </w:r>
      <w:r w:rsidRPr="00345EDC">
        <w:rPr>
          <w:sz w:val="22"/>
          <w:szCs w:val="22"/>
        </w:rPr>
        <w:t>. Мудрик убирает бинокль.</w:t>
      </w:r>
    </w:p>
    <w:p w14:paraId="51DBD2E5" w14:textId="437957E3" w:rsidR="005D36BC" w:rsidRPr="00345EDC" w:rsidRDefault="005D36BC" w:rsidP="005D36BC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МУДРИК</w:t>
      </w:r>
    </w:p>
    <w:p w14:paraId="6AC6DDA8" w14:textId="58FD02FE" w:rsidR="005D36BC" w:rsidRPr="00345EDC" w:rsidRDefault="005D36BC" w:rsidP="005D36BC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Твою мать. Рано.</w:t>
      </w:r>
    </w:p>
    <w:p w14:paraId="7116352B" w14:textId="40C15FCD" w:rsidR="005D36BC" w:rsidRPr="00345EDC" w:rsidRDefault="007E6455" w:rsidP="005D36BC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5D36BC" w:rsidRPr="00345EDC">
        <w:rPr>
          <w:sz w:val="22"/>
          <w:szCs w:val="22"/>
        </w:rPr>
        <w:t>-</w:t>
      </w:r>
      <w:r>
        <w:rPr>
          <w:sz w:val="22"/>
          <w:szCs w:val="22"/>
        </w:rPr>
        <w:t>19</w:t>
      </w:r>
      <w:r w:rsidR="005D36BC" w:rsidRPr="00345EDC">
        <w:rPr>
          <w:sz w:val="22"/>
          <w:szCs w:val="22"/>
        </w:rPr>
        <w:t>. НАТ. ВАГОНОСТРОИТЕЛЬНЫЙ ЗАВОД.</w:t>
      </w:r>
      <w:r w:rsidR="00DA399F" w:rsidRPr="00345EDC">
        <w:rPr>
          <w:sz w:val="22"/>
          <w:szCs w:val="22"/>
        </w:rPr>
        <w:t>ПЛАЦ.</w:t>
      </w:r>
      <w:r w:rsidR="005D36BC" w:rsidRPr="00345EDC">
        <w:rPr>
          <w:sz w:val="22"/>
          <w:szCs w:val="22"/>
        </w:rPr>
        <w:t xml:space="preserve"> ДЕНЬ.</w:t>
      </w:r>
    </w:p>
    <w:p w14:paraId="75C92248" w14:textId="7B42C73A" w:rsidR="005D36BC" w:rsidRPr="00345EDC" w:rsidRDefault="005D36BC" w:rsidP="005D36BC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Все в дыму. Где-то что-то продолжает падать, гореть, ломаться, но ничего не видно.</w:t>
      </w:r>
    </w:p>
    <w:p w14:paraId="40351765" w14:textId="77777777" w:rsidR="005D36BC" w:rsidRPr="00345EDC" w:rsidRDefault="005D36BC" w:rsidP="005D36BC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Из тишины начинают раздаваться кашель, стоны. </w:t>
      </w:r>
    </w:p>
    <w:p w14:paraId="4FCF6577" w14:textId="0D7CF394" w:rsidR="005D36BC" w:rsidRPr="00345EDC" w:rsidRDefault="005D36BC" w:rsidP="005D36BC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>И вот из дыма появляется Фон Вейхс, а следом за ним один за другим несколько немецких солдат. Все оглушены и дезориентированы. Где-то начинают раздаваться выстрелы. Солдаты прячутся за то, что можно спрятаться.</w:t>
      </w:r>
    </w:p>
    <w:p w14:paraId="01D6E478" w14:textId="77777777" w:rsidR="005D36BC" w:rsidRPr="00345EDC" w:rsidRDefault="005D36BC" w:rsidP="005D36BC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Фон Вейхс</w:t>
      </w:r>
    </w:p>
    <w:p w14:paraId="2C076FE4" w14:textId="77777777" w:rsidR="005D36BC" w:rsidRPr="00345EDC" w:rsidRDefault="005D36BC" w:rsidP="005D36BC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345C3C52" w14:textId="37C709BA" w:rsidR="005D36BC" w:rsidRPr="00345EDC" w:rsidRDefault="005D36BC" w:rsidP="005D36BC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Быстро: занять круговую оборону. Передайте сигнал на внешние посты: у нас нападение. Провести перекличку состава и срочно патрулировать улицы. В городе объявить комендантский час. </w:t>
      </w:r>
      <w:r w:rsidR="00A622B2" w:rsidRPr="00345EDC">
        <w:rPr>
          <w:sz w:val="22"/>
          <w:szCs w:val="22"/>
        </w:rPr>
        <w:t>В н</w:t>
      </w:r>
      <w:r w:rsidRPr="00345EDC">
        <w:rPr>
          <w:sz w:val="22"/>
          <w:szCs w:val="22"/>
        </w:rPr>
        <w:t xml:space="preserve">арушителей стрелять на поражение. </w:t>
      </w:r>
    </w:p>
    <w:p w14:paraId="5182F300" w14:textId="2C27CB7C" w:rsidR="005D36BC" w:rsidRPr="00345EDC" w:rsidRDefault="005D36BC" w:rsidP="005D36BC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Фон Вейхс, кашляя, идет вперед. По сторонам от него бегут немецкие солдаты – один за другим</w:t>
      </w:r>
      <w:r w:rsidR="00CF027D" w:rsidRPr="00345EDC">
        <w:rPr>
          <w:sz w:val="22"/>
          <w:szCs w:val="22"/>
        </w:rPr>
        <w:t>, уводя Ноймана.</w:t>
      </w:r>
      <w:r w:rsidRPr="00345EDC">
        <w:rPr>
          <w:sz w:val="22"/>
          <w:szCs w:val="22"/>
        </w:rPr>
        <w:t xml:space="preserve"> Фон Вейхс останавливается, начинает что-то искать.</w:t>
      </w:r>
    </w:p>
    <w:p w14:paraId="27B11F58" w14:textId="77777777" w:rsidR="005D36BC" w:rsidRPr="00345EDC" w:rsidRDefault="005D36BC" w:rsidP="005D36BC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Фон Вейхс</w:t>
      </w:r>
    </w:p>
    <w:p w14:paraId="510C2C5D" w14:textId="77777777" w:rsidR="005D36BC" w:rsidRPr="00345EDC" w:rsidRDefault="005D36BC" w:rsidP="005D36BC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5B0ECADE" w14:textId="77777777" w:rsidR="005D36BC" w:rsidRPr="00345EDC" w:rsidRDefault="005D36BC" w:rsidP="005D36BC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Кира! Кира, где вы?</w:t>
      </w:r>
    </w:p>
    <w:p w14:paraId="06788DD6" w14:textId="2884DA11" w:rsidR="00A369C0" w:rsidRPr="00345EDC" w:rsidRDefault="00A369C0" w:rsidP="00A369C0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Фон-Вейхс двигает кусок сцены---</w:t>
      </w:r>
    </w:p>
    <w:p w14:paraId="42F897D0" w14:textId="6ACD18A8" w:rsidR="000253C0" w:rsidRPr="00345EDC" w:rsidRDefault="007E6455" w:rsidP="000253C0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0253C0" w:rsidRPr="00345EDC">
        <w:rPr>
          <w:sz w:val="22"/>
          <w:szCs w:val="22"/>
        </w:rPr>
        <w:t>-</w:t>
      </w:r>
      <w:r w:rsidR="00CF027D" w:rsidRPr="00345EDC">
        <w:rPr>
          <w:sz w:val="22"/>
          <w:szCs w:val="22"/>
        </w:rPr>
        <w:t>2</w:t>
      </w:r>
      <w:r>
        <w:rPr>
          <w:sz w:val="22"/>
          <w:szCs w:val="22"/>
        </w:rPr>
        <w:t>0</w:t>
      </w:r>
      <w:r w:rsidR="000253C0" w:rsidRPr="00345EDC">
        <w:rPr>
          <w:sz w:val="22"/>
          <w:szCs w:val="22"/>
        </w:rPr>
        <w:t>. НАТ. ВАГОНОСТРОИТЕЛЬНЫЙ ЗАВОД. ДЕНЬ.</w:t>
      </w:r>
    </w:p>
    <w:p w14:paraId="21659058" w14:textId="6B45C81B" w:rsidR="000253C0" w:rsidRPr="00345EDC" w:rsidRDefault="000253C0" w:rsidP="000253C0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 себя приходит Шоненнберг, тяжело поднимаясь хватается за голову</w:t>
      </w:r>
      <w:r w:rsidR="00A622B2" w:rsidRPr="00345EDC">
        <w:rPr>
          <w:sz w:val="22"/>
          <w:szCs w:val="22"/>
        </w:rPr>
        <w:t>, в ушах звон</w:t>
      </w:r>
      <w:r w:rsidR="00893661" w:rsidRPr="00345EDC">
        <w:rPr>
          <w:sz w:val="22"/>
          <w:szCs w:val="22"/>
        </w:rPr>
        <w:t>, сквозь звон слышен свист – это Винокуров, с окровавленной рукой, на которую он не может опираться, ползает на карачках, снимает с убитого немца фуражку, натягивает на себя, пытается вс</w:t>
      </w:r>
      <w:r w:rsidR="00460207" w:rsidRPr="00345EDC">
        <w:rPr>
          <w:sz w:val="22"/>
          <w:szCs w:val="22"/>
        </w:rPr>
        <w:t>т</w:t>
      </w:r>
      <w:r w:rsidR="00893661" w:rsidRPr="00345EDC">
        <w:rPr>
          <w:sz w:val="22"/>
          <w:szCs w:val="22"/>
        </w:rPr>
        <w:t>ать на ноги, но он оглушён, дезориентирован, падает---</w:t>
      </w:r>
    </w:p>
    <w:p w14:paraId="590A0612" w14:textId="32ACDA1C" w:rsidR="000253C0" w:rsidRPr="00345EDC" w:rsidRDefault="000253C0" w:rsidP="000253C0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Фон-Вейхс </w:t>
      </w:r>
      <w:r w:rsidR="00F36355" w:rsidRPr="00345EDC">
        <w:rPr>
          <w:sz w:val="22"/>
          <w:szCs w:val="22"/>
        </w:rPr>
        <w:t>стаскивает с Ланской убитого. Актриса без сознания. Он</w:t>
      </w:r>
      <w:r w:rsidR="006F361E" w:rsidRPr="00345EDC">
        <w:rPr>
          <w:sz w:val="22"/>
          <w:szCs w:val="22"/>
        </w:rPr>
        <w:t xml:space="preserve"> </w:t>
      </w:r>
      <w:r w:rsidR="00F36355" w:rsidRPr="00345EDC">
        <w:rPr>
          <w:sz w:val="22"/>
          <w:szCs w:val="22"/>
        </w:rPr>
        <w:t>п</w:t>
      </w:r>
      <w:r w:rsidR="006F361E" w:rsidRPr="00345EDC">
        <w:rPr>
          <w:sz w:val="22"/>
          <w:szCs w:val="22"/>
        </w:rPr>
        <w:t>ытается привести в чувства.</w:t>
      </w:r>
    </w:p>
    <w:p w14:paraId="6241CCA6" w14:textId="0DE18495" w:rsidR="000253C0" w:rsidRPr="00345EDC" w:rsidRDefault="000253C0" w:rsidP="000253C0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ФОН-ВЕЙХС</w:t>
      </w:r>
    </w:p>
    <w:p w14:paraId="7C33099E" w14:textId="3C3DEC61" w:rsidR="000253C0" w:rsidRPr="00345EDC" w:rsidRDefault="000253C0" w:rsidP="006F361E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1D38AC4F" w14:textId="4E7C243D" w:rsidR="000253C0" w:rsidRPr="00345EDC" w:rsidRDefault="000253C0" w:rsidP="000253C0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Нет, нет, нет. Кира, Кира</w:t>
      </w:r>
      <w:r w:rsidR="004F2A35">
        <w:rPr>
          <w:sz w:val="22"/>
          <w:szCs w:val="22"/>
        </w:rPr>
        <w:t>, я вас люблю…</w:t>
      </w:r>
    </w:p>
    <w:p w14:paraId="74C85458" w14:textId="459B151F" w:rsidR="000253C0" w:rsidRPr="00345EDC" w:rsidRDefault="00B14A77" w:rsidP="000253C0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Ланская ранена в ногу -  всё в крови, поэтому </w:t>
      </w:r>
      <w:r w:rsidR="00D109F8" w:rsidRPr="00345EDC">
        <w:rPr>
          <w:sz w:val="22"/>
          <w:szCs w:val="22"/>
        </w:rPr>
        <w:t>насколько серьёзно – не понятно</w:t>
      </w:r>
      <w:r w:rsidR="000253C0" w:rsidRPr="00345EDC">
        <w:rPr>
          <w:sz w:val="22"/>
          <w:szCs w:val="22"/>
        </w:rPr>
        <w:t xml:space="preserve">. </w:t>
      </w:r>
      <w:r w:rsidR="00466EE1" w:rsidRPr="00345EDC">
        <w:rPr>
          <w:sz w:val="22"/>
          <w:szCs w:val="22"/>
        </w:rPr>
        <w:t xml:space="preserve">Генерал снимает свой ремень и перетягивает ей ногу выше </w:t>
      </w:r>
      <w:r w:rsidR="00F36355" w:rsidRPr="00345EDC">
        <w:rPr>
          <w:sz w:val="22"/>
          <w:szCs w:val="22"/>
        </w:rPr>
        <w:t>к</w:t>
      </w:r>
      <w:r w:rsidR="00466EE1" w:rsidRPr="00345EDC">
        <w:rPr>
          <w:sz w:val="22"/>
          <w:szCs w:val="22"/>
        </w:rPr>
        <w:t>олена, о</w:t>
      </w:r>
      <w:r w:rsidR="000253C0" w:rsidRPr="00345EDC">
        <w:rPr>
          <w:sz w:val="22"/>
          <w:szCs w:val="22"/>
        </w:rPr>
        <w:t>глядывается, видит Шоненнберга, который поднялся на ноги и кричит.</w:t>
      </w:r>
    </w:p>
    <w:p w14:paraId="192A5790" w14:textId="4E6D969A" w:rsidR="000253C0" w:rsidRPr="00345EDC" w:rsidRDefault="000253C0" w:rsidP="000253C0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ШОНЕННБЕРГ</w:t>
      </w:r>
    </w:p>
    <w:p w14:paraId="357909CD" w14:textId="363E8171" w:rsidR="000253C0" w:rsidRPr="00345EDC" w:rsidRDefault="000253C0" w:rsidP="000253C0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57F35330" w14:textId="66C3F9AF" w:rsidR="000253C0" w:rsidRPr="00345EDC" w:rsidRDefault="000253C0" w:rsidP="000253C0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Медицинский персонал! Доктор Рихтер! Медики, быстро подойти!</w:t>
      </w:r>
    </w:p>
    <w:p w14:paraId="2DE3E373" w14:textId="69A012A6" w:rsidR="000253C0" w:rsidRPr="00345EDC" w:rsidRDefault="000253C0" w:rsidP="000253C0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Фон-Вейхс бросается к нему.</w:t>
      </w:r>
    </w:p>
    <w:p w14:paraId="1F4643FB" w14:textId="744522B7" w:rsidR="000253C0" w:rsidRPr="00345EDC" w:rsidRDefault="000253C0" w:rsidP="000253C0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ФОН-ВЕЙХС</w:t>
      </w:r>
    </w:p>
    <w:p w14:paraId="2BB2F426" w14:textId="3A7B1956" w:rsidR="000253C0" w:rsidRPr="00345EDC" w:rsidRDefault="000253C0" w:rsidP="000253C0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Шоненнберг, сюда, </w:t>
      </w:r>
      <w:r w:rsidR="006F361E" w:rsidRPr="00345EDC">
        <w:rPr>
          <w:sz w:val="22"/>
          <w:szCs w:val="22"/>
        </w:rPr>
        <w:t>срочно</w:t>
      </w:r>
      <w:r w:rsidRPr="00345EDC">
        <w:rPr>
          <w:sz w:val="22"/>
          <w:szCs w:val="22"/>
        </w:rPr>
        <w:t>! Нужна помощь</w:t>
      </w:r>
      <w:r w:rsidR="006F361E" w:rsidRPr="00345EDC">
        <w:rPr>
          <w:sz w:val="22"/>
          <w:szCs w:val="22"/>
        </w:rPr>
        <w:t>!</w:t>
      </w:r>
      <w:r w:rsidR="004F2A35">
        <w:rPr>
          <w:sz w:val="22"/>
          <w:szCs w:val="22"/>
        </w:rPr>
        <w:t xml:space="preserve"> Она ранена! Помоги ей!</w:t>
      </w:r>
    </w:p>
    <w:p w14:paraId="6B2AC3CB" w14:textId="38B988AE" w:rsidR="000253C0" w:rsidRPr="00345EDC" w:rsidRDefault="000253C0" w:rsidP="000253C0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Генерал тащит Шоненнберга к Ланской.</w:t>
      </w:r>
    </w:p>
    <w:p w14:paraId="37164C31" w14:textId="103AFA0D" w:rsidR="000253C0" w:rsidRPr="00345EDC" w:rsidRDefault="000253C0" w:rsidP="000253C0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>ШОНЕННБЕРГ</w:t>
      </w:r>
    </w:p>
    <w:p w14:paraId="6E26E8F3" w14:textId="1B7FD425" w:rsidR="000253C0" w:rsidRPr="00345EDC" w:rsidRDefault="000253C0" w:rsidP="000253C0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Нет, генерал! Сначала мы оказываем помощь немцам! </w:t>
      </w:r>
    </w:p>
    <w:p w14:paraId="478D3CBD" w14:textId="77777777" w:rsidR="000253C0" w:rsidRPr="00345EDC" w:rsidRDefault="000253C0" w:rsidP="000253C0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Фон Вейхс</w:t>
      </w:r>
    </w:p>
    <w:p w14:paraId="105FF701" w14:textId="77777777" w:rsidR="000253C0" w:rsidRPr="00345EDC" w:rsidRDefault="000253C0" w:rsidP="000253C0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4C939AC2" w14:textId="378E31D0" w:rsidR="000253C0" w:rsidRPr="00345EDC" w:rsidRDefault="004F2A35" w:rsidP="000253C0">
      <w:pPr>
        <w:pStyle w:val="aff6"/>
        <w:rPr>
          <w:sz w:val="22"/>
          <w:szCs w:val="22"/>
        </w:rPr>
      </w:pPr>
      <w:r>
        <w:rPr>
          <w:sz w:val="22"/>
          <w:szCs w:val="22"/>
        </w:rPr>
        <w:t xml:space="preserve">Она немка! </w:t>
      </w:r>
      <w:r w:rsidR="000253C0" w:rsidRPr="00345EDC">
        <w:rPr>
          <w:sz w:val="22"/>
          <w:szCs w:val="22"/>
        </w:rPr>
        <w:t>Считайте ее немкой</w:t>
      </w:r>
      <w:r w:rsidR="00A622B2" w:rsidRPr="00345EDC">
        <w:rPr>
          <w:sz w:val="22"/>
          <w:szCs w:val="22"/>
        </w:rPr>
        <w:t>!</w:t>
      </w:r>
    </w:p>
    <w:p w14:paraId="097BFCEF" w14:textId="5D8EBCE5" w:rsidR="000253C0" w:rsidRPr="00345EDC" w:rsidRDefault="000253C0" w:rsidP="000253C0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ШОНЕННБЕРГ</w:t>
      </w:r>
    </w:p>
    <w:p w14:paraId="183EDF40" w14:textId="081930BE" w:rsidR="000253C0" w:rsidRPr="00345EDC" w:rsidRDefault="000253C0" w:rsidP="000253C0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Это нарушение инструкции!</w:t>
      </w:r>
    </w:p>
    <w:p w14:paraId="243BF663" w14:textId="77777777" w:rsidR="000253C0" w:rsidRPr="00345EDC" w:rsidRDefault="000253C0" w:rsidP="000253C0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Фон Вейхс</w:t>
      </w:r>
    </w:p>
    <w:p w14:paraId="1B15892B" w14:textId="51844C89" w:rsidR="000253C0" w:rsidRPr="00345EDC" w:rsidRDefault="000253C0" w:rsidP="000253C0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(немецкий, кричит)</w:t>
      </w:r>
    </w:p>
    <w:p w14:paraId="4A334C07" w14:textId="052F38F0" w:rsidR="000253C0" w:rsidRPr="00345EDC" w:rsidRDefault="000253C0" w:rsidP="000253C0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Я приказываю тебе!  Я тебе приказываю! Верни мне её!</w:t>
      </w:r>
    </w:p>
    <w:p w14:paraId="2DD58646" w14:textId="38C815DB" w:rsidR="006F361E" w:rsidRPr="00345EDC" w:rsidRDefault="006F361E" w:rsidP="006F361E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К Шоненнбергу подбегает молодой мальчик-фельдшер, жалко зигует.</w:t>
      </w:r>
    </w:p>
    <w:p w14:paraId="37BD6D1A" w14:textId="6E97C828" w:rsidR="006F361E" w:rsidRPr="00345EDC" w:rsidRDefault="006F361E" w:rsidP="006F361E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ФЕЛЬДШЕР</w:t>
      </w:r>
    </w:p>
    <w:p w14:paraId="1B29C76B" w14:textId="29364355" w:rsidR="006F361E" w:rsidRPr="00345EDC" w:rsidRDefault="006F361E" w:rsidP="006F361E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5F2FA51D" w14:textId="1D4484B9" w:rsidR="006F361E" w:rsidRPr="00345EDC" w:rsidRDefault="006F361E" w:rsidP="000253C0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Доктор Рихтер и Доктор Гамперт погибли</w:t>
      </w:r>
      <w:r w:rsidR="00A622B2" w:rsidRPr="00345EDC">
        <w:rPr>
          <w:sz w:val="22"/>
          <w:szCs w:val="22"/>
        </w:rPr>
        <w:t>---</w:t>
      </w:r>
    </w:p>
    <w:p w14:paraId="33080AA1" w14:textId="1E883C4A" w:rsidR="006F361E" w:rsidRPr="00345EDC" w:rsidRDefault="006F361E" w:rsidP="006F361E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ШОНЕННБЕРГ</w:t>
      </w:r>
    </w:p>
    <w:p w14:paraId="634ECE2B" w14:textId="12D98392" w:rsidR="006F361E" w:rsidRPr="00345EDC" w:rsidRDefault="006F361E" w:rsidP="006F361E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</w:t>
      </w:r>
      <w:r w:rsidR="00A622B2" w:rsidRPr="00345EDC">
        <w:rPr>
          <w:sz w:val="22"/>
          <w:szCs w:val="22"/>
        </w:rPr>
        <w:t>, сдержано</w:t>
      </w:r>
      <w:r w:rsidRPr="00345EDC">
        <w:rPr>
          <w:sz w:val="22"/>
          <w:szCs w:val="22"/>
        </w:rPr>
        <w:t>)</w:t>
      </w:r>
    </w:p>
    <w:p w14:paraId="08969693" w14:textId="3CA091C1" w:rsidR="006F361E" w:rsidRPr="00345EDC" w:rsidRDefault="006F361E" w:rsidP="000253C0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Кому можно помочь – колите морфий. Отправь рядового в русский госпиталь, привезите мне доктора Веру.</w:t>
      </w:r>
    </w:p>
    <w:p w14:paraId="35175F46" w14:textId="0E3331DF" w:rsidR="006F361E" w:rsidRPr="00345EDC" w:rsidRDefault="006F361E" w:rsidP="006F361E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ФОН-ВЕЙХС</w:t>
      </w:r>
    </w:p>
    <w:p w14:paraId="1D7A5D14" w14:textId="22DF9B61" w:rsidR="006F361E" w:rsidRPr="00345EDC" w:rsidRDefault="006F361E" w:rsidP="006F361E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56594D8F" w14:textId="397B2C4B" w:rsidR="006F361E" w:rsidRPr="00345EDC" w:rsidRDefault="006F361E" w:rsidP="000253C0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Я! Я её привезу! Я поеду в русский госпиталь!</w:t>
      </w:r>
    </w:p>
    <w:p w14:paraId="67BD2F15" w14:textId="2BCB3A7A" w:rsidR="006F361E" w:rsidRPr="00345EDC" w:rsidRDefault="006F361E" w:rsidP="006F361E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(хватает фельдшера)</w:t>
      </w:r>
    </w:p>
    <w:p w14:paraId="44E550AE" w14:textId="481F0C5E" w:rsidR="006F361E" w:rsidRPr="00345EDC" w:rsidRDefault="006F361E" w:rsidP="000253C0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Помоги мне!</w:t>
      </w:r>
    </w:p>
    <w:p w14:paraId="54D6C5B3" w14:textId="77777777" w:rsidR="006F361E" w:rsidRPr="00345EDC" w:rsidRDefault="006F361E" w:rsidP="006F361E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ШОНЕННБЕРГ</w:t>
      </w:r>
    </w:p>
    <w:p w14:paraId="7A27683C" w14:textId="77047CD7" w:rsidR="006F361E" w:rsidRDefault="006F361E" w:rsidP="000253C0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Нет, генерал!</w:t>
      </w:r>
    </w:p>
    <w:p w14:paraId="058D34E1" w14:textId="77777777" w:rsidR="004F2A35" w:rsidRPr="00345EDC" w:rsidRDefault="004F2A35" w:rsidP="004F2A35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(держится стойко, немецкий)</w:t>
      </w:r>
    </w:p>
    <w:p w14:paraId="15324B78" w14:textId="77777777" w:rsidR="004F2A35" w:rsidRPr="00345EDC" w:rsidRDefault="004F2A35" w:rsidP="004F2A35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Генерал, прошу вас, отправляйтесь в ставку и примите командование, пока его не принял кто-нибудь другой!</w:t>
      </w:r>
    </w:p>
    <w:p w14:paraId="02363B3F" w14:textId="77777777" w:rsidR="004F2A35" w:rsidRPr="00345EDC" w:rsidRDefault="004F2A35" w:rsidP="000253C0">
      <w:pPr>
        <w:pStyle w:val="aff6"/>
        <w:rPr>
          <w:sz w:val="22"/>
          <w:szCs w:val="22"/>
        </w:rPr>
      </w:pPr>
    </w:p>
    <w:p w14:paraId="069B9D95" w14:textId="77777777" w:rsidR="006F361E" w:rsidRPr="00345EDC" w:rsidRDefault="006F361E" w:rsidP="006F361E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ФОН-ВЕЙХС</w:t>
      </w:r>
    </w:p>
    <w:p w14:paraId="516E1154" w14:textId="12F862B4" w:rsidR="006F361E" w:rsidRPr="00345EDC" w:rsidRDefault="006F361E" w:rsidP="006F361E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(орёт)</w:t>
      </w:r>
    </w:p>
    <w:p w14:paraId="401C9D35" w14:textId="58A20CCA" w:rsidR="006F361E" w:rsidRPr="00345EDC" w:rsidRDefault="006F361E" w:rsidP="000253C0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Не возражать мне! Не возражать мне, я сказал!</w:t>
      </w:r>
    </w:p>
    <w:p w14:paraId="4C535B6C" w14:textId="723E655B" w:rsidR="00232A1E" w:rsidRPr="00345EDC" w:rsidRDefault="006F361E" w:rsidP="006F361E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Фон-Вейхс в растерянным мальчишкой подхватывают Ланскую и тащат в сторону машины.</w:t>
      </w:r>
      <w:r w:rsidR="00123704" w:rsidRPr="00345EDC">
        <w:rPr>
          <w:sz w:val="22"/>
          <w:szCs w:val="22"/>
        </w:rPr>
        <w:t xml:space="preserve"> В этот момент плац начинают обстреливать откуда-то с крыш. Фон-Вейхс падает, тащит Ланскую, на карачках, прикрывшись фельдшером, который получает пулю.</w:t>
      </w:r>
      <w:r w:rsidR="00232A1E" w:rsidRPr="00345EDC">
        <w:rPr>
          <w:sz w:val="22"/>
          <w:szCs w:val="22"/>
        </w:rPr>
        <w:t xml:space="preserve"> Немецкие солдаты открывают ответный огонь.</w:t>
      </w:r>
    </w:p>
    <w:p w14:paraId="72A377A5" w14:textId="6DF96816" w:rsidR="00A622B2" w:rsidRPr="00345EDC" w:rsidRDefault="007E6455" w:rsidP="00A622B2">
      <w:pPr>
        <w:pStyle w:val="aff2"/>
        <w:rPr>
          <w:sz w:val="22"/>
          <w:szCs w:val="22"/>
        </w:rPr>
      </w:pPr>
      <w:r>
        <w:rPr>
          <w:sz w:val="22"/>
          <w:szCs w:val="22"/>
        </w:rPr>
        <w:lastRenderedPageBreak/>
        <w:t>5</w:t>
      </w:r>
      <w:r w:rsidR="00A622B2" w:rsidRPr="00345EDC">
        <w:rPr>
          <w:sz w:val="22"/>
          <w:szCs w:val="22"/>
        </w:rPr>
        <w:t>-</w:t>
      </w:r>
      <w:r>
        <w:rPr>
          <w:sz w:val="22"/>
          <w:szCs w:val="22"/>
        </w:rPr>
        <w:t>21</w:t>
      </w:r>
      <w:r w:rsidR="00A622B2" w:rsidRPr="00345EDC">
        <w:rPr>
          <w:sz w:val="22"/>
          <w:szCs w:val="22"/>
        </w:rPr>
        <w:t>. ИНТ. ШКОЛА. ПАЛАТА СУХОХЛЕБОВА. ДЕНЬ.</w:t>
      </w:r>
    </w:p>
    <w:p w14:paraId="6339420F" w14:textId="04A13A2D" w:rsidR="00A622B2" w:rsidRPr="00345EDC" w:rsidRDefault="00A622B2" w:rsidP="00A622B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Мужчины заняли позиции у забаррикадированных окон. В дверях палаты появляется Мудрик.</w:t>
      </w:r>
    </w:p>
    <w:p w14:paraId="2F7897B6" w14:textId="03EAF0D8" w:rsidR="00A622B2" w:rsidRPr="00345EDC" w:rsidRDefault="00A622B2" w:rsidP="00A622B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МУДРИК</w:t>
      </w:r>
    </w:p>
    <w:p w14:paraId="437A3E8A" w14:textId="2FD278C0" w:rsidR="00A622B2" w:rsidRPr="00345EDC" w:rsidRDefault="004F2A35" w:rsidP="00A622B2">
      <w:pPr>
        <w:pStyle w:val="aff6"/>
        <w:rPr>
          <w:sz w:val="22"/>
          <w:szCs w:val="22"/>
        </w:rPr>
      </w:pPr>
      <w:r>
        <w:rPr>
          <w:sz w:val="22"/>
          <w:szCs w:val="22"/>
        </w:rPr>
        <w:t>Ну что, детей на крышу отправил?</w:t>
      </w:r>
    </w:p>
    <w:p w14:paraId="0D02850D" w14:textId="201B6F6B" w:rsidR="00A622B2" w:rsidRPr="00345EDC" w:rsidRDefault="00A622B2" w:rsidP="00A622B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СУХОХЛЕБОВ</w:t>
      </w:r>
    </w:p>
    <w:p w14:paraId="3931FBFC" w14:textId="18E15F6F" w:rsidR="00A622B2" w:rsidRPr="00345EDC" w:rsidRDefault="004F2A35" w:rsidP="009D7697">
      <w:pPr>
        <w:pStyle w:val="aff6"/>
        <w:rPr>
          <w:sz w:val="22"/>
          <w:szCs w:val="22"/>
        </w:rPr>
      </w:pPr>
      <w:r>
        <w:rPr>
          <w:sz w:val="22"/>
          <w:szCs w:val="22"/>
        </w:rPr>
        <w:t>Кто был, того и отправил. Докладывай, что там было.</w:t>
      </w:r>
    </w:p>
    <w:p w14:paraId="097F4EE9" w14:textId="77777777" w:rsidR="00A622B2" w:rsidRPr="00345EDC" w:rsidRDefault="00A622B2" w:rsidP="00A622B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МУДРИК</w:t>
      </w:r>
    </w:p>
    <w:p w14:paraId="09B896D6" w14:textId="4674B9B7" w:rsidR="00A622B2" w:rsidRPr="00345EDC" w:rsidRDefault="00A622B2" w:rsidP="00A622B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Рвануло раньше времени. Почему – не знаю. Партизанский отряд только подтянулся, держат, не дают им выйти. </w:t>
      </w:r>
    </w:p>
    <w:p w14:paraId="762563CE" w14:textId="53D0F2FA" w:rsidR="00A622B2" w:rsidRPr="00345EDC" w:rsidRDefault="00A622B2" w:rsidP="00A622B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СУХОХЛЕБОВ</w:t>
      </w:r>
    </w:p>
    <w:p w14:paraId="1589459C" w14:textId="3FDC1475" w:rsidR="00A622B2" w:rsidRPr="00345EDC" w:rsidRDefault="004F2A35" w:rsidP="00A622B2">
      <w:pPr>
        <w:pStyle w:val="aff6"/>
        <w:rPr>
          <w:sz w:val="22"/>
          <w:szCs w:val="22"/>
        </w:rPr>
      </w:pPr>
      <w:r>
        <w:rPr>
          <w:sz w:val="22"/>
          <w:szCs w:val="22"/>
        </w:rPr>
        <w:t>Ну что, много офицеров перебили?</w:t>
      </w:r>
    </w:p>
    <w:p w14:paraId="33F227C1" w14:textId="040742C2" w:rsidR="00A622B2" w:rsidRPr="00345EDC" w:rsidRDefault="00A622B2" w:rsidP="00A622B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МУДРИК</w:t>
      </w:r>
    </w:p>
    <w:p w14:paraId="70817FE1" w14:textId="3D2D2ABD" w:rsidR="00A622B2" w:rsidRPr="00345EDC" w:rsidRDefault="00A622B2" w:rsidP="00A622B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(нехотя)</w:t>
      </w:r>
    </w:p>
    <w:p w14:paraId="4DBB8329" w14:textId="2144AF06" w:rsidR="00A622B2" w:rsidRPr="00345EDC" w:rsidRDefault="00A622B2" w:rsidP="00A622B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Немного. Они не успели все войти внутрь.</w:t>
      </w:r>
      <w:r w:rsidR="00F36355" w:rsidRPr="00345EDC">
        <w:rPr>
          <w:sz w:val="22"/>
          <w:szCs w:val="22"/>
        </w:rPr>
        <w:t xml:space="preserve"> Но какую-то часть мы прибили.</w:t>
      </w:r>
    </w:p>
    <w:p w14:paraId="1C5F3AB8" w14:textId="384ACB2A" w:rsidR="00A622B2" w:rsidRPr="00345EDC" w:rsidRDefault="00893661" w:rsidP="00A622B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Капитан</w:t>
      </w:r>
      <w:r w:rsidR="00A622B2" w:rsidRPr="00345EDC">
        <w:rPr>
          <w:sz w:val="22"/>
          <w:szCs w:val="22"/>
        </w:rPr>
        <w:t xml:space="preserve"> и партизан смотрят друг на друга</w:t>
      </w:r>
      <w:r w:rsidR="00F36355" w:rsidRPr="00345EDC">
        <w:rPr>
          <w:sz w:val="22"/>
          <w:szCs w:val="22"/>
        </w:rPr>
        <w:t>: Сухохлебов в бешенстве, Мудрик с гордо поднятой головой.</w:t>
      </w:r>
    </w:p>
    <w:p w14:paraId="282C8196" w14:textId="1030C2DF" w:rsidR="00A622B2" w:rsidRPr="00345EDC" w:rsidRDefault="00A622B2" w:rsidP="00A622B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МУЖИК</w:t>
      </w:r>
    </w:p>
    <w:p w14:paraId="4A6E9BB3" w14:textId="08E2730B" w:rsidR="00A622B2" w:rsidRPr="00345EDC" w:rsidRDefault="00A622B2" w:rsidP="00A622B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Машина! Машина </w:t>
      </w:r>
      <w:r w:rsidR="00F36355" w:rsidRPr="00345EDC">
        <w:rPr>
          <w:sz w:val="22"/>
          <w:szCs w:val="22"/>
        </w:rPr>
        <w:t>немецкая</w:t>
      </w:r>
      <w:r w:rsidRPr="00345EDC">
        <w:rPr>
          <w:sz w:val="22"/>
          <w:szCs w:val="22"/>
        </w:rPr>
        <w:t>!</w:t>
      </w:r>
    </w:p>
    <w:p w14:paraId="7264E1A9" w14:textId="18983300" w:rsidR="00A622B2" w:rsidRPr="00345EDC" w:rsidRDefault="00A622B2" w:rsidP="00A622B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Сухохлебов бросается к окну. Из чёрной машины появляется Фон-Вейхс, в руках у него белая нагрудная повязка с красным крестом, снятая с мальчишки-фельдшера. Он размахивает ею в разные стороны и кричит.</w:t>
      </w:r>
    </w:p>
    <w:p w14:paraId="0EED6409" w14:textId="673883C5" w:rsidR="00A622B2" w:rsidRPr="00345EDC" w:rsidRDefault="00A622B2" w:rsidP="00A622B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ФОН-ВЕЙХС</w:t>
      </w:r>
    </w:p>
    <w:p w14:paraId="4A53C488" w14:textId="055B9DBB" w:rsidR="00A622B2" w:rsidRPr="00345EDC" w:rsidRDefault="00A622B2" w:rsidP="00A622B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7DC2387F" w14:textId="1F1014A9" w:rsidR="00A622B2" w:rsidRPr="00345EDC" w:rsidRDefault="00A622B2" w:rsidP="00A622B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Доктора! Доктора! Доктор Вера!</w:t>
      </w:r>
    </w:p>
    <w:p w14:paraId="0D23317A" w14:textId="736D8E8F" w:rsidR="00A622B2" w:rsidRPr="00345EDC" w:rsidRDefault="00A622B2" w:rsidP="00A622B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МУЖИК</w:t>
      </w:r>
    </w:p>
    <w:p w14:paraId="05F7329C" w14:textId="46D1FAFB" w:rsidR="00A622B2" w:rsidRPr="00345EDC" w:rsidRDefault="00A622B2" w:rsidP="00A622B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Стрелять?</w:t>
      </w:r>
    </w:p>
    <w:p w14:paraId="21B9DE9A" w14:textId="21A34CC9" w:rsidR="00A622B2" w:rsidRPr="00345EDC" w:rsidRDefault="00A622B2" w:rsidP="00A622B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СУХОХЛЕБОВ</w:t>
      </w:r>
    </w:p>
    <w:p w14:paraId="05939D1E" w14:textId="3FF81AAA" w:rsidR="00A622B2" w:rsidRPr="004F2A35" w:rsidRDefault="00A622B2" w:rsidP="00A622B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Подождите</w:t>
      </w:r>
      <w:r w:rsidR="004F2A35" w:rsidRPr="00821818">
        <w:rPr>
          <w:sz w:val="22"/>
          <w:szCs w:val="22"/>
        </w:rPr>
        <w:t xml:space="preserve"> </w:t>
      </w:r>
      <w:r w:rsidR="004F2A35">
        <w:rPr>
          <w:sz w:val="22"/>
          <w:szCs w:val="22"/>
        </w:rPr>
        <w:t>пока стрелять.</w:t>
      </w:r>
    </w:p>
    <w:p w14:paraId="226763AF" w14:textId="7B199D8D" w:rsidR="00A622B2" w:rsidRPr="00345EDC" w:rsidRDefault="007E6455" w:rsidP="00A622B2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A622B2" w:rsidRPr="00345EDC">
        <w:rPr>
          <w:sz w:val="22"/>
          <w:szCs w:val="22"/>
        </w:rPr>
        <w:t>-</w:t>
      </w:r>
      <w:r>
        <w:rPr>
          <w:sz w:val="22"/>
          <w:szCs w:val="22"/>
        </w:rPr>
        <w:t>22</w:t>
      </w:r>
      <w:r w:rsidR="00A622B2" w:rsidRPr="00345EDC">
        <w:rPr>
          <w:sz w:val="22"/>
          <w:szCs w:val="22"/>
        </w:rPr>
        <w:t xml:space="preserve">. ИНТ. ШКОЛА. </w:t>
      </w:r>
      <w:r w:rsidR="00893661" w:rsidRPr="00345EDC">
        <w:rPr>
          <w:sz w:val="22"/>
          <w:szCs w:val="22"/>
        </w:rPr>
        <w:t>ПРИСТРОЙКА/ КОРИДОР ЭТАЖ 1</w:t>
      </w:r>
      <w:r w:rsidR="00A622B2" w:rsidRPr="00345EDC">
        <w:rPr>
          <w:sz w:val="22"/>
          <w:szCs w:val="22"/>
        </w:rPr>
        <w:t>. ДЕНЬ.</w:t>
      </w:r>
    </w:p>
    <w:p w14:paraId="1E544853" w14:textId="412E434E" w:rsidR="00A622B2" w:rsidRPr="00345EDC" w:rsidRDefault="004F63C6" w:rsidP="004F63C6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  <w:r w:rsidR="00DF4FE7" w:rsidRPr="00345EDC">
        <w:rPr>
          <w:sz w:val="22"/>
          <w:szCs w:val="22"/>
        </w:rPr>
        <w:t xml:space="preserve"> со следами крови на халате</w:t>
      </w:r>
      <w:r w:rsidRPr="00345EDC">
        <w:rPr>
          <w:sz w:val="22"/>
          <w:szCs w:val="22"/>
        </w:rPr>
        <w:t xml:space="preserve"> </w:t>
      </w:r>
      <w:r w:rsidR="009F0C6D" w:rsidRPr="00345EDC">
        <w:rPr>
          <w:sz w:val="22"/>
          <w:szCs w:val="22"/>
        </w:rPr>
        <w:t xml:space="preserve">стоит </w:t>
      </w:r>
      <w:r w:rsidR="00CF027D" w:rsidRPr="00345EDC">
        <w:rPr>
          <w:sz w:val="22"/>
          <w:szCs w:val="22"/>
        </w:rPr>
        <w:t>у</w:t>
      </w:r>
      <w:r w:rsidR="009F0C6D" w:rsidRPr="00345EDC">
        <w:rPr>
          <w:sz w:val="22"/>
          <w:szCs w:val="22"/>
        </w:rPr>
        <w:t xml:space="preserve"> входной двери, в которую колотят со стороны улицы</w:t>
      </w:r>
      <w:r w:rsidRPr="00345EDC">
        <w:rPr>
          <w:sz w:val="22"/>
          <w:szCs w:val="22"/>
        </w:rPr>
        <w:t>. Оглядывается на Сухохлебова и Мудрика, которые спрятались за выступами стен с оружием в руках. Сухохлебов кивает ей – открывай. Вера открывает дверь и в холл врывается Фон-Вейхс с Ланской на руках.</w:t>
      </w:r>
    </w:p>
    <w:p w14:paraId="48E367C6" w14:textId="413EB6ED" w:rsidR="004F63C6" w:rsidRPr="00345EDC" w:rsidRDefault="004F63C6" w:rsidP="004F63C6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ФОН-ВЕЙХС</w:t>
      </w:r>
    </w:p>
    <w:p w14:paraId="797EFF9E" w14:textId="6BBB63CC" w:rsidR="004F63C6" w:rsidRPr="00345EDC" w:rsidRDefault="004F63C6" w:rsidP="004F63C6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3B86029B" w14:textId="660863D0" w:rsidR="004F63C6" w:rsidRPr="00345EDC" w:rsidRDefault="004F63C6" w:rsidP="004F63C6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Помогите! Спасите её! Это Кира, вы узнаёте? Доктор, помогите.</w:t>
      </w:r>
      <w:r w:rsidR="00DF4FE7" w:rsidRPr="00345EDC">
        <w:rPr>
          <w:sz w:val="22"/>
          <w:szCs w:val="22"/>
        </w:rPr>
        <w:t xml:space="preserve"> Куда её, куда?</w:t>
      </w:r>
    </w:p>
    <w:p w14:paraId="659378D7" w14:textId="35A97821" w:rsidR="00DF4FE7" w:rsidRPr="00345EDC" w:rsidRDefault="00DF4FE7" w:rsidP="00DF4FE7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>ВЕРА</w:t>
      </w:r>
    </w:p>
    <w:p w14:paraId="75079639" w14:textId="0DC17273" w:rsidR="00DF4FE7" w:rsidRPr="00345EDC" w:rsidRDefault="00DF4FE7" w:rsidP="00DF4FE7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Стойте! Стоп! </w:t>
      </w:r>
    </w:p>
    <w:p w14:paraId="13405B7E" w14:textId="713C556F" w:rsidR="00DF4FE7" w:rsidRPr="00345EDC" w:rsidRDefault="00DF4FE7" w:rsidP="00DF4FE7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(показывает пальцами вниз)</w:t>
      </w:r>
    </w:p>
    <w:p w14:paraId="396C9FA7" w14:textId="46FB3F88" w:rsidR="00DF4FE7" w:rsidRPr="00345EDC" w:rsidRDefault="00DF4FE7" w:rsidP="00DF4FE7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Положите на пол.</w:t>
      </w:r>
    </w:p>
    <w:p w14:paraId="6A721E31" w14:textId="0521B1C2" w:rsidR="00DF4FE7" w:rsidRPr="00345EDC" w:rsidRDefault="00DF4FE7" w:rsidP="00DF4FE7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Фон-Вейхс кое-как укладывает Ланскую на пол. Ланская в полубреду, плачет</w:t>
      </w:r>
      <w:r w:rsidR="00A369C0" w:rsidRPr="00345EDC">
        <w:rPr>
          <w:sz w:val="22"/>
          <w:szCs w:val="22"/>
        </w:rPr>
        <w:t>, стонет.</w:t>
      </w:r>
      <w:r w:rsidR="004F2A35">
        <w:rPr>
          <w:sz w:val="22"/>
          <w:szCs w:val="22"/>
        </w:rPr>
        <w:t xml:space="preserve"> В этот момент появляются Мудрик и Сухохлебов.</w:t>
      </w:r>
    </w:p>
    <w:p w14:paraId="5C1ECBF9" w14:textId="19AC5C40" w:rsidR="00DF4FE7" w:rsidRPr="00345EDC" w:rsidRDefault="004F2A35" w:rsidP="00DF4FE7">
      <w:pPr>
        <w:pStyle w:val="aff3"/>
        <w:rPr>
          <w:sz w:val="22"/>
          <w:szCs w:val="22"/>
        </w:rPr>
      </w:pPr>
      <w:r>
        <w:rPr>
          <w:sz w:val="22"/>
          <w:szCs w:val="22"/>
        </w:rPr>
        <w:t>МУДРИК</w:t>
      </w:r>
    </w:p>
    <w:p w14:paraId="6C4D2F0A" w14:textId="409B6F3D" w:rsidR="00DF4FE7" w:rsidRPr="00345EDC" w:rsidRDefault="004F2A35" w:rsidP="00DF4FE7">
      <w:pPr>
        <w:pStyle w:val="aff6"/>
        <w:rPr>
          <w:sz w:val="22"/>
          <w:szCs w:val="22"/>
        </w:rPr>
      </w:pPr>
      <w:r>
        <w:rPr>
          <w:sz w:val="22"/>
          <w:szCs w:val="22"/>
        </w:rPr>
        <w:t>Руки поднял, гнида немецкая.</w:t>
      </w:r>
    </w:p>
    <w:p w14:paraId="69A01289" w14:textId="2607435D" w:rsidR="00DF4FE7" w:rsidRPr="00345EDC" w:rsidRDefault="00DF4FE7" w:rsidP="00DF4FE7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Тот покорно поднимает руки</w:t>
      </w:r>
      <w:r w:rsidR="00893661" w:rsidRPr="00345EDC">
        <w:rPr>
          <w:sz w:val="22"/>
          <w:szCs w:val="22"/>
        </w:rPr>
        <w:t>, опускаясь на колени.</w:t>
      </w:r>
    </w:p>
    <w:p w14:paraId="1C90A07B" w14:textId="166FC50B" w:rsidR="007941D7" w:rsidRPr="00345EDC" w:rsidRDefault="007E6455" w:rsidP="007941D7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7941D7" w:rsidRPr="00345EDC">
        <w:rPr>
          <w:sz w:val="22"/>
          <w:szCs w:val="22"/>
        </w:rPr>
        <w:t>-</w:t>
      </w:r>
      <w:r>
        <w:rPr>
          <w:sz w:val="22"/>
          <w:szCs w:val="22"/>
        </w:rPr>
        <w:t>2</w:t>
      </w:r>
      <w:r w:rsidR="00CF027D" w:rsidRPr="00345EDC">
        <w:rPr>
          <w:sz w:val="22"/>
          <w:szCs w:val="22"/>
        </w:rPr>
        <w:t>3</w:t>
      </w:r>
      <w:r w:rsidR="007941D7" w:rsidRPr="00345EDC">
        <w:rPr>
          <w:sz w:val="22"/>
          <w:szCs w:val="22"/>
        </w:rPr>
        <w:t>. ИНТ. ШКОЛА. ОПЕРАЦИОННАЯ. ДЕНЬ.</w:t>
      </w:r>
    </w:p>
    <w:p w14:paraId="73695351" w14:textId="381C55F1" w:rsidR="007941D7" w:rsidRPr="00345EDC" w:rsidRDefault="007941D7" w:rsidP="007941D7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Ланская лежит на операционном столе в забаррикадированной комнате. </w:t>
      </w:r>
      <w:r w:rsidR="00822F15" w:rsidRPr="00345EDC">
        <w:rPr>
          <w:sz w:val="22"/>
          <w:szCs w:val="22"/>
        </w:rPr>
        <w:t>Вера снимает жгут, сделанный генералом</w:t>
      </w:r>
      <w:r w:rsidRPr="00345EDC">
        <w:rPr>
          <w:sz w:val="22"/>
          <w:szCs w:val="22"/>
        </w:rPr>
        <w:t>. Тётя Феня заливает в рот актрисе спирт. Вера привязывает её руки. Ланская кашляет.</w:t>
      </w:r>
    </w:p>
    <w:p w14:paraId="2AAE32F4" w14:textId="77777777" w:rsidR="007941D7" w:rsidRPr="00345EDC" w:rsidRDefault="007941D7" w:rsidP="007941D7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ЛАНСКАЯ</w:t>
      </w:r>
    </w:p>
    <w:p w14:paraId="77E57D19" w14:textId="77777777" w:rsidR="007941D7" w:rsidRPr="00345EDC" w:rsidRDefault="007941D7" w:rsidP="007941D7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(слабо)</w:t>
      </w:r>
    </w:p>
    <w:p w14:paraId="39FD2CB5" w14:textId="77777777" w:rsidR="007941D7" w:rsidRPr="00345EDC" w:rsidRDefault="007941D7" w:rsidP="007941D7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Вера, не надо.</w:t>
      </w:r>
    </w:p>
    <w:p w14:paraId="40A8E290" w14:textId="77777777" w:rsidR="007941D7" w:rsidRPr="00345EDC" w:rsidRDefault="007941D7" w:rsidP="007941D7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2A087ABE" w14:textId="2B89D091" w:rsidR="007941D7" w:rsidRPr="00345EDC" w:rsidRDefault="007941D7" w:rsidP="007941D7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Кира Владимировна, </w:t>
      </w:r>
      <w:r w:rsidR="00822F15" w:rsidRPr="00345EDC">
        <w:rPr>
          <w:sz w:val="22"/>
          <w:szCs w:val="22"/>
        </w:rPr>
        <w:t>спокойно, я зашью, нужно потерпеть---</w:t>
      </w:r>
    </w:p>
    <w:p w14:paraId="225988FE" w14:textId="6113130E" w:rsidR="007941D7" w:rsidRPr="00345EDC" w:rsidRDefault="007941D7" w:rsidP="007941D7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Ланская слабо машет головой – нет, нет. </w:t>
      </w:r>
    </w:p>
    <w:p w14:paraId="24374BFE" w14:textId="35061D19" w:rsidR="00822F15" w:rsidRPr="00345EDC" w:rsidRDefault="00822F15" w:rsidP="00822F15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ЛАНСКАЯ</w:t>
      </w:r>
    </w:p>
    <w:p w14:paraId="2CF4E3D1" w14:textId="0470A235" w:rsidR="00822F15" w:rsidRPr="00345EDC" w:rsidRDefault="00822F15" w:rsidP="00822F15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Я не хочу---</w:t>
      </w:r>
    </w:p>
    <w:p w14:paraId="39B36A5C" w14:textId="0C26C776" w:rsidR="00822F15" w:rsidRPr="00345EDC" w:rsidRDefault="00822F15" w:rsidP="00822F15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1C6E963F" w14:textId="4A8EFBF1" w:rsidR="00822F15" w:rsidRPr="00345EDC" w:rsidRDefault="00822F15" w:rsidP="00822F15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Что вы не хотите? </w:t>
      </w:r>
      <w:r w:rsidR="002F6BE4">
        <w:rPr>
          <w:sz w:val="22"/>
          <w:szCs w:val="22"/>
        </w:rPr>
        <w:t xml:space="preserve">Я сейчас все зашью. </w:t>
      </w:r>
      <w:r w:rsidRPr="00345EDC">
        <w:rPr>
          <w:sz w:val="22"/>
          <w:szCs w:val="22"/>
        </w:rPr>
        <w:t>Ничего смертельного, под чулками вообще будет незаметно---</w:t>
      </w:r>
    </w:p>
    <w:p w14:paraId="5FE93411" w14:textId="77777777" w:rsidR="007941D7" w:rsidRPr="00345EDC" w:rsidRDefault="007941D7" w:rsidP="007941D7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ЛАНСКАЯ</w:t>
      </w:r>
    </w:p>
    <w:p w14:paraId="107F4812" w14:textId="77777777" w:rsidR="007941D7" w:rsidRPr="00345EDC" w:rsidRDefault="007941D7" w:rsidP="007941D7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Он увезёт меня в Швейцарию---</w:t>
      </w:r>
    </w:p>
    <w:p w14:paraId="7DFC907C" w14:textId="77777777" w:rsidR="007941D7" w:rsidRPr="00345EDC" w:rsidRDefault="007941D7" w:rsidP="007941D7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5D3FDCDB" w14:textId="77777777" w:rsidR="007941D7" w:rsidRPr="00345EDC" w:rsidRDefault="007941D7" w:rsidP="007941D7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(равнодушно, готовится к операции)</w:t>
      </w:r>
    </w:p>
    <w:p w14:paraId="7608A87A" w14:textId="77777777" w:rsidR="007941D7" w:rsidRPr="00345EDC" w:rsidRDefault="007941D7" w:rsidP="007941D7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Конечно, конечно. И в Швейцарию, и во Францию.</w:t>
      </w:r>
    </w:p>
    <w:p w14:paraId="4534583E" w14:textId="77777777" w:rsidR="007941D7" w:rsidRPr="00345EDC" w:rsidRDefault="007941D7" w:rsidP="007941D7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Ланская обессилена, хватает её за халат свободной рукой, тащит к себе из последних сил.</w:t>
      </w:r>
    </w:p>
    <w:p w14:paraId="042A0909" w14:textId="77777777" w:rsidR="007941D7" w:rsidRPr="00345EDC" w:rsidRDefault="007941D7" w:rsidP="007941D7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ЛАНСКАЯ</w:t>
      </w:r>
    </w:p>
    <w:p w14:paraId="5BA94ED2" w14:textId="65E6A1B6" w:rsidR="007941D7" w:rsidRPr="00345EDC" w:rsidRDefault="002F6BE4" w:rsidP="007941D7">
      <w:pPr>
        <w:pStyle w:val="aff6"/>
        <w:rPr>
          <w:sz w:val="22"/>
          <w:szCs w:val="22"/>
        </w:rPr>
      </w:pPr>
      <w:r>
        <w:rPr>
          <w:sz w:val="22"/>
          <w:szCs w:val="22"/>
        </w:rPr>
        <w:t xml:space="preserve">Вера! Вера… </w:t>
      </w:r>
      <w:r w:rsidR="007941D7" w:rsidRPr="00345EDC">
        <w:rPr>
          <w:sz w:val="22"/>
          <w:szCs w:val="22"/>
        </w:rPr>
        <w:t>Наклонись.</w:t>
      </w:r>
      <w:r>
        <w:rPr>
          <w:sz w:val="22"/>
          <w:szCs w:val="22"/>
        </w:rPr>
        <w:t xml:space="preserve"> Вера… наклонись… наклонись…</w:t>
      </w:r>
    </w:p>
    <w:p w14:paraId="0941C31B" w14:textId="77777777" w:rsidR="007941D7" w:rsidRPr="00345EDC" w:rsidRDefault="007941D7" w:rsidP="007941D7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Вера наклоняется, Ланская как можно ближе притаскивает её к себе и что-то шепчет в самое ухо. Вера приподнимается, смотрит на неё внимательно.</w:t>
      </w:r>
    </w:p>
    <w:p w14:paraId="59D8ED75" w14:textId="7DDD02B2" w:rsidR="00822F15" w:rsidRPr="00345EDC" w:rsidRDefault="00822F15" w:rsidP="00822F15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>ВЕРА</w:t>
      </w:r>
    </w:p>
    <w:p w14:paraId="5551594A" w14:textId="2DF7C4B7" w:rsidR="00822F15" w:rsidRPr="00345EDC" w:rsidRDefault="00822F15" w:rsidP="00822F15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Вы бредите.</w:t>
      </w:r>
    </w:p>
    <w:p w14:paraId="2D7905B8" w14:textId="5917D614" w:rsidR="00822F15" w:rsidRPr="00345EDC" w:rsidRDefault="00822F15" w:rsidP="00822F15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ЛАНСКАЯ</w:t>
      </w:r>
    </w:p>
    <w:p w14:paraId="02B1E1FB" w14:textId="36005BAE" w:rsidR="00822F15" w:rsidRPr="00345EDC" w:rsidRDefault="002F6BE4" w:rsidP="00822F15">
      <w:pPr>
        <w:pStyle w:val="aff6"/>
        <w:rPr>
          <w:sz w:val="22"/>
          <w:szCs w:val="22"/>
        </w:rPr>
      </w:pPr>
      <w:r>
        <w:rPr>
          <w:sz w:val="22"/>
          <w:szCs w:val="22"/>
        </w:rPr>
        <w:t xml:space="preserve">Нет. Нет… </w:t>
      </w:r>
      <w:r w:rsidR="00822F15" w:rsidRPr="00345EDC">
        <w:rPr>
          <w:sz w:val="22"/>
          <w:szCs w:val="22"/>
        </w:rPr>
        <w:t>Умоляю---</w:t>
      </w:r>
    </w:p>
    <w:p w14:paraId="3AE69D1A" w14:textId="77777777" w:rsidR="007941D7" w:rsidRPr="00345EDC" w:rsidRDefault="007941D7" w:rsidP="007941D7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3C25D46C" w14:textId="5C61FF32" w:rsidR="007941D7" w:rsidRPr="00345EDC" w:rsidRDefault="00822F15" w:rsidP="007941D7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У</w:t>
      </w:r>
      <w:r w:rsidR="007941D7" w:rsidRPr="00345EDC">
        <w:rPr>
          <w:sz w:val="22"/>
          <w:szCs w:val="22"/>
        </w:rPr>
        <w:t>верены?</w:t>
      </w:r>
    </w:p>
    <w:p w14:paraId="1253153E" w14:textId="77777777" w:rsidR="007941D7" w:rsidRPr="00345EDC" w:rsidRDefault="007941D7" w:rsidP="007941D7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ЛАНСКАЯ</w:t>
      </w:r>
    </w:p>
    <w:p w14:paraId="1862B57B" w14:textId="77777777" w:rsidR="007941D7" w:rsidRPr="00345EDC" w:rsidRDefault="007941D7" w:rsidP="007941D7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(тихо, слабо)</w:t>
      </w:r>
    </w:p>
    <w:p w14:paraId="1DD8EDE0" w14:textId="2966CFEB" w:rsidR="007941D7" w:rsidRDefault="002F6BE4" w:rsidP="007941D7">
      <w:pPr>
        <w:pStyle w:val="aff6"/>
        <w:rPr>
          <w:sz w:val="22"/>
          <w:szCs w:val="22"/>
        </w:rPr>
      </w:pPr>
      <w:r>
        <w:rPr>
          <w:sz w:val="22"/>
          <w:szCs w:val="22"/>
        </w:rPr>
        <w:t>Самая… самая</w:t>
      </w:r>
      <w:r w:rsidR="007941D7" w:rsidRPr="00345EDC">
        <w:rPr>
          <w:sz w:val="22"/>
          <w:szCs w:val="22"/>
        </w:rPr>
        <w:t xml:space="preserve"> главная роль----</w:t>
      </w:r>
    </w:p>
    <w:p w14:paraId="68434542" w14:textId="38A4D16A" w:rsidR="002F6BE4" w:rsidRPr="00345EDC" w:rsidRDefault="002F6BE4" w:rsidP="007941D7">
      <w:pPr>
        <w:pStyle w:val="aff6"/>
        <w:rPr>
          <w:sz w:val="22"/>
          <w:szCs w:val="22"/>
        </w:rPr>
      </w:pPr>
      <w:r>
        <w:rPr>
          <w:sz w:val="22"/>
          <w:szCs w:val="22"/>
        </w:rPr>
        <w:t xml:space="preserve">Да. Самая главная роль… </w:t>
      </w:r>
    </w:p>
    <w:p w14:paraId="262A7B13" w14:textId="7CCA7674" w:rsidR="007941D7" w:rsidRPr="00345EDC" w:rsidRDefault="007941D7" w:rsidP="007941D7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Вера выпрямляется</w:t>
      </w:r>
      <w:r w:rsidR="00822F15" w:rsidRPr="00345EDC">
        <w:rPr>
          <w:sz w:val="22"/>
          <w:szCs w:val="22"/>
        </w:rPr>
        <w:t>, думает</w:t>
      </w:r>
      <w:r w:rsidRPr="00345EDC">
        <w:rPr>
          <w:sz w:val="22"/>
          <w:szCs w:val="22"/>
        </w:rPr>
        <w:t>.</w:t>
      </w:r>
    </w:p>
    <w:p w14:paraId="46C0536E" w14:textId="77777777" w:rsidR="007941D7" w:rsidRPr="00345EDC" w:rsidRDefault="007941D7" w:rsidP="007941D7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5B4D8065" w14:textId="77777777" w:rsidR="007941D7" w:rsidRPr="00345EDC" w:rsidRDefault="007941D7" w:rsidP="007941D7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Тётя Феня, будем делать гипс.</w:t>
      </w:r>
    </w:p>
    <w:p w14:paraId="47438FF0" w14:textId="77777777" w:rsidR="007941D7" w:rsidRPr="00345EDC" w:rsidRDefault="007941D7" w:rsidP="007941D7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ТЁТЯ ФЕНЯ</w:t>
      </w:r>
    </w:p>
    <w:p w14:paraId="05F5BD96" w14:textId="36021FE8" w:rsidR="007941D7" w:rsidRPr="00345EDC" w:rsidRDefault="002F6BE4" w:rsidP="007941D7">
      <w:pPr>
        <w:pStyle w:val="aff6"/>
        <w:rPr>
          <w:sz w:val="22"/>
          <w:szCs w:val="22"/>
        </w:rPr>
      </w:pPr>
      <w:r>
        <w:rPr>
          <w:sz w:val="22"/>
          <w:szCs w:val="22"/>
        </w:rPr>
        <w:t>Какой гипс-то, Вера, там рана?</w:t>
      </w:r>
    </w:p>
    <w:p w14:paraId="46B36CAC" w14:textId="56BC132A" w:rsidR="00822F15" w:rsidRPr="00345EDC" w:rsidRDefault="00822F15" w:rsidP="00822F15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Вера ещё раз смотрит на Ланскую, та утвердительно кивает.</w:t>
      </w:r>
    </w:p>
    <w:p w14:paraId="3F76DD56" w14:textId="77777777" w:rsidR="007941D7" w:rsidRPr="00345EDC" w:rsidRDefault="007941D7" w:rsidP="007941D7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3AFDAB46" w14:textId="56BDD0F9" w:rsidR="00822F15" w:rsidRPr="00345EDC" w:rsidRDefault="00822F15" w:rsidP="00822F15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Гипс. И </w:t>
      </w:r>
      <w:r w:rsidR="002F6BE4">
        <w:rPr>
          <w:sz w:val="22"/>
          <w:szCs w:val="22"/>
        </w:rPr>
        <w:t>Сухохлебова сюда.</w:t>
      </w:r>
    </w:p>
    <w:p w14:paraId="2ADEFB22" w14:textId="12D9D314" w:rsidR="00822F15" w:rsidRPr="00345EDC" w:rsidRDefault="00822F15" w:rsidP="00822F15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ТЁТЯ ФЕНЯ</w:t>
      </w:r>
    </w:p>
    <w:p w14:paraId="527D9882" w14:textId="5EA8A924" w:rsidR="00822F15" w:rsidRPr="00345EDC" w:rsidRDefault="00822F15" w:rsidP="00822F15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А он </w:t>
      </w:r>
      <w:r w:rsidR="002F6BE4">
        <w:rPr>
          <w:sz w:val="22"/>
          <w:szCs w:val="22"/>
        </w:rPr>
        <w:t>зачем?</w:t>
      </w:r>
    </w:p>
    <w:p w14:paraId="139857F7" w14:textId="397A74E2" w:rsidR="00822F15" w:rsidRPr="00345EDC" w:rsidRDefault="00822F15" w:rsidP="00822F15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00C8CAF5" w14:textId="2BC71D88" w:rsidR="00822F15" w:rsidRPr="00345EDC" w:rsidRDefault="002F6BE4" w:rsidP="00822F15">
      <w:pPr>
        <w:pStyle w:val="aff6"/>
        <w:rPr>
          <w:sz w:val="22"/>
          <w:szCs w:val="22"/>
        </w:rPr>
      </w:pPr>
      <w:r>
        <w:rPr>
          <w:sz w:val="22"/>
          <w:szCs w:val="22"/>
        </w:rPr>
        <w:t>Будет помогать.</w:t>
      </w:r>
    </w:p>
    <w:p w14:paraId="24388292" w14:textId="2577DB3F" w:rsidR="002D5A90" w:rsidRPr="00345EDC" w:rsidRDefault="007E6455" w:rsidP="002D5A90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2D5A90" w:rsidRPr="00345EDC">
        <w:rPr>
          <w:sz w:val="22"/>
          <w:szCs w:val="22"/>
        </w:rPr>
        <w:t>-</w:t>
      </w:r>
      <w:r>
        <w:rPr>
          <w:sz w:val="22"/>
          <w:szCs w:val="22"/>
        </w:rPr>
        <w:t>2</w:t>
      </w:r>
      <w:r w:rsidR="00CF027D" w:rsidRPr="00345EDC">
        <w:rPr>
          <w:sz w:val="22"/>
          <w:szCs w:val="22"/>
        </w:rPr>
        <w:t>4</w:t>
      </w:r>
      <w:r w:rsidR="002D5A90" w:rsidRPr="00345EDC">
        <w:rPr>
          <w:sz w:val="22"/>
          <w:szCs w:val="22"/>
        </w:rPr>
        <w:t>. НАТ. ВАГОНОСТРОИТЕЛЬНЫЙ ЗАВОД. ДЕНЬ.</w:t>
      </w:r>
    </w:p>
    <w:p w14:paraId="758541E9" w14:textId="53A25FC5" w:rsidR="002D5A90" w:rsidRPr="00345EDC" w:rsidRDefault="00460207" w:rsidP="002D5A90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П</w:t>
      </w:r>
      <w:r w:rsidR="002D5A90" w:rsidRPr="00345EDC">
        <w:rPr>
          <w:sz w:val="22"/>
          <w:szCs w:val="22"/>
        </w:rPr>
        <w:t>о плацу идёт, хромая,</w:t>
      </w:r>
      <w:r w:rsidRPr="00345EDC">
        <w:rPr>
          <w:sz w:val="22"/>
          <w:szCs w:val="22"/>
        </w:rPr>
        <w:t xml:space="preserve"> </w:t>
      </w:r>
      <w:r w:rsidR="002D5A90" w:rsidRPr="00345EDC">
        <w:rPr>
          <w:sz w:val="22"/>
          <w:szCs w:val="22"/>
        </w:rPr>
        <w:t xml:space="preserve">раненный Кюнг. </w:t>
      </w:r>
      <w:r w:rsidRPr="00345EDC">
        <w:rPr>
          <w:sz w:val="22"/>
          <w:szCs w:val="22"/>
        </w:rPr>
        <w:t>Винокуров, не выпуская свистка изо рта поднимает на ноги и строит в шеренгу выживших рабочих. Кюнг подходит к этой шеренге из пяти человек и методично, холодно, стреляет каждому в лоб.</w:t>
      </w:r>
    </w:p>
    <w:p w14:paraId="5CD5956E" w14:textId="1A858AB8" w:rsidR="002D5A90" w:rsidRPr="00345EDC" w:rsidRDefault="002D5A90" w:rsidP="002D5A90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 укрытии прячется Пётр Петрович и Толик. Они видят, как расстреливают рабочих</w:t>
      </w:r>
      <w:r w:rsidR="007941D7" w:rsidRPr="00345EDC">
        <w:rPr>
          <w:sz w:val="22"/>
          <w:szCs w:val="22"/>
        </w:rPr>
        <w:t>, но не бросаются на помощь. Пётр Петрович, кивнув Толику, ползёт прочь.</w:t>
      </w:r>
    </w:p>
    <w:p w14:paraId="7A129FFF" w14:textId="612C114A" w:rsidR="002D5A90" w:rsidRPr="00345EDC" w:rsidRDefault="00460207" w:rsidP="002D5A90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Последний стоит Винокуров, Кюнг переводит на него бешеный взгляд.</w:t>
      </w:r>
    </w:p>
    <w:p w14:paraId="53FFD6D9" w14:textId="532AFFBC" w:rsidR="002D5A90" w:rsidRPr="00345EDC" w:rsidRDefault="002D5A90" w:rsidP="002D5A90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Кюнг хватает его за гортань и начинает сжимать ее пальцами. Винокуров хрипит---- </w:t>
      </w:r>
    </w:p>
    <w:p w14:paraId="7417C727" w14:textId="29F94E96" w:rsidR="00EB2692" w:rsidRPr="00345EDC" w:rsidRDefault="00EB2692" w:rsidP="002D5A90">
      <w:pPr>
        <w:pStyle w:val="aff4"/>
        <w:rPr>
          <w:i/>
          <w:iCs/>
          <w:sz w:val="22"/>
          <w:szCs w:val="22"/>
        </w:rPr>
      </w:pPr>
      <w:r w:rsidRPr="00345EDC">
        <w:rPr>
          <w:i/>
          <w:iCs/>
          <w:sz w:val="22"/>
          <w:szCs w:val="22"/>
        </w:rPr>
        <w:t>ДИАЛОГ НА НЕМЕЦКОМ</w:t>
      </w:r>
    </w:p>
    <w:p w14:paraId="11A6B67F" w14:textId="77777777" w:rsidR="00EB2692" w:rsidRPr="00345EDC" w:rsidRDefault="00EB2692" w:rsidP="00EB269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Кюнг</w:t>
      </w:r>
    </w:p>
    <w:p w14:paraId="19C76627" w14:textId="113CD250" w:rsidR="00EB2692" w:rsidRPr="00345EDC" w:rsidRDefault="00EB2692" w:rsidP="00EB269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Кто устроил взрыв?</w:t>
      </w:r>
    </w:p>
    <w:p w14:paraId="3AF31295" w14:textId="2E55D546" w:rsidR="00EB2692" w:rsidRPr="00345EDC" w:rsidRDefault="00EB2692" w:rsidP="00EB269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ВИНОКУРОВ</w:t>
      </w:r>
    </w:p>
    <w:p w14:paraId="11E21A9B" w14:textId="53C8693A" w:rsidR="00EB2692" w:rsidRPr="00345EDC" w:rsidRDefault="00EB2692" w:rsidP="00EB269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Не могу знать---</w:t>
      </w:r>
    </w:p>
    <w:p w14:paraId="3D7D3FDB" w14:textId="312AD660" w:rsidR="00EB2692" w:rsidRPr="00345EDC" w:rsidRDefault="00EB2692" w:rsidP="00EB269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>КЮНГ</w:t>
      </w:r>
    </w:p>
    <w:p w14:paraId="642D694C" w14:textId="2723800F" w:rsidR="00EB2692" w:rsidRPr="00345EDC" w:rsidRDefault="00EB2692" w:rsidP="00EB269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Кто главный у рабочих?</w:t>
      </w:r>
    </w:p>
    <w:p w14:paraId="1BE351FE" w14:textId="1902C96C" w:rsidR="00EB2692" w:rsidRPr="00345EDC" w:rsidRDefault="00EB2692" w:rsidP="00EB269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ВИНОКУРОВ</w:t>
      </w:r>
    </w:p>
    <w:p w14:paraId="6A75D85E" w14:textId="72A02536" w:rsidR="00EB2692" w:rsidRPr="00345EDC" w:rsidRDefault="00EB2692" w:rsidP="00EB269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Пётр Петрович. Но он не мог. И он и доктор Вера служили Германии---</w:t>
      </w:r>
    </w:p>
    <w:p w14:paraId="1890C79D" w14:textId="77777777" w:rsidR="00EB2692" w:rsidRPr="00345EDC" w:rsidRDefault="00EB2692" w:rsidP="00EB269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Кюнг</w:t>
      </w:r>
    </w:p>
    <w:p w14:paraId="6905D557" w14:textId="01D404E9" w:rsidR="002F6BE4" w:rsidRDefault="002F6BE4" w:rsidP="002F6BE4">
      <w:pPr>
        <w:pStyle w:val="aff5"/>
        <w:ind w:left="1416" w:firstLine="708"/>
        <w:rPr>
          <w:sz w:val="22"/>
          <w:szCs w:val="22"/>
        </w:rPr>
      </w:pPr>
      <w:r>
        <w:rPr>
          <w:sz w:val="22"/>
          <w:szCs w:val="22"/>
        </w:rPr>
        <w:t>Не верю!</w:t>
      </w:r>
    </w:p>
    <w:p w14:paraId="0546A330" w14:textId="04C086F3" w:rsidR="00EB2692" w:rsidRPr="00345EDC" w:rsidRDefault="00EB2692" w:rsidP="00EB269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(немецкий, громко)</w:t>
      </w:r>
    </w:p>
    <w:p w14:paraId="3A66E5F5" w14:textId="35735926" w:rsidR="00EB2692" w:rsidRPr="00345EDC" w:rsidRDefault="00EB2692" w:rsidP="00EB269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Соберите всех, обновите амуницию, мы выдвигаемся к русскому госпиталю казнить этих русских свиней.</w:t>
      </w:r>
    </w:p>
    <w:p w14:paraId="5D9DC8D1" w14:textId="05C481C5" w:rsidR="00A369C0" w:rsidRPr="00345EDC" w:rsidRDefault="00A369C0" w:rsidP="00A369C0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Шоненнберг неподалёку, перевязывает солдата.</w:t>
      </w:r>
    </w:p>
    <w:p w14:paraId="415C7C78" w14:textId="560FA512" w:rsidR="00EB2692" w:rsidRPr="00345EDC" w:rsidRDefault="00EB2692" w:rsidP="00EB269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ШОНЕННБЕРГ</w:t>
      </w:r>
    </w:p>
    <w:p w14:paraId="6D173EB1" w14:textId="57A30FD0" w:rsidR="00EB2692" w:rsidRPr="00345EDC" w:rsidRDefault="00EB2692" w:rsidP="00EB269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Казни должен проводить военный трибунал. Трибуналом командует генерал Фон Вейхс, его нет на месте.</w:t>
      </w:r>
    </w:p>
    <w:p w14:paraId="288B193E" w14:textId="6E6E070D" w:rsidR="00EB2692" w:rsidRPr="00345EDC" w:rsidRDefault="00EB2692" w:rsidP="00EB269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Кюнг</w:t>
      </w:r>
    </w:p>
    <w:p w14:paraId="68C4DAFB" w14:textId="3DCD0FA6" w:rsidR="00EB2692" w:rsidRPr="00345EDC" w:rsidRDefault="00EB2692" w:rsidP="00EB269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Генерал Фон Вейхс – предатель и должен быть задержан, я беру командование городом на себя. </w:t>
      </w:r>
    </w:p>
    <w:p w14:paraId="6CB0F9DA" w14:textId="3DD6C48B" w:rsidR="00A369C0" w:rsidRPr="00345EDC" w:rsidRDefault="00A369C0" w:rsidP="00A369C0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Шоненнберг подходит.</w:t>
      </w:r>
    </w:p>
    <w:p w14:paraId="69AFB701" w14:textId="77777777" w:rsidR="00EB2692" w:rsidRPr="00345EDC" w:rsidRDefault="00EB2692" w:rsidP="00EB269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ШОНЕННБЕРГ</w:t>
      </w:r>
    </w:p>
    <w:p w14:paraId="766AF100" w14:textId="4DFFB5D3" w:rsidR="00EB2692" w:rsidRPr="00345EDC" w:rsidRDefault="00EB2692" w:rsidP="00EB269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(яростно, в бешенстве)</w:t>
      </w:r>
    </w:p>
    <w:p w14:paraId="28D8ED3E" w14:textId="68257D72" w:rsidR="00EB2692" w:rsidRPr="00345EDC" w:rsidRDefault="00EB2692" w:rsidP="00EB269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Мне нужен здесь русский доктор! У меня раненные! Медперсонал погиб!</w:t>
      </w:r>
    </w:p>
    <w:p w14:paraId="4462FE74" w14:textId="77777777" w:rsidR="00EB2692" w:rsidRPr="00345EDC" w:rsidRDefault="00EB2692" w:rsidP="00EB269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Кюнг</w:t>
      </w:r>
    </w:p>
    <w:p w14:paraId="24C8880D" w14:textId="77777777" w:rsidR="00EB2692" w:rsidRPr="00345EDC" w:rsidRDefault="00EB2692" w:rsidP="00EB269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3C182161" w14:textId="77777777" w:rsidR="00EB2692" w:rsidRPr="00345EDC" w:rsidRDefault="00EB2692" w:rsidP="00EB269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Пуля вам в голову нужна, майор. Снюхались с этими ублюдками, жалеете их! Вы недостойны служить нашему фюреру! </w:t>
      </w:r>
    </w:p>
    <w:p w14:paraId="1D517578" w14:textId="64F5129B" w:rsidR="00EB2692" w:rsidRPr="00345EDC" w:rsidRDefault="00EB2692" w:rsidP="00EB269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ВИНОКУРОВ</w:t>
      </w:r>
    </w:p>
    <w:p w14:paraId="77AEF1DD" w14:textId="6ED6BFE5" w:rsidR="00EB2692" w:rsidRPr="00345EDC" w:rsidRDefault="00EB2692" w:rsidP="00EB269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Где моя жена? Скажите, где моя жена?</w:t>
      </w:r>
    </w:p>
    <w:p w14:paraId="2B461AD4" w14:textId="77777777" w:rsidR="002F6BE4" w:rsidRPr="00345EDC" w:rsidRDefault="002F6BE4" w:rsidP="002F6BE4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ШОНЕННБЕРГ</w:t>
      </w:r>
    </w:p>
    <w:p w14:paraId="0A8BBEB9" w14:textId="3B7FEFE3" w:rsidR="00EB2692" w:rsidRPr="00345EDC" w:rsidRDefault="00EB2692" w:rsidP="002F6BE4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Уехала твои жена. </w:t>
      </w:r>
    </w:p>
    <w:p w14:paraId="3840F686" w14:textId="76F3F316" w:rsidR="00EB2692" w:rsidRPr="00345EDC" w:rsidRDefault="002F6BE4" w:rsidP="00EB2692">
      <w:pPr>
        <w:pStyle w:val="aff4"/>
        <w:rPr>
          <w:sz w:val="22"/>
          <w:szCs w:val="22"/>
        </w:rPr>
      </w:pPr>
      <w:r>
        <w:rPr>
          <w:sz w:val="22"/>
          <w:szCs w:val="22"/>
        </w:rPr>
        <w:t>Кюнг уводит солдат. Шоненнберг понимает, что близится резня. Винокуров в полной прострации идет вперед, спотыкается о трупы, но снова пытается встать.</w:t>
      </w:r>
    </w:p>
    <w:p w14:paraId="38009AC9" w14:textId="09645FF3" w:rsidR="0082588C" w:rsidRPr="00345EDC" w:rsidRDefault="007E6455" w:rsidP="0082588C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82588C" w:rsidRPr="00345EDC">
        <w:rPr>
          <w:sz w:val="22"/>
          <w:szCs w:val="22"/>
        </w:rPr>
        <w:t>-</w:t>
      </w:r>
      <w:r>
        <w:rPr>
          <w:sz w:val="22"/>
          <w:szCs w:val="22"/>
        </w:rPr>
        <w:t>2</w:t>
      </w:r>
      <w:r w:rsidR="00CF027D" w:rsidRPr="00345EDC">
        <w:rPr>
          <w:sz w:val="22"/>
          <w:szCs w:val="22"/>
        </w:rPr>
        <w:t>5</w:t>
      </w:r>
      <w:r w:rsidR="0082588C" w:rsidRPr="00345EDC">
        <w:rPr>
          <w:sz w:val="22"/>
          <w:szCs w:val="22"/>
        </w:rPr>
        <w:t>. НАТ. У ШКОЛЫ. ДЕНЬ.</w:t>
      </w:r>
    </w:p>
    <w:p w14:paraId="3CB57D2E" w14:textId="22BCF867" w:rsidR="0082588C" w:rsidRPr="00345EDC" w:rsidRDefault="0082588C" w:rsidP="0082588C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Вера и Сухохлебов</w:t>
      </w:r>
      <w:r w:rsidR="005719FF" w:rsidRPr="00345EDC">
        <w:rPr>
          <w:sz w:val="22"/>
          <w:szCs w:val="22"/>
        </w:rPr>
        <w:t>, переглядываясь,</w:t>
      </w:r>
      <w:r w:rsidRPr="00345EDC">
        <w:rPr>
          <w:sz w:val="22"/>
          <w:szCs w:val="22"/>
        </w:rPr>
        <w:t xml:space="preserve"> помогают Фон-Вейхсу погрузить Ланскую в машину. Она очень слаба, но на лице ползает странная улыбка.</w:t>
      </w:r>
    </w:p>
    <w:p w14:paraId="05460A88" w14:textId="675C38FE" w:rsidR="0082588C" w:rsidRPr="00345EDC" w:rsidRDefault="0082588C" w:rsidP="0082588C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ЛАНСКАЯ</w:t>
      </w:r>
    </w:p>
    <w:p w14:paraId="270164FB" w14:textId="766925F0" w:rsidR="0082588C" w:rsidRPr="00345EDC" w:rsidRDefault="005719FF" w:rsidP="0082588C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Прощайте</w:t>
      </w:r>
      <w:r w:rsidR="0082588C" w:rsidRPr="00345EDC">
        <w:rPr>
          <w:sz w:val="22"/>
          <w:szCs w:val="22"/>
        </w:rPr>
        <w:t>, Вера.</w:t>
      </w:r>
    </w:p>
    <w:p w14:paraId="33554FA1" w14:textId="6CC18333" w:rsidR="0082588C" w:rsidRPr="00345EDC" w:rsidRDefault="0082588C" w:rsidP="0082588C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>Фон-Вейхс смотрит на Веру с благодарностью.</w:t>
      </w:r>
    </w:p>
    <w:p w14:paraId="6424C0E2" w14:textId="01EA11C3" w:rsidR="0082588C" w:rsidRPr="00345EDC" w:rsidRDefault="0082588C" w:rsidP="0082588C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ФОН-ВЕЙХС</w:t>
      </w:r>
    </w:p>
    <w:p w14:paraId="2FA4B621" w14:textId="558800CF" w:rsidR="0082588C" w:rsidRPr="00345EDC" w:rsidRDefault="0082588C" w:rsidP="0082588C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До видзения, пани Вера. </w:t>
      </w:r>
    </w:p>
    <w:p w14:paraId="0FCBB2AF" w14:textId="04E1045B" w:rsidR="0082588C" w:rsidRPr="00345EDC" w:rsidRDefault="0082588C" w:rsidP="0082588C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(русский)</w:t>
      </w:r>
    </w:p>
    <w:p w14:paraId="3F0AAF67" w14:textId="77777777" w:rsidR="005719FF" w:rsidRPr="00345EDC" w:rsidRDefault="0082588C" w:rsidP="005719FF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Спасибо.</w:t>
      </w:r>
    </w:p>
    <w:p w14:paraId="043FB324" w14:textId="77777777" w:rsidR="002F6BE4" w:rsidRDefault="00597588" w:rsidP="005719FF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К школе бегут, вооруженные немецкими автоматами Пётр Петрович и Толик. Пётр Петрович, машет руками, чтоб все срочно бежали внутрь. </w:t>
      </w:r>
    </w:p>
    <w:p w14:paraId="6D716394" w14:textId="634E21FC" w:rsidR="002F6BE4" w:rsidRPr="00345EDC" w:rsidRDefault="002F6BE4" w:rsidP="002F6BE4">
      <w:pPr>
        <w:pStyle w:val="aff3"/>
        <w:rPr>
          <w:sz w:val="22"/>
          <w:szCs w:val="22"/>
        </w:rPr>
      </w:pPr>
      <w:r>
        <w:rPr>
          <w:sz w:val="22"/>
          <w:szCs w:val="22"/>
        </w:rPr>
        <w:t>СУХОХЛЕБОВ</w:t>
      </w:r>
    </w:p>
    <w:p w14:paraId="32060F04" w14:textId="3522FBEE" w:rsidR="002F6BE4" w:rsidRPr="00345EDC" w:rsidRDefault="002F6BE4" w:rsidP="002F6BE4">
      <w:pPr>
        <w:pStyle w:val="aff6"/>
        <w:rPr>
          <w:sz w:val="22"/>
          <w:szCs w:val="22"/>
        </w:rPr>
      </w:pPr>
      <w:r>
        <w:rPr>
          <w:sz w:val="22"/>
          <w:szCs w:val="22"/>
        </w:rPr>
        <w:t>Толик, наверх! Защищать женщин и детей!</w:t>
      </w:r>
    </w:p>
    <w:p w14:paraId="08F9AD13" w14:textId="77777777" w:rsidR="002F6BE4" w:rsidRDefault="002F6BE4" w:rsidP="005719FF">
      <w:pPr>
        <w:pStyle w:val="aff4"/>
        <w:rPr>
          <w:sz w:val="22"/>
          <w:szCs w:val="22"/>
        </w:rPr>
      </w:pPr>
    </w:p>
    <w:p w14:paraId="20F0DA85" w14:textId="1AC815D1" w:rsidR="00597588" w:rsidRPr="00345EDC" w:rsidRDefault="00597588" w:rsidP="005719FF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Трогается машина Фон-Вейхса, а из-за угла тем временем появляется немецкий грузовик</w:t>
      </w:r>
      <w:r w:rsidR="00A71E64" w:rsidRPr="00345EDC">
        <w:rPr>
          <w:sz w:val="22"/>
          <w:szCs w:val="22"/>
        </w:rPr>
        <w:t xml:space="preserve"> с солдатами</w:t>
      </w:r>
      <w:r w:rsidRPr="00345EDC">
        <w:rPr>
          <w:sz w:val="22"/>
          <w:szCs w:val="22"/>
        </w:rPr>
        <w:t xml:space="preserve"> и несколько мотоциклов. Раздаётся очередь и стрельба. Все бросаются внутрь школы.</w:t>
      </w:r>
    </w:p>
    <w:p w14:paraId="60D9327F" w14:textId="0B267455" w:rsidR="00A71E64" w:rsidRPr="00345EDC" w:rsidRDefault="007E6455" w:rsidP="00A71E64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A71E64" w:rsidRPr="00345EDC">
        <w:rPr>
          <w:sz w:val="22"/>
          <w:szCs w:val="22"/>
        </w:rPr>
        <w:t>-</w:t>
      </w:r>
      <w:r>
        <w:rPr>
          <w:sz w:val="22"/>
          <w:szCs w:val="22"/>
        </w:rPr>
        <w:t>2</w:t>
      </w:r>
      <w:r w:rsidR="00CF027D" w:rsidRPr="00345EDC">
        <w:rPr>
          <w:sz w:val="22"/>
          <w:szCs w:val="22"/>
        </w:rPr>
        <w:t>6</w:t>
      </w:r>
      <w:r w:rsidR="00A71E64" w:rsidRPr="00345EDC">
        <w:rPr>
          <w:sz w:val="22"/>
          <w:szCs w:val="22"/>
        </w:rPr>
        <w:t xml:space="preserve">. </w:t>
      </w:r>
      <w:r w:rsidR="00125A35" w:rsidRPr="00345EDC">
        <w:rPr>
          <w:sz w:val="22"/>
          <w:szCs w:val="22"/>
        </w:rPr>
        <w:t>ИНТ</w:t>
      </w:r>
      <w:r w:rsidR="00A71E64" w:rsidRPr="00345EDC">
        <w:rPr>
          <w:sz w:val="22"/>
          <w:szCs w:val="22"/>
        </w:rPr>
        <w:t>.</w:t>
      </w:r>
      <w:r w:rsidR="00125A35" w:rsidRPr="00345EDC">
        <w:rPr>
          <w:sz w:val="22"/>
          <w:szCs w:val="22"/>
        </w:rPr>
        <w:t xml:space="preserve"> ШКОЛА. КОРИДОР</w:t>
      </w:r>
      <w:r w:rsidR="00846C19" w:rsidRPr="00345EDC">
        <w:rPr>
          <w:sz w:val="22"/>
          <w:szCs w:val="22"/>
        </w:rPr>
        <w:t>-1</w:t>
      </w:r>
      <w:r w:rsidR="00125A35" w:rsidRPr="00345EDC">
        <w:rPr>
          <w:sz w:val="22"/>
          <w:szCs w:val="22"/>
        </w:rPr>
        <w:t>.</w:t>
      </w:r>
      <w:r w:rsidR="00A71E64" w:rsidRPr="00345EDC">
        <w:rPr>
          <w:sz w:val="22"/>
          <w:szCs w:val="22"/>
        </w:rPr>
        <w:t xml:space="preserve"> ДЕНЬ.</w:t>
      </w:r>
    </w:p>
    <w:p w14:paraId="5A887D03" w14:textId="66007B49" w:rsidR="00A71E64" w:rsidRDefault="00A71E64" w:rsidP="00A71E64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Все забегают в больницу, и чем только можно баррикадируют вход. </w:t>
      </w:r>
      <w:r w:rsidR="003750D6" w:rsidRPr="00345EDC">
        <w:rPr>
          <w:sz w:val="22"/>
          <w:szCs w:val="22"/>
        </w:rPr>
        <w:t xml:space="preserve">Больные помогают. </w:t>
      </w:r>
      <w:r w:rsidRPr="00345EDC">
        <w:rPr>
          <w:sz w:val="22"/>
          <w:szCs w:val="22"/>
        </w:rPr>
        <w:t>В коридоре появляется Мария Григорьевна.</w:t>
      </w:r>
    </w:p>
    <w:p w14:paraId="3140D7AE" w14:textId="00A8A148" w:rsidR="002F6BE4" w:rsidRPr="00345EDC" w:rsidRDefault="002F6BE4" w:rsidP="002F6BE4">
      <w:pPr>
        <w:pStyle w:val="aff3"/>
        <w:rPr>
          <w:sz w:val="22"/>
          <w:szCs w:val="22"/>
        </w:rPr>
      </w:pPr>
      <w:r>
        <w:rPr>
          <w:sz w:val="22"/>
          <w:szCs w:val="22"/>
        </w:rPr>
        <w:t>ВЕРА</w:t>
      </w:r>
    </w:p>
    <w:p w14:paraId="3B867B9C" w14:textId="71BB04A8" w:rsidR="002F6BE4" w:rsidRPr="00345EDC" w:rsidRDefault="002F6BE4" w:rsidP="007B5DE6">
      <w:pPr>
        <w:pStyle w:val="aff6"/>
        <w:rPr>
          <w:sz w:val="22"/>
          <w:szCs w:val="22"/>
        </w:rPr>
      </w:pPr>
      <w:r>
        <w:rPr>
          <w:sz w:val="22"/>
          <w:szCs w:val="22"/>
        </w:rPr>
        <w:t xml:space="preserve">Переверните столы! Марья Григорьевна, стулья давайте сюда! Воды принесите! </w:t>
      </w:r>
      <w:r w:rsidR="007B5DE6">
        <w:rPr>
          <w:sz w:val="22"/>
          <w:szCs w:val="22"/>
        </w:rPr>
        <w:t>Девчонки… инструменты, убирайте инструменты! Простыни принеси -</w:t>
      </w:r>
    </w:p>
    <w:p w14:paraId="3A4E9220" w14:textId="4002CA8B" w:rsidR="00125A35" w:rsidRPr="00345EDC" w:rsidRDefault="007E6455" w:rsidP="00125A35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125A35" w:rsidRPr="00345EDC">
        <w:rPr>
          <w:sz w:val="22"/>
          <w:szCs w:val="22"/>
        </w:rPr>
        <w:t>-</w:t>
      </w:r>
      <w:r>
        <w:rPr>
          <w:sz w:val="22"/>
          <w:szCs w:val="22"/>
        </w:rPr>
        <w:t>2</w:t>
      </w:r>
      <w:r w:rsidR="00CF027D" w:rsidRPr="00345EDC">
        <w:rPr>
          <w:sz w:val="22"/>
          <w:szCs w:val="22"/>
        </w:rPr>
        <w:t>7</w:t>
      </w:r>
      <w:r w:rsidR="00125A35" w:rsidRPr="00345EDC">
        <w:rPr>
          <w:sz w:val="22"/>
          <w:szCs w:val="22"/>
        </w:rPr>
        <w:t>. ИНТ. ШКОЛА. ПАЛАТА СУХОХЛЕБОВА. ДЕНЬ.</w:t>
      </w:r>
    </w:p>
    <w:p w14:paraId="263CDE9F" w14:textId="47038B2C" w:rsidR="00125A35" w:rsidRPr="00345EDC" w:rsidRDefault="00125A35" w:rsidP="00125A35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Сухохлебов, Пётр Петрович и остальные мужики отстреливаются из окон. Больницу трясёт. Хлипкие баррикады разлетаются от внешних выстрелов. </w:t>
      </w:r>
      <w:r w:rsidR="00AC0C5D" w:rsidRPr="00345EDC">
        <w:rPr>
          <w:sz w:val="22"/>
          <w:szCs w:val="22"/>
        </w:rPr>
        <w:t>Петра Петровича ранило в плечо.</w:t>
      </w:r>
      <w:r w:rsidR="00A722C3" w:rsidRPr="00345EDC">
        <w:rPr>
          <w:sz w:val="22"/>
          <w:szCs w:val="22"/>
        </w:rPr>
        <w:t xml:space="preserve"> Тётя Феня оттаскивает его вглубь, бинтует.</w:t>
      </w:r>
    </w:p>
    <w:p w14:paraId="03CE087E" w14:textId="7AD17D39" w:rsidR="00AC0C5D" w:rsidRPr="00345EDC" w:rsidRDefault="007E6455" w:rsidP="00AC0C5D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AC0C5D" w:rsidRPr="00345EDC">
        <w:rPr>
          <w:sz w:val="22"/>
          <w:szCs w:val="22"/>
        </w:rPr>
        <w:t>-</w:t>
      </w:r>
      <w:r>
        <w:rPr>
          <w:sz w:val="22"/>
          <w:szCs w:val="22"/>
        </w:rPr>
        <w:t>2</w:t>
      </w:r>
      <w:r w:rsidR="00CF027D" w:rsidRPr="00345EDC">
        <w:rPr>
          <w:sz w:val="22"/>
          <w:szCs w:val="22"/>
        </w:rPr>
        <w:t>8</w:t>
      </w:r>
      <w:r w:rsidR="00AC0C5D" w:rsidRPr="00345EDC">
        <w:rPr>
          <w:sz w:val="22"/>
          <w:szCs w:val="22"/>
        </w:rPr>
        <w:t>. НАТ. У ШКОЛЫ. ДЕНЬ.</w:t>
      </w:r>
    </w:p>
    <w:p w14:paraId="3EB322A2" w14:textId="5E3E0383" w:rsidR="00AC0C5D" w:rsidRPr="00345EDC" w:rsidRDefault="00AC0C5D" w:rsidP="00AC0C5D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Немец из пулемёта лупит по зданию школы. Трое немцев пытаются выбить забарикадированную изнутри дверь. Через несколько попыток им это удаётся, но как только двери распахиваются раздаётся автоматная очередь изнутри и трое немцев падают замертво.</w:t>
      </w:r>
    </w:p>
    <w:p w14:paraId="37DA6B7E" w14:textId="1EBACB9E" w:rsidR="00AC0C5D" w:rsidRPr="00345EDC" w:rsidRDefault="007E6455" w:rsidP="00AC0C5D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AC0C5D" w:rsidRPr="00345EDC">
        <w:rPr>
          <w:sz w:val="22"/>
          <w:szCs w:val="22"/>
        </w:rPr>
        <w:t>-</w:t>
      </w:r>
      <w:r>
        <w:rPr>
          <w:sz w:val="22"/>
          <w:szCs w:val="22"/>
        </w:rPr>
        <w:t>2</w:t>
      </w:r>
      <w:r w:rsidR="00CF027D" w:rsidRPr="00345EDC">
        <w:rPr>
          <w:sz w:val="22"/>
          <w:szCs w:val="22"/>
        </w:rPr>
        <w:t>9</w:t>
      </w:r>
      <w:r w:rsidR="00AC0C5D" w:rsidRPr="00345EDC">
        <w:rPr>
          <w:sz w:val="22"/>
          <w:szCs w:val="22"/>
        </w:rPr>
        <w:t>. ИНТ. ШКОЛА. ХОЛЛ</w:t>
      </w:r>
      <w:r w:rsidR="00721E57" w:rsidRPr="00345EDC">
        <w:rPr>
          <w:sz w:val="22"/>
          <w:szCs w:val="22"/>
        </w:rPr>
        <w:t>/коридор-1</w:t>
      </w:r>
      <w:r w:rsidR="00AC0C5D" w:rsidRPr="00345EDC">
        <w:rPr>
          <w:sz w:val="22"/>
          <w:szCs w:val="22"/>
        </w:rPr>
        <w:t>. ДЕНЬ.</w:t>
      </w:r>
    </w:p>
    <w:p w14:paraId="752DDEE0" w14:textId="4EE00308" w:rsidR="00AC0C5D" w:rsidRPr="00345EDC" w:rsidRDefault="00AC0C5D" w:rsidP="00AC0C5D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Мудрик довольный стоит с автоматом, только что уложив троих. Но в этот момент в дверной проём прилетает граната, Мудрик прыгает в сторону коридора. Раздаётся взрыв.</w:t>
      </w:r>
    </w:p>
    <w:p w14:paraId="6FFF169C" w14:textId="32DCE894" w:rsidR="00AC0C5D" w:rsidRPr="00345EDC" w:rsidRDefault="007E6455" w:rsidP="00AC0C5D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AC0C5D" w:rsidRPr="00345EDC">
        <w:rPr>
          <w:sz w:val="22"/>
          <w:szCs w:val="22"/>
        </w:rPr>
        <w:t>-</w:t>
      </w:r>
      <w:r>
        <w:rPr>
          <w:sz w:val="22"/>
          <w:szCs w:val="22"/>
        </w:rPr>
        <w:t>3</w:t>
      </w:r>
      <w:r w:rsidR="00CF027D" w:rsidRPr="00345EDC">
        <w:rPr>
          <w:sz w:val="22"/>
          <w:szCs w:val="22"/>
        </w:rPr>
        <w:t>0</w:t>
      </w:r>
      <w:r w:rsidR="00AC0C5D" w:rsidRPr="00345EDC">
        <w:rPr>
          <w:sz w:val="22"/>
          <w:szCs w:val="22"/>
        </w:rPr>
        <w:t xml:space="preserve">. ИНТ. ШКОЛА. </w:t>
      </w:r>
      <w:r w:rsidR="00721E57" w:rsidRPr="00345EDC">
        <w:rPr>
          <w:sz w:val="22"/>
          <w:szCs w:val="22"/>
        </w:rPr>
        <w:t>ОПЕРАЦИОННАЯ</w:t>
      </w:r>
      <w:r w:rsidR="00AC0C5D" w:rsidRPr="00345EDC">
        <w:rPr>
          <w:sz w:val="22"/>
          <w:szCs w:val="22"/>
        </w:rPr>
        <w:t>. ДЕНЬ.</w:t>
      </w:r>
    </w:p>
    <w:p w14:paraId="06971FD3" w14:textId="3F6649CC" w:rsidR="00AC0C5D" w:rsidRPr="00345EDC" w:rsidRDefault="00721E57" w:rsidP="00AC0C5D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Вера, Тоня и дети, отгородившись стеклянными и металлическими шкафами в операционной. </w:t>
      </w:r>
      <w:r w:rsidR="00AC0C5D" w:rsidRPr="00345EDC">
        <w:rPr>
          <w:sz w:val="22"/>
          <w:szCs w:val="22"/>
        </w:rPr>
        <w:t xml:space="preserve">Толик с оружием у окна. Мария Григорьевна с винтовкой у входной двери. </w:t>
      </w:r>
      <w:r w:rsidR="00462D95" w:rsidRPr="00345EDC">
        <w:rPr>
          <w:sz w:val="22"/>
          <w:szCs w:val="22"/>
        </w:rPr>
        <w:t xml:space="preserve">Здание трясет от обстрелов, летят стёкла, пули. </w:t>
      </w:r>
      <w:r w:rsidR="00AC0C5D" w:rsidRPr="00345EDC">
        <w:rPr>
          <w:sz w:val="22"/>
          <w:szCs w:val="22"/>
        </w:rPr>
        <w:t xml:space="preserve">Тоня кричит, тужась. Все слышат взрыв, трясутся стены, сыпется штукатурка. </w:t>
      </w:r>
    </w:p>
    <w:p w14:paraId="0E885A05" w14:textId="19E10121" w:rsidR="00AC0C5D" w:rsidRPr="00345EDC" w:rsidRDefault="00AC0C5D" w:rsidP="00AC0C5D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>ВЕРА</w:t>
      </w:r>
    </w:p>
    <w:p w14:paraId="3D7220A5" w14:textId="25133F61" w:rsidR="00AC0C5D" w:rsidRPr="00345EDC" w:rsidRDefault="00AC0C5D" w:rsidP="00AC0C5D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Давай Тоня, давай, девочка, ещё немножко.</w:t>
      </w:r>
    </w:p>
    <w:p w14:paraId="044DD986" w14:textId="0322C138" w:rsidR="00AC0C5D" w:rsidRPr="00345EDC" w:rsidRDefault="00AC0C5D" w:rsidP="00AC0C5D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ТОНЯ</w:t>
      </w:r>
    </w:p>
    <w:p w14:paraId="31D524A7" w14:textId="777B71E0" w:rsidR="00AC0C5D" w:rsidRPr="00345EDC" w:rsidRDefault="00AC0C5D" w:rsidP="00AC0C5D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 xml:space="preserve">(орёт) </w:t>
      </w:r>
    </w:p>
    <w:p w14:paraId="25796AB0" w14:textId="38F3DBC2" w:rsidR="00AC0C5D" w:rsidRPr="00345EDC" w:rsidRDefault="00AC0C5D" w:rsidP="00AC0C5D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Не могу я, не могу!!!</w:t>
      </w:r>
    </w:p>
    <w:p w14:paraId="2E448A5C" w14:textId="1BF37B45" w:rsidR="00AC0C5D" w:rsidRPr="00345EDC" w:rsidRDefault="007E6455" w:rsidP="00AC0C5D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AC0C5D" w:rsidRPr="00345EDC">
        <w:rPr>
          <w:sz w:val="22"/>
          <w:szCs w:val="22"/>
        </w:rPr>
        <w:t>-</w:t>
      </w:r>
      <w:r>
        <w:rPr>
          <w:sz w:val="22"/>
          <w:szCs w:val="22"/>
        </w:rPr>
        <w:t>3</w:t>
      </w:r>
      <w:r w:rsidR="00CF027D" w:rsidRPr="00345EDC">
        <w:rPr>
          <w:sz w:val="22"/>
          <w:szCs w:val="22"/>
        </w:rPr>
        <w:t>1</w:t>
      </w:r>
      <w:r w:rsidR="00AC0C5D" w:rsidRPr="00345EDC">
        <w:rPr>
          <w:sz w:val="22"/>
          <w:szCs w:val="22"/>
        </w:rPr>
        <w:t>. ИНТ. ШКОЛА. ХОЛЛ.</w:t>
      </w:r>
      <w:r w:rsidR="00462D95" w:rsidRPr="00345EDC">
        <w:rPr>
          <w:sz w:val="22"/>
          <w:szCs w:val="22"/>
        </w:rPr>
        <w:t xml:space="preserve">/коридор-1. </w:t>
      </w:r>
      <w:r w:rsidR="00AC0C5D" w:rsidRPr="00345EDC">
        <w:rPr>
          <w:sz w:val="22"/>
          <w:szCs w:val="22"/>
        </w:rPr>
        <w:t>ДЕНЬ.</w:t>
      </w:r>
    </w:p>
    <w:p w14:paraId="6DF8D839" w14:textId="4C3E1123" w:rsidR="00AC0C5D" w:rsidRDefault="00AC0C5D" w:rsidP="00AC0C5D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 холл школы врываются немцы, Мудрик отстреливается</w:t>
      </w:r>
      <w:r w:rsidR="0083640C" w:rsidRPr="00345EDC">
        <w:rPr>
          <w:sz w:val="22"/>
          <w:szCs w:val="22"/>
        </w:rPr>
        <w:t xml:space="preserve"> со стороны стеклянной двери, но ему приходится отступать внутрь.</w:t>
      </w:r>
      <w:r w:rsidR="007B5DE6">
        <w:rPr>
          <w:sz w:val="22"/>
          <w:szCs w:val="22"/>
        </w:rPr>
        <w:t xml:space="preserve"> Сухохлебов прикрывает его отход.</w:t>
      </w:r>
    </w:p>
    <w:p w14:paraId="7CCF9E4D" w14:textId="515CED7F" w:rsidR="007B5DE6" w:rsidRPr="00345EDC" w:rsidRDefault="007B5DE6" w:rsidP="007B5DE6">
      <w:pPr>
        <w:pStyle w:val="aff3"/>
        <w:rPr>
          <w:sz w:val="22"/>
          <w:szCs w:val="22"/>
        </w:rPr>
      </w:pPr>
      <w:r>
        <w:rPr>
          <w:sz w:val="22"/>
          <w:szCs w:val="22"/>
        </w:rPr>
        <w:t>СУХОХЛЕБОВ</w:t>
      </w:r>
    </w:p>
    <w:p w14:paraId="042439F2" w14:textId="20AE34CA" w:rsidR="007B5DE6" w:rsidRPr="00345EDC" w:rsidRDefault="007B5DE6" w:rsidP="007B5DE6">
      <w:pPr>
        <w:pStyle w:val="aff6"/>
        <w:rPr>
          <w:sz w:val="22"/>
          <w:szCs w:val="22"/>
        </w:rPr>
      </w:pPr>
      <w:r>
        <w:rPr>
          <w:sz w:val="22"/>
          <w:szCs w:val="22"/>
        </w:rPr>
        <w:t>Давай, уходи, ну!</w:t>
      </w:r>
    </w:p>
    <w:p w14:paraId="67D932CD" w14:textId="6CA02599" w:rsidR="004F4A56" w:rsidRPr="00345EDC" w:rsidRDefault="007E6455" w:rsidP="004F4A56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4F4A56" w:rsidRPr="00345EDC">
        <w:rPr>
          <w:sz w:val="22"/>
          <w:szCs w:val="22"/>
        </w:rPr>
        <w:t>-</w:t>
      </w:r>
      <w:r>
        <w:rPr>
          <w:sz w:val="22"/>
          <w:szCs w:val="22"/>
        </w:rPr>
        <w:t>3</w:t>
      </w:r>
      <w:r w:rsidR="00CF027D" w:rsidRPr="00345EDC">
        <w:rPr>
          <w:sz w:val="22"/>
          <w:szCs w:val="22"/>
        </w:rPr>
        <w:t>2</w:t>
      </w:r>
      <w:r w:rsidR="004F4A56" w:rsidRPr="00345EDC">
        <w:rPr>
          <w:sz w:val="22"/>
          <w:szCs w:val="22"/>
        </w:rPr>
        <w:t xml:space="preserve">. ИНТ. ШКОЛА. </w:t>
      </w:r>
      <w:r w:rsidR="0083640C" w:rsidRPr="00345EDC">
        <w:rPr>
          <w:sz w:val="22"/>
          <w:szCs w:val="22"/>
        </w:rPr>
        <w:t>операционная</w:t>
      </w:r>
      <w:r w:rsidR="004F4A56" w:rsidRPr="00345EDC">
        <w:rPr>
          <w:sz w:val="22"/>
          <w:szCs w:val="22"/>
        </w:rPr>
        <w:t>. ДЕНЬ.</w:t>
      </w:r>
    </w:p>
    <w:p w14:paraId="12174EA1" w14:textId="77777777" w:rsidR="004F4A56" w:rsidRPr="00345EDC" w:rsidRDefault="004F4A56" w:rsidP="004F4A56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У Тони схватка.</w:t>
      </w:r>
    </w:p>
    <w:p w14:paraId="0ACF2E82" w14:textId="11663E12" w:rsidR="004F4A56" w:rsidRPr="00345EDC" w:rsidRDefault="004F4A56" w:rsidP="004F4A56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1FB3A8AE" w14:textId="0AED451D" w:rsidR="004F4A56" w:rsidRPr="00345EDC" w:rsidRDefault="004F4A56" w:rsidP="004F4A56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Давай, тужься. Лида, умой её.</w:t>
      </w:r>
    </w:p>
    <w:p w14:paraId="545E62BF" w14:textId="35FDCAD9" w:rsidR="004F4A56" w:rsidRPr="00345EDC" w:rsidRDefault="004F4A56" w:rsidP="004F4A56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Лида черпает в ладони воду, умывает Тоню. Окно </w:t>
      </w:r>
      <w:r w:rsidR="0083640C" w:rsidRPr="00345EDC">
        <w:rPr>
          <w:sz w:val="22"/>
          <w:szCs w:val="22"/>
        </w:rPr>
        <w:t>операционной</w:t>
      </w:r>
      <w:r w:rsidRPr="00345EDC">
        <w:rPr>
          <w:sz w:val="22"/>
          <w:szCs w:val="22"/>
        </w:rPr>
        <w:t xml:space="preserve"> </w:t>
      </w:r>
      <w:r w:rsidR="0083640C" w:rsidRPr="00345EDC">
        <w:rPr>
          <w:sz w:val="22"/>
          <w:szCs w:val="22"/>
        </w:rPr>
        <w:t>выбивает взрывом, Толика отбрасывает.</w:t>
      </w:r>
    </w:p>
    <w:p w14:paraId="5A77842D" w14:textId="23F339C8" w:rsidR="003C47F6" w:rsidRPr="00345EDC" w:rsidRDefault="007E6455" w:rsidP="003C47F6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3C47F6" w:rsidRPr="00345EDC">
        <w:rPr>
          <w:sz w:val="22"/>
          <w:szCs w:val="22"/>
        </w:rPr>
        <w:t>-</w:t>
      </w:r>
      <w:r>
        <w:rPr>
          <w:sz w:val="22"/>
          <w:szCs w:val="22"/>
        </w:rPr>
        <w:t>3</w:t>
      </w:r>
      <w:r w:rsidR="00CF027D" w:rsidRPr="00345EDC">
        <w:rPr>
          <w:sz w:val="22"/>
          <w:szCs w:val="22"/>
        </w:rPr>
        <w:t>3</w:t>
      </w:r>
      <w:r w:rsidR="003C47F6" w:rsidRPr="00345EDC">
        <w:rPr>
          <w:sz w:val="22"/>
          <w:szCs w:val="22"/>
        </w:rPr>
        <w:t xml:space="preserve">. ИНТ. ШКОЛА. </w:t>
      </w:r>
      <w:r w:rsidR="0083640C" w:rsidRPr="00345EDC">
        <w:rPr>
          <w:sz w:val="22"/>
          <w:szCs w:val="22"/>
        </w:rPr>
        <w:t>лестница</w:t>
      </w:r>
      <w:r w:rsidR="00DB1D29" w:rsidRPr="00345EDC">
        <w:rPr>
          <w:sz w:val="22"/>
          <w:szCs w:val="22"/>
        </w:rPr>
        <w:t>.</w:t>
      </w:r>
      <w:r w:rsidR="0083640C" w:rsidRPr="00345EDC">
        <w:rPr>
          <w:sz w:val="22"/>
          <w:szCs w:val="22"/>
        </w:rPr>
        <w:t>/ПАЛАТА.</w:t>
      </w:r>
      <w:r w:rsidR="003C47F6" w:rsidRPr="00345EDC">
        <w:rPr>
          <w:sz w:val="22"/>
          <w:szCs w:val="22"/>
        </w:rPr>
        <w:t xml:space="preserve"> ДЕНЬ.</w:t>
      </w:r>
    </w:p>
    <w:p w14:paraId="319D5D6B" w14:textId="77777777" w:rsidR="0083640C" w:rsidRPr="00345EDC" w:rsidRDefault="0083640C" w:rsidP="004F4A56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В палате Кочкина взрыв. </w:t>
      </w:r>
      <w:r w:rsidR="00A722C3" w:rsidRPr="00345EDC">
        <w:rPr>
          <w:sz w:val="22"/>
          <w:szCs w:val="22"/>
        </w:rPr>
        <w:t>Дым.</w:t>
      </w:r>
      <w:r w:rsidR="006A058E" w:rsidRPr="00345EDC">
        <w:rPr>
          <w:sz w:val="22"/>
          <w:szCs w:val="22"/>
        </w:rPr>
        <w:t xml:space="preserve"> Из палаты крик. </w:t>
      </w:r>
      <w:r w:rsidR="00A722C3" w:rsidRPr="00345EDC">
        <w:rPr>
          <w:sz w:val="22"/>
          <w:szCs w:val="22"/>
        </w:rPr>
        <w:t xml:space="preserve">Тётя Феня вытаскивает раненную женщину, тащит её по коридору в сторону палаты Сухохлебова. </w:t>
      </w:r>
    </w:p>
    <w:p w14:paraId="64382F32" w14:textId="6B857870" w:rsidR="003C47F6" w:rsidRPr="00345EDC" w:rsidRDefault="0083640C" w:rsidP="004F4A56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Внизу лестницы появляется немец, Мудрик, прыгнув сверху вниз, выбивает у него автомат и</w:t>
      </w:r>
      <w:r w:rsidR="006A058E" w:rsidRPr="00345EDC">
        <w:rPr>
          <w:sz w:val="22"/>
          <w:szCs w:val="22"/>
        </w:rPr>
        <w:t xml:space="preserve"> вступает с ним в рукопашную</w:t>
      </w:r>
      <w:r w:rsidR="007B5DE6">
        <w:rPr>
          <w:sz w:val="22"/>
          <w:szCs w:val="22"/>
        </w:rPr>
        <w:t>.</w:t>
      </w:r>
    </w:p>
    <w:p w14:paraId="4058C38B" w14:textId="57DAAC5A" w:rsidR="0083640C" w:rsidRPr="00345EDC" w:rsidRDefault="0083640C" w:rsidP="004F4A56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Из коридора к лестнице влетают немцы. Со второго этажа по ним открывают огонь Сухохлебов и Пётр Петрович. Немцы в ответ.</w:t>
      </w:r>
      <w:r w:rsidR="007B5DE6">
        <w:rPr>
          <w:sz w:val="22"/>
          <w:szCs w:val="22"/>
        </w:rPr>
        <w:t xml:space="preserve"> Петра Петровича ранят. Тетя Феня оказывает ему помощь.</w:t>
      </w:r>
    </w:p>
    <w:p w14:paraId="5FA15478" w14:textId="282BCB38" w:rsidR="00DB1D29" w:rsidRPr="00345EDC" w:rsidRDefault="007E6455" w:rsidP="00DB1D29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DB1D29" w:rsidRPr="00345EDC">
        <w:rPr>
          <w:sz w:val="22"/>
          <w:szCs w:val="22"/>
        </w:rPr>
        <w:t>-</w:t>
      </w:r>
      <w:r>
        <w:rPr>
          <w:sz w:val="22"/>
          <w:szCs w:val="22"/>
        </w:rPr>
        <w:t>3</w:t>
      </w:r>
      <w:r w:rsidR="00CF027D" w:rsidRPr="00345EDC">
        <w:rPr>
          <w:sz w:val="22"/>
          <w:szCs w:val="22"/>
        </w:rPr>
        <w:t>4</w:t>
      </w:r>
      <w:r w:rsidR="00DB1D29" w:rsidRPr="00345EDC">
        <w:rPr>
          <w:sz w:val="22"/>
          <w:szCs w:val="22"/>
        </w:rPr>
        <w:t xml:space="preserve">. ИНТ. ШКОЛА. </w:t>
      </w:r>
      <w:r w:rsidR="0083640C" w:rsidRPr="00345EDC">
        <w:rPr>
          <w:sz w:val="22"/>
          <w:szCs w:val="22"/>
        </w:rPr>
        <w:t>ОПЕРАЦИОННАЯ</w:t>
      </w:r>
      <w:r w:rsidR="00DB1D29" w:rsidRPr="00345EDC">
        <w:rPr>
          <w:sz w:val="22"/>
          <w:szCs w:val="22"/>
        </w:rPr>
        <w:t>. ДЕНЬ.</w:t>
      </w:r>
    </w:p>
    <w:p w14:paraId="3E92034F" w14:textId="77777777" w:rsidR="002E0B60" w:rsidRPr="00345EDC" w:rsidRDefault="00A369C0" w:rsidP="00A369C0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Тоня последней схваткой рожает. Вера</w:t>
      </w:r>
      <w:r w:rsidR="002E0B60" w:rsidRPr="00345EDC">
        <w:rPr>
          <w:sz w:val="22"/>
          <w:szCs w:val="22"/>
        </w:rPr>
        <w:t xml:space="preserve"> достаёт маленькую синюю девочку. </w:t>
      </w:r>
    </w:p>
    <w:p w14:paraId="1F546C11" w14:textId="77777777" w:rsidR="007B5DE6" w:rsidRDefault="002E0B60" w:rsidP="00A369C0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 этот момент дверь ординаторской вылетает от взрыва</w:t>
      </w:r>
      <w:r w:rsidR="0083640C" w:rsidRPr="00345EDC">
        <w:rPr>
          <w:sz w:val="22"/>
          <w:szCs w:val="22"/>
        </w:rPr>
        <w:t xml:space="preserve">. </w:t>
      </w:r>
      <w:r w:rsidR="007B5DE6">
        <w:rPr>
          <w:sz w:val="22"/>
          <w:szCs w:val="22"/>
        </w:rPr>
        <w:t xml:space="preserve">Сухохлебов контужен, толком ничего не слышит, падает у стены. </w:t>
      </w:r>
    </w:p>
    <w:p w14:paraId="0B2C60E3" w14:textId="242AF70D" w:rsidR="00A369C0" w:rsidRPr="00345EDC" w:rsidRDefault="002E0B60" w:rsidP="00A369C0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 дверном проёме появляется немец, на которого без страха бросается Мария Григорьевна, лишь бы он</w:t>
      </w:r>
      <w:r w:rsidR="00D977B1" w:rsidRPr="00345EDC">
        <w:rPr>
          <w:sz w:val="22"/>
          <w:szCs w:val="22"/>
        </w:rPr>
        <w:t xml:space="preserve"> не зашёл внутрь. Схватив дуло автомата женщина направляет его вверх, немец стреляет, в потолок и стены.</w:t>
      </w:r>
    </w:p>
    <w:p w14:paraId="0537374A" w14:textId="2989E256" w:rsidR="00D977B1" w:rsidRPr="00345EDC" w:rsidRDefault="00D977B1" w:rsidP="00A369C0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Вера тем временем пытается добиться от младенца писка, вздоха,</w:t>
      </w:r>
      <w:r w:rsidR="002D3C37" w:rsidRPr="00345EDC">
        <w:rPr>
          <w:sz w:val="22"/>
          <w:szCs w:val="22"/>
        </w:rPr>
        <w:t xml:space="preserve"> хоть чего-нибудь,</w:t>
      </w:r>
      <w:r w:rsidRPr="00345EDC">
        <w:rPr>
          <w:sz w:val="22"/>
          <w:szCs w:val="22"/>
        </w:rPr>
        <w:t xml:space="preserve"> но девочка не реагирует.</w:t>
      </w:r>
    </w:p>
    <w:p w14:paraId="4AFAE72F" w14:textId="5C09978E" w:rsidR="00D977B1" w:rsidRPr="00345EDC" w:rsidRDefault="007B5DE6" w:rsidP="002D3C37">
      <w:pPr>
        <w:pStyle w:val="aff3"/>
        <w:rPr>
          <w:sz w:val="22"/>
          <w:szCs w:val="22"/>
        </w:rPr>
      </w:pPr>
      <w:r>
        <w:rPr>
          <w:sz w:val="22"/>
          <w:szCs w:val="22"/>
        </w:rPr>
        <w:t xml:space="preserve">ЛИДА </w:t>
      </w:r>
    </w:p>
    <w:p w14:paraId="4F63939F" w14:textId="00854118" w:rsidR="00D977B1" w:rsidRPr="00345EDC" w:rsidRDefault="007B5DE6" w:rsidP="002D3C37">
      <w:pPr>
        <w:pStyle w:val="aff6"/>
        <w:rPr>
          <w:sz w:val="22"/>
          <w:szCs w:val="22"/>
        </w:rPr>
      </w:pPr>
      <w:r>
        <w:rPr>
          <w:sz w:val="22"/>
          <w:szCs w:val="22"/>
        </w:rPr>
        <w:t>Мама! Мамочка!</w:t>
      </w:r>
    </w:p>
    <w:p w14:paraId="743191BB" w14:textId="4EF8F1EF" w:rsidR="00D977B1" w:rsidRDefault="007B5DE6" w:rsidP="00A369C0">
      <w:pPr>
        <w:pStyle w:val="aff4"/>
        <w:rPr>
          <w:sz w:val="22"/>
          <w:szCs w:val="22"/>
        </w:rPr>
      </w:pPr>
      <w:r>
        <w:rPr>
          <w:sz w:val="22"/>
          <w:szCs w:val="22"/>
        </w:rPr>
        <w:lastRenderedPageBreak/>
        <w:t>Вера держит ребенка за ножки, пошлепывает его, но тот не кричит</w:t>
      </w:r>
      <w:r w:rsidR="00F07349" w:rsidRPr="00345EDC">
        <w:rPr>
          <w:sz w:val="22"/>
          <w:szCs w:val="22"/>
        </w:rPr>
        <w:t>. На все эти манипуляции смотрит бледная Тоня, у которой, кажется, не осталось сил даже дышать</w:t>
      </w:r>
      <w:r w:rsidR="009D7697" w:rsidRPr="00345EDC">
        <w:rPr>
          <w:sz w:val="22"/>
          <w:szCs w:val="22"/>
        </w:rPr>
        <w:t>: непонятно, что она чувствует.</w:t>
      </w:r>
    </w:p>
    <w:p w14:paraId="46F9E27C" w14:textId="3224BBF1" w:rsidR="007B5DE6" w:rsidRPr="00345EDC" w:rsidRDefault="007B5DE6" w:rsidP="007B5DE6">
      <w:pPr>
        <w:pStyle w:val="aff3"/>
        <w:rPr>
          <w:sz w:val="22"/>
          <w:szCs w:val="22"/>
        </w:rPr>
      </w:pPr>
      <w:r>
        <w:rPr>
          <w:sz w:val="22"/>
          <w:szCs w:val="22"/>
        </w:rPr>
        <w:t>МАРИЯ ГРИГОРЬЕВНА</w:t>
      </w:r>
    </w:p>
    <w:p w14:paraId="40062658" w14:textId="426EA71C" w:rsidR="007B5DE6" w:rsidRPr="00345EDC" w:rsidRDefault="007B5DE6" w:rsidP="007B5DE6">
      <w:pPr>
        <w:pStyle w:val="aff6"/>
        <w:rPr>
          <w:sz w:val="22"/>
          <w:szCs w:val="22"/>
        </w:rPr>
      </w:pPr>
      <w:r>
        <w:rPr>
          <w:sz w:val="22"/>
          <w:szCs w:val="22"/>
        </w:rPr>
        <w:t>Стреляй в него, сынок! Стреляй, не бойся!</w:t>
      </w:r>
    </w:p>
    <w:p w14:paraId="1C196263" w14:textId="704D2AD6" w:rsidR="006C218F" w:rsidRDefault="006C218F" w:rsidP="00A369C0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Бор</w:t>
      </w:r>
      <w:r w:rsidR="009D7697" w:rsidRPr="00345EDC">
        <w:rPr>
          <w:sz w:val="22"/>
          <w:szCs w:val="22"/>
        </w:rPr>
        <w:t>ь</w:t>
      </w:r>
      <w:r w:rsidRPr="00345EDC">
        <w:rPr>
          <w:sz w:val="22"/>
          <w:szCs w:val="22"/>
        </w:rPr>
        <w:t>ба Марии Григорьевны и немца заканчивается ударом в живот, Марии Григ</w:t>
      </w:r>
      <w:r w:rsidR="009D7697" w:rsidRPr="00345EDC">
        <w:rPr>
          <w:sz w:val="22"/>
          <w:szCs w:val="22"/>
        </w:rPr>
        <w:t>ор</w:t>
      </w:r>
      <w:r w:rsidRPr="00345EDC">
        <w:rPr>
          <w:sz w:val="22"/>
          <w:szCs w:val="22"/>
        </w:rPr>
        <w:t>ьевна падает, Толик направляет на немца дуло винтовки, но выстрелить не успевает и получает очередь в живот. Мария Григорьевна бросается к Толику, и получает очередь в спину.</w:t>
      </w:r>
    </w:p>
    <w:p w14:paraId="2449CCB3" w14:textId="5751C039" w:rsidR="007B5DE6" w:rsidRPr="00345EDC" w:rsidRDefault="007B5DE6" w:rsidP="007B5DE6">
      <w:pPr>
        <w:pStyle w:val="aff3"/>
        <w:rPr>
          <w:sz w:val="22"/>
          <w:szCs w:val="22"/>
        </w:rPr>
      </w:pPr>
      <w:r>
        <w:rPr>
          <w:sz w:val="22"/>
          <w:szCs w:val="22"/>
        </w:rPr>
        <w:t>ЛИДА</w:t>
      </w:r>
    </w:p>
    <w:p w14:paraId="3E3EB54F" w14:textId="2F04AE68" w:rsidR="007B5DE6" w:rsidRPr="00345EDC" w:rsidRDefault="007E6455" w:rsidP="007B5DE6">
      <w:pPr>
        <w:pStyle w:val="aff6"/>
        <w:rPr>
          <w:sz w:val="22"/>
          <w:szCs w:val="22"/>
        </w:rPr>
      </w:pPr>
      <w:r>
        <w:rPr>
          <w:sz w:val="22"/>
          <w:szCs w:val="22"/>
        </w:rPr>
        <w:t>Толик! Мама… Толик!</w:t>
      </w:r>
    </w:p>
    <w:p w14:paraId="5B714AA7" w14:textId="77777777" w:rsidR="007B5DE6" w:rsidRPr="00345EDC" w:rsidRDefault="007B5DE6" w:rsidP="00A369C0">
      <w:pPr>
        <w:pStyle w:val="aff4"/>
        <w:rPr>
          <w:sz w:val="22"/>
          <w:szCs w:val="22"/>
        </w:rPr>
      </w:pPr>
    </w:p>
    <w:p w14:paraId="312FDC3C" w14:textId="3E0566FF" w:rsidR="006C218F" w:rsidRPr="00345EDC" w:rsidRDefault="009D7697" w:rsidP="00A369C0">
      <w:pPr>
        <w:pStyle w:val="aff4"/>
        <w:rPr>
          <w:i/>
          <w:iCs/>
          <w:sz w:val="22"/>
          <w:szCs w:val="22"/>
        </w:rPr>
      </w:pPr>
      <w:r w:rsidRPr="00345EDC">
        <w:rPr>
          <w:i/>
          <w:iCs/>
          <w:sz w:val="22"/>
          <w:szCs w:val="22"/>
        </w:rPr>
        <w:t>РАПИД:</w:t>
      </w:r>
      <w:r w:rsidRPr="00345EDC">
        <w:rPr>
          <w:sz w:val="22"/>
          <w:szCs w:val="22"/>
        </w:rPr>
        <w:t xml:space="preserve"> </w:t>
      </w:r>
      <w:r w:rsidR="006C218F" w:rsidRPr="00345EDC">
        <w:rPr>
          <w:sz w:val="22"/>
          <w:szCs w:val="22"/>
        </w:rPr>
        <w:t xml:space="preserve">Тоня смотрит на плачущую Лиду, Раечку, забившуюся в угол, Веру, которая делает закрытый массаж сердца новорождённой девочке, и словно не слышит ничего, хотя вся больница и ординаторская находятся под перекрёстными огнём. </w:t>
      </w:r>
    </w:p>
    <w:p w14:paraId="20FBE32D" w14:textId="759B172A" w:rsidR="006C218F" w:rsidRPr="00345EDC" w:rsidRDefault="006C218F" w:rsidP="006C218F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4A44B517" w14:textId="62C32DB4" w:rsidR="006C218F" w:rsidRPr="00345EDC" w:rsidRDefault="006C218F" w:rsidP="006C218F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 перестаёт ни на секунду</w:t>
      </w:r>
      <w:r w:rsidR="009D7697" w:rsidRPr="00345EDC">
        <w:rPr>
          <w:sz w:val="22"/>
          <w:szCs w:val="22"/>
        </w:rPr>
        <w:t>, плачет</w:t>
      </w:r>
      <w:r w:rsidRPr="00345EDC">
        <w:rPr>
          <w:sz w:val="22"/>
          <w:szCs w:val="22"/>
        </w:rPr>
        <w:t>)</w:t>
      </w:r>
    </w:p>
    <w:p w14:paraId="4EB50698" w14:textId="1E26A5FD" w:rsidR="006C218F" w:rsidRPr="00345EDC" w:rsidRDefault="006C218F" w:rsidP="006C218F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Ну же, миленькая. Давай. Пожалуйста. Дыши, живи. Ну закричи, ну вздохни. Пожалуйста, девочка. Пожалуйста.</w:t>
      </w:r>
    </w:p>
    <w:p w14:paraId="2991634A" w14:textId="3ACD954D" w:rsidR="007B7DEB" w:rsidRPr="00345EDC" w:rsidRDefault="006C218F" w:rsidP="006C218F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Немец, убивший Толика и Марию Григорьевну, направляет автомат на Веру, которая реанимирует ребёнка. Тоня поднимается, хотя ноги её еле держат, и в последний момент, оказывается перед Верой и детьми, приняв весь удар на себя. В эту же секунду немец падает, открыв собой Сухохлебова, стоящего в дверном проёме. Тоня смотрит на подполковника странным взглядом, как будто она счастлива этой смерти, и падает. </w:t>
      </w:r>
      <w:r w:rsidR="007E6455">
        <w:rPr>
          <w:sz w:val="22"/>
          <w:szCs w:val="22"/>
        </w:rPr>
        <w:t>Лида тормошит мертвого брата, зовет его, но он не отвечает. Сухохлебов в дыму проходит вперед.</w:t>
      </w:r>
    </w:p>
    <w:p w14:paraId="08FFA6B0" w14:textId="1187C576" w:rsidR="007B7DEB" w:rsidRPr="00345EDC" w:rsidRDefault="007B7DEB" w:rsidP="007B7DEB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СУХОХЛЕБОВ</w:t>
      </w:r>
    </w:p>
    <w:p w14:paraId="72B768C4" w14:textId="4D0CA04D" w:rsidR="007B7DEB" w:rsidRPr="00345EDC" w:rsidRDefault="007B7DEB" w:rsidP="007B7DEB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---Вера! </w:t>
      </w:r>
      <w:r w:rsidR="007E6455">
        <w:rPr>
          <w:sz w:val="22"/>
          <w:szCs w:val="22"/>
        </w:rPr>
        <w:t>Есть кто живой? Вера?..</w:t>
      </w:r>
    </w:p>
    <w:p w14:paraId="6CE42341" w14:textId="2B289906" w:rsidR="009D7697" w:rsidRPr="00345EDC" w:rsidRDefault="007E6455" w:rsidP="009D7697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9D7697" w:rsidRPr="00345EDC">
        <w:rPr>
          <w:sz w:val="22"/>
          <w:szCs w:val="22"/>
        </w:rPr>
        <w:t>-</w:t>
      </w:r>
      <w:r>
        <w:rPr>
          <w:sz w:val="22"/>
          <w:szCs w:val="22"/>
        </w:rPr>
        <w:t>3</w:t>
      </w:r>
      <w:r w:rsidR="00CF027D" w:rsidRPr="00345EDC">
        <w:rPr>
          <w:sz w:val="22"/>
          <w:szCs w:val="22"/>
        </w:rPr>
        <w:t>5</w:t>
      </w:r>
      <w:r w:rsidR="009D7697" w:rsidRPr="00345EDC">
        <w:rPr>
          <w:sz w:val="22"/>
          <w:szCs w:val="22"/>
        </w:rPr>
        <w:t xml:space="preserve">. ИНТ. КВАРТИРА ЛАНСКОЙ. </w:t>
      </w:r>
      <w:r w:rsidR="00012434" w:rsidRPr="00345EDC">
        <w:rPr>
          <w:sz w:val="22"/>
          <w:szCs w:val="22"/>
        </w:rPr>
        <w:t>гостиная.</w:t>
      </w:r>
      <w:r w:rsidR="00CF027D" w:rsidRPr="00345EDC">
        <w:rPr>
          <w:sz w:val="22"/>
          <w:szCs w:val="22"/>
        </w:rPr>
        <w:t>НОЧЬ</w:t>
      </w:r>
      <w:r w:rsidR="009D7697" w:rsidRPr="00345EDC">
        <w:rPr>
          <w:sz w:val="22"/>
          <w:szCs w:val="22"/>
        </w:rPr>
        <w:t>.</w:t>
      </w:r>
    </w:p>
    <w:p w14:paraId="0BE1D621" w14:textId="7BE57320" w:rsidR="00A722C3" w:rsidRPr="00345EDC" w:rsidRDefault="00FC7616" w:rsidP="00FC7616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Винокуров входит в квартиру</w:t>
      </w:r>
      <w:r w:rsidR="005126F1" w:rsidRPr="00345EDC">
        <w:rPr>
          <w:sz w:val="22"/>
          <w:szCs w:val="22"/>
        </w:rPr>
        <w:t>. Одна рука болтается обездвиженная, рот в крови.</w:t>
      </w:r>
      <w:r w:rsidR="00012434" w:rsidRPr="00345EDC">
        <w:rPr>
          <w:sz w:val="22"/>
          <w:szCs w:val="22"/>
        </w:rPr>
        <w:t xml:space="preserve"> Глаза безумные. Он то ли что-то ищет, толи придумывает.</w:t>
      </w:r>
    </w:p>
    <w:p w14:paraId="1B98BED1" w14:textId="2872A2BB" w:rsidR="00FC7616" w:rsidRPr="00345EDC" w:rsidRDefault="005126F1" w:rsidP="00FC7616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Он заводит</w:t>
      </w:r>
      <w:r w:rsidR="00012434" w:rsidRPr="00345EDC">
        <w:rPr>
          <w:sz w:val="22"/>
          <w:szCs w:val="22"/>
        </w:rPr>
        <w:t xml:space="preserve"> патефон одной рукой - </w:t>
      </w:r>
      <w:r w:rsidR="00FC7616" w:rsidRPr="00345EDC">
        <w:rPr>
          <w:sz w:val="22"/>
          <w:szCs w:val="22"/>
        </w:rPr>
        <w:t>мы уже слышали эту песню</w:t>
      </w:r>
      <w:r w:rsidR="00012434" w:rsidRPr="00345EDC">
        <w:rPr>
          <w:sz w:val="22"/>
          <w:szCs w:val="22"/>
        </w:rPr>
        <w:t>, по квартире разносится голос Ланской. Винокуров достаёт немецкий пистолет. Пытается взвести курок, он очевидно слаб.</w:t>
      </w:r>
    </w:p>
    <w:p w14:paraId="35CC227E" w14:textId="2154492B" w:rsidR="00012434" w:rsidRPr="00345EDC" w:rsidRDefault="00012434" w:rsidP="007E6455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Винокуров взводит курок, приставляет пистолет к </w:t>
      </w:r>
      <w:r w:rsidR="007E6455">
        <w:rPr>
          <w:sz w:val="22"/>
          <w:szCs w:val="22"/>
        </w:rPr>
        <w:t>подбородку</w:t>
      </w:r>
      <w:r w:rsidRPr="00345EDC">
        <w:rPr>
          <w:sz w:val="22"/>
          <w:szCs w:val="22"/>
        </w:rPr>
        <w:t xml:space="preserve">. </w:t>
      </w:r>
    </w:p>
    <w:p w14:paraId="1B37FF2F" w14:textId="5C2ECF0E" w:rsidR="00D73D89" w:rsidRPr="00345EDC" w:rsidRDefault="007E6455" w:rsidP="00D73D89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D73D89" w:rsidRPr="00345EDC">
        <w:rPr>
          <w:sz w:val="22"/>
          <w:szCs w:val="22"/>
        </w:rPr>
        <w:t>-</w:t>
      </w:r>
      <w:r>
        <w:rPr>
          <w:sz w:val="22"/>
          <w:szCs w:val="22"/>
        </w:rPr>
        <w:t>3</w:t>
      </w:r>
      <w:r w:rsidR="00CF027D" w:rsidRPr="00345EDC">
        <w:rPr>
          <w:sz w:val="22"/>
          <w:szCs w:val="22"/>
        </w:rPr>
        <w:t>6</w:t>
      </w:r>
      <w:r w:rsidR="00D73D89" w:rsidRPr="00345EDC">
        <w:rPr>
          <w:sz w:val="22"/>
          <w:szCs w:val="22"/>
        </w:rPr>
        <w:t>. НАТ. ЛЕС.ЖЕЛЕЗНАЯ ДОРОГА. НОЧЬ.</w:t>
      </w:r>
    </w:p>
    <w:p w14:paraId="5E827356" w14:textId="547CB303" w:rsidR="00D73D89" w:rsidRPr="00345EDC" w:rsidRDefault="00D73D89" w:rsidP="00D73D89">
      <w:pPr>
        <w:pStyle w:val="aff4"/>
        <w:rPr>
          <w:i/>
          <w:iCs/>
          <w:sz w:val="22"/>
          <w:szCs w:val="22"/>
        </w:rPr>
      </w:pPr>
      <w:r w:rsidRPr="00345EDC">
        <w:rPr>
          <w:sz w:val="22"/>
          <w:szCs w:val="22"/>
        </w:rPr>
        <w:t xml:space="preserve"> </w:t>
      </w:r>
      <w:r w:rsidRPr="00345EDC">
        <w:rPr>
          <w:i/>
          <w:iCs/>
          <w:sz w:val="22"/>
          <w:szCs w:val="22"/>
          <w:lang w:val="en-US"/>
        </w:rPr>
        <w:t>FULL</w:t>
      </w:r>
      <w:r w:rsidRPr="00345EDC">
        <w:rPr>
          <w:i/>
          <w:iCs/>
          <w:sz w:val="22"/>
          <w:szCs w:val="22"/>
        </w:rPr>
        <w:t xml:space="preserve"> </w:t>
      </w:r>
      <w:r w:rsidRPr="00345EDC">
        <w:rPr>
          <w:i/>
          <w:iCs/>
          <w:sz w:val="22"/>
          <w:szCs w:val="22"/>
          <w:lang w:val="en-US"/>
        </w:rPr>
        <w:t>CG</w:t>
      </w:r>
    </w:p>
    <w:p w14:paraId="5A0DC23C" w14:textId="4D38A409" w:rsidR="00D73D89" w:rsidRPr="00345EDC" w:rsidRDefault="00D73D89" w:rsidP="00D73D89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По железной дороге едет немецкий поезд.</w:t>
      </w:r>
    </w:p>
    <w:p w14:paraId="5060E8DA" w14:textId="42425FA0" w:rsidR="00D73D89" w:rsidRPr="00345EDC" w:rsidRDefault="007E6455" w:rsidP="00D73D89">
      <w:pPr>
        <w:pStyle w:val="aff2"/>
        <w:rPr>
          <w:sz w:val="22"/>
          <w:szCs w:val="22"/>
        </w:rPr>
      </w:pPr>
      <w:r>
        <w:rPr>
          <w:sz w:val="22"/>
          <w:szCs w:val="22"/>
        </w:rPr>
        <w:lastRenderedPageBreak/>
        <w:t>5</w:t>
      </w:r>
      <w:r w:rsidR="00D73D89" w:rsidRPr="00345EDC">
        <w:rPr>
          <w:sz w:val="22"/>
          <w:szCs w:val="22"/>
        </w:rPr>
        <w:t>-</w:t>
      </w:r>
      <w:r>
        <w:rPr>
          <w:sz w:val="22"/>
          <w:szCs w:val="22"/>
        </w:rPr>
        <w:t>3</w:t>
      </w:r>
      <w:r w:rsidR="00CF027D" w:rsidRPr="00345EDC">
        <w:rPr>
          <w:sz w:val="22"/>
          <w:szCs w:val="22"/>
        </w:rPr>
        <w:t>7</w:t>
      </w:r>
      <w:r w:rsidR="00D73D89" w:rsidRPr="00345EDC">
        <w:rPr>
          <w:sz w:val="22"/>
          <w:szCs w:val="22"/>
        </w:rPr>
        <w:t>. НАТ. ЛЕС.ЖЕЛЕЗНАЯ ДОРОГА.ШТАБНОЙ ВАГОН. НОЧЬ.</w:t>
      </w:r>
    </w:p>
    <w:p w14:paraId="2378E542" w14:textId="4C46D4EB" w:rsidR="00D73D89" w:rsidRPr="00345EDC" w:rsidRDefault="00D73D89" w:rsidP="00D73D89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Немецкий штабной вагон: богато обставленный вагон-ресторан. В вагоне немецкие офицеры, Нойманн, Фон-Вейхс. Ланская лежит. Видно, что все грузились быстро, но уже страха нет, и все более менее расслаблены.</w:t>
      </w:r>
    </w:p>
    <w:p w14:paraId="3DF68F97" w14:textId="77777777" w:rsidR="00D73D89" w:rsidRPr="00345EDC" w:rsidRDefault="00D73D89" w:rsidP="00D73D89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Фон Вейхс</w:t>
      </w:r>
    </w:p>
    <w:p w14:paraId="36EF762A" w14:textId="77777777" w:rsidR="00D73D89" w:rsidRPr="00345EDC" w:rsidRDefault="00D73D89" w:rsidP="00D73D89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7E83D0D2" w14:textId="77777777" w:rsidR="00D73D89" w:rsidRPr="00345EDC" w:rsidRDefault="00D73D89" w:rsidP="00D73D89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Господа! Не могу сказать, что произошедшее доставляет мне радость, но это всего лишь потерянный город. Мы отвоюем его… а возможно его отвоюют более молодые. Нас в любом случае ждет что-то более приятное, чем этот ужасный Верхневолжск. За счастливое избавление!</w:t>
      </w:r>
    </w:p>
    <w:p w14:paraId="1B94E8BA" w14:textId="5FE7EE5D" w:rsidR="00D73D89" w:rsidRPr="00345EDC" w:rsidRDefault="00D73D89" w:rsidP="00D73D89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br/>
        <w:t>Все чокаются, выпивают. Фон-Вейхс присаживается к Ланской.</w:t>
      </w:r>
    </w:p>
    <w:p w14:paraId="3AB0D547" w14:textId="77777777" w:rsidR="00D73D89" w:rsidRPr="00345EDC" w:rsidRDefault="00D73D89" w:rsidP="00D73D89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Фон Вейхс</w:t>
      </w:r>
    </w:p>
    <w:p w14:paraId="2CF2D6FE" w14:textId="77777777" w:rsidR="00D73D89" w:rsidRPr="00345EDC" w:rsidRDefault="00D73D89" w:rsidP="00D73D89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00C9177E" w14:textId="77777777" w:rsidR="00D73D89" w:rsidRPr="00345EDC" w:rsidRDefault="00D73D89" w:rsidP="00D73D89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Кира, дорогая! Как ты?</w:t>
      </w:r>
    </w:p>
    <w:p w14:paraId="0B45C39B" w14:textId="71468053" w:rsidR="00D73D89" w:rsidRPr="00345EDC" w:rsidRDefault="00D73D89" w:rsidP="00D73D89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Ланская бледная, слегка улыбается.</w:t>
      </w:r>
    </w:p>
    <w:p w14:paraId="7B1AF1BD" w14:textId="6D860A14" w:rsidR="00D73D89" w:rsidRPr="00345EDC" w:rsidRDefault="00D73D89" w:rsidP="00D73D89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ФОН-ВЕЙХС</w:t>
      </w:r>
    </w:p>
    <w:p w14:paraId="03EDA9E8" w14:textId="27079275" w:rsidR="00D73D89" w:rsidRPr="00345EDC" w:rsidRDefault="00D73D89" w:rsidP="00D73D89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Я так счастлив. Теперь всё будет хорошо. Теперь у тебя будет возможность играть любые роли в любых театрах. Какую роль ты бы хотела, моя любимая?</w:t>
      </w:r>
    </w:p>
    <w:p w14:paraId="0903E79A" w14:textId="6630AC2E" w:rsidR="00D73D89" w:rsidRPr="00345EDC" w:rsidRDefault="00D73D89" w:rsidP="00D73D89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Ланская смотрит на счастливого старика. Собирается с мыслями, глаза на мокром месте. Он заботливо вытирает ей слёзы.</w:t>
      </w:r>
    </w:p>
    <w:p w14:paraId="43B2C339" w14:textId="77777777" w:rsidR="00D73D89" w:rsidRPr="00345EDC" w:rsidRDefault="00D73D89" w:rsidP="00D73D89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Ланская</w:t>
      </w:r>
    </w:p>
    <w:p w14:paraId="3BF83028" w14:textId="77777777" w:rsidR="00D73D89" w:rsidRPr="00345EDC" w:rsidRDefault="00D73D89" w:rsidP="00D73D89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3B5C4F30" w14:textId="5F2F5434" w:rsidR="00D73D89" w:rsidRPr="00345EDC" w:rsidRDefault="00D73D89" w:rsidP="00D73D89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Отто, мою лучшую роль я играю сейчас. </w:t>
      </w:r>
    </w:p>
    <w:p w14:paraId="5F56CA6A" w14:textId="6A5F6510" w:rsidR="00D73D89" w:rsidRPr="00345EDC" w:rsidRDefault="00D73D89" w:rsidP="00D73D89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Ланская приподнимает подол платья: </w:t>
      </w:r>
      <w:r w:rsidR="00A722C3" w:rsidRPr="00345EDC">
        <w:rPr>
          <w:sz w:val="22"/>
          <w:szCs w:val="22"/>
        </w:rPr>
        <w:t>из-под гипса торчат тротиловые шашки. В руке граната. Ланская смотрит на генерала и выдёргивает чеку.</w:t>
      </w:r>
    </w:p>
    <w:p w14:paraId="78971DE6" w14:textId="5B126263" w:rsidR="00D73D89" w:rsidRPr="00345EDC" w:rsidRDefault="007E6455" w:rsidP="00D73D89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D73D89" w:rsidRPr="00345EDC">
        <w:rPr>
          <w:sz w:val="22"/>
          <w:szCs w:val="22"/>
        </w:rPr>
        <w:t>-</w:t>
      </w:r>
      <w:r>
        <w:rPr>
          <w:sz w:val="22"/>
          <w:szCs w:val="22"/>
        </w:rPr>
        <w:t>3</w:t>
      </w:r>
      <w:r w:rsidR="00D73D89" w:rsidRPr="00345EDC">
        <w:rPr>
          <w:sz w:val="22"/>
          <w:szCs w:val="22"/>
        </w:rPr>
        <w:t>8. НАТ. ЛЕС.ЖЕЛЕЗНАЯ ДОРОГА. НОЧЬ.</w:t>
      </w:r>
    </w:p>
    <w:p w14:paraId="58630241" w14:textId="77777777" w:rsidR="00D73D89" w:rsidRPr="00345EDC" w:rsidRDefault="00D73D89" w:rsidP="00D73D89">
      <w:pPr>
        <w:pStyle w:val="aff4"/>
        <w:rPr>
          <w:i/>
          <w:iCs/>
          <w:sz w:val="22"/>
          <w:szCs w:val="22"/>
        </w:rPr>
      </w:pPr>
      <w:r w:rsidRPr="00345EDC">
        <w:rPr>
          <w:sz w:val="22"/>
          <w:szCs w:val="22"/>
        </w:rPr>
        <w:t xml:space="preserve"> </w:t>
      </w:r>
      <w:r w:rsidRPr="00345EDC">
        <w:rPr>
          <w:i/>
          <w:iCs/>
          <w:sz w:val="22"/>
          <w:szCs w:val="22"/>
          <w:lang w:val="en-US"/>
        </w:rPr>
        <w:t>FULL</w:t>
      </w:r>
      <w:r w:rsidRPr="00345EDC">
        <w:rPr>
          <w:i/>
          <w:iCs/>
          <w:sz w:val="22"/>
          <w:szCs w:val="22"/>
        </w:rPr>
        <w:t xml:space="preserve"> </w:t>
      </w:r>
      <w:r w:rsidRPr="00345EDC">
        <w:rPr>
          <w:i/>
          <w:iCs/>
          <w:sz w:val="22"/>
          <w:szCs w:val="22"/>
          <w:lang w:val="en-US"/>
        </w:rPr>
        <w:t>CG</w:t>
      </w:r>
    </w:p>
    <w:p w14:paraId="695A61A2" w14:textId="3987C0E0" w:rsidR="00D73D89" w:rsidRDefault="00D73D89" w:rsidP="00D73D89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Немецкий поезд, мчащийся по железной дороге, взрывается и сходит с рельс.</w:t>
      </w:r>
    </w:p>
    <w:p w14:paraId="03324E45" w14:textId="3D2BE39C" w:rsidR="007E6455" w:rsidRPr="00345EDC" w:rsidRDefault="007E6455" w:rsidP="007E6455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Pr="00345EDC">
        <w:rPr>
          <w:sz w:val="22"/>
          <w:szCs w:val="22"/>
        </w:rPr>
        <w:t>-</w:t>
      </w:r>
      <w:r>
        <w:rPr>
          <w:sz w:val="22"/>
          <w:szCs w:val="22"/>
        </w:rPr>
        <w:t>39</w:t>
      </w:r>
      <w:r w:rsidRPr="00345EDC">
        <w:rPr>
          <w:sz w:val="22"/>
          <w:szCs w:val="22"/>
        </w:rPr>
        <w:t>. ИНТ. КВАРТИРА ЛАНСКОЙ. гостиная.НОЧЬ.</w:t>
      </w:r>
    </w:p>
    <w:p w14:paraId="304C54B6" w14:textId="484372C8" w:rsidR="007E6455" w:rsidRPr="00345EDC" w:rsidRDefault="007E6455" w:rsidP="007E6455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В парадной слышится топот сапог. Винокуров </w:t>
      </w:r>
      <w:r>
        <w:rPr>
          <w:sz w:val="22"/>
          <w:szCs w:val="22"/>
        </w:rPr>
        <w:t>жмет на</w:t>
      </w:r>
      <w:r w:rsidRPr="00345EDC">
        <w:rPr>
          <w:sz w:val="22"/>
          <w:szCs w:val="22"/>
        </w:rPr>
        <w:t xml:space="preserve"> курок – осечка. Он взводит курок ещё раз – осечка. Винокуров жмёт и жмёт на курок, но ничего не происходит. В этот момент в квартиру врываются солдаты Красной Армии. Увидев окровавленного мужчины, быстро выбивают у него пистолет, стреляют в пол.</w:t>
      </w:r>
    </w:p>
    <w:p w14:paraId="7B5A9BF0" w14:textId="77777777" w:rsidR="007E6455" w:rsidRPr="00345EDC" w:rsidRDefault="007E6455" w:rsidP="007E6455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>РУССКИЙ СОЛДАТ</w:t>
      </w:r>
    </w:p>
    <w:p w14:paraId="5E1D2D83" w14:textId="77777777" w:rsidR="007E6455" w:rsidRPr="00345EDC" w:rsidRDefault="007E6455" w:rsidP="007E6455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Эй-эй, мужик, ты чего? Свои. Всё, Красная Армия пришла. Не бойся, сейчас выдавим немца. Давай мы тебе поможем. </w:t>
      </w:r>
    </w:p>
    <w:p w14:paraId="2067E703" w14:textId="77777777" w:rsidR="007E6455" w:rsidRPr="00345EDC" w:rsidRDefault="007E6455" w:rsidP="007E6455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Солдат быстро снимает с себя ремень, накладывает жгут на руку Винокурова, они подхватывают его с двух сторон и несут по коридору к выходу из квартиры. Другие солдаты занимаются позиции у окон – готовясь отстреливаться.</w:t>
      </w:r>
    </w:p>
    <w:p w14:paraId="4D16318F" w14:textId="77777777" w:rsidR="007E6455" w:rsidRPr="00345EDC" w:rsidRDefault="007E6455" w:rsidP="007E6455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РУССКИЙ СОЛДАТ</w:t>
      </w:r>
    </w:p>
    <w:p w14:paraId="67782220" w14:textId="77777777" w:rsidR="007E6455" w:rsidRPr="00345EDC" w:rsidRDefault="007E6455" w:rsidP="007E6455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Надумал тоже. Сейчас мы тебя врачам отдадим, пришьют твою руку. Всё, не бойся, мы тебя не бросим, да ну что ж ты ревёшь-то---</w:t>
      </w:r>
    </w:p>
    <w:p w14:paraId="27FF2B71" w14:textId="5C21A203" w:rsidR="007E6455" w:rsidRPr="00345EDC" w:rsidRDefault="007E6455" w:rsidP="00D73D89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РАПИД: Винокуров, подхваченный солдатами, болтается между ними, по щекам текут слёзы. Русская речь разносится эхом. Солдаты тащат его к выходу.</w:t>
      </w:r>
    </w:p>
    <w:p w14:paraId="20F8AF2F" w14:textId="195C11BE" w:rsidR="00E27800" w:rsidRPr="00345EDC" w:rsidRDefault="007E6455" w:rsidP="00E27800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E27800" w:rsidRPr="00345EDC">
        <w:rPr>
          <w:sz w:val="22"/>
          <w:szCs w:val="22"/>
        </w:rPr>
        <w:t>-</w:t>
      </w:r>
      <w:r>
        <w:rPr>
          <w:sz w:val="22"/>
          <w:szCs w:val="22"/>
        </w:rPr>
        <w:t>40</w:t>
      </w:r>
      <w:r w:rsidR="00E27800" w:rsidRPr="00345EDC">
        <w:rPr>
          <w:sz w:val="22"/>
          <w:szCs w:val="22"/>
        </w:rPr>
        <w:t xml:space="preserve">. ИНТ.ШКОЛА. </w:t>
      </w:r>
      <w:r w:rsidR="00405B1C" w:rsidRPr="00345EDC">
        <w:rPr>
          <w:sz w:val="22"/>
          <w:szCs w:val="22"/>
        </w:rPr>
        <w:t>ОПЕРАЦИОННАЯ/ЛЕСТНИЦА</w:t>
      </w:r>
      <w:r w:rsidR="00E27800" w:rsidRPr="00345EDC">
        <w:rPr>
          <w:sz w:val="22"/>
          <w:szCs w:val="22"/>
        </w:rPr>
        <w:t>. НОЧЬ.</w:t>
      </w:r>
    </w:p>
    <w:p w14:paraId="2DB3747B" w14:textId="264D2446" w:rsidR="00405B1C" w:rsidRPr="00345EDC" w:rsidRDefault="00E36CCC" w:rsidP="00E27800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РАПИД: Вера с младенцем на руках, и детьми вокруг, которые держат её за полы медицинская халата </w:t>
      </w:r>
      <w:r w:rsidR="00405B1C" w:rsidRPr="00345EDC">
        <w:rPr>
          <w:sz w:val="22"/>
          <w:szCs w:val="22"/>
        </w:rPr>
        <w:t>выходит из операционной</w:t>
      </w:r>
      <w:r w:rsidRPr="00345EDC">
        <w:rPr>
          <w:sz w:val="22"/>
          <w:szCs w:val="22"/>
        </w:rPr>
        <w:t xml:space="preserve">. Всё дымится, вокруг убитые </w:t>
      </w:r>
      <w:r w:rsidR="0089304D" w:rsidRPr="00345EDC">
        <w:rPr>
          <w:sz w:val="22"/>
          <w:szCs w:val="22"/>
        </w:rPr>
        <w:t>пациенты Веры</w:t>
      </w:r>
      <w:r w:rsidRPr="00345EDC">
        <w:rPr>
          <w:sz w:val="22"/>
          <w:szCs w:val="22"/>
        </w:rPr>
        <w:t>, немцы, Пётр Петрович, Василёк</w:t>
      </w:r>
      <w:r w:rsidR="007E1C7D" w:rsidRPr="00345EDC">
        <w:rPr>
          <w:sz w:val="22"/>
          <w:szCs w:val="22"/>
        </w:rPr>
        <w:t>, Тётя Феня</w:t>
      </w:r>
      <w:r w:rsidRPr="00345EDC">
        <w:rPr>
          <w:sz w:val="22"/>
          <w:szCs w:val="22"/>
        </w:rPr>
        <w:t xml:space="preserve">. </w:t>
      </w:r>
      <w:r w:rsidR="007E1C7D" w:rsidRPr="00345EDC">
        <w:rPr>
          <w:sz w:val="22"/>
          <w:szCs w:val="22"/>
        </w:rPr>
        <w:t>Помогать некому. Из окон ещё слышны взрывы, пер</w:t>
      </w:r>
      <w:r w:rsidR="00AA1946" w:rsidRPr="00345EDC">
        <w:rPr>
          <w:sz w:val="22"/>
          <w:szCs w:val="22"/>
        </w:rPr>
        <w:t>и</w:t>
      </w:r>
      <w:r w:rsidR="007E1C7D" w:rsidRPr="00345EDC">
        <w:rPr>
          <w:sz w:val="22"/>
          <w:szCs w:val="22"/>
        </w:rPr>
        <w:t xml:space="preserve">одически </w:t>
      </w:r>
      <w:r w:rsidR="00AA1946" w:rsidRPr="00345EDC">
        <w:rPr>
          <w:sz w:val="22"/>
          <w:szCs w:val="22"/>
        </w:rPr>
        <w:t>случается</w:t>
      </w:r>
      <w:r w:rsidR="007E1C7D" w:rsidRPr="00345EDC">
        <w:rPr>
          <w:sz w:val="22"/>
          <w:szCs w:val="22"/>
        </w:rPr>
        <w:t xml:space="preserve"> зарево. </w:t>
      </w:r>
      <w:r w:rsidRPr="00345EDC">
        <w:rPr>
          <w:sz w:val="22"/>
          <w:szCs w:val="22"/>
        </w:rPr>
        <w:t>Вера перешагивает обломки мебели. Она в ужасе смотрит на «поле боя», в глаза</w:t>
      </w:r>
      <w:r w:rsidR="007E1C7D" w:rsidRPr="00345EDC">
        <w:rPr>
          <w:sz w:val="22"/>
          <w:szCs w:val="22"/>
        </w:rPr>
        <w:t>х</w:t>
      </w:r>
      <w:r w:rsidRPr="00345EDC">
        <w:rPr>
          <w:sz w:val="22"/>
          <w:szCs w:val="22"/>
        </w:rPr>
        <w:t xml:space="preserve"> застыли слёзы. </w:t>
      </w:r>
      <w:r w:rsidR="00405B1C" w:rsidRPr="00345EDC">
        <w:rPr>
          <w:sz w:val="22"/>
          <w:szCs w:val="22"/>
        </w:rPr>
        <w:t>Они спускаются по лестнице вниз.</w:t>
      </w:r>
    </w:p>
    <w:p w14:paraId="79210F29" w14:textId="74885861" w:rsidR="00E36CCC" w:rsidRPr="00345EDC" w:rsidRDefault="00E36CCC" w:rsidP="00E27800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Свозь гул в ушах Вера слышит слабый стон. </w:t>
      </w:r>
    </w:p>
    <w:p w14:paraId="3B242E3F" w14:textId="192B21F6" w:rsidR="00E36CCC" w:rsidRPr="00345EDC" w:rsidRDefault="00E36CCC" w:rsidP="00E36CCC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ДОМКА</w:t>
      </w:r>
    </w:p>
    <w:p w14:paraId="1177C141" w14:textId="1781E2B2" w:rsidR="00E36CCC" w:rsidRPr="00345EDC" w:rsidRDefault="00E36CCC" w:rsidP="00E36CCC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Мудрик, мам</w:t>
      </w:r>
      <w:r w:rsidR="007E1C7D" w:rsidRPr="00345EDC">
        <w:rPr>
          <w:sz w:val="22"/>
          <w:szCs w:val="22"/>
        </w:rPr>
        <w:t>, Мудрик---</w:t>
      </w:r>
    </w:p>
    <w:p w14:paraId="5B4B2A64" w14:textId="77777777" w:rsidR="007E6455" w:rsidRDefault="00E27800" w:rsidP="00E27800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Он весь в крови, посечен осколками, стонет на последнем дыхании.</w:t>
      </w:r>
      <w:r w:rsidR="00E36CCC" w:rsidRPr="00345EDC">
        <w:rPr>
          <w:sz w:val="22"/>
          <w:szCs w:val="22"/>
        </w:rPr>
        <w:t xml:space="preserve"> Вера передаёт младенца Домке. </w:t>
      </w:r>
    </w:p>
    <w:p w14:paraId="17965982" w14:textId="77777777" w:rsidR="007E6455" w:rsidRPr="00345EDC" w:rsidRDefault="007E6455" w:rsidP="007E6455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1761A226" w14:textId="3F6DCC7D" w:rsidR="007E6455" w:rsidRDefault="007E6455" w:rsidP="007E6455">
      <w:pPr>
        <w:pStyle w:val="aff6"/>
        <w:rPr>
          <w:sz w:val="22"/>
          <w:szCs w:val="22"/>
        </w:rPr>
      </w:pPr>
      <w:r>
        <w:rPr>
          <w:sz w:val="22"/>
          <w:szCs w:val="22"/>
        </w:rPr>
        <w:t>Сынок, держи крепче -</w:t>
      </w:r>
    </w:p>
    <w:p w14:paraId="110102F9" w14:textId="6DA61432" w:rsidR="00E27800" w:rsidRPr="00345EDC" w:rsidRDefault="00E36CCC" w:rsidP="00E27800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Бросается к партизану.</w:t>
      </w:r>
    </w:p>
    <w:p w14:paraId="086DF64B" w14:textId="282BDF0F" w:rsidR="00E27800" w:rsidRPr="00345EDC" w:rsidRDefault="00E27800" w:rsidP="00E27800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79CFB20A" w14:textId="6499DE2A" w:rsidR="00E27800" w:rsidRPr="00345EDC" w:rsidRDefault="00E27800" w:rsidP="00E27800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Мудрик, сейчас, </w:t>
      </w:r>
      <w:r w:rsidR="007E6455">
        <w:rPr>
          <w:sz w:val="22"/>
          <w:szCs w:val="22"/>
        </w:rPr>
        <w:t>миленький</w:t>
      </w:r>
      <w:r w:rsidRPr="00345EDC">
        <w:rPr>
          <w:sz w:val="22"/>
          <w:szCs w:val="22"/>
        </w:rPr>
        <w:t>. Потерпи немножко.</w:t>
      </w:r>
    </w:p>
    <w:p w14:paraId="757D2A21" w14:textId="1280DD48" w:rsidR="00E27800" w:rsidRPr="00345EDC" w:rsidRDefault="00E27800" w:rsidP="00E27800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Вера пытается его осмотреть, но он берёт её руку и чуть двигая головой тихо говорит.</w:t>
      </w:r>
    </w:p>
    <w:p w14:paraId="7B6713F8" w14:textId="50680E0F" w:rsidR="00E27800" w:rsidRPr="00345EDC" w:rsidRDefault="00E27800" w:rsidP="00E27800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МУДРИК</w:t>
      </w:r>
    </w:p>
    <w:p w14:paraId="1710307E" w14:textId="034C4C7C" w:rsidR="00E27800" w:rsidRPr="00345EDC" w:rsidRDefault="00E27800" w:rsidP="00E27800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Не надо. Не получится.</w:t>
      </w:r>
    </w:p>
    <w:p w14:paraId="390C5C09" w14:textId="572EB586" w:rsidR="00E27800" w:rsidRPr="00345EDC" w:rsidRDefault="00E27800" w:rsidP="00E27800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55D4BAAD" w14:textId="18598D39" w:rsidR="00E27800" w:rsidRPr="00345EDC" w:rsidRDefault="00E27800" w:rsidP="00E27800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Получится-получится, сейчас.</w:t>
      </w:r>
    </w:p>
    <w:p w14:paraId="0BC64571" w14:textId="327A385A" w:rsidR="00E27800" w:rsidRPr="00345EDC" w:rsidRDefault="00E27800" w:rsidP="00E27800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МУДРИК</w:t>
      </w:r>
    </w:p>
    <w:p w14:paraId="7D41036D" w14:textId="29E065F2" w:rsidR="00E27800" w:rsidRPr="00345EDC" w:rsidRDefault="00E27800" w:rsidP="00E27800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Тоня как?</w:t>
      </w:r>
    </w:p>
    <w:p w14:paraId="2BE1C15E" w14:textId="05E4A882" w:rsidR="00E27800" w:rsidRPr="00345EDC" w:rsidRDefault="00E27800" w:rsidP="00E27800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>ВЕРА</w:t>
      </w:r>
    </w:p>
    <w:p w14:paraId="058FC551" w14:textId="705A7B8A" w:rsidR="00E27800" w:rsidRPr="00345EDC" w:rsidRDefault="00E27800" w:rsidP="00E27800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Погибла Тоня. </w:t>
      </w:r>
    </w:p>
    <w:p w14:paraId="5C47AC32" w14:textId="268C9288" w:rsidR="00E27800" w:rsidRPr="00345EDC" w:rsidRDefault="00E27800" w:rsidP="00E27800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МУДРИК</w:t>
      </w:r>
    </w:p>
    <w:p w14:paraId="5ADA842F" w14:textId="43E8749D" w:rsidR="00E27800" w:rsidRPr="00345EDC" w:rsidRDefault="00E27800" w:rsidP="00E27800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А ребёночек?</w:t>
      </w:r>
    </w:p>
    <w:p w14:paraId="4A864BC1" w14:textId="274379FD" w:rsidR="00E36CCC" w:rsidRPr="00345EDC" w:rsidRDefault="00E36CCC" w:rsidP="00E36CCC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6FD01B72" w14:textId="51E5A090" w:rsidR="00E36CCC" w:rsidRPr="00345EDC" w:rsidRDefault="00E36CCC" w:rsidP="00E27800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Ребёночек – живой.</w:t>
      </w:r>
    </w:p>
    <w:p w14:paraId="51A42DD3" w14:textId="77777777" w:rsidR="00E36CCC" w:rsidRPr="00345EDC" w:rsidRDefault="00E36CCC" w:rsidP="00E27800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Домка показывает младенца. </w:t>
      </w:r>
    </w:p>
    <w:p w14:paraId="748873D7" w14:textId="38059696" w:rsidR="00E36CCC" w:rsidRPr="00345EDC" w:rsidRDefault="00E36CCC" w:rsidP="00E36CCC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ДОМКА</w:t>
      </w:r>
    </w:p>
    <w:p w14:paraId="395471E6" w14:textId="0EDD4D8D" w:rsidR="00E36CCC" w:rsidRPr="00345EDC" w:rsidRDefault="00E36CCC" w:rsidP="00E36CCC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Смотри, маленькая какая---</w:t>
      </w:r>
    </w:p>
    <w:p w14:paraId="5B44B4E4" w14:textId="01BDDD4C" w:rsidR="00E27800" w:rsidRPr="00345EDC" w:rsidRDefault="00E27800" w:rsidP="00E27800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Мудрик </w:t>
      </w:r>
      <w:r w:rsidR="00E36CCC" w:rsidRPr="00345EDC">
        <w:rPr>
          <w:sz w:val="22"/>
          <w:szCs w:val="22"/>
        </w:rPr>
        <w:t>смотрит, на младенца</w:t>
      </w:r>
      <w:r w:rsidR="007E1C7D" w:rsidRPr="00345EDC">
        <w:rPr>
          <w:sz w:val="22"/>
          <w:szCs w:val="22"/>
        </w:rPr>
        <w:t>, На Домку, Раечку и Лиду, которые увлечены лялькой, как будто нет вокруг этого ужаса. Мудрик</w:t>
      </w:r>
      <w:r w:rsidR="00E36CCC" w:rsidRPr="00345EDC">
        <w:rPr>
          <w:sz w:val="22"/>
          <w:szCs w:val="22"/>
        </w:rPr>
        <w:t xml:space="preserve"> чуть улыбаясь</w:t>
      </w:r>
      <w:r w:rsidRPr="00345EDC">
        <w:rPr>
          <w:sz w:val="22"/>
          <w:szCs w:val="22"/>
        </w:rPr>
        <w:t>. Вера пытается разорвать его рубаху.</w:t>
      </w:r>
    </w:p>
    <w:p w14:paraId="53C19725" w14:textId="29DDC324" w:rsidR="00E27800" w:rsidRPr="00345EDC" w:rsidRDefault="00E27800" w:rsidP="00E27800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МУДРИК</w:t>
      </w:r>
    </w:p>
    <w:p w14:paraId="3B7885C7" w14:textId="6350A731" w:rsidR="00E27800" w:rsidRPr="00345EDC" w:rsidRDefault="00E27800" w:rsidP="00E27800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Доктор Вера. У меня фамилия Паршонок.</w:t>
      </w:r>
    </w:p>
    <w:p w14:paraId="0FFD6A24" w14:textId="308308B0" w:rsidR="00E27800" w:rsidRPr="00345EDC" w:rsidRDefault="00E27800" w:rsidP="00E27800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7E3356DC" w14:textId="3CB8AA9C" w:rsidR="00E27800" w:rsidRPr="00345EDC" w:rsidRDefault="00E27800" w:rsidP="00E27800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(перевязывает руку)</w:t>
      </w:r>
    </w:p>
    <w:p w14:paraId="15E909A2" w14:textId="5D57FBD8" w:rsidR="00E27800" w:rsidRPr="00345EDC" w:rsidRDefault="00E27800" w:rsidP="00E27800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Хорошо, миленький, я запомнила.</w:t>
      </w:r>
    </w:p>
    <w:p w14:paraId="35EDFFB7" w14:textId="1BF1B433" w:rsidR="00E27800" w:rsidRPr="00345EDC" w:rsidRDefault="00E27800" w:rsidP="00E27800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МУДРИК</w:t>
      </w:r>
    </w:p>
    <w:p w14:paraId="291F1684" w14:textId="6BDF6687" w:rsidR="00E27800" w:rsidRPr="00345EDC" w:rsidRDefault="00E27800" w:rsidP="00E27800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Девчонке мою дай фамилию, негоже ей немкой быть---</w:t>
      </w:r>
    </w:p>
    <w:p w14:paraId="5E0EE062" w14:textId="5AE5E374" w:rsidR="00E27800" w:rsidRPr="00345EDC" w:rsidRDefault="00E27800" w:rsidP="00E27800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Вера смотрит на Мудрика, понимает, что он умирает. Мудрик тоже не сводит с неё глаз, но, кажется, он уже не здесь. Вера закрывает партизану глаза.</w:t>
      </w:r>
    </w:p>
    <w:p w14:paraId="69C62DA9" w14:textId="5C6567DC" w:rsidR="00E27800" w:rsidRPr="00345EDC" w:rsidRDefault="00E27800" w:rsidP="00E27800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ЗТМ</w:t>
      </w:r>
    </w:p>
    <w:p w14:paraId="3DEC53D5" w14:textId="45CB3A93" w:rsidR="00446679" w:rsidRPr="00345EDC" w:rsidRDefault="007E6455" w:rsidP="00446679">
      <w:pPr>
        <w:pStyle w:val="aff2"/>
        <w:rPr>
          <w:sz w:val="22"/>
          <w:szCs w:val="22"/>
        </w:rPr>
      </w:pPr>
      <w:r>
        <w:rPr>
          <w:sz w:val="22"/>
          <w:szCs w:val="22"/>
        </w:rPr>
        <w:t>5</w:t>
      </w:r>
      <w:r w:rsidR="00446679" w:rsidRPr="00345EDC">
        <w:rPr>
          <w:sz w:val="22"/>
          <w:szCs w:val="22"/>
        </w:rPr>
        <w:t>-</w:t>
      </w:r>
      <w:r>
        <w:rPr>
          <w:sz w:val="22"/>
          <w:szCs w:val="22"/>
        </w:rPr>
        <w:t>41</w:t>
      </w:r>
      <w:r w:rsidR="00446679" w:rsidRPr="00345EDC">
        <w:rPr>
          <w:sz w:val="22"/>
          <w:szCs w:val="22"/>
        </w:rPr>
        <w:t>. НАТ. У ШКОЛЫ. НОЧЬ.</w:t>
      </w:r>
    </w:p>
    <w:p w14:paraId="5F7CED13" w14:textId="33681AFA" w:rsidR="0089304D" w:rsidRPr="00345EDC" w:rsidRDefault="00D7701D" w:rsidP="00D83A4A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Слышна русская речь. </w:t>
      </w:r>
      <w:r w:rsidR="00D83A4A" w:rsidRPr="00345EDC">
        <w:rPr>
          <w:sz w:val="22"/>
          <w:szCs w:val="22"/>
        </w:rPr>
        <w:t>В три алюминиевые кружки льётся горячий чай.</w:t>
      </w:r>
      <w:r w:rsidRPr="00345EDC">
        <w:rPr>
          <w:sz w:val="22"/>
          <w:szCs w:val="22"/>
        </w:rPr>
        <w:t xml:space="preserve"> Вера раздаёт кружки детям. Домка, который держал на руках младенца, не знает, какой рукой взять кружку.</w:t>
      </w:r>
    </w:p>
    <w:p w14:paraId="24A52F14" w14:textId="6CC10412" w:rsidR="00D7701D" w:rsidRPr="00345EDC" w:rsidRDefault="00D7701D" w:rsidP="00D7701D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30CB3F3C" w14:textId="77777777" w:rsidR="00D7701D" w:rsidRPr="00345EDC" w:rsidRDefault="00D7701D" w:rsidP="00D7701D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Володь, ну помогай. </w:t>
      </w:r>
    </w:p>
    <w:p w14:paraId="1F738AB1" w14:textId="73CC6163" w:rsidR="00D7701D" w:rsidRPr="00345EDC" w:rsidRDefault="00D7701D" w:rsidP="00D83A4A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Сухохлебов перехватывает кружку, Вера берёт ребёнка, Домка забирает свой чай. Сухохлебов накидывает на девочек одеяло, Домка мужественно не греется. Приятная суета у разведённого костра.</w:t>
      </w:r>
    </w:p>
    <w:p w14:paraId="245F0CB6" w14:textId="5B90E1DE" w:rsidR="00D7701D" w:rsidRPr="00345EDC" w:rsidRDefault="00446679" w:rsidP="00446679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Во дворе школы бодро расхаживают солдаты Красной Армии.</w:t>
      </w:r>
      <w:r w:rsidR="00D7701D" w:rsidRPr="00345EDC">
        <w:rPr>
          <w:sz w:val="22"/>
          <w:szCs w:val="22"/>
        </w:rPr>
        <w:t xml:space="preserve"> Из некоторых окон больницы ещё идёт дым, следы боя во дворе, перевёрнутый мотоцикл, немецкий пулемёт. </w:t>
      </w:r>
      <w:r w:rsidRPr="00345EDC">
        <w:rPr>
          <w:sz w:val="22"/>
          <w:szCs w:val="22"/>
        </w:rPr>
        <w:t>Убитых грузят в грузовик. Пленные немцы выстроены в шеренгу.</w:t>
      </w:r>
      <w:r w:rsidR="00D7701D" w:rsidRPr="00345EDC">
        <w:rPr>
          <w:sz w:val="22"/>
          <w:szCs w:val="22"/>
        </w:rPr>
        <w:t xml:space="preserve"> Шоненнберг, среди пленных, смотрит на Веру. Сухохлебов забирает шапку у солдата, надевает на Домку. Они смеются, потому что шапка большая и падает на глаза.</w:t>
      </w:r>
    </w:p>
    <w:p w14:paraId="0F34A4F0" w14:textId="11C20B8D" w:rsidR="00D7701D" w:rsidRPr="00345EDC" w:rsidRDefault="00D7701D" w:rsidP="00446679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К ним подходит </w:t>
      </w:r>
      <w:r w:rsidR="00405B1C" w:rsidRPr="00345EDC">
        <w:rPr>
          <w:sz w:val="22"/>
          <w:szCs w:val="22"/>
        </w:rPr>
        <w:t>Соболев.</w:t>
      </w:r>
    </w:p>
    <w:p w14:paraId="0D8CF66A" w14:textId="2D3A5BC8" w:rsidR="00D7701D" w:rsidRPr="00345EDC" w:rsidRDefault="00405B1C" w:rsidP="00D7701D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>СОБОЛЕВ</w:t>
      </w:r>
    </w:p>
    <w:p w14:paraId="7DD1AD8A" w14:textId="1624B9E6" w:rsidR="00D7701D" w:rsidRPr="00345EDC" w:rsidRDefault="00D7701D" w:rsidP="00D7701D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(Сухохлебову)</w:t>
      </w:r>
    </w:p>
    <w:p w14:paraId="04CE641F" w14:textId="44F161F7" w:rsidR="00D7701D" w:rsidRPr="00345EDC" w:rsidRDefault="00D7701D" w:rsidP="00D7701D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Живой?</w:t>
      </w:r>
    </w:p>
    <w:p w14:paraId="169DB6D2" w14:textId="41CAAF3C" w:rsidR="00D7701D" w:rsidRPr="00345EDC" w:rsidRDefault="00D7701D" w:rsidP="00D7701D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СУХОХЛЕБОВ</w:t>
      </w:r>
    </w:p>
    <w:p w14:paraId="0CED310A" w14:textId="39F4D10C" w:rsidR="00D7701D" w:rsidRPr="00345EDC" w:rsidRDefault="00D7701D" w:rsidP="00D7701D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Ну наконец-то!</w:t>
      </w:r>
    </w:p>
    <w:p w14:paraId="4A873D96" w14:textId="051C4951" w:rsidR="00D7701D" w:rsidRPr="00345EDC" w:rsidRDefault="00D7701D" w:rsidP="00446679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Они обнимаются.</w:t>
      </w:r>
    </w:p>
    <w:p w14:paraId="7CA0DAC8" w14:textId="0891F760" w:rsidR="00D7701D" w:rsidRPr="00345EDC" w:rsidRDefault="00D7701D" w:rsidP="00D7701D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СУХОХЛЕБОВ</w:t>
      </w:r>
    </w:p>
    <w:p w14:paraId="3F9E61B4" w14:textId="2256CC01" w:rsidR="00D7701D" w:rsidRPr="00345EDC" w:rsidRDefault="00D7701D" w:rsidP="00D7701D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Познакомься – доктор Вера.</w:t>
      </w:r>
    </w:p>
    <w:p w14:paraId="7C7069FC" w14:textId="5403222C" w:rsidR="00D7701D" w:rsidRPr="00345EDC" w:rsidRDefault="00D7701D" w:rsidP="00D7701D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Вера не может протянуть руку, потому что держит малыша.</w:t>
      </w:r>
    </w:p>
    <w:p w14:paraId="01ACF21E" w14:textId="4B1F8DDD" w:rsidR="00D7701D" w:rsidRPr="00345EDC" w:rsidRDefault="00405B1C" w:rsidP="00D7701D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СОБОЛЕВ</w:t>
      </w:r>
    </w:p>
    <w:p w14:paraId="5F09E809" w14:textId="1A46F949" w:rsidR="00D7701D" w:rsidRPr="00345EDC" w:rsidRDefault="00D7701D" w:rsidP="00D7701D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По</w:t>
      </w:r>
      <w:r w:rsidR="00405B1C" w:rsidRPr="00345EDC">
        <w:rPr>
          <w:sz w:val="22"/>
          <w:szCs w:val="22"/>
        </w:rPr>
        <w:t>одполковник</w:t>
      </w:r>
      <w:r w:rsidRPr="00345EDC">
        <w:rPr>
          <w:sz w:val="22"/>
          <w:szCs w:val="22"/>
        </w:rPr>
        <w:t xml:space="preserve"> – Григорий.</w:t>
      </w:r>
    </w:p>
    <w:p w14:paraId="47BA205F" w14:textId="3D16C956" w:rsidR="00D7701D" w:rsidRPr="00345EDC" w:rsidRDefault="00D7701D" w:rsidP="00D7701D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Вера улыбается. </w:t>
      </w:r>
      <w:r w:rsidR="00405B1C" w:rsidRPr="00345EDC">
        <w:rPr>
          <w:sz w:val="22"/>
          <w:szCs w:val="22"/>
        </w:rPr>
        <w:t>Соболев</w:t>
      </w:r>
      <w:r w:rsidRPr="00345EDC">
        <w:rPr>
          <w:sz w:val="22"/>
          <w:szCs w:val="22"/>
        </w:rPr>
        <w:t xml:space="preserve"> кивает на детей.</w:t>
      </w:r>
    </w:p>
    <w:p w14:paraId="4E053F3F" w14:textId="1C70DE83" w:rsidR="00D7701D" w:rsidRPr="00345EDC" w:rsidRDefault="00D7701D" w:rsidP="00D7701D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КОНЕВ</w:t>
      </w:r>
    </w:p>
    <w:p w14:paraId="104086B3" w14:textId="6427646D" w:rsidR="00D7701D" w:rsidRPr="00345EDC" w:rsidRDefault="00D7701D" w:rsidP="00D7701D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Что, все ваши?</w:t>
      </w:r>
    </w:p>
    <w:p w14:paraId="3F717FD5" w14:textId="086B855A" w:rsidR="00D7701D" w:rsidRPr="00345EDC" w:rsidRDefault="00D7701D" w:rsidP="00D7701D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0F4AA70C" w14:textId="08401206" w:rsidR="00D7701D" w:rsidRPr="00345EDC" w:rsidRDefault="00D7701D" w:rsidP="00D7701D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Мои.</w:t>
      </w:r>
    </w:p>
    <w:p w14:paraId="0FB1FC4C" w14:textId="4C5D6E58" w:rsidR="00D7701D" w:rsidRPr="00345EDC" w:rsidRDefault="000E088B" w:rsidP="00D7701D">
      <w:pPr>
        <w:pStyle w:val="aff4"/>
        <w:rPr>
          <w:sz w:val="22"/>
          <w:szCs w:val="22"/>
        </w:rPr>
      </w:pPr>
      <w:r>
        <w:rPr>
          <w:sz w:val="22"/>
          <w:szCs w:val="22"/>
        </w:rPr>
        <w:t>Конев идет дальше, беседует с Соболевым. Вера остается у костра в окружении детей.</w:t>
      </w:r>
    </w:p>
    <w:p w14:paraId="1F111EBD" w14:textId="77777777" w:rsidR="00D7701D" w:rsidRPr="00345EDC" w:rsidRDefault="00D7701D" w:rsidP="00D7701D">
      <w:pPr>
        <w:pStyle w:val="aff6"/>
        <w:rPr>
          <w:sz w:val="22"/>
          <w:szCs w:val="22"/>
        </w:rPr>
      </w:pPr>
    </w:p>
    <w:p w14:paraId="16691667" w14:textId="77777777" w:rsidR="00D7701D" w:rsidRPr="00345EDC" w:rsidRDefault="00D7701D" w:rsidP="00446679">
      <w:pPr>
        <w:pStyle w:val="aff4"/>
        <w:rPr>
          <w:sz w:val="22"/>
          <w:szCs w:val="22"/>
        </w:rPr>
      </w:pPr>
    </w:p>
    <w:p w14:paraId="39B7FCEA" w14:textId="77777777" w:rsidR="00D7701D" w:rsidRPr="00345EDC" w:rsidRDefault="00D7701D" w:rsidP="00446679">
      <w:pPr>
        <w:pStyle w:val="aff4"/>
        <w:rPr>
          <w:sz w:val="22"/>
          <w:szCs w:val="22"/>
        </w:rPr>
      </w:pPr>
    </w:p>
    <w:p w14:paraId="459B181E" w14:textId="1D287047" w:rsidR="00E27800" w:rsidRPr="00345EDC" w:rsidRDefault="00446679" w:rsidP="00D7701D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 </w:t>
      </w:r>
    </w:p>
    <w:p w14:paraId="791D6ACC" w14:textId="77777777" w:rsidR="00D73D89" w:rsidRPr="00345EDC" w:rsidRDefault="00D73D89" w:rsidP="00D73D89">
      <w:pPr>
        <w:pStyle w:val="aff4"/>
        <w:rPr>
          <w:sz w:val="22"/>
          <w:szCs w:val="22"/>
        </w:rPr>
      </w:pPr>
    </w:p>
    <w:p w14:paraId="27B09FFE" w14:textId="77777777" w:rsidR="00D73D89" w:rsidRPr="00345EDC" w:rsidRDefault="00D73D89" w:rsidP="00D73D89">
      <w:pPr>
        <w:pStyle w:val="aff4"/>
        <w:rPr>
          <w:sz w:val="22"/>
          <w:szCs w:val="22"/>
        </w:rPr>
      </w:pPr>
    </w:p>
    <w:p w14:paraId="72A57405" w14:textId="77777777" w:rsidR="00D73D89" w:rsidRPr="00345EDC" w:rsidRDefault="00D73D89" w:rsidP="00D73D89">
      <w:pPr>
        <w:pStyle w:val="aff4"/>
        <w:rPr>
          <w:sz w:val="22"/>
          <w:szCs w:val="22"/>
        </w:rPr>
      </w:pPr>
    </w:p>
    <w:p w14:paraId="3EB00126" w14:textId="77777777" w:rsidR="00D73D89" w:rsidRPr="00345EDC" w:rsidRDefault="00D73D89" w:rsidP="00FC7616">
      <w:pPr>
        <w:pStyle w:val="aff4"/>
        <w:rPr>
          <w:sz w:val="22"/>
          <w:szCs w:val="22"/>
        </w:rPr>
      </w:pPr>
    </w:p>
    <w:p w14:paraId="7EF3DFF8" w14:textId="77777777" w:rsidR="009D7697" w:rsidRPr="00345EDC" w:rsidRDefault="009D7697" w:rsidP="007B7DEB">
      <w:pPr>
        <w:pStyle w:val="aff6"/>
        <w:rPr>
          <w:sz w:val="22"/>
          <w:szCs w:val="22"/>
        </w:rPr>
      </w:pPr>
    </w:p>
    <w:p w14:paraId="67A92946" w14:textId="77777777" w:rsidR="00DB1D29" w:rsidRPr="00345EDC" w:rsidRDefault="00DB1D29" w:rsidP="004F4A56">
      <w:pPr>
        <w:pStyle w:val="aff4"/>
        <w:rPr>
          <w:sz w:val="22"/>
          <w:szCs w:val="22"/>
        </w:rPr>
      </w:pPr>
    </w:p>
    <w:p w14:paraId="55F6604C" w14:textId="77777777" w:rsidR="004F4A56" w:rsidRPr="00345EDC" w:rsidRDefault="004F4A56" w:rsidP="00AC0C5D">
      <w:pPr>
        <w:pStyle w:val="aff4"/>
        <w:rPr>
          <w:sz w:val="22"/>
          <w:szCs w:val="22"/>
        </w:rPr>
      </w:pPr>
    </w:p>
    <w:p w14:paraId="72728426" w14:textId="77777777" w:rsidR="00AC0C5D" w:rsidRPr="00345EDC" w:rsidRDefault="00AC0C5D" w:rsidP="00AC0C5D">
      <w:pPr>
        <w:pStyle w:val="aff6"/>
        <w:rPr>
          <w:sz w:val="22"/>
          <w:szCs w:val="22"/>
        </w:rPr>
      </w:pPr>
    </w:p>
    <w:p w14:paraId="7B61BF91" w14:textId="77777777" w:rsidR="00AC0C5D" w:rsidRPr="00345EDC" w:rsidRDefault="00AC0C5D" w:rsidP="00AC0C5D">
      <w:pPr>
        <w:pStyle w:val="aff4"/>
        <w:rPr>
          <w:sz w:val="22"/>
          <w:szCs w:val="22"/>
        </w:rPr>
      </w:pPr>
    </w:p>
    <w:p w14:paraId="04AE9017" w14:textId="77777777" w:rsidR="00AC0C5D" w:rsidRPr="00345EDC" w:rsidRDefault="00AC0C5D" w:rsidP="00AC0C5D">
      <w:pPr>
        <w:pStyle w:val="aff4"/>
        <w:rPr>
          <w:sz w:val="22"/>
          <w:szCs w:val="22"/>
        </w:rPr>
      </w:pPr>
    </w:p>
    <w:p w14:paraId="0D90B720" w14:textId="77777777" w:rsidR="00AC0C5D" w:rsidRPr="00345EDC" w:rsidRDefault="00AC0C5D" w:rsidP="00125A35">
      <w:pPr>
        <w:pStyle w:val="aff4"/>
        <w:rPr>
          <w:sz w:val="22"/>
          <w:szCs w:val="22"/>
        </w:rPr>
      </w:pPr>
    </w:p>
    <w:p w14:paraId="4348F484" w14:textId="77777777" w:rsidR="00A71E64" w:rsidRPr="00345EDC" w:rsidRDefault="00A71E64" w:rsidP="00597588">
      <w:pPr>
        <w:pStyle w:val="aff4"/>
        <w:rPr>
          <w:sz w:val="22"/>
          <w:szCs w:val="22"/>
        </w:rPr>
      </w:pPr>
    </w:p>
    <w:p w14:paraId="0FCC9F1B" w14:textId="77777777" w:rsidR="0082588C" w:rsidRPr="00345EDC" w:rsidRDefault="0082588C" w:rsidP="00EB2692">
      <w:pPr>
        <w:pStyle w:val="aff4"/>
        <w:rPr>
          <w:sz w:val="22"/>
          <w:szCs w:val="22"/>
        </w:rPr>
      </w:pPr>
    </w:p>
    <w:p w14:paraId="3080DB28" w14:textId="77777777" w:rsidR="00F36355" w:rsidRPr="00345EDC" w:rsidRDefault="00F36355" w:rsidP="00DF4FE7">
      <w:pPr>
        <w:pStyle w:val="aff4"/>
        <w:rPr>
          <w:sz w:val="22"/>
          <w:szCs w:val="22"/>
        </w:rPr>
      </w:pPr>
    </w:p>
    <w:p w14:paraId="448E9ACC" w14:textId="77777777" w:rsidR="00A622B2" w:rsidRPr="00345EDC" w:rsidRDefault="00A622B2" w:rsidP="00A622B2">
      <w:pPr>
        <w:pStyle w:val="aff4"/>
        <w:rPr>
          <w:sz w:val="22"/>
          <w:szCs w:val="22"/>
        </w:rPr>
      </w:pPr>
    </w:p>
    <w:p w14:paraId="0E2BD794" w14:textId="26A82CB1" w:rsidR="00A622B2" w:rsidRPr="00345EDC" w:rsidRDefault="00A622B2" w:rsidP="00A622B2">
      <w:pPr>
        <w:pStyle w:val="aff4"/>
        <w:rPr>
          <w:sz w:val="22"/>
          <w:szCs w:val="22"/>
        </w:rPr>
      </w:pPr>
    </w:p>
    <w:p w14:paraId="0E767CEE" w14:textId="77777777" w:rsidR="00A622B2" w:rsidRPr="00345EDC" w:rsidRDefault="00A622B2" w:rsidP="006F361E">
      <w:pPr>
        <w:pStyle w:val="aff4"/>
        <w:rPr>
          <w:sz w:val="22"/>
          <w:szCs w:val="22"/>
        </w:rPr>
      </w:pPr>
    </w:p>
    <w:p w14:paraId="6AEAFFC7" w14:textId="77777777" w:rsidR="000253C0" w:rsidRPr="00345EDC" w:rsidRDefault="000253C0" w:rsidP="000253C0">
      <w:pPr>
        <w:pStyle w:val="aff6"/>
        <w:rPr>
          <w:sz w:val="22"/>
          <w:szCs w:val="22"/>
        </w:rPr>
      </w:pPr>
    </w:p>
    <w:p w14:paraId="23F9F734" w14:textId="77777777" w:rsidR="000253C0" w:rsidRPr="00345EDC" w:rsidRDefault="000253C0" w:rsidP="000253C0">
      <w:pPr>
        <w:pStyle w:val="aff4"/>
        <w:rPr>
          <w:sz w:val="22"/>
          <w:szCs w:val="22"/>
        </w:rPr>
      </w:pPr>
    </w:p>
    <w:p w14:paraId="369310CF" w14:textId="77777777" w:rsidR="000253C0" w:rsidRPr="00345EDC" w:rsidRDefault="000253C0" w:rsidP="00675109">
      <w:pPr>
        <w:pStyle w:val="aff4"/>
        <w:rPr>
          <w:sz w:val="22"/>
          <w:szCs w:val="22"/>
        </w:rPr>
      </w:pPr>
    </w:p>
    <w:p w14:paraId="01920A32" w14:textId="77777777" w:rsidR="008D2CF6" w:rsidRPr="00345EDC" w:rsidRDefault="008D2CF6" w:rsidP="005D36BC">
      <w:pPr>
        <w:pStyle w:val="aff6"/>
        <w:rPr>
          <w:sz w:val="22"/>
          <w:szCs w:val="22"/>
        </w:rPr>
      </w:pPr>
    </w:p>
    <w:p w14:paraId="5012F1E6" w14:textId="77777777" w:rsidR="005D36BC" w:rsidRPr="00345EDC" w:rsidRDefault="005D36BC" w:rsidP="005D36BC">
      <w:pPr>
        <w:pStyle w:val="aff4"/>
        <w:rPr>
          <w:sz w:val="22"/>
          <w:szCs w:val="22"/>
        </w:rPr>
      </w:pPr>
    </w:p>
    <w:p w14:paraId="29017851" w14:textId="77777777" w:rsidR="005D36BC" w:rsidRPr="00345EDC" w:rsidRDefault="005D36BC" w:rsidP="005D36BC">
      <w:pPr>
        <w:pStyle w:val="aff2"/>
        <w:rPr>
          <w:sz w:val="22"/>
          <w:szCs w:val="22"/>
        </w:rPr>
      </w:pPr>
    </w:p>
    <w:p w14:paraId="4F3CF880" w14:textId="77777777" w:rsidR="005D36BC" w:rsidRPr="00345EDC" w:rsidRDefault="005D36BC" w:rsidP="005D36BC">
      <w:pPr>
        <w:pStyle w:val="aff6"/>
        <w:rPr>
          <w:sz w:val="22"/>
          <w:szCs w:val="22"/>
        </w:rPr>
      </w:pPr>
    </w:p>
    <w:p w14:paraId="734BEA3F" w14:textId="77777777" w:rsidR="007B0A65" w:rsidRPr="00345EDC" w:rsidRDefault="007B0A65" w:rsidP="007B0A65">
      <w:pPr>
        <w:pStyle w:val="aff4"/>
        <w:rPr>
          <w:sz w:val="22"/>
          <w:szCs w:val="22"/>
        </w:rPr>
      </w:pPr>
    </w:p>
    <w:p w14:paraId="5C3BD7E7" w14:textId="77777777" w:rsidR="007B0A65" w:rsidRPr="00345EDC" w:rsidRDefault="007B0A65" w:rsidP="009E50C0">
      <w:pPr>
        <w:pStyle w:val="aff6"/>
        <w:rPr>
          <w:sz w:val="22"/>
          <w:szCs w:val="22"/>
        </w:rPr>
      </w:pPr>
    </w:p>
    <w:p w14:paraId="65ABFB70" w14:textId="77777777" w:rsidR="009E50C0" w:rsidRPr="00345EDC" w:rsidRDefault="009E50C0" w:rsidP="009E50C0">
      <w:pPr>
        <w:pStyle w:val="aff6"/>
        <w:rPr>
          <w:sz w:val="22"/>
          <w:szCs w:val="22"/>
        </w:rPr>
      </w:pPr>
    </w:p>
    <w:p w14:paraId="5549B652" w14:textId="77777777" w:rsidR="009E50C0" w:rsidRPr="00345EDC" w:rsidRDefault="009E50C0" w:rsidP="00787866">
      <w:pPr>
        <w:pStyle w:val="aff4"/>
        <w:rPr>
          <w:sz w:val="22"/>
          <w:szCs w:val="22"/>
        </w:rPr>
      </w:pPr>
    </w:p>
    <w:p w14:paraId="620E01DF" w14:textId="77777777" w:rsidR="00D511F3" w:rsidRPr="00345EDC" w:rsidRDefault="00D511F3" w:rsidP="00B63C16">
      <w:pPr>
        <w:pStyle w:val="aff4"/>
        <w:rPr>
          <w:sz w:val="22"/>
          <w:szCs w:val="22"/>
        </w:rPr>
      </w:pPr>
    </w:p>
    <w:p w14:paraId="7325FB84" w14:textId="77777777" w:rsidR="007F6039" w:rsidRPr="00345EDC" w:rsidRDefault="007F6039" w:rsidP="007F6039">
      <w:pPr>
        <w:pStyle w:val="aff4"/>
        <w:rPr>
          <w:sz w:val="22"/>
          <w:szCs w:val="22"/>
        </w:rPr>
      </w:pPr>
    </w:p>
    <w:p w14:paraId="73BAA451" w14:textId="77777777" w:rsidR="00163F44" w:rsidRPr="00345EDC" w:rsidRDefault="00163F44" w:rsidP="00163F44">
      <w:pPr>
        <w:pStyle w:val="aff2"/>
        <w:rPr>
          <w:sz w:val="22"/>
          <w:szCs w:val="22"/>
        </w:rPr>
      </w:pPr>
    </w:p>
    <w:p w14:paraId="7F3635F5" w14:textId="77777777" w:rsidR="00163F44" w:rsidRPr="00345EDC" w:rsidRDefault="00163F44" w:rsidP="00EC247D">
      <w:pPr>
        <w:pStyle w:val="aff4"/>
        <w:rPr>
          <w:sz w:val="22"/>
          <w:szCs w:val="22"/>
        </w:rPr>
      </w:pPr>
    </w:p>
    <w:p w14:paraId="0A3EB28D" w14:textId="2C59E07B" w:rsidR="0097722E" w:rsidRPr="00345EDC" w:rsidRDefault="0097722E" w:rsidP="0097722E">
      <w:pPr>
        <w:pStyle w:val="aff5"/>
        <w:rPr>
          <w:sz w:val="22"/>
          <w:szCs w:val="22"/>
        </w:rPr>
      </w:pPr>
    </w:p>
    <w:p w14:paraId="100C1EDC" w14:textId="77777777" w:rsidR="0097722E" w:rsidRPr="00345EDC" w:rsidRDefault="0097722E" w:rsidP="0097722E">
      <w:pPr>
        <w:pStyle w:val="aff5"/>
        <w:rPr>
          <w:sz w:val="22"/>
          <w:szCs w:val="22"/>
        </w:rPr>
      </w:pPr>
    </w:p>
    <w:p w14:paraId="38679155" w14:textId="77777777" w:rsidR="0036458A" w:rsidRPr="00345EDC" w:rsidRDefault="0036458A" w:rsidP="0036458A">
      <w:pPr>
        <w:pStyle w:val="aff4"/>
        <w:rPr>
          <w:sz w:val="22"/>
          <w:szCs w:val="22"/>
        </w:rPr>
      </w:pPr>
    </w:p>
    <w:p w14:paraId="4AC80C1B" w14:textId="77777777" w:rsidR="0036458A" w:rsidRPr="00345EDC" w:rsidRDefault="0036458A" w:rsidP="0036458A">
      <w:pPr>
        <w:pStyle w:val="aff4"/>
        <w:rPr>
          <w:sz w:val="22"/>
          <w:szCs w:val="22"/>
        </w:rPr>
      </w:pPr>
    </w:p>
    <w:p w14:paraId="4EF4226D" w14:textId="77777777" w:rsidR="0036458A" w:rsidRPr="00345EDC" w:rsidRDefault="0036458A" w:rsidP="0036458A">
      <w:pPr>
        <w:pStyle w:val="aff6"/>
        <w:rPr>
          <w:sz w:val="22"/>
          <w:szCs w:val="22"/>
        </w:rPr>
      </w:pPr>
    </w:p>
    <w:p w14:paraId="7082ACBC" w14:textId="77777777" w:rsidR="00295430" w:rsidRPr="00345EDC" w:rsidRDefault="00295430" w:rsidP="00295430">
      <w:pPr>
        <w:pStyle w:val="aff6"/>
        <w:rPr>
          <w:sz w:val="22"/>
          <w:szCs w:val="22"/>
        </w:rPr>
      </w:pPr>
    </w:p>
    <w:p w14:paraId="1DC4E644" w14:textId="4662E403" w:rsidR="00295430" w:rsidRPr="00345EDC" w:rsidRDefault="00295430" w:rsidP="00295430">
      <w:pPr>
        <w:pStyle w:val="aff6"/>
        <w:rPr>
          <w:sz w:val="22"/>
          <w:szCs w:val="22"/>
        </w:rPr>
      </w:pPr>
    </w:p>
    <w:p w14:paraId="43B4355F" w14:textId="77777777" w:rsidR="00295430" w:rsidRPr="00345EDC" w:rsidRDefault="00295430" w:rsidP="00295430">
      <w:pPr>
        <w:pStyle w:val="aff4"/>
        <w:rPr>
          <w:sz w:val="22"/>
          <w:szCs w:val="22"/>
        </w:rPr>
      </w:pPr>
    </w:p>
    <w:p w14:paraId="7AB54502" w14:textId="77777777" w:rsidR="00295430" w:rsidRPr="00345EDC" w:rsidRDefault="00295430" w:rsidP="00295430">
      <w:pPr>
        <w:pStyle w:val="aff2"/>
        <w:rPr>
          <w:sz w:val="22"/>
          <w:szCs w:val="22"/>
        </w:rPr>
      </w:pPr>
    </w:p>
    <w:p w14:paraId="4CC99956" w14:textId="77777777" w:rsidR="00295430" w:rsidRPr="00345EDC" w:rsidRDefault="00295430" w:rsidP="00295430">
      <w:pPr>
        <w:pStyle w:val="aff4"/>
        <w:rPr>
          <w:sz w:val="22"/>
          <w:szCs w:val="22"/>
        </w:rPr>
      </w:pPr>
    </w:p>
    <w:p w14:paraId="74CF47F7" w14:textId="77777777" w:rsidR="00A158B3" w:rsidRPr="00345EDC" w:rsidRDefault="00A158B3" w:rsidP="00576786">
      <w:pPr>
        <w:pStyle w:val="aff4"/>
        <w:rPr>
          <w:sz w:val="22"/>
          <w:szCs w:val="22"/>
        </w:rPr>
      </w:pPr>
    </w:p>
    <w:p w14:paraId="0E11A3EF" w14:textId="77777777" w:rsidR="00576786" w:rsidRPr="00345EDC" w:rsidRDefault="00576786" w:rsidP="00576786">
      <w:pPr>
        <w:pStyle w:val="aff4"/>
        <w:rPr>
          <w:sz w:val="22"/>
          <w:szCs w:val="22"/>
        </w:rPr>
      </w:pPr>
    </w:p>
    <w:p w14:paraId="0FC663B0" w14:textId="77777777" w:rsidR="000613AB" w:rsidRPr="00345EDC" w:rsidRDefault="000613AB" w:rsidP="000613AB">
      <w:pPr>
        <w:pStyle w:val="aff4"/>
        <w:rPr>
          <w:sz w:val="22"/>
          <w:szCs w:val="22"/>
        </w:rPr>
      </w:pPr>
    </w:p>
    <w:p w14:paraId="3A5B12E3" w14:textId="77777777" w:rsidR="00DB78CF" w:rsidRPr="00345EDC" w:rsidRDefault="00DB78CF" w:rsidP="00DB78CF">
      <w:pPr>
        <w:pStyle w:val="aff6"/>
        <w:rPr>
          <w:sz w:val="22"/>
          <w:szCs w:val="22"/>
        </w:rPr>
      </w:pPr>
    </w:p>
    <w:p w14:paraId="7265B8B0" w14:textId="01E95236" w:rsidR="00DB78CF" w:rsidRPr="00345EDC" w:rsidRDefault="00DB78CF" w:rsidP="00DB78CF">
      <w:pPr>
        <w:pStyle w:val="aff4"/>
        <w:rPr>
          <w:sz w:val="22"/>
          <w:szCs w:val="22"/>
        </w:rPr>
      </w:pPr>
    </w:p>
    <w:p w14:paraId="7AA77940" w14:textId="22AB56E6" w:rsidR="00333E77" w:rsidRPr="00345EDC" w:rsidRDefault="00333E77" w:rsidP="00333E77">
      <w:pPr>
        <w:pStyle w:val="aff2"/>
        <w:rPr>
          <w:sz w:val="22"/>
          <w:szCs w:val="22"/>
        </w:rPr>
      </w:pPr>
    </w:p>
    <w:p w14:paraId="13289298" w14:textId="77777777" w:rsidR="00AF4F2E" w:rsidRPr="00345EDC" w:rsidRDefault="00AF4F2E" w:rsidP="00AF4F2E">
      <w:pPr>
        <w:pStyle w:val="aff6"/>
        <w:rPr>
          <w:sz w:val="22"/>
          <w:szCs w:val="22"/>
        </w:rPr>
      </w:pPr>
    </w:p>
    <w:p w14:paraId="0B8A3CC6" w14:textId="77777777" w:rsidR="00AF4F2E" w:rsidRPr="00345EDC" w:rsidRDefault="00AF4F2E" w:rsidP="00AF4F2E">
      <w:pPr>
        <w:pStyle w:val="aff4"/>
        <w:rPr>
          <w:sz w:val="22"/>
          <w:szCs w:val="22"/>
        </w:rPr>
      </w:pPr>
    </w:p>
    <w:p w14:paraId="4E364DEE" w14:textId="77777777" w:rsidR="00AF4F2E" w:rsidRPr="00345EDC" w:rsidRDefault="00AF4F2E" w:rsidP="00AF4F2E">
      <w:pPr>
        <w:pStyle w:val="aff4"/>
        <w:rPr>
          <w:sz w:val="22"/>
          <w:szCs w:val="22"/>
        </w:rPr>
      </w:pPr>
    </w:p>
    <w:p w14:paraId="77256B55" w14:textId="77777777" w:rsidR="00AF4F2E" w:rsidRPr="00345EDC" w:rsidRDefault="00AF4F2E" w:rsidP="004C1E12">
      <w:pPr>
        <w:pStyle w:val="aff4"/>
        <w:rPr>
          <w:sz w:val="22"/>
          <w:szCs w:val="22"/>
        </w:rPr>
      </w:pPr>
    </w:p>
    <w:p w14:paraId="10C8DB14" w14:textId="77777777" w:rsidR="00AA1336" w:rsidRPr="00345EDC" w:rsidRDefault="00AA1336" w:rsidP="00AA1336">
      <w:pPr>
        <w:pStyle w:val="aff3"/>
        <w:rPr>
          <w:sz w:val="22"/>
          <w:szCs w:val="22"/>
        </w:rPr>
      </w:pPr>
    </w:p>
    <w:p w14:paraId="72CF1E12" w14:textId="77777777" w:rsidR="00AA1336" w:rsidRPr="00345EDC" w:rsidRDefault="00AA1336" w:rsidP="003B34B1">
      <w:pPr>
        <w:pStyle w:val="aff4"/>
        <w:rPr>
          <w:sz w:val="22"/>
          <w:szCs w:val="22"/>
        </w:rPr>
      </w:pPr>
    </w:p>
    <w:p w14:paraId="1B6CBA77" w14:textId="77777777" w:rsidR="00991A25" w:rsidRPr="00345EDC" w:rsidRDefault="00991A25" w:rsidP="00991A25">
      <w:pPr>
        <w:pStyle w:val="aff4"/>
        <w:rPr>
          <w:sz w:val="22"/>
          <w:szCs w:val="22"/>
        </w:rPr>
      </w:pPr>
    </w:p>
    <w:p w14:paraId="235BE5F3" w14:textId="77777777" w:rsidR="001020F8" w:rsidRPr="00345EDC" w:rsidRDefault="001020F8" w:rsidP="001020F8">
      <w:pPr>
        <w:pStyle w:val="aff4"/>
        <w:rPr>
          <w:sz w:val="22"/>
          <w:szCs w:val="22"/>
        </w:rPr>
      </w:pPr>
    </w:p>
    <w:p w14:paraId="049027CE" w14:textId="77777777" w:rsidR="002F532F" w:rsidRPr="00345EDC" w:rsidRDefault="002F532F" w:rsidP="002F532F">
      <w:pPr>
        <w:pStyle w:val="aff3"/>
        <w:rPr>
          <w:sz w:val="22"/>
          <w:szCs w:val="22"/>
        </w:rPr>
      </w:pPr>
    </w:p>
    <w:p w14:paraId="351B4EF0" w14:textId="77777777" w:rsidR="002F532F" w:rsidRPr="00345EDC" w:rsidRDefault="002F532F" w:rsidP="00E23747">
      <w:pPr>
        <w:pStyle w:val="aff6"/>
        <w:rPr>
          <w:sz w:val="22"/>
          <w:szCs w:val="22"/>
        </w:rPr>
      </w:pPr>
    </w:p>
    <w:p w14:paraId="3DF6AA28" w14:textId="77777777" w:rsidR="00E23747" w:rsidRPr="00345EDC" w:rsidRDefault="00E23747" w:rsidP="00E23747">
      <w:pPr>
        <w:pStyle w:val="aff4"/>
        <w:rPr>
          <w:sz w:val="22"/>
          <w:szCs w:val="22"/>
        </w:rPr>
      </w:pPr>
    </w:p>
    <w:p w14:paraId="278A364D" w14:textId="77777777" w:rsidR="00F07FA5" w:rsidRPr="00345EDC" w:rsidRDefault="00F07FA5" w:rsidP="00866554">
      <w:pPr>
        <w:pStyle w:val="aff4"/>
        <w:rPr>
          <w:sz w:val="22"/>
          <w:szCs w:val="22"/>
        </w:rPr>
      </w:pPr>
    </w:p>
    <w:p w14:paraId="67A1AF35" w14:textId="6D6974E4" w:rsidR="00866554" w:rsidRPr="00345EDC" w:rsidRDefault="00866554" w:rsidP="00866554">
      <w:pPr>
        <w:pStyle w:val="aff6"/>
        <w:rPr>
          <w:sz w:val="22"/>
          <w:szCs w:val="22"/>
        </w:rPr>
      </w:pPr>
    </w:p>
    <w:p w14:paraId="2003A6CC" w14:textId="77777777" w:rsidR="00704755" w:rsidRPr="00345EDC" w:rsidRDefault="00704755" w:rsidP="00704755">
      <w:pPr>
        <w:pStyle w:val="aff6"/>
        <w:rPr>
          <w:sz w:val="22"/>
          <w:szCs w:val="22"/>
        </w:rPr>
      </w:pPr>
    </w:p>
    <w:p w14:paraId="00FC958D" w14:textId="77777777" w:rsidR="00723DB0" w:rsidRPr="00345EDC" w:rsidRDefault="00723DB0" w:rsidP="00723DB0">
      <w:pPr>
        <w:pStyle w:val="aff6"/>
        <w:rPr>
          <w:sz w:val="22"/>
          <w:szCs w:val="22"/>
        </w:rPr>
      </w:pPr>
    </w:p>
    <w:p w14:paraId="54F46681" w14:textId="77777777" w:rsidR="00723DB0" w:rsidRPr="00345EDC" w:rsidRDefault="00723DB0" w:rsidP="00723DB0">
      <w:pPr>
        <w:pStyle w:val="aff6"/>
        <w:rPr>
          <w:sz w:val="22"/>
          <w:szCs w:val="22"/>
        </w:rPr>
      </w:pPr>
    </w:p>
    <w:p w14:paraId="6BA909E4" w14:textId="0AA44076" w:rsidR="00723DB0" w:rsidRPr="00345EDC" w:rsidRDefault="00723DB0" w:rsidP="00723DB0">
      <w:pPr>
        <w:pStyle w:val="aff4"/>
        <w:rPr>
          <w:sz w:val="22"/>
          <w:szCs w:val="22"/>
        </w:rPr>
      </w:pPr>
    </w:p>
    <w:p w14:paraId="1FCDBEBE" w14:textId="77777777" w:rsidR="00232E28" w:rsidRPr="00345EDC" w:rsidRDefault="00232E28" w:rsidP="00657F42">
      <w:pPr>
        <w:pStyle w:val="aff4"/>
        <w:rPr>
          <w:sz w:val="22"/>
          <w:szCs w:val="22"/>
        </w:rPr>
      </w:pPr>
    </w:p>
    <w:p w14:paraId="0ABBE125" w14:textId="77777777" w:rsidR="00360E9F" w:rsidRPr="00345EDC" w:rsidRDefault="00360E9F" w:rsidP="00A43E2E">
      <w:pPr>
        <w:pStyle w:val="aff6"/>
        <w:rPr>
          <w:sz w:val="22"/>
          <w:szCs w:val="22"/>
        </w:rPr>
      </w:pPr>
    </w:p>
    <w:p w14:paraId="73115E02" w14:textId="77777777" w:rsidR="00FD7A0F" w:rsidRPr="00345EDC" w:rsidRDefault="00FD7A0F" w:rsidP="00FD7A0F">
      <w:pPr>
        <w:pStyle w:val="aff4"/>
        <w:rPr>
          <w:sz w:val="22"/>
          <w:szCs w:val="22"/>
        </w:rPr>
      </w:pPr>
    </w:p>
    <w:p w14:paraId="047FA344" w14:textId="77777777" w:rsidR="00D21D66" w:rsidRPr="00345EDC" w:rsidRDefault="00D21D66" w:rsidP="00D21D66">
      <w:pPr>
        <w:pStyle w:val="aff4"/>
        <w:rPr>
          <w:sz w:val="22"/>
          <w:szCs w:val="22"/>
        </w:rPr>
      </w:pPr>
    </w:p>
    <w:p w14:paraId="7A835A29" w14:textId="77777777" w:rsidR="00D21D66" w:rsidRPr="00345EDC" w:rsidRDefault="00D21D66" w:rsidP="00D21D66">
      <w:pPr>
        <w:pStyle w:val="aff6"/>
        <w:rPr>
          <w:sz w:val="22"/>
          <w:szCs w:val="22"/>
        </w:rPr>
      </w:pPr>
    </w:p>
    <w:p w14:paraId="17536010" w14:textId="2AC8C741" w:rsidR="00D21D66" w:rsidRPr="00345EDC" w:rsidRDefault="00D21D66" w:rsidP="00D21D66">
      <w:pPr>
        <w:pStyle w:val="aff6"/>
        <w:rPr>
          <w:sz w:val="22"/>
          <w:szCs w:val="22"/>
        </w:rPr>
      </w:pPr>
    </w:p>
    <w:p w14:paraId="7745361D" w14:textId="77777777" w:rsidR="00D21D66" w:rsidRPr="00345EDC" w:rsidRDefault="00D21D66" w:rsidP="00255C36">
      <w:pPr>
        <w:pStyle w:val="aff5"/>
        <w:rPr>
          <w:sz w:val="22"/>
          <w:szCs w:val="22"/>
        </w:rPr>
      </w:pPr>
    </w:p>
    <w:p w14:paraId="6F72D1AB" w14:textId="324976C1" w:rsidR="00383C3B" w:rsidRPr="00345EDC" w:rsidRDefault="00383C3B" w:rsidP="00383C3B">
      <w:pPr>
        <w:pStyle w:val="aff6"/>
        <w:rPr>
          <w:sz w:val="22"/>
          <w:szCs w:val="22"/>
        </w:rPr>
      </w:pPr>
    </w:p>
    <w:p w14:paraId="75E4B6DB" w14:textId="77777777" w:rsidR="00383C3B" w:rsidRPr="00345EDC" w:rsidRDefault="00383C3B" w:rsidP="00163ED3">
      <w:pPr>
        <w:pStyle w:val="aff4"/>
        <w:rPr>
          <w:sz w:val="22"/>
          <w:szCs w:val="22"/>
        </w:rPr>
      </w:pPr>
    </w:p>
    <w:p w14:paraId="76101125" w14:textId="77777777" w:rsidR="00163ED3" w:rsidRPr="00345EDC" w:rsidRDefault="00163ED3" w:rsidP="00EA4023">
      <w:pPr>
        <w:pStyle w:val="aff4"/>
        <w:rPr>
          <w:sz w:val="22"/>
          <w:szCs w:val="22"/>
        </w:rPr>
      </w:pPr>
    </w:p>
    <w:p w14:paraId="4D8B7640" w14:textId="77777777" w:rsidR="007A22C3" w:rsidRPr="00345EDC" w:rsidRDefault="007A22C3" w:rsidP="00EA4023">
      <w:pPr>
        <w:pStyle w:val="aff4"/>
        <w:rPr>
          <w:sz w:val="22"/>
          <w:szCs w:val="22"/>
        </w:rPr>
      </w:pPr>
    </w:p>
    <w:p w14:paraId="297E3853" w14:textId="77777777" w:rsidR="007A22C3" w:rsidRPr="00345EDC" w:rsidRDefault="007A22C3" w:rsidP="00EA4023">
      <w:pPr>
        <w:pStyle w:val="aff4"/>
        <w:rPr>
          <w:sz w:val="22"/>
          <w:szCs w:val="22"/>
        </w:rPr>
      </w:pPr>
    </w:p>
    <w:p w14:paraId="51EE8B4B" w14:textId="77777777" w:rsidR="00EA4023" w:rsidRPr="00345EDC" w:rsidRDefault="00EA4023" w:rsidP="00EA4023">
      <w:pPr>
        <w:pStyle w:val="aff6"/>
        <w:rPr>
          <w:sz w:val="22"/>
          <w:szCs w:val="22"/>
        </w:rPr>
      </w:pPr>
    </w:p>
    <w:p w14:paraId="68789804" w14:textId="77777777" w:rsidR="00EA4023" w:rsidRPr="00345EDC" w:rsidRDefault="00EA4023" w:rsidP="00EA4023">
      <w:pPr>
        <w:pStyle w:val="aff6"/>
        <w:rPr>
          <w:sz w:val="22"/>
          <w:szCs w:val="22"/>
        </w:rPr>
      </w:pPr>
    </w:p>
    <w:p w14:paraId="573F8AE6" w14:textId="77777777" w:rsidR="00EA4023" w:rsidRPr="00345EDC" w:rsidRDefault="00EA4023" w:rsidP="002867B2">
      <w:pPr>
        <w:pStyle w:val="aff6"/>
        <w:rPr>
          <w:sz w:val="22"/>
          <w:szCs w:val="22"/>
        </w:rPr>
      </w:pPr>
    </w:p>
    <w:p w14:paraId="61B91EFD" w14:textId="77777777" w:rsidR="002867B2" w:rsidRPr="00345EDC" w:rsidRDefault="002867B2" w:rsidP="002867B2">
      <w:pPr>
        <w:pStyle w:val="aff4"/>
        <w:rPr>
          <w:sz w:val="22"/>
          <w:szCs w:val="22"/>
        </w:rPr>
      </w:pPr>
    </w:p>
    <w:p w14:paraId="52F4524B" w14:textId="77777777" w:rsidR="00952798" w:rsidRPr="00345EDC" w:rsidRDefault="00952798" w:rsidP="00B91572">
      <w:pPr>
        <w:pStyle w:val="aff4"/>
        <w:rPr>
          <w:sz w:val="22"/>
          <w:szCs w:val="22"/>
        </w:rPr>
      </w:pPr>
    </w:p>
    <w:p w14:paraId="0282F542" w14:textId="77777777" w:rsidR="00B91572" w:rsidRPr="00345EDC" w:rsidRDefault="00B91572" w:rsidP="00636E6B">
      <w:pPr>
        <w:pStyle w:val="aff4"/>
        <w:rPr>
          <w:sz w:val="22"/>
          <w:szCs w:val="22"/>
        </w:rPr>
      </w:pPr>
    </w:p>
    <w:p w14:paraId="0DB31BC2" w14:textId="77777777" w:rsidR="00636E6B" w:rsidRPr="00345EDC" w:rsidRDefault="00636E6B" w:rsidP="00636E6B">
      <w:pPr>
        <w:pStyle w:val="aff2"/>
        <w:rPr>
          <w:sz w:val="22"/>
          <w:szCs w:val="22"/>
        </w:rPr>
      </w:pPr>
    </w:p>
    <w:p w14:paraId="519566A1" w14:textId="77777777" w:rsidR="00223766" w:rsidRPr="00345EDC" w:rsidRDefault="00223766" w:rsidP="00223766">
      <w:pPr>
        <w:pStyle w:val="aff6"/>
        <w:rPr>
          <w:sz w:val="22"/>
          <w:szCs w:val="22"/>
        </w:rPr>
      </w:pPr>
    </w:p>
    <w:p w14:paraId="4E9A7A27" w14:textId="77777777" w:rsidR="00223766" w:rsidRPr="00345EDC" w:rsidRDefault="00223766" w:rsidP="00223766">
      <w:pPr>
        <w:pStyle w:val="aff4"/>
        <w:rPr>
          <w:sz w:val="22"/>
          <w:szCs w:val="22"/>
        </w:rPr>
      </w:pPr>
    </w:p>
    <w:p w14:paraId="44617F14" w14:textId="77777777" w:rsidR="00223766" w:rsidRPr="00345EDC" w:rsidRDefault="00223766" w:rsidP="00BE36C5">
      <w:pPr>
        <w:pStyle w:val="aff6"/>
        <w:rPr>
          <w:sz w:val="22"/>
          <w:szCs w:val="22"/>
        </w:rPr>
      </w:pPr>
    </w:p>
    <w:p w14:paraId="71A6D4F8" w14:textId="77777777" w:rsidR="00BE36C5" w:rsidRPr="00345EDC" w:rsidRDefault="00BE36C5" w:rsidP="00BE36C5">
      <w:pPr>
        <w:pStyle w:val="aff6"/>
        <w:rPr>
          <w:sz w:val="22"/>
          <w:szCs w:val="22"/>
        </w:rPr>
      </w:pPr>
    </w:p>
    <w:p w14:paraId="268BA9B7" w14:textId="77777777" w:rsidR="00BE36C5" w:rsidRPr="00345EDC" w:rsidRDefault="00BE36C5" w:rsidP="00BE36C5">
      <w:pPr>
        <w:pStyle w:val="aff4"/>
        <w:rPr>
          <w:sz w:val="22"/>
          <w:szCs w:val="22"/>
        </w:rPr>
      </w:pPr>
    </w:p>
    <w:p w14:paraId="745ADED7" w14:textId="77777777" w:rsidR="008215D1" w:rsidRPr="00345EDC" w:rsidRDefault="008215D1" w:rsidP="008215D1">
      <w:pPr>
        <w:pStyle w:val="aff4"/>
        <w:rPr>
          <w:sz w:val="22"/>
          <w:szCs w:val="22"/>
        </w:rPr>
      </w:pPr>
    </w:p>
    <w:p w14:paraId="51D43D6B" w14:textId="77777777" w:rsidR="008215D1" w:rsidRPr="00345EDC" w:rsidRDefault="008215D1" w:rsidP="008215D1">
      <w:pPr>
        <w:pStyle w:val="aff4"/>
        <w:rPr>
          <w:sz w:val="22"/>
          <w:szCs w:val="22"/>
        </w:rPr>
      </w:pPr>
    </w:p>
    <w:p w14:paraId="7A1EDB54" w14:textId="77777777" w:rsidR="00AD489D" w:rsidRPr="00345EDC" w:rsidRDefault="00AD489D" w:rsidP="00CD3F99">
      <w:pPr>
        <w:pStyle w:val="aff4"/>
        <w:rPr>
          <w:sz w:val="22"/>
          <w:szCs w:val="22"/>
        </w:rPr>
      </w:pPr>
    </w:p>
    <w:p w14:paraId="2E55EA40" w14:textId="14CC9B86" w:rsidR="00CD3F99" w:rsidRPr="00345EDC" w:rsidRDefault="00CD3F99" w:rsidP="00044D6B">
      <w:pPr>
        <w:pStyle w:val="aff4"/>
        <w:rPr>
          <w:sz w:val="22"/>
          <w:szCs w:val="22"/>
        </w:rPr>
      </w:pPr>
    </w:p>
    <w:p w14:paraId="356471CF" w14:textId="2D2AD58B" w:rsidR="00044D6B" w:rsidRPr="00345EDC" w:rsidRDefault="00044D6B" w:rsidP="00044D6B">
      <w:pPr>
        <w:pStyle w:val="aff4"/>
        <w:rPr>
          <w:sz w:val="22"/>
          <w:szCs w:val="22"/>
        </w:rPr>
      </w:pPr>
    </w:p>
    <w:p w14:paraId="16C83943" w14:textId="77777777" w:rsidR="00810D9D" w:rsidRPr="00345EDC" w:rsidRDefault="00810D9D" w:rsidP="00810D9D">
      <w:pPr>
        <w:pStyle w:val="aff4"/>
        <w:rPr>
          <w:sz w:val="22"/>
          <w:szCs w:val="22"/>
        </w:rPr>
      </w:pPr>
    </w:p>
    <w:p w14:paraId="46FAA207" w14:textId="77777777" w:rsidR="00810D9D" w:rsidRPr="00345EDC" w:rsidRDefault="00810D9D" w:rsidP="00810D9D">
      <w:pPr>
        <w:pStyle w:val="aff4"/>
        <w:rPr>
          <w:sz w:val="22"/>
          <w:szCs w:val="22"/>
        </w:rPr>
      </w:pPr>
    </w:p>
    <w:p w14:paraId="16B08C86" w14:textId="77777777" w:rsidR="00810D9D" w:rsidRPr="00345EDC" w:rsidRDefault="00810D9D" w:rsidP="00810D9D">
      <w:pPr>
        <w:pStyle w:val="aff4"/>
        <w:rPr>
          <w:sz w:val="22"/>
          <w:szCs w:val="22"/>
        </w:rPr>
      </w:pPr>
    </w:p>
    <w:p w14:paraId="0739107C" w14:textId="1AC4C2EE" w:rsidR="00810D9D" w:rsidRPr="00345EDC" w:rsidRDefault="00810D9D" w:rsidP="00810D9D">
      <w:pPr>
        <w:pStyle w:val="aff6"/>
        <w:rPr>
          <w:sz w:val="22"/>
          <w:szCs w:val="22"/>
        </w:rPr>
      </w:pPr>
    </w:p>
    <w:p w14:paraId="7C2E1D2B" w14:textId="1642FDE0" w:rsidR="000C67DF" w:rsidRPr="00345EDC" w:rsidRDefault="000C67DF" w:rsidP="000C67DF">
      <w:pPr>
        <w:pStyle w:val="aff4"/>
        <w:rPr>
          <w:sz w:val="22"/>
          <w:szCs w:val="22"/>
        </w:rPr>
      </w:pPr>
    </w:p>
    <w:p w14:paraId="36AC5F24" w14:textId="77777777" w:rsidR="008A3FBC" w:rsidRPr="00345EDC" w:rsidRDefault="008A3FBC" w:rsidP="00385D66">
      <w:pPr>
        <w:pStyle w:val="aff4"/>
        <w:rPr>
          <w:sz w:val="22"/>
          <w:szCs w:val="22"/>
        </w:rPr>
      </w:pPr>
    </w:p>
    <w:p w14:paraId="0DF4D4E9" w14:textId="77777777" w:rsidR="00385D66" w:rsidRPr="00345EDC" w:rsidRDefault="00385D66" w:rsidP="00385D66">
      <w:pPr>
        <w:pStyle w:val="aff4"/>
        <w:rPr>
          <w:sz w:val="22"/>
          <w:szCs w:val="22"/>
        </w:rPr>
      </w:pPr>
    </w:p>
    <w:p w14:paraId="472CECEB" w14:textId="7726CF1E" w:rsidR="00385D66" w:rsidRPr="00345EDC" w:rsidRDefault="00385D66" w:rsidP="00385D66">
      <w:pPr>
        <w:pStyle w:val="aff4"/>
        <w:rPr>
          <w:sz w:val="22"/>
          <w:szCs w:val="22"/>
        </w:rPr>
      </w:pPr>
    </w:p>
    <w:p w14:paraId="647BF90B" w14:textId="77777777" w:rsidR="00385D66" w:rsidRPr="00345EDC" w:rsidRDefault="00385D66" w:rsidP="00385D66">
      <w:pPr>
        <w:pStyle w:val="aff4"/>
        <w:rPr>
          <w:sz w:val="22"/>
          <w:szCs w:val="22"/>
        </w:rPr>
      </w:pPr>
    </w:p>
    <w:p w14:paraId="6043ED9A" w14:textId="77777777" w:rsidR="00385D66" w:rsidRPr="00345EDC" w:rsidRDefault="00385D66" w:rsidP="00385D66">
      <w:pPr>
        <w:pStyle w:val="aff4"/>
        <w:rPr>
          <w:sz w:val="22"/>
          <w:szCs w:val="22"/>
        </w:rPr>
      </w:pPr>
    </w:p>
    <w:p w14:paraId="5F3C845C" w14:textId="77777777" w:rsidR="00385D66" w:rsidRPr="00345EDC" w:rsidRDefault="00385D66" w:rsidP="00B9658D">
      <w:pPr>
        <w:pStyle w:val="aff6"/>
        <w:rPr>
          <w:sz w:val="22"/>
          <w:szCs w:val="22"/>
        </w:rPr>
      </w:pPr>
    </w:p>
    <w:p w14:paraId="3D0EA704" w14:textId="77777777" w:rsidR="00B9658D" w:rsidRPr="00345EDC" w:rsidRDefault="00B9658D" w:rsidP="00B9658D">
      <w:pPr>
        <w:pStyle w:val="aff4"/>
        <w:rPr>
          <w:sz w:val="22"/>
          <w:szCs w:val="22"/>
        </w:rPr>
      </w:pPr>
    </w:p>
    <w:p w14:paraId="00F150EF" w14:textId="77777777" w:rsidR="004C3D0A" w:rsidRPr="00345EDC" w:rsidRDefault="004C3D0A" w:rsidP="001A7BD0">
      <w:pPr>
        <w:pStyle w:val="aff6"/>
        <w:rPr>
          <w:sz w:val="22"/>
          <w:szCs w:val="22"/>
        </w:rPr>
      </w:pPr>
    </w:p>
    <w:p w14:paraId="1773F2AF" w14:textId="77777777" w:rsidR="001A7BD0" w:rsidRPr="00345EDC" w:rsidRDefault="001A7BD0" w:rsidP="001A7BD0">
      <w:pPr>
        <w:pStyle w:val="aff6"/>
        <w:rPr>
          <w:sz w:val="22"/>
          <w:szCs w:val="22"/>
        </w:rPr>
      </w:pPr>
    </w:p>
    <w:p w14:paraId="0EDD8FA0" w14:textId="3F1F0962" w:rsidR="001A7BD0" w:rsidRPr="00345EDC" w:rsidRDefault="001A7BD0" w:rsidP="001A7BD0">
      <w:pPr>
        <w:pStyle w:val="aff5"/>
        <w:rPr>
          <w:sz w:val="22"/>
          <w:szCs w:val="22"/>
        </w:rPr>
      </w:pPr>
    </w:p>
    <w:p w14:paraId="760B5F23" w14:textId="77777777" w:rsidR="001A7BD0" w:rsidRPr="00345EDC" w:rsidRDefault="001A7BD0" w:rsidP="001A7BD0">
      <w:pPr>
        <w:pStyle w:val="aff4"/>
        <w:rPr>
          <w:sz w:val="22"/>
          <w:szCs w:val="22"/>
        </w:rPr>
      </w:pPr>
    </w:p>
    <w:p w14:paraId="77558E7C" w14:textId="77777777" w:rsidR="00204399" w:rsidRPr="00345EDC" w:rsidRDefault="00204399" w:rsidP="00204399">
      <w:pPr>
        <w:pStyle w:val="aff4"/>
        <w:rPr>
          <w:sz w:val="22"/>
          <w:szCs w:val="22"/>
        </w:rPr>
      </w:pPr>
    </w:p>
    <w:p w14:paraId="3A54CD34" w14:textId="77777777" w:rsidR="00204399" w:rsidRPr="00345EDC" w:rsidRDefault="00204399" w:rsidP="005C2952">
      <w:pPr>
        <w:pStyle w:val="aff6"/>
        <w:rPr>
          <w:sz w:val="22"/>
          <w:szCs w:val="22"/>
        </w:rPr>
      </w:pPr>
    </w:p>
    <w:p w14:paraId="3F1D1299" w14:textId="77777777" w:rsidR="005C2952" w:rsidRPr="00345EDC" w:rsidRDefault="005C2952" w:rsidP="003502DB">
      <w:pPr>
        <w:pStyle w:val="aff6"/>
        <w:rPr>
          <w:sz w:val="22"/>
          <w:szCs w:val="22"/>
        </w:rPr>
      </w:pPr>
    </w:p>
    <w:p w14:paraId="0CC282AB" w14:textId="77777777" w:rsidR="007C2789" w:rsidRPr="00345EDC" w:rsidRDefault="007C2789" w:rsidP="002C7007">
      <w:pPr>
        <w:pStyle w:val="aff6"/>
        <w:rPr>
          <w:sz w:val="22"/>
          <w:szCs w:val="22"/>
        </w:rPr>
      </w:pPr>
    </w:p>
    <w:p w14:paraId="7618A6BC" w14:textId="6C430EE2" w:rsidR="00400383" w:rsidRPr="00345EDC" w:rsidRDefault="00400383" w:rsidP="00400383">
      <w:pPr>
        <w:pStyle w:val="aff4"/>
        <w:rPr>
          <w:sz w:val="22"/>
          <w:szCs w:val="22"/>
        </w:rPr>
      </w:pPr>
    </w:p>
    <w:p w14:paraId="0B8807F2" w14:textId="77777777" w:rsidR="00400383" w:rsidRPr="00345EDC" w:rsidRDefault="00400383" w:rsidP="00B0564A">
      <w:pPr>
        <w:pStyle w:val="aff4"/>
        <w:rPr>
          <w:sz w:val="22"/>
          <w:szCs w:val="22"/>
        </w:rPr>
      </w:pPr>
    </w:p>
    <w:p w14:paraId="2AB7A183" w14:textId="77777777" w:rsidR="00FF0AF2" w:rsidRPr="00345EDC" w:rsidRDefault="00FF0AF2" w:rsidP="006D4E54">
      <w:pPr>
        <w:pStyle w:val="aff4"/>
        <w:rPr>
          <w:sz w:val="22"/>
          <w:szCs w:val="22"/>
        </w:rPr>
      </w:pPr>
    </w:p>
    <w:p w14:paraId="10FFB692" w14:textId="77777777" w:rsidR="006D4E54" w:rsidRPr="00345EDC" w:rsidRDefault="006D4E54" w:rsidP="006D4E54">
      <w:pPr>
        <w:pStyle w:val="aff6"/>
        <w:rPr>
          <w:sz w:val="22"/>
          <w:szCs w:val="22"/>
        </w:rPr>
      </w:pPr>
    </w:p>
    <w:p w14:paraId="73915EC5" w14:textId="77777777" w:rsidR="006D4E54" w:rsidRPr="00345EDC" w:rsidRDefault="006D4E54" w:rsidP="006D4E54">
      <w:pPr>
        <w:pStyle w:val="aff4"/>
        <w:rPr>
          <w:sz w:val="22"/>
          <w:szCs w:val="22"/>
        </w:rPr>
      </w:pPr>
    </w:p>
    <w:p w14:paraId="2395F098" w14:textId="77777777" w:rsidR="006D4E54" w:rsidRPr="00345EDC" w:rsidRDefault="006D4E54" w:rsidP="006D4E54">
      <w:pPr>
        <w:pStyle w:val="aff6"/>
        <w:rPr>
          <w:sz w:val="22"/>
          <w:szCs w:val="22"/>
        </w:rPr>
      </w:pPr>
    </w:p>
    <w:p w14:paraId="013D8645" w14:textId="77777777" w:rsidR="006D4E54" w:rsidRPr="00345EDC" w:rsidRDefault="006D4E54" w:rsidP="006D4E54">
      <w:pPr>
        <w:pStyle w:val="aff6"/>
        <w:rPr>
          <w:sz w:val="22"/>
          <w:szCs w:val="22"/>
        </w:rPr>
      </w:pPr>
    </w:p>
    <w:p w14:paraId="306B8A14" w14:textId="77777777" w:rsidR="006D4E54" w:rsidRPr="00345EDC" w:rsidRDefault="006D4E54" w:rsidP="006D4E54">
      <w:pPr>
        <w:pStyle w:val="aff6"/>
        <w:rPr>
          <w:sz w:val="22"/>
          <w:szCs w:val="22"/>
        </w:rPr>
      </w:pPr>
    </w:p>
    <w:p w14:paraId="4B0013C8" w14:textId="77777777" w:rsidR="006D4E54" w:rsidRPr="00345EDC" w:rsidRDefault="006D4E54" w:rsidP="0038183E">
      <w:pPr>
        <w:pStyle w:val="aff6"/>
        <w:rPr>
          <w:sz w:val="22"/>
          <w:szCs w:val="22"/>
        </w:rPr>
      </w:pPr>
    </w:p>
    <w:p w14:paraId="3CEF271F" w14:textId="77777777" w:rsidR="0038183E" w:rsidRPr="00345EDC" w:rsidRDefault="0038183E" w:rsidP="0038183E">
      <w:pPr>
        <w:pStyle w:val="aff6"/>
        <w:rPr>
          <w:sz w:val="22"/>
          <w:szCs w:val="22"/>
        </w:rPr>
      </w:pPr>
    </w:p>
    <w:p w14:paraId="2DAB9E60" w14:textId="77777777" w:rsidR="0038183E" w:rsidRPr="00345EDC" w:rsidRDefault="0038183E" w:rsidP="0038183E">
      <w:pPr>
        <w:pStyle w:val="aff6"/>
        <w:rPr>
          <w:sz w:val="22"/>
          <w:szCs w:val="22"/>
        </w:rPr>
      </w:pPr>
    </w:p>
    <w:p w14:paraId="5A8ED6BE" w14:textId="58210AAC" w:rsidR="0038183E" w:rsidRPr="00345EDC" w:rsidRDefault="0038183E" w:rsidP="0038183E">
      <w:pPr>
        <w:pStyle w:val="aff4"/>
        <w:rPr>
          <w:sz w:val="22"/>
          <w:szCs w:val="22"/>
        </w:rPr>
      </w:pPr>
    </w:p>
    <w:p w14:paraId="2B6B002D" w14:textId="77777777" w:rsidR="00DF01DE" w:rsidRPr="00345EDC" w:rsidRDefault="00DF01DE" w:rsidP="00641B7C">
      <w:pPr>
        <w:pStyle w:val="aff6"/>
        <w:rPr>
          <w:sz w:val="22"/>
          <w:szCs w:val="22"/>
        </w:rPr>
      </w:pPr>
    </w:p>
    <w:p w14:paraId="7030A7F6" w14:textId="77777777" w:rsidR="00641B7C" w:rsidRPr="00345EDC" w:rsidRDefault="00641B7C" w:rsidP="00641B7C">
      <w:pPr>
        <w:pStyle w:val="aff6"/>
        <w:rPr>
          <w:sz w:val="22"/>
          <w:szCs w:val="22"/>
        </w:rPr>
      </w:pPr>
    </w:p>
    <w:p w14:paraId="4EC6AFE0" w14:textId="77777777" w:rsidR="00641B7C" w:rsidRPr="00345EDC" w:rsidRDefault="00641B7C" w:rsidP="00641B7C">
      <w:pPr>
        <w:pStyle w:val="aff6"/>
        <w:rPr>
          <w:sz w:val="22"/>
          <w:szCs w:val="22"/>
        </w:rPr>
      </w:pPr>
    </w:p>
    <w:p w14:paraId="7F7C15F9" w14:textId="77777777" w:rsidR="00641B7C" w:rsidRPr="00345EDC" w:rsidRDefault="00641B7C" w:rsidP="00641B7C">
      <w:pPr>
        <w:pStyle w:val="aff4"/>
        <w:rPr>
          <w:sz w:val="22"/>
          <w:szCs w:val="22"/>
        </w:rPr>
      </w:pPr>
    </w:p>
    <w:p w14:paraId="37A49BCE" w14:textId="77777777" w:rsidR="00641B7C" w:rsidRPr="00345EDC" w:rsidRDefault="00641B7C" w:rsidP="00641B7C">
      <w:pPr>
        <w:pStyle w:val="aff5"/>
        <w:rPr>
          <w:sz w:val="22"/>
          <w:szCs w:val="22"/>
        </w:rPr>
      </w:pPr>
    </w:p>
    <w:p w14:paraId="446F7027" w14:textId="77777777" w:rsidR="00641B7C" w:rsidRPr="00345EDC" w:rsidRDefault="00641B7C" w:rsidP="00641B7C">
      <w:pPr>
        <w:pStyle w:val="aff3"/>
        <w:rPr>
          <w:sz w:val="22"/>
          <w:szCs w:val="22"/>
        </w:rPr>
      </w:pPr>
    </w:p>
    <w:p w14:paraId="5470D5ED" w14:textId="77777777" w:rsidR="00641B7C" w:rsidRPr="00345EDC" w:rsidRDefault="00641B7C" w:rsidP="00641B7C">
      <w:pPr>
        <w:pStyle w:val="aff2"/>
        <w:rPr>
          <w:sz w:val="22"/>
          <w:szCs w:val="22"/>
        </w:rPr>
      </w:pPr>
    </w:p>
    <w:p w14:paraId="1473FEE4" w14:textId="77777777" w:rsidR="00641B7C" w:rsidRPr="00345EDC" w:rsidRDefault="00641B7C" w:rsidP="00641B7C">
      <w:pPr>
        <w:pStyle w:val="aff4"/>
        <w:rPr>
          <w:sz w:val="22"/>
          <w:szCs w:val="22"/>
        </w:rPr>
      </w:pPr>
    </w:p>
    <w:p w14:paraId="34EC52E9" w14:textId="77777777" w:rsidR="00641B7C" w:rsidRPr="00345EDC" w:rsidRDefault="00641B7C" w:rsidP="00E9564B">
      <w:pPr>
        <w:pStyle w:val="aff2"/>
        <w:rPr>
          <w:sz w:val="22"/>
          <w:szCs w:val="22"/>
        </w:rPr>
      </w:pPr>
    </w:p>
    <w:p w14:paraId="23DD0934" w14:textId="6DDE06D7" w:rsidR="00E9564B" w:rsidRPr="00345EDC" w:rsidRDefault="00E9564B" w:rsidP="00E9564B">
      <w:pPr>
        <w:pStyle w:val="aff4"/>
        <w:rPr>
          <w:sz w:val="22"/>
          <w:szCs w:val="22"/>
        </w:rPr>
      </w:pPr>
    </w:p>
    <w:p w14:paraId="66CACA06" w14:textId="77777777" w:rsidR="00B30552" w:rsidRPr="00345EDC" w:rsidRDefault="00B30552" w:rsidP="00B30552">
      <w:pPr>
        <w:pStyle w:val="aff4"/>
        <w:rPr>
          <w:sz w:val="22"/>
          <w:szCs w:val="22"/>
        </w:rPr>
      </w:pPr>
    </w:p>
    <w:p w14:paraId="1AC533D4" w14:textId="77777777" w:rsidR="00B30552" w:rsidRPr="00345EDC" w:rsidRDefault="00B30552" w:rsidP="00B30552">
      <w:pPr>
        <w:pStyle w:val="aff6"/>
        <w:rPr>
          <w:sz w:val="22"/>
          <w:szCs w:val="22"/>
        </w:rPr>
      </w:pPr>
    </w:p>
    <w:p w14:paraId="07368FBE" w14:textId="77777777" w:rsidR="00B30552" w:rsidRPr="00345EDC" w:rsidRDefault="00B30552" w:rsidP="00B30552">
      <w:pPr>
        <w:pStyle w:val="aff6"/>
        <w:rPr>
          <w:sz w:val="22"/>
          <w:szCs w:val="22"/>
        </w:rPr>
      </w:pPr>
    </w:p>
    <w:p w14:paraId="6778B552" w14:textId="77777777" w:rsidR="00B30552" w:rsidRPr="00345EDC" w:rsidRDefault="00B30552" w:rsidP="00B30552">
      <w:pPr>
        <w:pStyle w:val="aff4"/>
        <w:rPr>
          <w:sz w:val="22"/>
          <w:szCs w:val="22"/>
        </w:rPr>
      </w:pPr>
    </w:p>
    <w:p w14:paraId="3A5889D0" w14:textId="77777777" w:rsidR="00B30552" w:rsidRPr="00345EDC" w:rsidRDefault="00B30552" w:rsidP="00B30552">
      <w:pPr>
        <w:pStyle w:val="aff4"/>
        <w:rPr>
          <w:sz w:val="22"/>
          <w:szCs w:val="22"/>
        </w:rPr>
      </w:pPr>
    </w:p>
    <w:p w14:paraId="676DA625" w14:textId="77777777" w:rsidR="00B30552" w:rsidRPr="00345EDC" w:rsidRDefault="00B30552" w:rsidP="00B30552">
      <w:pPr>
        <w:pStyle w:val="aff4"/>
        <w:rPr>
          <w:sz w:val="22"/>
          <w:szCs w:val="22"/>
        </w:rPr>
      </w:pPr>
    </w:p>
    <w:p w14:paraId="7618D3A8" w14:textId="77777777" w:rsidR="00B30552" w:rsidRPr="00345EDC" w:rsidRDefault="00B30552" w:rsidP="00B30552">
      <w:pPr>
        <w:pStyle w:val="aff4"/>
        <w:rPr>
          <w:sz w:val="22"/>
          <w:szCs w:val="22"/>
        </w:rPr>
      </w:pPr>
    </w:p>
    <w:p w14:paraId="6A940613" w14:textId="77777777" w:rsidR="00B30552" w:rsidRPr="00345EDC" w:rsidRDefault="00B30552" w:rsidP="00B30552">
      <w:pPr>
        <w:pStyle w:val="aff4"/>
        <w:rPr>
          <w:sz w:val="22"/>
          <w:szCs w:val="22"/>
        </w:rPr>
      </w:pPr>
    </w:p>
    <w:p w14:paraId="21FF56A7" w14:textId="1F9768C9" w:rsidR="00B30552" w:rsidRPr="00345EDC" w:rsidRDefault="00B30552" w:rsidP="00B30552">
      <w:pPr>
        <w:pStyle w:val="aff6"/>
        <w:rPr>
          <w:sz w:val="22"/>
          <w:szCs w:val="22"/>
        </w:rPr>
      </w:pPr>
    </w:p>
    <w:p w14:paraId="45623E4A" w14:textId="77777777" w:rsidR="00B30552" w:rsidRPr="00345EDC" w:rsidRDefault="00B30552" w:rsidP="00B30552">
      <w:pPr>
        <w:pStyle w:val="aff4"/>
        <w:rPr>
          <w:sz w:val="22"/>
          <w:szCs w:val="22"/>
        </w:rPr>
      </w:pPr>
    </w:p>
    <w:p w14:paraId="48590C90" w14:textId="77777777" w:rsidR="00B30552" w:rsidRPr="00345EDC" w:rsidRDefault="00B30552" w:rsidP="00B30552">
      <w:pPr>
        <w:pStyle w:val="aff4"/>
        <w:rPr>
          <w:sz w:val="22"/>
          <w:szCs w:val="22"/>
        </w:rPr>
      </w:pPr>
    </w:p>
    <w:p w14:paraId="60EEA49A" w14:textId="77777777" w:rsidR="00B30552" w:rsidRPr="00345EDC" w:rsidRDefault="00B30552" w:rsidP="00B30552">
      <w:pPr>
        <w:pStyle w:val="aff6"/>
        <w:rPr>
          <w:sz w:val="22"/>
          <w:szCs w:val="22"/>
        </w:rPr>
      </w:pPr>
    </w:p>
    <w:p w14:paraId="334AF16C" w14:textId="77777777" w:rsidR="00B30552" w:rsidRPr="00345EDC" w:rsidRDefault="00B30552" w:rsidP="00B30552">
      <w:pPr>
        <w:pStyle w:val="aff4"/>
        <w:rPr>
          <w:sz w:val="22"/>
          <w:szCs w:val="22"/>
        </w:rPr>
      </w:pPr>
    </w:p>
    <w:p w14:paraId="4722D375" w14:textId="77777777" w:rsidR="00B30552" w:rsidRPr="00345EDC" w:rsidRDefault="00B30552" w:rsidP="00B30552">
      <w:pPr>
        <w:pStyle w:val="aff4"/>
        <w:rPr>
          <w:sz w:val="22"/>
          <w:szCs w:val="22"/>
        </w:rPr>
      </w:pPr>
    </w:p>
    <w:p w14:paraId="3797F1D5" w14:textId="77777777" w:rsidR="00B30552" w:rsidRPr="00345EDC" w:rsidRDefault="00B30552" w:rsidP="00B30552">
      <w:pPr>
        <w:pStyle w:val="aff6"/>
        <w:rPr>
          <w:sz w:val="22"/>
          <w:szCs w:val="22"/>
        </w:rPr>
      </w:pPr>
    </w:p>
    <w:p w14:paraId="76B17F5A" w14:textId="77777777" w:rsidR="00E5728D" w:rsidRPr="00345EDC" w:rsidRDefault="00E5728D" w:rsidP="00E5728D">
      <w:pPr>
        <w:pStyle w:val="aff2"/>
        <w:rPr>
          <w:sz w:val="22"/>
          <w:szCs w:val="22"/>
        </w:rPr>
      </w:pPr>
    </w:p>
    <w:p w14:paraId="11BC491A" w14:textId="43EBAAB0" w:rsidR="002C471B" w:rsidRPr="00345EDC" w:rsidRDefault="002C471B" w:rsidP="002C471B">
      <w:pPr>
        <w:pStyle w:val="aff4"/>
        <w:rPr>
          <w:sz w:val="22"/>
          <w:szCs w:val="22"/>
        </w:rPr>
      </w:pPr>
    </w:p>
    <w:p w14:paraId="699428A4" w14:textId="77777777" w:rsidR="002C471B" w:rsidRPr="00345EDC" w:rsidRDefault="002C471B" w:rsidP="0026380E">
      <w:pPr>
        <w:pStyle w:val="aff4"/>
        <w:rPr>
          <w:sz w:val="22"/>
          <w:szCs w:val="22"/>
        </w:rPr>
      </w:pPr>
    </w:p>
    <w:p w14:paraId="63CD634F" w14:textId="77777777" w:rsidR="0026380E" w:rsidRPr="00345EDC" w:rsidRDefault="0026380E" w:rsidP="0026380E">
      <w:pPr>
        <w:pStyle w:val="aff4"/>
        <w:rPr>
          <w:sz w:val="22"/>
          <w:szCs w:val="22"/>
        </w:rPr>
      </w:pPr>
    </w:p>
    <w:p w14:paraId="03AC2874" w14:textId="77777777" w:rsidR="00686862" w:rsidRPr="00345EDC" w:rsidRDefault="00686862" w:rsidP="00686862">
      <w:pPr>
        <w:pStyle w:val="a5"/>
        <w:rPr>
          <w:sz w:val="22"/>
          <w:szCs w:val="22"/>
          <w:lang w:eastAsia="ar-SA"/>
        </w:rPr>
      </w:pPr>
    </w:p>
    <w:p w14:paraId="70C5B21C" w14:textId="77777777" w:rsidR="00A41DD9" w:rsidRPr="00345EDC" w:rsidRDefault="00A41DD9" w:rsidP="00A41DD9">
      <w:pPr>
        <w:pStyle w:val="a5"/>
        <w:rPr>
          <w:sz w:val="22"/>
          <w:szCs w:val="22"/>
          <w:lang w:eastAsia="ar-SA"/>
        </w:rPr>
      </w:pPr>
    </w:p>
    <w:p w14:paraId="33E20284" w14:textId="77777777" w:rsidR="007E7522" w:rsidRPr="00345EDC" w:rsidRDefault="007E7522" w:rsidP="007E7522">
      <w:pPr>
        <w:pStyle w:val="a6"/>
        <w:rPr>
          <w:sz w:val="22"/>
          <w:szCs w:val="22"/>
        </w:rPr>
      </w:pPr>
    </w:p>
    <w:p w14:paraId="00A91FF3" w14:textId="77777777" w:rsidR="00C91B20" w:rsidRPr="00345EDC" w:rsidRDefault="00C91B20" w:rsidP="00C91B20">
      <w:pPr>
        <w:pStyle w:val="a6"/>
        <w:rPr>
          <w:sz w:val="22"/>
          <w:szCs w:val="22"/>
        </w:rPr>
      </w:pPr>
    </w:p>
    <w:p w14:paraId="7AE41666" w14:textId="77777777" w:rsidR="00C91B20" w:rsidRPr="00345EDC" w:rsidRDefault="00C91B20" w:rsidP="002273FB">
      <w:pPr>
        <w:pStyle w:val="a6"/>
        <w:rPr>
          <w:sz w:val="22"/>
          <w:szCs w:val="22"/>
        </w:rPr>
      </w:pPr>
    </w:p>
    <w:p w14:paraId="5294E204" w14:textId="77777777" w:rsidR="007A5EE1" w:rsidRPr="00345EDC" w:rsidRDefault="007A5EE1" w:rsidP="007A5EE1">
      <w:pPr>
        <w:pStyle w:val="aff4"/>
        <w:rPr>
          <w:sz w:val="22"/>
          <w:szCs w:val="22"/>
        </w:rPr>
      </w:pPr>
    </w:p>
    <w:p w14:paraId="526A2263" w14:textId="77777777" w:rsidR="007A5EE1" w:rsidRPr="00345EDC" w:rsidRDefault="007A5EE1" w:rsidP="007A5EE1">
      <w:pPr>
        <w:pStyle w:val="aff2"/>
        <w:rPr>
          <w:sz w:val="22"/>
          <w:szCs w:val="22"/>
        </w:rPr>
      </w:pPr>
    </w:p>
    <w:p w14:paraId="52417AD3" w14:textId="77777777" w:rsidR="007A5EE1" w:rsidRPr="00345EDC" w:rsidRDefault="007A5EE1" w:rsidP="007A5EE1">
      <w:pPr>
        <w:pStyle w:val="aff4"/>
        <w:rPr>
          <w:sz w:val="22"/>
          <w:szCs w:val="22"/>
        </w:rPr>
      </w:pPr>
    </w:p>
    <w:p w14:paraId="2783A057" w14:textId="77777777" w:rsidR="007A5EE1" w:rsidRPr="00345EDC" w:rsidRDefault="007A5EE1" w:rsidP="007A5EE1">
      <w:pPr>
        <w:pStyle w:val="aff2"/>
        <w:rPr>
          <w:sz w:val="22"/>
          <w:szCs w:val="22"/>
        </w:rPr>
      </w:pPr>
    </w:p>
    <w:p w14:paraId="79DC613A" w14:textId="77777777" w:rsidR="007A5EE1" w:rsidRPr="00345EDC" w:rsidRDefault="007A5EE1" w:rsidP="007A5EE1">
      <w:pPr>
        <w:pStyle w:val="aff4"/>
        <w:rPr>
          <w:sz w:val="22"/>
          <w:szCs w:val="22"/>
        </w:rPr>
      </w:pPr>
    </w:p>
    <w:p w14:paraId="2E722DB8" w14:textId="760C45AF" w:rsidR="007A5EE1" w:rsidRPr="00345EDC" w:rsidRDefault="007A5EE1" w:rsidP="007A5EE1">
      <w:pPr>
        <w:pStyle w:val="aff6"/>
        <w:rPr>
          <w:sz w:val="22"/>
          <w:szCs w:val="22"/>
        </w:rPr>
      </w:pPr>
    </w:p>
    <w:p w14:paraId="133F98A8" w14:textId="77777777" w:rsidR="007A5EE1" w:rsidRPr="00345EDC" w:rsidRDefault="007A5EE1" w:rsidP="007A5EE1">
      <w:pPr>
        <w:pStyle w:val="aff4"/>
        <w:rPr>
          <w:sz w:val="22"/>
          <w:szCs w:val="22"/>
        </w:rPr>
      </w:pPr>
    </w:p>
    <w:p w14:paraId="18760AA5" w14:textId="77777777" w:rsidR="007A5EE1" w:rsidRPr="00345EDC" w:rsidRDefault="007A5EE1" w:rsidP="007A5EE1">
      <w:pPr>
        <w:pStyle w:val="aff4"/>
        <w:rPr>
          <w:sz w:val="22"/>
          <w:szCs w:val="22"/>
        </w:rPr>
      </w:pPr>
    </w:p>
    <w:p w14:paraId="3E08EC79" w14:textId="77777777" w:rsidR="007A5EE1" w:rsidRPr="00345EDC" w:rsidRDefault="007A5EE1" w:rsidP="007A5EE1">
      <w:pPr>
        <w:pStyle w:val="aff4"/>
        <w:rPr>
          <w:sz w:val="22"/>
          <w:szCs w:val="22"/>
        </w:rPr>
      </w:pPr>
    </w:p>
    <w:p w14:paraId="5BBBD24D" w14:textId="77777777" w:rsidR="006839D3" w:rsidRPr="00345EDC" w:rsidRDefault="006839D3" w:rsidP="005C0D59">
      <w:pPr>
        <w:pStyle w:val="aff6"/>
        <w:rPr>
          <w:sz w:val="22"/>
          <w:szCs w:val="22"/>
        </w:rPr>
      </w:pPr>
    </w:p>
    <w:p w14:paraId="6D1810D0" w14:textId="77777777" w:rsidR="005C0D59" w:rsidRPr="00345EDC" w:rsidRDefault="005C0D59" w:rsidP="005C0D59">
      <w:pPr>
        <w:pStyle w:val="aff4"/>
        <w:rPr>
          <w:sz w:val="22"/>
          <w:szCs w:val="22"/>
        </w:rPr>
      </w:pPr>
    </w:p>
    <w:p w14:paraId="7A6A43EF" w14:textId="77777777" w:rsidR="001C02E8" w:rsidRPr="00345EDC" w:rsidRDefault="001C02E8" w:rsidP="001C02E8">
      <w:pPr>
        <w:pStyle w:val="aff6"/>
        <w:rPr>
          <w:sz w:val="22"/>
          <w:szCs w:val="22"/>
        </w:rPr>
      </w:pPr>
    </w:p>
    <w:p w14:paraId="4739F75C" w14:textId="77777777" w:rsidR="001C02E8" w:rsidRPr="00345EDC" w:rsidRDefault="001C02E8" w:rsidP="001C02E8">
      <w:pPr>
        <w:pStyle w:val="aff6"/>
        <w:rPr>
          <w:sz w:val="22"/>
          <w:szCs w:val="22"/>
        </w:rPr>
      </w:pPr>
    </w:p>
    <w:p w14:paraId="6AD68ADC" w14:textId="77777777" w:rsidR="001C02E8" w:rsidRPr="00345EDC" w:rsidRDefault="001C02E8" w:rsidP="001C02E8">
      <w:pPr>
        <w:pStyle w:val="aff6"/>
        <w:rPr>
          <w:sz w:val="22"/>
          <w:szCs w:val="22"/>
        </w:rPr>
      </w:pPr>
    </w:p>
    <w:p w14:paraId="4A6C0AAE" w14:textId="77777777" w:rsidR="009621AB" w:rsidRPr="00345EDC" w:rsidRDefault="009621AB" w:rsidP="009621AB">
      <w:pPr>
        <w:pStyle w:val="aff6"/>
        <w:rPr>
          <w:sz w:val="22"/>
          <w:szCs w:val="22"/>
        </w:rPr>
      </w:pPr>
    </w:p>
    <w:p w14:paraId="0A9E876E" w14:textId="781A71EA" w:rsidR="009621AB" w:rsidRPr="00345EDC" w:rsidRDefault="009621AB" w:rsidP="009621AB">
      <w:pPr>
        <w:pStyle w:val="aff6"/>
        <w:rPr>
          <w:sz w:val="22"/>
          <w:szCs w:val="22"/>
        </w:rPr>
      </w:pPr>
    </w:p>
    <w:p w14:paraId="1EF52988" w14:textId="77777777" w:rsidR="009621AB" w:rsidRPr="00345EDC" w:rsidRDefault="009621AB" w:rsidP="009621AB">
      <w:pPr>
        <w:pStyle w:val="aff4"/>
        <w:rPr>
          <w:sz w:val="22"/>
          <w:szCs w:val="22"/>
        </w:rPr>
      </w:pPr>
    </w:p>
    <w:p w14:paraId="2B9DF8A0" w14:textId="77777777" w:rsidR="001B57B0" w:rsidRPr="00345EDC" w:rsidRDefault="001B57B0" w:rsidP="001B57B0">
      <w:pPr>
        <w:pStyle w:val="aff4"/>
        <w:rPr>
          <w:sz w:val="22"/>
          <w:szCs w:val="22"/>
        </w:rPr>
      </w:pPr>
    </w:p>
    <w:p w14:paraId="702D2863" w14:textId="77777777" w:rsidR="001B57B0" w:rsidRPr="00345EDC" w:rsidRDefault="001B57B0" w:rsidP="001B57B0">
      <w:pPr>
        <w:pStyle w:val="aff3"/>
        <w:rPr>
          <w:sz w:val="22"/>
          <w:szCs w:val="22"/>
        </w:rPr>
      </w:pPr>
    </w:p>
    <w:p w14:paraId="57C8EA69" w14:textId="77777777" w:rsidR="001B57B0" w:rsidRPr="00345EDC" w:rsidRDefault="001B57B0" w:rsidP="001B57B0">
      <w:pPr>
        <w:pStyle w:val="aff6"/>
        <w:rPr>
          <w:sz w:val="22"/>
          <w:szCs w:val="22"/>
        </w:rPr>
      </w:pPr>
    </w:p>
    <w:p w14:paraId="5B73F52B" w14:textId="77777777" w:rsidR="001B57B0" w:rsidRPr="00345EDC" w:rsidRDefault="001B57B0" w:rsidP="001B57B0">
      <w:pPr>
        <w:pStyle w:val="aff6"/>
        <w:rPr>
          <w:sz w:val="22"/>
          <w:szCs w:val="22"/>
        </w:rPr>
      </w:pPr>
    </w:p>
    <w:p w14:paraId="313BD229" w14:textId="77777777" w:rsidR="001B57B0" w:rsidRPr="00345EDC" w:rsidRDefault="001B57B0" w:rsidP="001B57B0">
      <w:pPr>
        <w:pStyle w:val="aff4"/>
        <w:rPr>
          <w:sz w:val="22"/>
          <w:szCs w:val="22"/>
        </w:rPr>
      </w:pPr>
    </w:p>
    <w:p w14:paraId="259747D4" w14:textId="77777777" w:rsidR="001B57B0" w:rsidRPr="00345EDC" w:rsidRDefault="001B57B0" w:rsidP="001B57B0">
      <w:pPr>
        <w:pStyle w:val="aff4"/>
        <w:rPr>
          <w:sz w:val="22"/>
          <w:szCs w:val="22"/>
        </w:rPr>
      </w:pPr>
    </w:p>
    <w:p w14:paraId="2F604706" w14:textId="22EE4BD0" w:rsidR="00BA183B" w:rsidRPr="00345EDC" w:rsidRDefault="001B57B0" w:rsidP="00BA183B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 </w:t>
      </w:r>
    </w:p>
    <w:p w14:paraId="5F4BE6C6" w14:textId="77777777" w:rsidR="00BA183B" w:rsidRPr="00345EDC" w:rsidRDefault="00BA183B" w:rsidP="00BA183B">
      <w:pPr>
        <w:pStyle w:val="aff6"/>
        <w:rPr>
          <w:sz w:val="22"/>
          <w:szCs w:val="22"/>
        </w:rPr>
      </w:pPr>
    </w:p>
    <w:p w14:paraId="78731120" w14:textId="77777777" w:rsidR="001B423E" w:rsidRPr="00345EDC" w:rsidRDefault="001B423E" w:rsidP="00FE72D2">
      <w:pPr>
        <w:pStyle w:val="aff6"/>
        <w:rPr>
          <w:sz w:val="22"/>
          <w:szCs w:val="22"/>
        </w:rPr>
      </w:pPr>
    </w:p>
    <w:p w14:paraId="17321F5F" w14:textId="787C1F9B" w:rsidR="00C84F0B" w:rsidRPr="00345EDC" w:rsidRDefault="00C84F0B" w:rsidP="00C84F0B">
      <w:pPr>
        <w:pStyle w:val="aff6"/>
        <w:rPr>
          <w:sz w:val="22"/>
          <w:szCs w:val="22"/>
        </w:rPr>
      </w:pPr>
    </w:p>
    <w:p w14:paraId="4F0F40B4" w14:textId="77777777" w:rsidR="00C84F0B" w:rsidRPr="00345EDC" w:rsidRDefault="00C84F0B" w:rsidP="00C84F0B">
      <w:pPr>
        <w:pStyle w:val="aff5"/>
        <w:rPr>
          <w:sz w:val="22"/>
          <w:szCs w:val="22"/>
        </w:rPr>
      </w:pPr>
    </w:p>
    <w:p w14:paraId="71E2F01F" w14:textId="77777777" w:rsidR="00C84F0B" w:rsidRPr="00345EDC" w:rsidRDefault="00C84F0B" w:rsidP="00C84F0B">
      <w:pPr>
        <w:pStyle w:val="aff6"/>
        <w:rPr>
          <w:sz w:val="22"/>
          <w:szCs w:val="22"/>
        </w:rPr>
      </w:pPr>
    </w:p>
    <w:p w14:paraId="2814AAFD" w14:textId="77777777" w:rsidR="00C84F0B" w:rsidRPr="00345EDC" w:rsidRDefault="00C84F0B" w:rsidP="00C84F0B">
      <w:pPr>
        <w:pStyle w:val="aff6"/>
        <w:rPr>
          <w:sz w:val="22"/>
          <w:szCs w:val="22"/>
        </w:rPr>
      </w:pPr>
    </w:p>
    <w:p w14:paraId="120472DF" w14:textId="276D9BFA" w:rsidR="00C84F0B" w:rsidRPr="00345EDC" w:rsidRDefault="00C84F0B" w:rsidP="00B1646A">
      <w:pPr>
        <w:pStyle w:val="aff6"/>
        <w:rPr>
          <w:sz w:val="22"/>
          <w:szCs w:val="22"/>
        </w:rPr>
      </w:pPr>
    </w:p>
    <w:p w14:paraId="4FC0DC17" w14:textId="77777777" w:rsidR="00B1646A" w:rsidRPr="00345EDC" w:rsidRDefault="00B1646A" w:rsidP="00B1646A">
      <w:pPr>
        <w:pStyle w:val="aff6"/>
        <w:rPr>
          <w:sz w:val="22"/>
          <w:szCs w:val="22"/>
        </w:rPr>
      </w:pPr>
    </w:p>
    <w:p w14:paraId="3E660B5E" w14:textId="206A1616" w:rsidR="0041574A" w:rsidRPr="00345EDC" w:rsidRDefault="0041574A" w:rsidP="0041574A">
      <w:pPr>
        <w:pStyle w:val="aff4"/>
        <w:rPr>
          <w:sz w:val="22"/>
          <w:szCs w:val="22"/>
        </w:rPr>
      </w:pPr>
    </w:p>
    <w:p w14:paraId="6106AD23" w14:textId="77777777" w:rsidR="0041574A" w:rsidRPr="00345EDC" w:rsidRDefault="0041574A" w:rsidP="0041574A">
      <w:pPr>
        <w:pStyle w:val="aff6"/>
        <w:rPr>
          <w:sz w:val="22"/>
          <w:szCs w:val="22"/>
        </w:rPr>
      </w:pPr>
    </w:p>
    <w:p w14:paraId="243AAE73" w14:textId="77777777" w:rsidR="0041574A" w:rsidRPr="00345EDC" w:rsidRDefault="0041574A" w:rsidP="0041574A">
      <w:pPr>
        <w:pStyle w:val="aff6"/>
        <w:rPr>
          <w:sz w:val="22"/>
          <w:szCs w:val="22"/>
        </w:rPr>
      </w:pPr>
    </w:p>
    <w:p w14:paraId="5A88584F" w14:textId="77777777" w:rsidR="0041574A" w:rsidRPr="00345EDC" w:rsidRDefault="0041574A" w:rsidP="0041574A">
      <w:pPr>
        <w:pStyle w:val="aff6"/>
        <w:rPr>
          <w:sz w:val="22"/>
          <w:szCs w:val="22"/>
        </w:rPr>
      </w:pPr>
    </w:p>
    <w:p w14:paraId="3F752070" w14:textId="77777777" w:rsidR="0041574A" w:rsidRPr="00345EDC" w:rsidRDefault="0041574A" w:rsidP="0041574A">
      <w:pPr>
        <w:pStyle w:val="aff3"/>
        <w:rPr>
          <w:b/>
          <w:bCs/>
          <w:sz w:val="22"/>
          <w:szCs w:val="22"/>
        </w:rPr>
      </w:pPr>
    </w:p>
    <w:p w14:paraId="7C5A78ED" w14:textId="77777777" w:rsidR="0041574A" w:rsidRPr="00345EDC" w:rsidRDefault="0041574A" w:rsidP="0041574A">
      <w:pPr>
        <w:pStyle w:val="aff6"/>
        <w:rPr>
          <w:sz w:val="22"/>
          <w:szCs w:val="22"/>
        </w:rPr>
      </w:pPr>
    </w:p>
    <w:p w14:paraId="1B058737" w14:textId="77777777" w:rsidR="0041574A" w:rsidRPr="00345EDC" w:rsidRDefault="0041574A" w:rsidP="0041574A">
      <w:pPr>
        <w:pStyle w:val="aff6"/>
        <w:rPr>
          <w:sz w:val="22"/>
          <w:szCs w:val="22"/>
        </w:rPr>
      </w:pPr>
    </w:p>
    <w:p w14:paraId="22E8A362" w14:textId="77777777" w:rsidR="00690F11" w:rsidRPr="00345EDC" w:rsidRDefault="00690F11" w:rsidP="00690F11">
      <w:pPr>
        <w:pStyle w:val="aff4"/>
        <w:rPr>
          <w:sz w:val="22"/>
          <w:szCs w:val="22"/>
        </w:rPr>
      </w:pPr>
    </w:p>
    <w:p w14:paraId="736BB11E" w14:textId="77777777" w:rsidR="00DC2B7A" w:rsidRPr="00345EDC" w:rsidRDefault="00DC2B7A" w:rsidP="001513FC">
      <w:pPr>
        <w:pStyle w:val="aff4"/>
        <w:rPr>
          <w:sz w:val="22"/>
          <w:szCs w:val="22"/>
        </w:rPr>
      </w:pPr>
    </w:p>
    <w:p w14:paraId="420280C7" w14:textId="4CDDECDE" w:rsidR="00DC2B7A" w:rsidRPr="00345EDC" w:rsidRDefault="00DC2B7A" w:rsidP="001513FC">
      <w:pPr>
        <w:pStyle w:val="aff4"/>
        <w:rPr>
          <w:sz w:val="22"/>
          <w:szCs w:val="22"/>
        </w:rPr>
      </w:pPr>
    </w:p>
    <w:p w14:paraId="034B80DF" w14:textId="77777777" w:rsidR="00E23297" w:rsidRPr="00345EDC" w:rsidRDefault="00E23297" w:rsidP="00E23297">
      <w:pPr>
        <w:pStyle w:val="aff2"/>
        <w:rPr>
          <w:sz w:val="22"/>
          <w:szCs w:val="22"/>
        </w:rPr>
      </w:pPr>
    </w:p>
    <w:p w14:paraId="0BF5E432" w14:textId="77777777" w:rsidR="00E23297" w:rsidRPr="00345EDC" w:rsidRDefault="00E23297" w:rsidP="00DD5643">
      <w:pPr>
        <w:pStyle w:val="a6"/>
        <w:rPr>
          <w:sz w:val="22"/>
          <w:szCs w:val="22"/>
        </w:rPr>
      </w:pPr>
    </w:p>
    <w:p w14:paraId="6B1AC034" w14:textId="77777777" w:rsidR="00B403EE" w:rsidRPr="00345EDC" w:rsidRDefault="00B403EE" w:rsidP="00DD5643">
      <w:pPr>
        <w:pStyle w:val="a6"/>
        <w:rPr>
          <w:sz w:val="22"/>
          <w:szCs w:val="22"/>
        </w:rPr>
      </w:pPr>
    </w:p>
    <w:p w14:paraId="52D737F3" w14:textId="77777777" w:rsidR="00DD5643" w:rsidRPr="00345EDC" w:rsidRDefault="00DD5643" w:rsidP="00DD5643">
      <w:pPr>
        <w:pStyle w:val="aff4"/>
        <w:rPr>
          <w:sz w:val="22"/>
          <w:szCs w:val="22"/>
        </w:rPr>
      </w:pPr>
    </w:p>
    <w:p w14:paraId="29B6CE65" w14:textId="77777777" w:rsidR="00DD5643" w:rsidRPr="00345EDC" w:rsidRDefault="00DD5643" w:rsidP="00DD5643">
      <w:pPr>
        <w:pStyle w:val="aff4"/>
        <w:rPr>
          <w:sz w:val="22"/>
          <w:szCs w:val="22"/>
        </w:rPr>
      </w:pPr>
    </w:p>
    <w:p w14:paraId="34A49CDF" w14:textId="77777777" w:rsidR="00075BAC" w:rsidRPr="00345EDC" w:rsidRDefault="00075BAC" w:rsidP="00075BAC">
      <w:pPr>
        <w:pStyle w:val="aff4"/>
        <w:rPr>
          <w:sz w:val="22"/>
          <w:szCs w:val="22"/>
        </w:rPr>
      </w:pPr>
    </w:p>
    <w:p w14:paraId="779DAAC1" w14:textId="77777777" w:rsidR="00B46C21" w:rsidRPr="00345EDC" w:rsidRDefault="00B46C21" w:rsidP="00B46C21">
      <w:pPr>
        <w:pStyle w:val="aff6"/>
        <w:rPr>
          <w:sz w:val="22"/>
          <w:szCs w:val="22"/>
        </w:rPr>
      </w:pPr>
    </w:p>
    <w:p w14:paraId="05F1F614" w14:textId="7EAD333C" w:rsidR="00A20A0E" w:rsidRPr="00345EDC" w:rsidRDefault="00A20A0E" w:rsidP="007D739B">
      <w:pPr>
        <w:pStyle w:val="aff6"/>
        <w:rPr>
          <w:sz w:val="22"/>
          <w:szCs w:val="22"/>
        </w:rPr>
      </w:pPr>
    </w:p>
    <w:p w14:paraId="66AFE417" w14:textId="77777777" w:rsidR="00C10B84" w:rsidRPr="00345EDC" w:rsidRDefault="00C10B84" w:rsidP="00C10B84">
      <w:pPr>
        <w:pStyle w:val="aff4"/>
        <w:rPr>
          <w:sz w:val="22"/>
          <w:szCs w:val="22"/>
        </w:rPr>
      </w:pPr>
    </w:p>
    <w:p w14:paraId="4D9F992D" w14:textId="77777777" w:rsidR="00C10B84" w:rsidRPr="00345EDC" w:rsidRDefault="00C10B84" w:rsidP="009E77A1">
      <w:pPr>
        <w:pStyle w:val="aff2"/>
        <w:rPr>
          <w:sz w:val="22"/>
          <w:szCs w:val="22"/>
        </w:rPr>
      </w:pPr>
    </w:p>
    <w:p w14:paraId="7F468B61" w14:textId="77777777" w:rsidR="009E77A1" w:rsidRPr="00345EDC" w:rsidRDefault="009E77A1" w:rsidP="009E77A1">
      <w:pPr>
        <w:pStyle w:val="aff4"/>
        <w:rPr>
          <w:sz w:val="22"/>
          <w:szCs w:val="22"/>
        </w:rPr>
      </w:pPr>
    </w:p>
    <w:p w14:paraId="5C8EB9AC" w14:textId="77777777" w:rsidR="00717E5C" w:rsidRPr="00345EDC" w:rsidRDefault="00717E5C" w:rsidP="00717E5C">
      <w:pPr>
        <w:pStyle w:val="a5"/>
        <w:rPr>
          <w:sz w:val="22"/>
          <w:szCs w:val="22"/>
          <w:lang w:eastAsia="ar-SA"/>
        </w:rPr>
      </w:pPr>
    </w:p>
    <w:sectPr w:rsidR="00717E5C" w:rsidRPr="00345EDC" w:rsidSect="00DE21EE">
      <w:footerReference w:type="even" r:id="rId7"/>
      <w:footerReference w:type="default" r:id="rId8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F8061" w14:textId="77777777" w:rsidR="00A80B62" w:rsidRDefault="00A80B62" w:rsidP="0031048D">
      <w:r>
        <w:separator/>
      </w:r>
    </w:p>
    <w:p w14:paraId="453CD79D" w14:textId="77777777" w:rsidR="00A80B62" w:rsidRDefault="00A80B62"/>
    <w:p w14:paraId="4A287BB9" w14:textId="77777777" w:rsidR="00A80B62" w:rsidRDefault="00A80B62"/>
  </w:endnote>
  <w:endnote w:type="continuationSeparator" w:id="0">
    <w:p w14:paraId="62A55BF7" w14:textId="77777777" w:rsidR="00A80B62" w:rsidRDefault="00A80B62" w:rsidP="0031048D">
      <w:r>
        <w:continuationSeparator/>
      </w:r>
    </w:p>
    <w:p w14:paraId="7CC60691" w14:textId="77777777" w:rsidR="00A80B62" w:rsidRDefault="00A80B62"/>
    <w:p w14:paraId="53F6E1D5" w14:textId="77777777" w:rsidR="00A80B62" w:rsidRDefault="00A80B6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322592295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7C9F8694" w14:textId="77777777" w:rsidR="00204C62" w:rsidRDefault="00204C62" w:rsidP="00ED7C7B">
        <w:pPr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0EFACF4F" w14:textId="77777777" w:rsidR="00204C62" w:rsidRDefault="00204C62" w:rsidP="00432221">
    <w:pPr>
      <w:ind w:right="360"/>
    </w:pPr>
  </w:p>
  <w:p w14:paraId="46EFC0C5" w14:textId="77777777" w:rsidR="00204C62" w:rsidRDefault="00204C62"/>
  <w:p w14:paraId="76C332CF" w14:textId="77777777" w:rsidR="004A4E2D" w:rsidRDefault="004A4E2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1520273123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2B0D1F4A" w14:textId="77777777" w:rsidR="00204C62" w:rsidRDefault="00204C62" w:rsidP="00ED7C7B">
        <w:pPr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 w:rsidR="00345EDC">
          <w:rPr>
            <w:rStyle w:val="ab"/>
            <w:noProof/>
          </w:rPr>
          <w:t>3</w:t>
        </w:r>
        <w:r>
          <w:rPr>
            <w:rStyle w:val="ab"/>
          </w:rPr>
          <w:fldChar w:fldCharType="end"/>
        </w:r>
      </w:p>
    </w:sdtContent>
  </w:sdt>
  <w:p w14:paraId="31761D05" w14:textId="77777777" w:rsidR="00204C62" w:rsidRDefault="00204C62" w:rsidP="00204C62"/>
  <w:p w14:paraId="1B441911" w14:textId="77777777" w:rsidR="004A4E2D" w:rsidRDefault="004A4E2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2949B3" w14:textId="77777777" w:rsidR="00A80B62" w:rsidRDefault="00A80B62" w:rsidP="0031048D">
      <w:r>
        <w:separator/>
      </w:r>
    </w:p>
    <w:p w14:paraId="7CFD4F4F" w14:textId="77777777" w:rsidR="00A80B62" w:rsidRDefault="00A80B62"/>
    <w:p w14:paraId="1CD8907F" w14:textId="77777777" w:rsidR="00A80B62" w:rsidRDefault="00A80B62"/>
  </w:footnote>
  <w:footnote w:type="continuationSeparator" w:id="0">
    <w:p w14:paraId="2838A47F" w14:textId="77777777" w:rsidR="00A80B62" w:rsidRDefault="00A80B62" w:rsidP="0031048D">
      <w:r>
        <w:continuationSeparator/>
      </w:r>
    </w:p>
    <w:p w14:paraId="200B60D9" w14:textId="77777777" w:rsidR="00A80B62" w:rsidRDefault="00A80B62"/>
    <w:p w14:paraId="6F8F2DF6" w14:textId="77777777" w:rsidR="00A80B62" w:rsidRDefault="00A80B6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Num4"/>
    <w:lvl w:ilvl="0">
      <w:start w:val="1"/>
      <w:numFmt w:val="decimal"/>
      <w:lvlText w:val="%1-"/>
      <w:lvlJc w:val="left"/>
      <w:pPr>
        <w:tabs>
          <w:tab w:val="num" w:pos="0"/>
        </w:tabs>
        <w:ind w:left="580" w:hanging="580"/>
      </w:pPr>
    </w:lvl>
    <w:lvl w:ilvl="1">
      <w:start w:val="4"/>
      <w:numFmt w:val="decimal"/>
      <w:lvlText w:val="%1.%2."/>
      <w:lvlJc w:val="left"/>
      <w:pPr>
        <w:tabs>
          <w:tab w:val="num" w:pos="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10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44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80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520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880" w:hanging="2880"/>
      </w:pPr>
    </w:lvl>
  </w:abstractNum>
  <w:abstractNum w:abstractNumId="1" w15:restartNumberingAfterBreak="0">
    <w:nsid w:val="6FF55D90"/>
    <w:multiLevelType w:val="hybridMultilevel"/>
    <w:tmpl w:val="9ACAB9F4"/>
    <w:lvl w:ilvl="0" w:tplc="FABCAFB0">
      <w:start w:val="1"/>
      <w:numFmt w:val="decimal"/>
      <w:pStyle w:val="a"/>
      <w:lvlText w:val="4-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3CE"/>
    <w:rsid w:val="00000984"/>
    <w:rsid w:val="00003EF1"/>
    <w:rsid w:val="00004FC6"/>
    <w:rsid w:val="000062FB"/>
    <w:rsid w:val="00006A34"/>
    <w:rsid w:val="00007E27"/>
    <w:rsid w:val="00010BAC"/>
    <w:rsid w:val="000118D7"/>
    <w:rsid w:val="00012213"/>
    <w:rsid w:val="00012434"/>
    <w:rsid w:val="00012C86"/>
    <w:rsid w:val="000133FC"/>
    <w:rsid w:val="00016F9A"/>
    <w:rsid w:val="00017A87"/>
    <w:rsid w:val="00020F04"/>
    <w:rsid w:val="000253C0"/>
    <w:rsid w:val="0002542A"/>
    <w:rsid w:val="000317D8"/>
    <w:rsid w:val="000321C5"/>
    <w:rsid w:val="000365E0"/>
    <w:rsid w:val="00037F6A"/>
    <w:rsid w:val="00040A3D"/>
    <w:rsid w:val="00040EDE"/>
    <w:rsid w:val="0004477C"/>
    <w:rsid w:val="00044D6B"/>
    <w:rsid w:val="000454B1"/>
    <w:rsid w:val="00047EEA"/>
    <w:rsid w:val="00056F08"/>
    <w:rsid w:val="000601E2"/>
    <w:rsid w:val="000613AB"/>
    <w:rsid w:val="0006293F"/>
    <w:rsid w:val="000651A5"/>
    <w:rsid w:val="00067BC1"/>
    <w:rsid w:val="000727DC"/>
    <w:rsid w:val="00075BAC"/>
    <w:rsid w:val="00080A2B"/>
    <w:rsid w:val="000823A4"/>
    <w:rsid w:val="00082E2C"/>
    <w:rsid w:val="00085BE5"/>
    <w:rsid w:val="00086DD3"/>
    <w:rsid w:val="000873E8"/>
    <w:rsid w:val="0009178D"/>
    <w:rsid w:val="00093EDE"/>
    <w:rsid w:val="0009451C"/>
    <w:rsid w:val="000945E1"/>
    <w:rsid w:val="00095410"/>
    <w:rsid w:val="00096D73"/>
    <w:rsid w:val="000A07E4"/>
    <w:rsid w:val="000A1CDB"/>
    <w:rsid w:val="000A4D88"/>
    <w:rsid w:val="000B1416"/>
    <w:rsid w:val="000B39E9"/>
    <w:rsid w:val="000B4FA1"/>
    <w:rsid w:val="000B751C"/>
    <w:rsid w:val="000B7C4E"/>
    <w:rsid w:val="000C265B"/>
    <w:rsid w:val="000C30D7"/>
    <w:rsid w:val="000C67DF"/>
    <w:rsid w:val="000D375D"/>
    <w:rsid w:val="000D4CB9"/>
    <w:rsid w:val="000D6AF1"/>
    <w:rsid w:val="000E07B8"/>
    <w:rsid w:val="000E088B"/>
    <w:rsid w:val="000E5F93"/>
    <w:rsid w:val="000E6A9E"/>
    <w:rsid w:val="000F002F"/>
    <w:rsid w:val="000F0535"/>
    <w:rsid w:val="000F0979"/>
    <w:rsid w:val="000F4CC4"/>
    <w:rsid w:val="00100D3E"/>
    <w:rsid w:val="001020F8"/>
    <w:rsid w:val="00103708"/>
    <w:rsid w:val="00103747"/>
    <w:rsid w:val="001041A5"/>
    <w:rsid w:val="00105594"/>
    <w:rsid w:val="00110780"/>
    <w:rsid w:val="00111A57"/>
    <w:rsid w:val="00112E78"/>
    <w:rsid w:val="00112EFF"/>
    <w:rsid w:val="00113467"/>
    <w:rsid w:val="0011499B"/>
    <w:rsid w:val="001209A7"/>
    <w:rsid w:val="00121FF4"/>
    <w:rsid w:val="00122B19"/>
    <w:rsid w:val="00123704"/>
    <w:rsid w:val="00125A35"/>
    <w:rsid w:val="001264D4"/>
    <w:rsid w:val="0012787C"/>
    <w:rsid w:val="001311F9"/>
    <w:rsid w:val="00137405"/>
    <w:rsid w:val="00145855"/>
    <w:rsid w:val="001503A8"/>
    <w:rsid w:val="001513FC"/>
    <w:rsid w:val="0015275C"/>
    <w:rsid w:val="00154D93"/>
    <w:rsid w:val="001565AE"/>
    <w:rsid w:val="00163ED3"/>
    <w:rsid w:val="00163F44"/>
    <w:rsid w:val="00164BC1"/>
    <w:rsid w:val="00164C49"/>
    <w:rsid w:val="00166F3D"/>
    <w:rsid w:val="0016705E"/>
    <w:rsid w:val="00170356"/>
    <w:rsid w:val="00170A89"/>
    <w:rsid w:val="001748DE"/>
    <w:rsid w:val="00177F07"/>
    <w:rsid w:val="00180047"/>
    <w:rsid w:val="00181024"/>
    <w:rsid w:val="00182D5D"/>
    <w:rsid w:val="00183726"/>
    <w:rsid w:val="00185998"/>
    <w:rsid w:val="001860FF"/>
    <w:rsid w:val="00186C49"/>
    <w:rsid w:val="00187093"/>
    <w:rsid w:val="001872CE"/>
    <w:rsid w:val="001927F5"/>
    <w:rsid w:val="00192924"/>
    <w:rsid w:val="00192B72"/>
    <w:rsid w:val="00194C0B"/>
    <w:rsid w:val="001953A1"/>
    <w:rsid w:val="001977D1"/>
    <w:rsid w:val="001A1895"/>
    <w:rsid w:val="001A3248"/>
    <w:rsid w:val="001A344F"/>
    <w:rsid w:val="001A52AC"/>
    <w:rsid w:val="001A621A"/>
    <w:rsid w:val="001A6DCA"/>
    <w:rsid w:val="001A7BD0"/>
    <w:rsid w:val="001B423E"/>
    <w:rsid w:val="001B57B0"/>
    <w:rsid w:val="001B68B3"/>
    <w:rsid w:val="001C02E8"/>
    <w:rsid w:val="001C15C7"/>
    <w:rsid w:val="001C394C"/>
    <w:rsid w:val="001C5149"/>
    <w:rsid w:val="001D3780"/>
    <w:rsid w:val="001D58F8"/>
    <w:rsid w:val="001D7D9E"/>
    <w:rsid w:val="001E04E3"/>
    <w:rsid w:val="001E1EF3"/>
    <w:rsid w:val="001E2796"/>
    <w:rsid w:val="001E599F"/>
    <w:rsid w:val="001E6503"/>
    <w:rsid w:val="001E74A0"/>
    <w:rsid w:val="001F439C"/>
    <w:rsid w:val="001F4E50"/>
    <w:rsid w:val="001F6110"/>
    <w:rsid w:val="001F688C"/>
    <w:rsid w:val="00201072"/>
    <w:rsid w:val="00202140"/>
    <w:rsid w:val="00204399"/>
    <w:rsid w:val="00204C62"/>
    <w:rsid w:val="00205513"/>
    <w:rsid w:val="00205DC9"/>
    <w:rsid w:val="00206871"/>
    <w:rsid w:val="0021079C"/>
    <w:rsid w:val="002115E2"/>
    <w:rsid w:val="002119C8"/>
    <w:rsid w:val="00211F0B"/>
    <w:rsid w:val="00212054"/>
    <w:rsid w:val="002123C9"/>
    <w:rsid w:val="00214BC4"/>
    <w:rsid w:val="00215677"/>
    <w:rsid w:val="00222153"/>
    <w:rsid w:val="00223766"/>
    <w:rsid w:val="002273FB"/>
    <w:rsid w:val="0023005D"/>
    <w:rsid w:val="00231BED"/>
    <w:rsid w:val="00232A1E"/>
    <w:rsid w:val="00232E28"/>
    <w:rsid w:val="0023490C"/>
    <w:rsid w:val="00236902"/>
    <w:rsid w:val="0023732B"/>
    <w:rsid w:val="00242958"/>
    <w:rsid w:val="00244498"/>
    <w:rsid w:val="00250743"/>
    <w:rsid w:val="00252273"/>
    <w:rsid w:val="00255C36"/>
    <w:rsid w:val="00255D8A"/>
    <w:rsid w:val="00260D22"/>
    <w:rsid w:val="00262817"/>
    <w:rsid w:val="0026380E"/>
    <w:rsid w:val="00265DB0"/>
    <w:rsid w:val="002668A0"/>
    <w:rsid w:val="00267F82"/>
    <w:rsid w:val="002707EA"/>
    <w:rsid w:val="002709AD"/>
    <w:rsid w:val="00271A6C"/>
    <w:rsid w:val="00280376"/>
    <w:rsid w:val="00280A6E"/>
    <w:rsid w:val="00280DC1"/>
    <w:rsid w:val="002867B2"/>
    <w:rsid w:val="002904B4"/>
    <w:rsid w:val="0029249E"/>
    <w:rsid w:val="00294372"/>
    <w:rsid w:val="00295430"/>
    <w:rsid w:val="00296600"/>
    <w:rsid w:val="002967CD"/>
    <w:rsid w:val="002A0F34"/>
    <w:rsid w:val="002A2E6F"/>
    <w:rsid w:val="002A325A"/>
    <w:rsid w:val="002A6701"/>
    <w:rsid w:val="002B0511"/>
    <w:rsid w:val="002B6B10"/>
    <w:rsid w:val="002B6B65"/>
    <w:rsid w:val="002B71D5"/>
    <w:rsid w:val="002C047E"/>
    <w:rsid w:val="002C471B"/>
    <w:rsid w:val="002C5E84"/>
    <w:rsid w:val="002C7007"/>
    <w:rsid w:val="002C7C7B"/>
    <w:rsid w:val="002D01CD"/>
    <w:rsid w:val="002D1897"/>
    <w:rsid w:val="002D28AE"/>
    <w:rsid w:val="002D3870"/>
    <w:rsid w:val="002D3C37"/>
    <w:rsid w:val="002D3F9C"/>
    <w:rsid w:val="002D5A90"/>
    <w:rsid w:val="002D739E"/>
    <w:rsid w:val="002E0B60"/>
    <w:rsid w:val="002E1521"/>
    <w:rsid w:val="002E1945"/>
    <w:rsid w:val="002E2C04"/>
    <w:rsid w:val="002E5A3E"/>
    <w:rsid w:val="002F0D1C"/>
    <w:rsid w:val="002F195D"/>
    <w:rsid w:val="002F532F"/>
    <w:rsid w:val="002F60DE"/>
    <w:rsid w:val="002F6BE4"/>
    <w:rsid w:val="002F7BF7"/>
    <w:rsid w:val="003005E2"/>
    <w:rsid w:val="00301108"/>
    <w:rsid w:val="0030274F"/>
    <w:rsid w:val="00303A2F"/>
    <w:rsid w:val="0030475E"/>
    <w:rsid w:val="00304A59"/>
    <w:rsid w:val="003068F9"/>
    <w:rsid w:val="0031048D"/>
    <w:rsid w:val="00310B81"/>
    <w:rsid w:val="00311A90"/>
    <w:rsid w:val="0031308B"/>
    <w:rsid w:val="0031399A"/>
    <w:rsid w:val="00317444"/>
    <w:rsid w:val="003204D7"/>
    <w:rsid w:val="0032058F"/>
    <w:rsid w:val="003207CA"/>
    <w:rsid w:val="00320AED"/>
    <w:rsid w:val="00321290"/>
    <w:rsid w:val="00321566"/>
    <w:rsid w:val="00322E4A"/>
    <w:rsid w:val="00324E93"/>
    <w:rsid w:val="003254CF"/>
    <w:rsid w:val="0032578C"/>
    <w:rsid w:val="0032782A"/>
    <w:rsid w:val="00333E77"/>
    <w:rsid w:val="00334386"/>
    <w:rsid w:val="003369F0"/>
    <w:rsid w:val="00336FA7"/>
    <w:rsid w:val="00337D3E"/>
    <w:rsid w:val="00337EE2"/>
    <w:rsid w:val="00340378"/>
    <w:rsid w:val="003405B4"/>
    <w:rsid w:val="00341E05"/>
    <w:rsid w:val="00345EDC"/>
    <w:rsid w:val="00346D25"/>
    <w:rsid w:val="00347A71"/>
    <w:rsid w:val="003502DB"/>
    <w:rsid w:val="00360E9F"/>
    <w:rsid w:val="00362C97"/>
    <w:rsid w:val="00362E94"/>
    <w:rsid w:val="0036458A"/>
    <w:rsid w:val="00365F2E"/>
    <w:rsid w:val="003704E6"/>
    <w:rsid w:val="0037068D"/>
    <w:rsid w:val="00370990"/>
    <w:rsid w:val="00370997"/>
    <w:rsid w:val="003714D8"/>
    <w:rsid w:val="00372959"/>
    <w:rsid w:val="00372FB9"/>
    <w:rsid w:val="003750D6"/>
    <w:rsid w:val="00376482"/>
    <w:rsid w:val="00377E29"/>
    <w:rsid w:val="0038180C"/>
    <w:rsid w:val="0038183E"/>
    <w:rsid w:val="003822F3"/>
    <w:rsid w:val="003828DF"/>
    <w:rsid w:val="00383C3B"/>
    <w:rsid w:val="00384713"/>
    <w:rsid w:val="00385C42"/>
    <w:rsid w:val="00385D66"/>
    <w:rsid w:val="0039074F"/>
    <w:rsid w:val="00391629"/>
    <w:rsid w:val="00392C88"/>
    <w:rsid w:val="0039383D"/>
    <w:rsid w:val="00393D73"/>
    <w:rsid w:val="00394560"/>
    <w:rsid w:val="00394C30"/>
    <w:rsid w:val="00395763"/>
    <w:rsid w:val="00397605"/>
    <w:rsid w:val="003A14A8"/>
    <w:rsid w:val="003A2F99"/>
    <w:rsid w:val="003A3FBB"/>
    <w:rsid w:val="003A6261"/>
    <w:rsid w:val="003B0C03"/>
    <w:rsid w:val="003B34B1"/>
    <w:rsid w:val="003B4318"/>
    <w:rsid w:val="003C0160"/>
    <w:rsid w:val="003C23FF"/>
    <w:rsid w:val="003C3077"/>
    <w:rsid w:val="003C3A84"/>
    <w:rsid w:val="003C47F6"/>
    <w:rsid w:val="003C4949"/>
    <w:rsid w:val="003C4EB6"/>
    <w:rsid w:val="003C729E"/>
    <w:rsid w:val="003C76A2"/>
    <w:rsid w:val="003D2112"/>
    <w:rsid w:val="003D4D31"/>
    <w:rsid w:val="003D5A9C"/>
    <w:rsid w:val="003D5FEC"/>
    <w:rsid w:val="003E3DF3"/>
    <w:rsid w:val="003E5547"/>
    <w:rsid w:val="003E7FB2"/>
    <w:rsid w:val="003F3211"/>
    <w:rsid w:val="003F39F3"/>
    <w:rsid w:val="003F4110"/>
    <w:rsid w:val="003F4DF4"/>
    <w:rsid w:val="003F557B"/>
    <w:rsid w:val="003F743E"/>
    <w:rsid w:val="00400383"/>
    <w:rsid w:val="004038AA"/>
    <w:rsid w:val="00405685"/>
    <w:rsid w:val="00405B1C"/>
    <w:rsid w:val="0041117C"/>
    <w:rsid w:val="0041236D"/>
    <w:rsid w:val="004126D3"/>
    <w:rsid w:val="0041574A"/>
    <w:rsid w:val="004160D8"/>
    <w:rsid w:val="00416229"/>
    <w:rsid w:val="00417E4A"/>
    <w:rsid w:val="00421EAD"/>
    <w:rsid w:val="004224C5"/>
    <w:rsid w:val="00425035"/>
    <w:rsid w:val="00430A94"/>
    <w:rsid w:val="004310FD"/>
    <w:rsid w:val="004320FD"/>
    <w:rsid w:val="00432221"/>
    <w:rsid w:val="0043505B"/>
    <w:rsid w:val="00435B08"/>
    <w:rsid w:val="004365E0"/>
    <w:rsid w:val="00436CB1"/>
    <w:rsid w:val="00441550"/>
    <w:rsid w:val="00444174"/>
    <w:rsid w:val="00445DA0"/>
    <w:rsid w:val="00446679"/>
    <w:rsid w:val="00452F51"/>
    <w:rsid w:val="00455AB0"/>
    <w:rsid w:val="00455BD8"/>
    <w:rsid w:val="00457FA1"/>
    <w:rsid w:val="00460207"/>
    <w:rsid w:val="00462D95"/>
    <w:rsid w:val="00462DC6"/>
    <w:rsid w:val="004633E7"/>
    <w:rsid w:val="004636BE"/>
    <w:rsid w:val="00463D68"/>
    <w:rsid w:val="004644E4"/>
    <w:rsid w:val="00464DA7"/>
    <w:rsid w:val="00465653"/>
    <w:rsid w:val="00466470"/>
    <w:rsid w:val="00466EE1"/>
    <w:rsid w:val="0047019C"/>
    <w:rsid w:val="00473EA6"/>
    <w:rsid w:val="004753D5"/>
    <w:rsid w:val="00475447"/>
    <w:rsid w:val="00477601"/>
    <w:rsid w:val="00480718"/>
    <w:rsid w:val="00480D64"/>
    <w:rsid w:val="00481286"/>
    <w:rsid w:val="00483C93"/>
    <w:rsid w:val="0048588D"/>
    <w:rsid w:val="00485FEE"/>
    <w:rsid w:val="00490946"/>
    <w:rsid w:val="00492C8F"/>
    <w:rsid w:val="00493259"/>
    <w:rsid w:val="004958AD"/>
    <w:rsid w:val="0049683D"/>
    <w:rsid w:val="00496980"/>
    <w:rsid w:val="00496BDE"/>
    <w:rsid w:val="0049736A"/>
    <w:rsid w:val="004A04FE"/>
    <w:rsid w:val="004A472C"/>
    <w:rsid w:val="004A4B0A"/>
    <w:rsid w:val="004A4E2D"/>
    <w:rsid w:val="004A4E48"/>
    <w:rsid w:val="004B1238"/>
    <w:rsid w:val="004B3FA0"/>
    <w:rsid w:val="004B5CD7"/>
    <w:rsid w:val="004C1819"/>
    <w:rsid w:val="004C1E12"/>
    <w:rsid w:val="004C23CD"/>
    <w:rsid w:val="004C302F"/>
    <w:rsid w:val="004C3D0A"/>
    <w:rsid w:val="004C7D1B"/>
    <w:rsid w:val="004C7E89"/>
    <w:rsid w:val="004D1E91"/>
    <w:rsid w:val="004D2EE4"/>
    <w:rsid w:val="004D38BF"/>
    <w:rsid w:val="004D4FD9"/>
    <w:rsid w:val="004D6BBE"/>
    <w:rsid w:val="004E17A9"/>
    <w:rsid w:val="004E1E0F"/>
    <w:rsid w:val="004E2A82"/>
    <w:rsid w:val="004E346E"/>
    <w:rsid w:val="004E45EB"/>
    <w:rsid w:val="004E6BCF"/>
    <w:rsid w:val="004E75BD"/>
    <w:rsid w:val="004E78B2"/>
    <w:rsid w:val="004E7BB1"/>
    <w:rsid w:val="004F211D"/>
    <w:rsid w:val="004F2A35"/>
    <w:rsid w:val="004F4A56"/>
    <w:rsid w:val="004F4C5C"/>
    <w:rsid w:val="004F5C43"/>
    <w:rsid w:val="004F63C6"/>
    <w:rsid w:val="004F7C1B"/>
    <w:rsid w:val="005024EC"/>
    <w:rsid w:val="005126F1"/>
    <w:rsid w:val="005139BB"/>
    <w:rsid w:val="005159FF"/>
    <w:rsid w:val="00515F69"/>
    <w:rsid w:val="00521794"/>
    <w:rsid w:val="00521F10"/>
    <w:rsid w:val="00524BF5"/>
    <w:rsid w:val="00526FE8"/>
    <w:rsid w:val="005271FA"/>
    <w:rsid w:val="005276AD"/>
    <w:rsid w:val="005301F8"/>
    <w:rsid w:val="005344A2"/>
    <w:rsid w:val="005421BD"/>
    <w:rsid w:val="005458F2"/>
    <w:rsid w:val="00550A7C"/>
    <w:rsid w:val="00552AF4"/>
    <w:rsid w:val="00553C33"/>
    <w:rsid w:val="005559D4"/>
    <w:rsid w:val="0055605B"/>
    <w:rsid w:val="0056318B"/>
    <w:rsid w:val="00563DDF"/>
    <w:rsid w:val="00565C4B"/>
    <w:rsid w:val="0057064D"/>
    <w:rsid w:val="005719FF"/>
    <w:rsid w:val="00571C7C"/>
    <w:rsid w:val="005748CC"/>
    <w:rsid w:val="00576748"/>
    <w:rsid w:val="00576786"/>
    <w:rsid w:val="005815F0"/>
    <w:rsid w:val="005829DF"/>
    <w:rsid w:val="0058302D"/>
    <w:rsid w:val="005835D1"/>
    <w:rsid w:val="00584EAE"/>
    <w:rsid w:val="00587998"/>
    <w:rsid w:val="00590F56"/>
    <w:rsid w:val="00591041"/>
    <w:rsid w:val="0059214B"/>
    <w:rsid w:val="00592F6F"/>
    <w:rsid w:val="0059338F"/>
    <w:rsid w:val="005940CB"/>
    <w:rsid w:val="0059551B"/>
    <w:rsid w:val="00596741"/>
    <w:rsid w:val="00597588"/>
    <w:rsid w:val="0059767F"/>
    <w:rsid w:val="005A1773"/>
    <w:rsid w:val="005A24A2"/>
    <w:rsid w:val="005A4487"/>
    <w:rsid w:val="005A49FB"/>
    <w:rsid w:val="005A5628"/>
    <w:rsid w:val="005A7AE3"/>
    <w:rsid w:val="005B2418"/>
    <w:rsid w:val="005B383B"/>
    <w:rsid w:val="005B3C2A"/>
    <w:rsid w:val="005B3E3A"/>
    <w:rsid w:val="005C0D59"/>
    <w:rsid w:val="005C183C"/>
    <w:rsid w:val="005C2952"/>
    <w:rsid w:val="005C5FFB"/>
    <w:rsid w:val="005C67D5"/>
    <w:rsid w:val="005D36BC"/>
    <w:rsid w:val="005D619C"/>
    <w:rsid w:val="005D6AB0"/>
    <w:rsid w:val="005E4A73"/>
    <w:rsid w:val="005F04C1"/>
    <w:rsid w:val="005F2A26"/>
    <w:rsid w:val="005F66BF"/>
    <w:rsid w:val="006015B3"/>
    <w:rsid w:val="006018E2"/>
    <w:rsid w:val="00603163"/>
    <w:rsid w:val="006033CE"/>
    <w:rsid w:val="006034A7"/>
    <w:rsid w:val="00606669"/>
    <w:rsid w:val="006208B1"/>
    <w:rsid w:val="0062593E"/>
    <w:rsid w:val="00625F34"/>
    <w:rsid w:val="00630B0D"/>
    <w:rsid w:val="006334B7"/>
    <w:rsid w:val="00633528"/>
    <w:rsid w:val="00636E53"/>
    <w:rsid w:val="00636E6B"/>
    <w:rsid w:val="006401A3"/>
    <w:rsid w:val="00640D2E"/>
    <w:rsid w:val="00641B7C"/>
    <w:rsid w:val="00642A97"/>
    <w:rsid w:val="00642F2D"/>
    <w:rsid w:val="00644914"/>
    <w:rsid w:val="006508EF"/>
    <w:rsid w:val="006554AF"/>
    <w:rsid w:val="00657BAA"/>
    <w:rsid w:val="00657F42"/>
    <w:rsid w:val="0066012C"/>
    <w:rsid w:val="00662DA3"/>
    <w:rsid w:val="00664C35"/>
    <w:rsid w:val="00664FFB"/>
    <w:rsid w:val="00666AD2"/>
    <w:rsid w:val="0067328D"/>
    <w:rsid w:val="00673480"/>
    <w:rsid w:val="006735FB"/>
    <w:rsid w:val="00675109"/>
    <w:rsid w:val="0068019B"/>
    <w:rsid w:val="006826D6"/>
    <w:rsid w:val="006839D3"/>
    <w:rsid w:val="00686862"/>
    <w:rsid w:val="006868A4"/>
    <w:rsid w:val="00686CEF"/>
    <w:rsid w:val="006878C8"/>
    <w:rsid w:val="00690DFE"/>
    <w:rsid w:val="00690F11"/>
    <w:rsid w:val="00693940"/>
    <w:rsid w:val="006939BC"/>
    <w:rsid w:val="006954CD"/>
    <w:rsid w:val="006A00D5"/>
    <w:rsid w:val="006A01F9"/>
    <w:rsid w:val="006A0457"/>
    <w:rsid w:val="006A058E"/>
    <w:rsid w:val="006A133B"/>
    <w:rsid w:val="006A13C5"/>
    <w:rsid w:val="006A370E"/>
    <w:rsid w:val="006A40F8"/>
    <w:rsid w:val="006B1E1B"/>
    <w:rsid w:val="006B40CF"/>
    <w:rsid w:val="006B4547"/>
    <w:rsid w:val="006B5D5D"/>
    <w:rsid w:val="006C1F8D"/>
    <w:rsid w:val="006C218F"/>
    <w:rsid w:val="006C3684"/>
    <w:rsid w:val="006C65D3"/>
    <w:rsid w:val="006C732B"/>
    <w:rsid w:val="006D1603"/>
    <w:rsid w:val="006D1C71"/>
    <w:rsid w:val="006D22E0"/>
    <w:rsid w:val="006D2CBB"/>
    <w:rsid w:val="006D2FC6"/>
    <w:rsid w:val="006D4E54"/>
    <w:rsid w:val="006E1045"/>
    <w:rsid w:val="006E133F"/>
    <w:rsid w:val="006E27F2"/>
    <w:rsid w:val="006E3A86"/>
    <w:rsid w:val="006E7A7F"/>
    <w:rsid w:val="006E7EE0"/>
    <w:rsid w:val="006F361E"/>
    <w:rsid w:val="006F3DE6"/>
    <w:rsid w:val="006F473C"/>
    <w:rsid w:val="006F6414"/>
    <w:rsid w:val="006F6644"/>
    <w:rsid w:val="00700836"/>
    <w:rsid w:val="00701A1F"/>
    <w:rsid w:val="0070333C"/>
    <w:rsid w:val="00704755"/>
    <w:rsid w:val="007108A3"/>
    <w:rsid w:val="00710987"/>
    <w:rsid w:val="00711513"/>
    <w:rsid w:val="007126CC"/>
    <w:rsid w:val="00717E5C"/>
    <w:rsid w:val="007201A2"/>
    <w:rsid w:val="00721E57"/>
    <w:rsid w:val="00723DB0"/>
    <w:rsid w:val="00725895"/>
    <w:rsid w:val="0072679B"/>
    <w:rsid w:val="00730294"/>
    <w:rsid w:val="00735023"/>
    <w:rsid w:val="00744136"/>
    <w:rsid w:val="00747D71"/>
    <w:rsid w:val="00753396"/>
    <w:rsid w:val="00753E1E"/>
    <w:rsid w:val="007544D5"/>
    <w:rsid w:val="00754B57"/>
    <w:rsid w:val="0075618A"/>
    <w:rsid w:val="00756DC6"/>
    <w:rsid w:val="0075713D"/>
    <w:rsid w:val="00760634"/>
    <w:rsid w:val="00761D6D"/>
    <w:rsid w:val="007658E4"/>
    <w:rsid w:val="007728C3"/>
    <w:rsid w:val="00773E60"/>
    <w:rsid w:val="007740E9"/>
    <w:rsid w:val="00774614"/>
    <w:rsid w:val="007746F1"/>
    <w:rsid w:val="00776610"/>
    <w:rsid w:val="0077736E"/>
    <w:rsid w:val="00777BDC"/>
    <w:rsid w:val="00777DAA"/>
    <w:rsid w:val="007829FD"/>
    <w:rsid w:val="00785F3F"/>
    <w:rsid w:val="00787866"/>
    <w:rsid w:val="007879A1"/>
    <w:rsid w:val="0079324B"/>
    <w:rsid w:val="007941D7"/>
    <w:rsid w:val="00796712"/>
    <w:rsid w:val="00796A8D"/>
    <w:rsid w:val="00797E66"/>
    <w:rsid w:val="007A0C5B"/>
    <w:rsid w:val="007A1510"/>
    <w:rsid w:val="007A1C0D"/>
    <w:rsid w:val="007A1D31"/>
    <w:rsid w:val="007A22C3"/>
    <w:rsid w:val="007A25A8"/>
    <w:rsid w:val="007A4916"/>
    <w:rsid w:val="007A5EE1"/>
    <w:rsid w:val="007B0A65"/>
    <w:rsid w:val="007B0DBB"/>
    <w:rsid w:val="007B2410"/>
    <w:rsid w:val="007B4EE3"/>
    <w:rsid w:val="007B5DE6"/>
    <w:rsid w:val="007B7DEB"/>
    <w:rsid w:val="007C1E45"/>
    <w:rsid w:val="007C2789"/>
    <w:rsid w:val="007C47A6"/>
    <w:rsid w:val="007C54A4"/>
    <w:rsid w:val="007C7925"/>
    <w:rsid w:val="007D61F8"/>
    <w:rsid w:val="007D67E3"/>
    <w:rsid w:val="007D6B38"/>
    <w:rsid w:val="007D739B"/>
    <w:rsid w:val="007E0EF0"/>
    <w:rsid w:val="007E1C7D"/>
    <w:rsid w:val="007E1D46"/>
    <w:rsid w:val="007E3C5C"/>
    <w:rsid w:val="007E40F4"/>
    <w:rsid w:val="007E43BA"/>
    <w:rsid w:val="007E446C"/>
    <w:rsid w:val="007E6455"/>
    <w:rsid w:val="007E70E3"/>
    <w:rsid w:val="007E7522"/>
    <w:rsid w:val="007F5588"/>
    <w:rsid w:val="007F5E32"/>
    <w:rsid w:val="007F6039"/>
    <w:rsid w:val="007F6610"/>
    <w:rsid w:val="007F7C48"/>
    <w:rsid w:val="00801758"/>
    <w:rsid w:val="00803341"/>
    <w:rsid w:val="008058B7"/>
    <w:rsid w:val="00805C8E"/>
    <w:rsid w:val="00806281"/>
    <w:rsid w:val="00806DC7"/>
    <w:rsid w:val="00810D9D"/>
    <w:rsid w:val="00811190"/>
    <w:rsid w:val="0081125C"/>
    <w:rsid w:val="008126E8"/>
    <w:rsid w:val="008131D8"/>
    <w:rsid w:val="00815CDB"/>
    <w:rsid w:val="008215D1"/>
    <w:rsid w:val="00821818"/>
    <w:rsid w:val="00821B69"/>
    <w:rsid w:val="008223EF"/>
    <w:rsid w:val="00822D98"/>
    <w:rsid w:val="00822F15"/>
    <w:rsid w:val="0082588C"/>
    <w:rsid w:val="008276C2"/>
    <w:rsid w:val="00832096"/>
    <w:rsid w:val="0083640C"/>
    <w:rsid w:val="008369D6"/>
    <w:rsid w:val="008373C7"/>
    <w:rsid w:val="0084265A"/>
    <w:rsid w:val="00843115"/>
    <w:rsid w:val="00843D20"/>
    <w:rsid w:val="00844E70"/>
    <w:rsid w:val="00845CA7"/>
    <w:rsid w:val="00845FC9"/>
    <w:rsid w:val="00846C19"/>
    <w:rsid w:val="00847FB1"/>
    <w:rsid w:val="00851CE6"/>
    <w:rsid w:val="00852793"/>
    <w:rsid w:val="00854646"/>
    <w:rsid w:val="00854CE4"/>
    <w:rsid w:val="00860400"/>
    <w:rsid w:val="00862104"/>
    <w:rsid w:val="0086650D"/>
    <w:rsid w:val="00866554"/>
    <w:rsid w:val="00867C42"/>
    <w:rsid w:val="00870F02"/>
    <w:rsid w:val="00873B80"/>
    <w:rsid w:val="00875B8D"/>
    <w:rsid w:val="00877FDD"/>
    <w:rsid w:val="00881BFA"/>
    <w:rsid w:val="008828CF"/>
    <w:rsid w:val="0089304D"/>
    <w:rsid w:val="00893661"/>
    <w:rsid w:val="00893E0E"/>
    <w:rsid w:val="00897A9D"/>
    <w:rsid w:val="008A2EAE"/>
    <w:rsid w:val="008A3FBC"/>
    <w:rsid w:val="008A4B17"/>
    <w:rsid w:val="008A6291"/>
    <w:rsid w:val="008B14BE"/>
    <w:rsid w:val="008B4F53"/>
    <w:rsid w:val="008C0AF6"/>
    <w:rsid w:val="008C1E2D"/>
    <w:rsid w:val="008C380B"/>
    <w:rsid w:val="008C3D52"/>
    <w:rsid w:val="008C5F96"/>
    <w:rsid w:val="008C62F6"/>
    <w:rsid w:val="008D200F"/>
    <w:rsid w:val="008D2CF6"/>
    <w:rsid w:val="008D46DE"/>
    <w:rsid w:val="008D4900"/>
    <w:rsid w:val="008D76DB"/>
    <w:rsid w:val="008E0337"/>
    <w:rsid w:val="008E25C7"/>
    <w:rsid w:val="008E3AC0"/>
    <w:rsid w:val="008E48A9"/>
    <w:rsid w:val="008E54DF"/>
    <w:rsid w:val="008F18F0"/>
    <w:rsid w:val="008F26D4"/>
    <w:rsid w:val="008F42C4"/>
    <w:rsid w:val="008F4636"/>
    <w:rsid w:val="008F5F76"/>
    <w:rsid w:val="008F67EE"/>
    <w:rsid w:val="008F6D77"/>
    <w:rsid w:val="008F6EBF"/>
    <w:rsid w:val="008F7C5C"/>
    <w:rsid w:val="008F7CB6"/>
    <w:rsid w:val="009020D8"/>
    <w:rsid w:val="00906A69"/>
    <w:rsid w:val="00907806"/>
    <w:rsid w:val="009162A1"/>
    <w:rsid w:val="00917BB6"/>
    <w:rsid w:val="0092002A"/>
    <w:rsid w:val="00924B48"/>
    <w:rsid w:val="00925A83"/>
    <w:rsid w:val="00930966"/>
    <w:rsid w:val="009336BD"/>
    <w:rsid w:val="00934160"/>
    <w:rsid w:val="009346FD"/>
    <w:rsid w:val="00940159"/>
    <w:rsid w:val="0094188C"/>
    <w:rsid w:val="00943AD3"/>
    <w:rsid w:val="00944A39"/>
    <w:rsid w:val="00950F18"/>
    <w:rsid w:val="00952798"/>
    <w:rsid w:val="009535AE"/>
    <w:rsid w:val="009621AB"/>
    <w:rsid w:val="00964052"/>
    <w:rsid w:val="00971033"/>
    <w:rsid w:val="0097181B"/>
    <w:rsid w:val="00971BD4"/>
    <w:rsid w:val="009723C9"/>
    <w:rsid w:val="0097241E"/>
    <w:rsid w:val="009733FA"/>
    <w:rsid w:val="00973483"/>
    <w:rsid w:val="0097722E"/>
    <w:rsid w:val="0098001C"/>
    <w:rsid w:val="00980A36"/>
    <w:rsid w:val="00980D3B"/>
    <w:rsid w:val="009845BD"/>
    <w:rsid w:val="00985128"/>
    <w:rsid w:val="0098654C"/>
    <w:rsid w:val="00987713"/>
    <w:rsid w:val="00991770"/>
    <w:rsid w:val="00991A25"/>
    <w:rsid w:val="00991E9F"/>
    <w:rsid w:val="00992CC1"/>
    <w:rsid w:val="009937AD"/>
    <w:rsid w:val="00993ECF"/>
    <w:rsid w:val="009A2D16"/>
    <w:rsid w:val="009A537F"/>
    <w:rsid w:val="009A5A99"/>
    <w:rsid w:val="009A5F57"/>
    <w:rsid w:val="009A7C53"/>
    <w:rsid w:val="009B213E"/>
    <w:rsid w:val="009B3C82"/>
    <w:rsid w:val="009B595A"/>
    <w:rsid w:val="009B66B5"/>
    <w:rsid w:val="009B7876"/>
    <w:rsid w:val="009C0C58"/>
    <w:rsid w:val="009C296B"/>
    <w:rsid w:val="009C2CEC"/>
    <w:rsid w:val="009C3E07"/>
    <w:rsid w:val="009C48C0"/>
    <w:rsid w:val="009C5581"/>
    <w:rsid w:val="009D0FCE"/>
    <w:rsid w:val="009D323A"/>
    <w:rsid w:val="009D45C0"/>
    <w:rsid w:val="009D50E6"/>
    <w:rsid w:val="009D6717"/>
    <w:rsid w:val="009D7697"/>
    <w:rsid w:val="009E2925"/>
    <w:rsid w:val="009E37E9"/>
    <w:rsid w:val="009E452C"/>
    <w:rsid w:val="009E50C0"/>
    <w:rsid w:val="009E77A1"/>
    <w:rsid w:val="009F0C6D"/>
    <w:rsid w:val="009F27A4"/>
    <w:rsid w:val="009F3A10"/>
    <w:rsid w:val="009F5B3D"/>
    <w:rsid w:val="009F64AE"/>
    <w:rsid w:val="009F66E0"/>
    <w:rsid w:val="009F6F53"/>
    <w:rsid w:val="009F78D0"/>
    <w:rsid w:val="009F7A43"/>
    <w:rsid w:val="00A04FD9"/>
    <w:rsid w:val="00A05003"/>
    <w:rsid w:val="00A06BBE"/>
    <w:rsid w:val="00A06EB1"/>
    <w:rsid w:val="00A11B94"/>
    <w:rsid w:val="00A158B3"/>
    <w:rsid w:val="00A17ED6"/>
    <w:rsid w:val="00A20A0E"/>
    <w:rsid w:val="00A219E6"/>
    <w:rsid w:val="00A21A53"/>
    <w:rsid w:val="00A22772"/>
    <w:rsid w:val="00A2507C"/>
    <w:rsid w:val="00A265B0"/>
    <w:rsid w:val="00A3017E"/>
    <w:rsid w:val="00A34B9B"/>
    <w:rsid w:val="00A369C0"/>
    <w:rsid w:val="00A369CC"/>
    <w:rsid w:val="00A37548"/>
    <w:rsid w:val="00A40015"/>
    <w:rsid w:val="00A40F1C"/>
    <w:rsid w:val="00A41007"/>
    <w:rsid w:val="00A419D6"/>
    <w:rsid w:val="00A41DD9"/>
    <w:rsid w:val="00A4270A"/>
    <w:rsid w:val="00A43E2E"/>
    <w:rsid w:val="00A43E4F"/>
    <w:rsid w:val="00A44153"/>
    <w:rsid w:val="00A4538D"/>
    <w:rsid w:val="00A45A9C"/>
    <w:rsid w:val="00A47372"/>
    <w:rsid w:val="00A5401D"/>
    <w:rsid w:val="00A55F68"/>
    <w:rsid w:val="00A6184D"/>
    <w:rsid w:val="00A622B2"/>
    <w:rsid w:val="00A64029"/>
    <w:rsid w:val="00A641F2"/>
    <w:rsid w:val="00A64EAC"/>
    <w:rsid w:val="00A65B7A"/>
    <w:rsid w:val="00A6608C"/>
    <w:rsid w:val="00A71E64"/>
    <w:rsid w:val="00A722C3"/>
    <w:rsid w:val="00A73CF3"/>
    <w:rsid w:val="00A74504"/>
    <w:rsid w:val="00A76097"/>
    <w:rsid w:val="00A80AB3"/>
    <w:rsid w:val="00A80B62"/>
    <w:rsid w:val="00A81242"/>
    <w:rsid w:val="00A83789"/>
    <w:rsid w:val="00A83943"/>
    <w:rsid w:val="00A8550C"/>
    <w:rsid w:val="00A90010"/>
    <w:rsid w:val="00A9149A"/>
    <w:rsid w:val="00A93892"/>
    <w:rsid w:val="00A94C9C"/>
    <w:rsid w:val="00A950BA"/>
    <w:rsid w:val="00A966B6"/>
    <w:rsid w:val="00A97810"/>
    <w:rsid w:val="00AA1336"/>
    <w:rsid w:val="00AA1946"/>
    <w:rsid w:val="00AA1AE9"/>
    <w:rsid w:val="00AA45FA"/>
    <w:rsid w:val="00AA5567"/>
    <w:rsid w:val="00AA7A62"/>
    <w:rsid w:val="00AB01B9"/>
    <w:rsid w:val="00AB5A80"/>
    <w:rsid w:val="00AB64AE"/>
    <w:rsid w:val="00AC0085"/>
    <w:rsid w:val="00AC0C5D"/>
    <w:rsid w:val="00AC17D0"/>
    <w:rsid w:val="00AC1BFD"/>
    <w:rsid w:val="00AC300D"/>
    <w:rsid w:val="00AC3A2D"/>
    <w:rsid w:val="00AD0CE6"/>
    <w:rsid w:val="00AD0E68"/>
    <w:rsid w:val="00AD22A5"/>
    <w:rsid w:val="00AD30DF"/>
    <w:rsid w:val="00AD36A4"/>
    <w:rsid w:val="00AD36CA"/>
    <w:rsid w:val="00AD3B10"/>
    <w:rsid w:val="00AD489D"/>
    <w:rsid w:val="00AD4B7B"/>
    <w:rsid w:val="00AD54D6"/>
    <w:rsid w:val="00AD6C93"/>
    <w:rsid w:val="00AD71E4"/>
    <w:rsid w:val="00AD78A2"/>
    <w:rsid w:val="00AD7DC0"/>
    <w:rsid w:val="00AE05EA"/>
    <w:rsid w:val="00AE0D99"/>
    <w:rsid w:val="00AE5BE1"/>
    <w:rsid w:val="00AE7C30"/>
    <w:rsid w:val="00AF31D6"/>
    <w:rsid w:val="00AF3DF2"/>
    <w:rsid w:val="00AF4ADB"/>
    <w:rsid w:val="00AF4F2E"/>
    <w:rsid w:val="00AF5EEE"/>
    <w:rsid w:val="00B02EF8"/>
    <w:rsid w:val="00B0457C"/>
    <w:rsid w:val="00B047DE"/>
    <w:rsid w:val="00B04A1A"/>
    <w:rsid w:val="00B05272"/>
    <w:rsid w:val="00B0564A"/>
    <w:rsid w:val="00B10315"/>
    <w:rsid w:val="00B1039B"/>
    <w:rsid w:val="00B10AAB"/>
    <w:rsid w:val="00B111E3"/>
    <w:rsid w:val="00B112AC"/>
    <w:rsid w:val="00B14A77"/>
    <w:rsid w:val="00B15E50"/>
    <w:rsid w:val="00B1646A"/>
    <w:rsid w:val="00B167EB"/>
    <w:rsid w:val="00B16B98"/>
    <w:rsid w:val="00B16DF7"/>
    <w:rsid w:val="00B17ADF"/>
    <w:rsid w:val="00B23928"/>
    <w:rsid w:val="00B26B8C"/>
    <w:rsid w:val="00B30552"/>
    <w:rsid w:val="00B31231"/>
    <w:rsid w:val="00B3190D"/>
    <w:rsid w:val="00B32713"/>
    <w:rsid w:val="00B33F47"/>
    <w:rsid w:val="00B3419E"/>
    <w:rsid w:val="00B403EE"/>
    <w:rsid w:val="00B41718"/>
    <w:rsid w:val="00B43279"/>
    <w:rsid w:val="00B44C95"/>
    <w:rsid w:val="00B46C21"/>
    <w:rsid w:val="00B47E72"/>
    <w:rsid w:val="00B50DCD"/>
    <w:rsid w:val="00B521AF"/>
    <w:rsid w:val="00B53212"/>
    <w:rsid w:val="00B54E79"/>
    <w:rsid w:val="00B5565C"/>
    <w:rsid w:val="00B56660"/>
    <w:rsid w:val="00B57864"/>
    <w:rsid w:val="00B62178"/>
    <w:rsid w:val="00B62E35"/>
    <w:rsid w:val="00B63C16"/>
    <w:rsid w:val="00B70E59"/>
    <w:rsid w:val="00B7181F"/>
    <w:rsid w:val="00B80A12"/>
    <w:rsid w:val="00B81122"/>
    <w:rsid w:val="00B85B1A"/>
    <w:rsid w:val="00B862D7"/>
    <w:rsid w:val="00B87D88"/>
    <w:rsid w:val="00B91572"/>
    <w:rsid w:val="00B917C2"/>
    <w:rsid w:val="00B93402"/>
    <w:rsid w:val="00B93933"/>
    <w:rsid w:val="00B9566E"/>
    <w:rsid w:val="00B9658D"/>
    <w:rsid w:val="00B978C8"/>
    <w:rsid w:val="00BA10CD"/>
    <w:rsid w:val="00BA183B"/>
    <w:rsid w:val="00BA2C1E"/>
    <w:rsid w:val="00BA61D5"/>
    <w:rsid w:val="00BB494B"/>
    <w:rsid w:val="00BC0C61"/>
    <w:rsid w:val="00BC164A"/>
    <w:rsid w:val="00BC4A0A"/>
    <w:rsid w:val="00BD41B3"/>
    <w:rsid w:val="00BD5EE5"/>
    <w:rsid w:val="00BD7A1C"/>
    <w:rsid w:val="00BE2738"/>
    <w:rsid w:val="00BE3190"/>
    <w:rsid w:val="00BE34E0"/>
    <w:rsid w:val="00BE36C5"/>
    <w:rsid w:val="00BE3D5E"/>
    <w:rsid w:val="00BE3DFC"/>
    <w:rsid w:val="00BE556B"/>
    <w:rsid w:val="00BE6AA7"/>
    <w:rsid w:val="00BF010D"/>
    <w:rsid w:val="00BF0D27"/>
    <w:rsid w:val="00BF2210"/>
    <w:rsid w:val="00BF2774"/>
    <w:rsid w:val="00BF2955"/>
    <w:rsid w:val="00BF2D3F"/>
    <w:rsid w:val="00BF35C3"/>
    <w:rsid w:val="00BF613B"/>
    <w:rsid w:val="00C004F0"/>
    <w:rsid w:val="00C0199F"/>
    <w:rsid w:val="00C033CF"/>
    <w:rsid w:val="00C10B84"/>
    <w:rsid w:val="00C1342E"/>
    <w:rsid w:val="00C1479A"/>
    <w:rsid w:val="00C158C3"/>
    <w:rsid w:val="00C1717A"/>
    <w:rsid w:val="00C1751F"/>
    <w:rsid w:val="00C17BF3"/>
    <w:rsid w:val="00C211A9"/>
    <w:rsid w:val="00C235A9"/>
    <w:rsid w:val="00C351FE"/>
    <w:rsid w:val="00C355E0"/>
    <w:rsid w:val="00C35A64"/>
    <w:rsid w:val="00C366D4"/>
    <w:rsid w:val="00C37214"/>
    <w:rsid w:val="00C402E5"/>
    <w:rsid w:val="00C425ED"/>
    <w:rsid w:val="00C432A3"/>
    <w:rsid w:val="00C443F2"/>
    <w:rsid w:val="00C446DA"/>
    <w:rsid w:val="00C4748E"/>
    <w:rsid w:val="00C51F5A"/>
    <w:rsid w:val="00C54C68"/>
    <w:rsid w:val="00C60A76"/>
    <w:rsid w:val="00C63137"/>
    <w:rsid w:val="00C633AE"/>
    <w:rsid w:val="00C63F9F"/>
    <w:rsid w:val="00C65B33"/>
    <w:rsid w:val="00C66E0D"/>
    <w:rsid w:val="00C71F73"/>
    <w:rsid w:val="00C72E29"/>
    <w:rsid w:val="00C75E7B"/>
    <w:rsid w:val="00C81B82"/>
    <w:rsid w:val="00C84E30"/>
    <w:rsid w:val="00C84F0B"/>
    <w:rsid w:val="00C8577C"/>
    <w:rsid w:val="00C85CAC"/>
    <w:rsid w:val="00C86BAF"/>
    <w:rsid w:val="00C87DF7"/>
    <w:rsid w:val="00C91AFD"/>
    <w:rsid w:val="00C91B20"/>
    <w:rsid w:val="00C94FD6"/>
    <w:rsid w:val="00C95544"/>
    <w:rsid w:val="00CA28E6"/>
    <w:rsid w:val="00CA3074"/>
    <w:rsid w:val="00CA3339"/>
    <w:rsid w:val="00CA5CC0"/>
    <w:rsid w:val="00CC1F64"/>
    <w:rsid w:val="00CC2A26"/>
    <w:rsid w:val="00CC33C1"/>
    <w:rsid w:val="00CC4EC1"/>
    <w:rsid w:val="00CC5A8D"/>
    <w:rsid w:val="00CD1057"/>
    <w:rsid w:val="00CD1EFA"/>
    <w:rsid w:val="00CD3073"/>
    <w:rsid w:val="00CD3F99"/>
    <w:rsid w:val="00CD59F5"/>
    <w:rsid w:val="00CE03A0"/>
    <w:rsid w:val="00CE2359"/>
    <w:rsid w:val="00CE4377"/>
    <w:rsid w:val="00CF027D"/>
    <w:rsid w:val="00CF747D"/>
    <w:rsid w:val="00D02962"/>
    <w:rsid w:val="00D0429F"/>
    <w:rsid w:val="00D05227"/>
    <w:rsid w:val="00D109F8"/>
    <w:rsid w:val="00D116AF"/>
    <w:rsid w:val="00D13739"/>
    <w:rsid w:val="00D151CF"/>
    <w:rsid w:val="00D15707"/>
    <w:rsid w:val="00D17670"/>
    <w:rsid w:val="00D20114"/>
    <w:rsid w:val="00D21D66"/>
    <w:rsid w:val="00D2274B"/>
    <w:rsid w:val="00D25AA5"/>
    <w:rsid w:val="00D260C2"/>
    <w:rsid w:val="00D265AF"/>
    <w:rsid w:val="00D30D6A"/>
    <w:rsid w:val="00D31384"/>
    <w:rsid w:val="00D3278E"/>
    <w:rsid w:val="00D32C0D"/>
    <w:rsid w:val="00D361ED"/>
    <w:rsid w:val="00D37E59"/>
    <w:rsid w:val="00D40E81"/>
    <w:rsid w:val="00D458A0"/>
    <w:rsid w:val="00D476F7"/>
    <w:rsid w:val="00D50533"/>
    <w:rsid w:val="00D511F3"/>
    <w:rsid w:val="00D5120C"/>
    <w:rsid w:val="00D51A5E"/>
    <w:rsid w:val="00D53A57"/>
    <w:rsid w:val="00D560AD"/>
    <w:rsid w:val="00D5659C"/>
    <w:rsid w:val="00D56654"/>
    <w:rsid w:val="00D56D2D"/>
    <w:rsid w:val="00D57C62"/>
    <w:rsid w:val="00D57DAB"/>
    <w:rsid w:val="00D60F60"/>
    <w:rsid w:val="00D612C0"/>
    <w:rsid w:val="00D61305"/>
    <w:rsid w:val="00D629E7"/>
    <w:rsid w:val="00D63020"/>
    <w:rsid w:val="00D6407B"/>
    <w:rsid w:val="00D678FE"/>
    <w:rsid w:val="00D67CC2"/>
    <w:rsid w:val="00D72E13"/>
    <w:rsid w:val="00D73D89"/>
    <w:rsid w:val="00D741B5"/>
    <w:rsid w:val="00D75FAE"/>
    <w:rsid w:val="00D765E9"/>
    <w:rsid w:val="00D7701D"/>
    <w:rsid w:val="00D77345"/>
    <w:rsid w:val="00D77961"/>
    <w:rsid w:val="00D803C3"/>
    <w:rsid w:val="00D80EBC"/>
    <w:rsid w:val="00D831E0"/>
    <w:rsid w:val="00D836B5"/>
    <w:rsid w:val="00D83A4A"/>
    <w:rsid w:val="00D87932"/>
    <w:rsid w:val="00D90E66"/>
    <w:rsid w:val="00D9290D"/>
    <w:rsid w:val="00D95EB1"/>
    <w:rsid w:val="00D9726D"/>
    <w:rsid w:val="00D977B1"/>
    <w:rsid w:val="00DA0462"/>
    <w:rsid w:val="00DA2F50"/>
    <w:rsid w:val="00DA356D"/>
    <w:rsid w:val="00DA399F"/>
    <w:rsid w:val="00DA4EE7"/>
    <w:rsid w:val="00DA4F63"/>
    <w:rsid w:val="00DA539D"/>
    <w:rsid w:val="00DA53AA"/>
    <w:rsid w:val="00DA5EF4"/>
    <w:rsid w:val="00DA6A98"/>
    <w:rsid w:val="00DB020E"/>
    <w:rsid w:val="00DB082A"/>
    <w:rsid w:val="00DB0EC8"/>
    <w:rsid w:val="00DB1AF1"/>
    <w:rsid w:val="00DB1D29"/>
    <w:rsid w:val="00DB3531"/>
    <w:rsid w:val="00DB39D2"/>
    <w:rsid w:val="00DB78CF"/>
    <w:rsid w:val="00DC15AA"/>
    <w:rsid w:val="00DC2B7A"/>
    <w:rsid w:val="00DC4B8A"/>
    <w:rsid w:val="00DC6B4D"/>
    <w:rsid w:val="00DC7641"/>
    <w:rsid w:val="00DC7726"/>
    <w:rsid w:val="00DC7AE1"/>
    <w:rsid w:val="00DD0602"/>
    <w:rsid w:val="00DD1CB7"/>
    <w:rsid w:val="00DD21C9"/>
    <w:rsid w:val="00DD3C31"/>
    <w:rsid w:val="00DD5643"/>
    <w:rsid w:val="00DD77BF"/>
    <w:rsid w:val="00DE1AF9"/>
    <w:rsid w:val="00DE21EE"/>
    <w:rsid w:val="00DE2D85"/>
    <w:rsid w:val="00DE4F45"/>
    <w:rsid w:val="00DE597D"/>
    <w:rsid w:val="00DE7098"/>
    <w:rsid w:val="00DF01DE"/>
    <w:rsid w:val="00DF15EE"/>
    <w:rsid w:val="00DF170F"/>
    <w:rsid w:val="00DF178D"/>
    <w:rsid w:val="00DF3E63"/>
    <w:rsid w:val="00DF4FE7"/>
    <w:rsid w:val="00DF5916"/>
    <w:rsid w:val="00DF67C0"/>
    <w:rsid w:val="00DF7E95"/>
    <w:rsid w:val="00E00EE4"/>
    <w:rsid w:val="00E01B5A"/>
    <w:rsid w:val="00E02470"/>
    <w:rsid w:val="00E024DC"/>
    <w:rsid w:val="00E02915"/>
    <w:rsid w:val="00E03E6E"/>
    <w:rsid w:val="00E0562C"/>
    <w:rsid w:val="00E1105D"/>
    <w:rsid w:val="00E11C19"/>
    <w:rsid w:val="00E15FAC"/>
    <w:rsid w:val="00E169F7"/>
    <w:rsid w:val="00E2101B"/>
    <w:rsid w:val="00E23297"/>
    <w:rsid w:val="00E23747"/>
    <w:rsid w:val="00E27800"/>
    <w:rsid w:val="00E335A2"/>
    <w:rsid w:val="00E35FDC"/>
    <w:rsid w:val="00E36774"/>
    <w:rsid w:val="00E36976"/>
    <w:rsid w:val="00E36CCC"/>
    <w:rsid w:val="00E42A12"/>
    <w:rsid w:val="00E44073"/>
    <w:rsid w:val="00E45089"/>
    <w:rsid w:val="00E45359"/>
    <w:rsid w:val="00E4563A"/>
    <w:rsid w:val="00E46F2A"/>
    <w:rsid w:val="00E47271"/>
    <w:rsid w:val="00E51282"/>
    <w:rsid w:val="00E533DE"/>
    <w:rsid w:val="00E53B26"/>
    <w:rsid w:val="00E53BC5"/>
    <w:rsid w:val="00E5440E"/>
    <w:rsid w:val="00E5567F"/>
    <w:rsid w:val="00E5663E"/>
    <w:rsid w:val="00E5728D"/>
    <w:rsid w:val="00E57B33"/>
    <w:rsid w:val="00E6093B"/>
    <w:rsid w:val="00E60BA9"/>
    <w:rsid w:val="00E6189C"/>
    <w:rsid w:val="00E63A02"/>
    <w:rsid w:val="00E67BCB"/>
    <w:rsid w:val="00E71928"/>
    <w:rsid w:val="00E72C5C"/>
    <w:rsid w:val="00E8011E"/>
    <w:rsid w:val="00E81BE1"/>
    <w:rsid w:val="00E85019"/>
    <w:rsid w:val="00E869FF"/>
    <w:rsid w:val="00E921CA"/>
    <w:rsid w:val="00E921EB"/>
    <w:rsid w:val="00E94B5D"/>
    <w:rsid w:val="00E9564B"/>
    <w:rsid w:val="00E9569D"/>
    <w:rsid w:val="00E9632A"/>
    <w:rsid w:val="00E977D3"/>
    <w:rsid w:val="00E97854"/>
    <w:rsid w:val="00EA0264"/>
    <w:rsid w:val="00EA04C6"/>
    <w:rsid w:val="00EA058E"/>
    <w:rsid w:val="00EA0965"/>
    <w:rsid w:val="00EA1425"/>
    <w:rsid w:val="00EA216F"/>
    <w:rsid w:val="00EA26C2"/>
    <w:rsid w:val="00EA4023"/>
    <w:rsid w:val="00EA731C"/>
    <w:rsid w:val="00EB062D"/>
    <w:rsid w:val="00EB0FEE"/>
    <w:rsid w:val="00EB2692"/>
    <w:rsid w:val="00EB37D1"/>
    <w:rsid w:val="00EB4905"/>
    <w:rsid w:val="00EB5897"/>
    <w:rsid w:val="00EB5EEE"/>
    <w:rsid w:val="00EB5F55"/>
    <w:rsid w:val="00EB62C7"/>
    <w:rsid w:val="00EB7226"/>
    <w:rsid w:val="00EB75D6"/>
    <w:rsid w:val="00EC247D"/>
    <w:rsid w:val="00EC512B"/>
    <w:rsid w:val="00EC53BD"/>
    <w:rsid w:val="00EC5C18"/>
    <w:rsid w:val="00EC7DDC"/>
    <w:rsid w:val="00ED3524"/>
    <w:rsid w:val="00ED4584"/>
    <w:rsid w:val="00ED53DE"/>
    <w:rsid w:val="00ED5AC7"/>
    <w:rsid w:val="00ED5D4B"/>
    <w:rsid w:val="00ED744F"/>
    <w:rsid w:val="00ED7C7B"/>
    <w:rsid w:val="00EE4DF4"/>
    <w:rsid w:val="00EF0E91"/>
    <w:rsid w:val="00EF5741"/>
    <w:rsid w:val="00EF6598"/>
    <w:rsid w:val="00EF70A8"/>
    <w:rsid w:val="00F00108"/>
    <w:rsid w:val="00F0254E"/>
    <w:rsid w:val="00F02D6A"/>
    <w:rsid w:val="00F03308"/>
    <w:rsid w:val="00F05640"/>
    <w:rsid w:val="00F060B7"/>
    <w:rsid w:val="00F07349"/>
    <w:rsid w:val="00F07FA5"/>
    <w:rsid w:val="00F13A63"/>
    <w:rsid w:val="00F15077"/>
    <w:rsid w:val="00F1653F"/>
    <w:rsid w:val="00F21BF0"/>
    <w:rsid w:val="00F21F11"/>
    <w:rsid w:val="00F223C4"/>
    <w:rsid w:val="00F224AE"/>
    <w:rsid w:val="00F256A3"/>
    <w:rsid w:val="00F25EBE"/>
    <w:rsid w:val="00F3043E"/>
    <w:rsid w:val="00F36355"/>
    <w:rsid w:val="00F40376"/>
    <w:rsid w:val="00F4041A"/>
    <w:rsid w:val="00F425E8"/>
    <w:rsid w:val="00F45EBA"/>
    <w:rsid w:val="00F46079"/>
    <w:rsid w:val="00F46769"/>
    <w:rsid w:val="00F47D90"/>
    <w:rsid w:val="00F52A81"/>
    <w:rsid w:val="00F5312E"/>
    <w:rsid w:val="00F539FD"/>
    <w:rsid w:val="00F551B6"/>
    <w:rsid w:val="00F55BEE"/>
    <w:rsid w:val="00F577B9"/>
    <w:rsid w:val="00F615DD"/>
    <w:rsid w:val="00F62B6E"/>
    <w:rsid w:val="00F62C4F"/>
    <w:rsid w:val="00F63BF7"/>
    <w:rsid w:val="00F70803"/>
    <w:rsid w:val="00F70981"/>
    <w:rsid w:val="00F72359"/>
    <w:rsid w:val="00F72BA4"/>
    <w:rsid w:val="00F7338A"/>
    <w:rsid w:val="00F7491F"/>
    <w:rsid w:val="00F7717D"/>
    <w:rsid w:val="00F7759C"/>
    <w:rsid w:val="00F77FDC"/>
    <w:rsid w:val="00F81392"/>
    <w:rsid w:val="00F83076"/>
    <w:rsid w:val="00F8494D"/>
    <w:rsid w:val="00F84DB2"/>
    <w:rsid w:val="00F84E11"/>
    <w:rsid w:val="00F859E6"/>
    <w:rsid w:val="00F8605D"/>
    <w:rsid w:val="00F8613B"/>
    <w:rsid w:val="00F86DC8"/>
    <w:rsid w:val="00F904A3"/>
    <w:rsid w:val="00F917FF"/>
    <w:rsid w:val="00F9188F"/>
    <w:rsid w:val="00F92735"/>
    <w:rsid w:val="00F92C5A"/>
    <w:rsid w:val="00F95267"/>
    <w:rsid w:val="00F95F1F"/>
    <w:rsid w:val="00F9687C"/>
    <w:rsid w:val="00F975D9"/>
    <w:rsid w:val="00F97EAC"/>
    <w:rsid w:val="00FA00B5"/>
    <w:rsid w:val="00FA16D7"/>
    <w:rsid w:val="00FA1E2E"/>
    <w:rsid w:val="00FB1D05"/>
    <w:rsid w:val="00FB1D30"/>
    <w:rsid w:val="00FB5BE1"/>
    <w:rsid w:val="00FB5D3D"/>
    <w:rsid w:val="00FC0694"/>
    <w:rsid w:val="00FC33BF"/>
    <w:rsid w:val="00FC6F3C"/>
    <w:rsid w:val="00FC7616"/>
    <w:rsid w:val="00FD3788"/>
    <w:rsid w:val="00FD7A0F"/>
    <w:rsid w:val="00FE3555"/>
    <w:rsid w:val="00FE5814"/>
    <w:rsid w:val="00FE72D2"/>
    <w:rsid w:val="00FF0AF2"/>
    <w:rsid w:val="00FF0D62"/>
    <w:rsid w:val="00FF0F0E"/>
    <w:rsid w:val="00FF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A829F"/>
  <w15:docId w15:val="{D7715051-9F49-4E6B-81CD-F3BC93472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8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uiPriority w:val="8"/>
    <w:qFormat/>
    <w:rsid w:val="003C0160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0"/>
    <w:next w:val="a0"/>
    <w:link w:val="10"/>
    <w:uiPriority w:val="9"/>
    <w:semiHidden/>
    <w:rsid w:val="00C8577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qFormat/>
    <w:rsid w:val="00C8577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uiPriority w:val="9"/>
    <w:semiHidden/>
    <w:qFormat/>
    <w:rsid w:val="00C8577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qFormat/>
    <w:rsid w:val="00C8577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qFormat/>
    <w:rsid w:val="00C8577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Сцена"/>
    <w:next w:val="a4"/>
    <w:qFormat/>
    <w:rsid w:val="0032578C"/>
    <w:pPr>
      <w:keepNext/>
      <w:widowControl w:val="0"/>
      <w:numPr>
        <w:numId w:val="1"/>
      </w:numPr>
      <w:suppressAutoHyphens/>
      <w:spacing w:before="240"/>
      <w:ind w:left="360"/>
      <w:outlineLvl w:val="0"/>
    </w:pPr>
    <w:rPr>
      <w:rFonts w:ascii="Courier New" w:eastAsia="Times New Roman" w:hAnsi="Courier New" w:cs="Times New Roman"/>
      <w:b/>
      <w:bCs/>
      <w:caps/>
      <w:lang w:eastAsia="ja-JP"/>
    </w:rPr>
  </w:style>
  <w:style w:type="paragraph" w:customStyle="1" w:styleId="a5">
    <w:name w:val="Имя персонажа"/>
    <w:next w:val="a6"/>
    <w:uiPriority w:val="3"/>
    <w:qFormat/>
    <w:rsid w:val="00D30D6A"/>
    <w:pPr>
      <w:keepNext/>
      <w:widowControl w:val="0"/>
      <w:suppressAutoHyphens/>
      <w:spacing w:before="240"/>
      <w:ind w:left="3827"/>
    </w:pPr>
    <w:rPr>
      <w:rFonts w:ascii="Courier New" w:eastAsia="Times New Roman" w:hAnsi="Courier New" w:cs="Times New Roman"/>
      <w:caps/>
      <w:lang w:eastAsia="ja-JP"/>
    </w:rPr>
  </w:style>
  <w:style w:type="paragraph" w:customStyle="1" w:styleId="a7">
    <w:name w:val="Описание действия"/>
    <w:next w:val="a5"/>
    <w:uiPriority w:val="2"/>
    <w:qFormat/>
    <w:rsid w:val="00686CEF"/>
    <w:pPr>
      <w:suppressAutoHyphens/>
      <w:spacing w:before="240"/>
      <w:contextualSpacing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8">
    <w:name w:val="Ремарка"/>
    <w:next w:val="a6"/>
    <w:uiPriority w:val="5"/>
    <w:qFormat/>
    <w:rsid w:val="00E5663E"/>
    <w:pPr>
      <w:keepNext/>
      <w:suppressAutoHyphens/>
      <w:ind w:left="2268" w:right="3119"/>
      <w:jc w:val="center"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6">
    <w:name w:val="Реплика персонажа"/>
    <w:uiPriority w:val="4"/>
    <w:qFormat/>
    <w:rsid w:val="00D30D6A"/>
    <w:pPr>
      <w:suppressAutoHyphens/>
      <w:ind w:left="2126" w:right="2126"/>
    </w:pPr>
    <w:rPr>
      <w:rFonts w:ascii="Courier New" w:eastAsia="Times New Roman" w:hAnsi="Courier New" w:cs="Courier New"/>
      <w:szCs w:val="20"/>
      <w:lang w:eastAsia="ar-SA"/>
    </w:rPr>
  </w:style>
  <w:style w:type="paragraph" w:styleId="a9">
    <w:name w:val="Balloon Text"/>
    <w:basedOn w:val="a0"/>
    <w:link w:val="aa"/>
    <w:uiPriority w:val="99"/>
    <w:semiHidden/>
    <w:unhideWhenUsed/>
    <w:rsid w:val="00466470"/>
    <w:rPr>
      <w:rFonts w:eastAsia="Yu Mincho"/>
      <w:sz w:val="18"/>
      <w:szCs w:val="18"/>
      <w:lang w:val="en-US" w:eastAsia="en-US"/>
    </w:rPr>
  </w:style>
  <w:style w:type="character" w:customStyle="1" w:styleId="aa">
    <w:name w:val="Текст выноски Знак"/>
    <w:basedOn w:val="a1"/>
    <w:link w:val="a9"/>
    <w:uiPriority w:val="99"/>
    <w:semiHidden/>
    <w:rsid w:val="00466470"/>
    <w:rPr>
      <w:rFonts w:ascii="Times New Roman" w:eastAsia="Yu Mincho" w:hAnsi="Times New Roman" w:cs="Times New Roman"/>
      <w:sz w:val="18"/>
      <w:szCs w:val="18"/>
      <w:lang w:val="en-US"/>
    </w:rPr>
  </w:style>
  <w:style w:type="character" w:styleId="ab">
    <w:name w:val="page number"/>
    <w:basedOn w:val="a1"/>
    <w:uiPriority w:val="99"/>
    <w:semiHidden/>
    <w:unhideWhenUsed/>
    <w:rsid w:val="00432221"/>
  </w:style>
  <w:style w:type="paragraph" w:customStyle="1" w:styleId="ac">
    <w:name w:val="НАЗВАНИЕ СЕРИАЛА"/>
    <w:basedOn w:val="a0"/>
    <w:uiPriority w:val="6"/>
    <w:qFormat/>
    <w:rsid w:val="00CD1057"/>
    <w:pPr>
      <w:spacing w:after="240"/>
      <w:jc w:val="center"/>
      <w:outlineLvl w:val="0"/>
    </w:pPr>
    <w:rPr>
      <w:rFonts w:ascii="Sylfaen" w:eastAsia="Yu Mincho" w:hAnsi="Sylfaen" w:cs="Courier New"/>
      <w:sz w:val="28"/>
      <w:szCs w:val="28"/>
      <w:lang w:eastAsia="en-US"/>
    </w:rPr>
  </w:style>
  <w:style w:type="paragraph" w:customStyle="1" w:styleId="ad">
    <w:name w:val="ЭПИЗОД"/>
    <w:basedOn w:val="a0"/>
    <w:uiPriority w:val="6"/>
    <w:qFormat/>
    <w:rsid w:val="00625F34"/>
    <w:pPr>
      <w:jc w:val="center"/>
    </w:pPr>
    <w:rPr>
      <w:rFonts w:ascii="Sylfaen" w:eastAsia="Yu Mincho" w:hAnsi="Sylfaen" w:cs="Courier New"/>
      <w:smallCaps/>
      <w:sz w:val="28"/>
      <w:szCs w:val="28"/>
      <w:lang w:eastAsia="en-US"/>
    </w:rPr>
  </w:style>
  <w:style w:type="paragraph" w:customStyle="1" w:styleId="ae">
    <w:name w:val="НАЗВАНИЕ СЕРИИ"/>
    <w:basedOn w:val="a0"/>
    <w:uiPriority w:val="7"/>
    <w:qFormat/>
    <w:rsid w:val="00CD1057"/>
    <w:pPr>
      <w:spacing w:before="360" w:after="240"/>
      <w:jc w:val="center"/>
      <w:outlineLvl w:val="0"/>
    </w:pPr>
    <w:rPr>
      <w:rFonts w:ascii="Sylfaen" w:eastAsia="Yu Mincho" w:hAnsi="Sylfaen" w:cs="Courier New"/>
      <w:sz w:val="28"/>
      <w:szCs w:val="28"/>
      <w:u w:val="single"/>
      <w:lang w:eastAsia="en-US"/>
    </w:rPr>
  </w:style>
  <w:style w:type="character" w:customStyle="1" w:styleId="10">
    <w:name w:val="Заголовок 1 Знак"/>
    <w:basedOn w:val="a1"/>
    <w:link w:val="1"/>
    <w:uiPriority w:val="9"/>
    <w:semiHidden/>
    <w:rsid w:val="00204C62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204C62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204C62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204C62"/>
    <w:rPr>
      <w:rFonts w:ascii="Calibri" w:eastAsia="Times New Roman" w:hAnsi="Calibri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204C62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3"/>
    <w:uiPriority w:val="99"/>
    <w:semiHidden/>
    <w:unhideWhenUsed/>
    <w:rsid w:val="00C8577C"/>
  </w:style>
  <w:style w:type="paragraph" w:customStyle="1" w:styleId="af">
    <w:name w:val="коментарий"/>
    <w:basedOn w:val="a0"/>
    <w:uiPriority w:val="8"/>
    <w:semiHidden/>
    <w:rsid w:val="00C8577C"/>
    <w:pPr>
      <w:ind w:left="3119" w:right="2552"/>
    </w:pPr>
    <w:rPr>
      <w:rFonts w:ascii="Courier New" w:hAnsi="Courier New" w:cs="Courier New"/>
    </w:rPr>
  </w:style>
  <w:style w:type="paragraph" w:customStyle="1" w:styleId="af0">
    <w:name w:val="ИМЯ"/>
    <w:basedOn w:val="a0"/>
    <w:uiPriority w:val="8"/>
    <w:semiHidden/>
    <w:rsid w:val="00C8577C"/>
    <w:pPr>
      <w:ind w:left="3827"/>
    </w:pPr>
    <w:rPr>
      <w:rFonts w:ascii="Courier New" w:hAnsi="Courier New" w:cs="Courier New"/>
    </w:rPr>
  </w:style>
  <w:style w:type="paragraph" w:customStyle="1" w:styleId="af1">
    <w:name w:val="Реплика"/>
    <w:basedOn w:val="a0"/>
    <w:uiPriority w:val="8"/>
    <w:semiHidden/>
    <w:rsid w:val="00C8577C"/>
    <w:pPr>
      <w:ind w:left="2126" w:right="2126"/>
    </w:pPr>
    <w:rPr>
      <w:rFonts w:ascii="Courier New" w:hAnsi="Courier New" w:cs="Courier New"/>
    </w:rPr>
  </w:style>
  <w:style w:type="paragraph" w:customStyle="1" w:styleId="21">
    <w:name w:val="Стиль2"/>
    <w:basedOn w:val="a0"/>
    <w:uiPriority w:val="8"/>
    <w:semiHidden/>
    <w:rsid w:val="00040EDE"/>
    <w:pPr>
      <w:ind w:right="-510"/>
    </w:pPr>
    <w:rPr>
      <w:rFonts w:ascii="Arial" w:eastAsia="Yu Mincho" w:hAnsi="Arial" w:cs="Arial"/>
      <w:bCs/>
      <w:sz w:val="28"/>
      <w:szCs w:val="28"/>
      <w:lang w:val="en-US"/>
    </w:rPr>
  </w:style>
  <w:style w:type="paragraph" w:customStyle="1" w:styleId="31">
    <w:name w:val="Стиль3"/>
    <w:basedOn w:val="a0"/>
    <w:uiPriority w:val="8"/>
    <w:semiHidden/>
    <w:rsid w:val="00040EDE"/>
    <w:pPr>
      <w:ind w:right="-510"/>
    </w:pPr>
    <w:rPr>
      <w:rFonts w:ascii="Calibri" w:eastAsia="Yu Mincho" w:hAnsi="Calibri" w:cs="Arial"/>
      <w:lang w:val="en-US" w:eastAsia="en-US"/>
    </w:rPr>
  </w:style>
  <w:style w:type="paragraph" w:customStyle="1" w:styleId="41">
    <w:name w:val="Стиль4"/>
    <w:basedOn w:val="a0"/>
    <w:uiPriority w:val="8"/>
    <w:semiHidden/>
    <w:rsid w:val="00040EDE"/>
    <w:pPr>
      <w:ind w:right="2325"/>
    </w:pPr>
    <w:rPr>
      <w:rFonts w:ascii="Calibri" w:eastAsia="Yu Mincho" w:hAnsi="Calibri"/>
      <w:lang w:val="en-US" w:eastAsia="en-US"/>
    </w:rPr>
  </w:style>
  <w:style w:type="paragraph" w:customStyle="1" w:styleId="51">
    <w:name w:val="Стиль5"/>
    <w:basedOn w:val="a0"/>
    <w:uiPriority w:val="8"/>
    <w:semiHidden/>
    <w:rsid w:val="00040EDE"/>
    <w:rPr>
      <w:rFonts w:ascii="Calibri" w:eastAsia="Yu Mincho" w:hAnsi="Calibri"/>
      <w:b/>
      <w:lang w:val="en-US" w:eastAsia="en-US"/>
    </w:rPr>
  </w:style>
  <w:style w:type="paragraph" w:customStyle="1" w:styleId="---">
    <w:name w:val="Д---КИНО"/>
    <w:basedOn w:val="af2"/>
    <w:uiPriority w:val="8"/>
    <w:semiHidden/>
    <w:rsid w:val="00C8577C"/>
    <w:pPr>
      <w:jc w:val="both"/>
    </w:pPr>
  </w:style>
  <w:style w:type="paragraph" w:customStyle="1" w:styleId="---0">
    <w:name w:val="Реп---КИНО"/>
    <w:basedOn w:val="a0"/>
    <w:uiPriority w:val="8"/>
    <w:semiHidden/>
    <w:rsid w:val="00C8577C"/>
    <w:pPr>
      <w:ind w:left="2126" w:right="2126"/>
    </w:pPr>
    <w:rPr>
      <w:rFonts w:ascii="Courier New" w:hAnsi="Courier New" w:cs="Courier New"/>
    </w:rPr>
  </w:style>
  <w:style w:type="paragraph" w:customStyle="1" w:styleId="af2">
    <w:name w:val="действие"/>
    <w:basedOn w:val="a0"/>
    <w:uiPriority w:val="8"/>
    <w:semiHidden/>
    <w:rsid w:val="00C8577C"/>
    <w:rPr>
      <w:rFonts w:ascii="Courier New" w:hAnsi="Courier New" w:cs="Courier New"/>
    </w:rPr>
  </w:style>
  <w:style w:type="paragraph" w:customStyle="1" w:styleId="af3">
    <w:name w:val="Имя"/>
    <w:basedOn w:val="a0"/>
    <w:uiPriority w:val="8"/>
    <w:semiHidden/>
    <w:rsid w:val="00C8577C"/>
    <w:pPr>
      <w:ind w:left="3827"/>
    </w:pPr>
    <w:rPr>
      <w:rFonts w:ascii="Courier New" w:hAnsi="Courier New" w:cs="Courier New"/>
    </w:rPr>
  </w:style>
  <w:style w:type="paragraph" w:customStyle="1" w:styleId="af4">
    <w:name w:val="Имя героя"/>
    <w:basedOn w:val="a0"/>
    <w:uiPriority w:val="8"/>
    <w:semiHidden/>
    <w:rsid w:val="00C8577C"/>
    <w:pPr>
      <w:ind w:left="3827"/>
    </w:pPr>
    <w:rPr>
      <w:rFonts w:ascii="Courier New" w:hAnsi="Courier New" w:cs="Courier New"/>
    </w:rPr>
  </w:style>
  <w:style w:type="paragraph" w:customStyle="1" w:styleId="---1">
    <w:name w:val="ИМЯ---КИНО"/>
    <w:basedOn w:val="af3"/>
    <w:uiPriority w:val="8"/>
    <w:semiHidden/>
    <w:rsid w:val="00C8577C"/>
  </w:style>
  <w:style w:type="paragraph" w:customStyle="1" w:styleId="---2">
    <w:name w:val="КОМ---КИНО"/>
    <w:basedOn w:val="af"/>
    <w:uiPriority w:val="8"/>
    <w:semiHidden/>
    <w:rsid w:val="00C8577C"/>
  </w:style>
  <w:style w:type="paragraph" w:customStyle="1" w:styleId="af5">
    <w:name w:val="комментарий"/>
    <w:basedOn w:val="a0"/>
    <w:uiPriority w:val="8"/>
    <w:semiHidden/>
    <w:rsid w:val="00C8577C"/>
    <w:pPr>
      <w:ind w:left="3119" w:right="2552"/>
    </w:pPr>
    <w:rPr>
      <w:rFonts w:ascii="Courier New" w:hAnsi="Courier New" w:cs="Courier New"/>
    </w:rPr>
  </w:style>
  <w:style w:type="paragraph" w:customStyle="1" w:styleId="af6">
    <w:name w:val="прямая речь"/>
    <w:basedOn w:val="a0"/>
    <w:uiPriority w:val="8"/>
    <w:semiHidden/>
    <w:rsid w:val="00C8577C"/>
    <w:pPr>
      <w:ind w:left="2126" w:right="2126"/>
      <w:jc w:val="both"/>
    </w:pPr>
    <w:rPr>
      <w:rFonts w:ascii="Courier New" w:hAnsi="Courier New" w:cs="Courier New"/>
    </w:rPr>
  </w:style>
  <w:style w:type="paragraph" w:customStyle="1" w:styleId="---3">
    <w:name w:val="РЕП---КИНО"/>
    <w:basedOn w:val="af6"/>
    <w:uiPriority w:val="8"/>
    <w:semiHidden/>
    <w:rsid w:val="00C8577C"/>
    <w:pPr>
      <w:jc w:val="left"/>
    </w:pPr>
  </w:style>
  <w:style w:type="paragraph" w:styleId="af7">
    <w:name w:val="footnote text"/>
    <w:basedOn w:val="a0"/>
    <w:link w:val="af8"/>
    <w:uiPriority w:val="99"/>
    <w:semiHidden/>
    <w:unhideWhenUsed/>
    <w:rsid w:val="00C8577C"/>
    <w:rPr>
      <w:sz w:val="20"/>
      <w:szCs w:val="20"/>
    </w:rPr>
  </w:style>
  <w:style w:type="character" w:customStyle="1" w:styleId="af8">
    <w:name w:val="Текст сноски Знак"/>
    <w:basedOn w:val="a1"/>
    <w:link w:val="af7"/>
    <w:uiPriority w:val="99"/>
    <w:semiHidden/>
    <w:rsid w:val="00C8577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9">
    <w:name w:val="footnote reference"/>
    <w:uiPriority w:val="99"/>
    <w:semiHidden/>
    <w:unhideWhenUsed/>
    <w:rsid w:val="00C8577C"/>
    <w:rPr>
      <w:vertAlign w:val="superscript"/>
    </w:rPr>
  </w:style>
  <w:style w:type="paragraph" w:styleId="HTML">
    <w:name w:val="HTML Preformatted"/>
    <w:basedOn w:val="a0"/>
    <w:link w:val="HTML0"/>
    <w:uiPriority w:val="99"/>
    <w:semiHidden/>
    <w:unhideWhenUsed/>
    <w:rsid w:val="00C857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8577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a">
    <w:name w:val="FollowedHyperlink"/>
    <w:uiPriority w:val="99"/>
    <w:semiHidden/>
    <w:unhideWhenUsed/>
    <w:rsid w:val="00C8577C"/>
    <w:rPr>
      <w:color w:val="800080"/>
      <w:u w:val="single"/>
    </w:rPr>
  </w:style>
  <w:style w:type="paragraph" w:customStyle="1" w:styleId="a4">
    <w:name w:val="Персонажи"/>
    <w:basedOn w:val="a0"/>
    <w:next w:val="a7"/>
    <w:uiPriority w:val="1"/>
    <w:qFormat/>
    <w:rsid w:val="00CD1057"/>
    <w:pPr>
      <w:keepNext/>
      <w:suppressAutoHyphens/>
      <w:outlineLvl w:val="1"/>
    </w:pPr>
    <w:rPr>
      <w:rFonts w:ascii="Courier New" w:eastAsia="Yu Mincho" w:hAnsi="Courier New" w:cs="Courier New"/>
      <w:u w:val="single"/>
      <w:lang w:eastAsia="en-US"/>
    </w:rPr>
  </w:style>
  <w:style w:type="paragraph" w:customStyle="1" w:styleId="afb">
    <w:name w:val="Автор"/>
    <w:basedOn w:val="a0"/>
    <w:uiPriority w:val="8"/>
    <w:qFormat/>
    <w:rsid w:val="00803341"/>
    <w:pPr>
      <w:spacing w:after="240" w:line="480" w:lineRule="auto"/>
      <w:jc w:val="right"/>
    </w:pPr>
    <w:rPr>
      <w:rFonts w:ascii="Sylfaen" w:eastAsia="Yu Mincho" w:hAnsi="Sylfaen"/>
      <w:lang w:eastAsia="en-US"/>
    </w:rPr>
  </w:style>
  <w:style w:type="paragraph" w:customStyle="1" w:styleId="afc">
    <w:name w:val="ИМЯ ГЕРОЯ"/>
    <w:basedOn w:val="a0"/>
    <w:next w:val="a0"/>
    <w:link w:val="afd"/>
    <w:autoRedefine/>
    <w:rsid w:val="00E02470"/>
    <w:pPr>
      <w:ind w:left="2608" w:right="-914"/>
    </w:pPr>
    <w:rPr>
      <w:rFonts w:ascii="Arial" w:hAnsi="Arial"/>
      <w:caps/>
      <w:sz w:val="28"/>
      <w:szCs w:val="28"/>
    </w:rPr>
  </w:style>
  <w:style w:type="character" w:customStyle="1" w:styleId="afd">
    <w:name w:val="ИМЯ ГЕРОЯ Знак"/>
    <w:link w:val="afc"/>
    <w:rsid w:val="00E02470"/>
    <w:rPr>
      <w:rFonts w:ascii="Arial" w:eastAsia="Times New Roman" w:hAnsi="Arial" w:cs="Times New Roman"/>
      <w:caps/>
      <w:sz w:val="28"/>
      <w:szCs w:val="28"/>
      <w:lang w:eastAsia="ru-RU"/>
    </w:rPr>
  </w:style>
  <w:style w:type="paragraph" w:customStyle="1" w:styleId="afe">
    <w:name w:val="ОПИСАНИЕ ДЕЙСТВИЯ"/>
    <w:basedOn w:val="a0"/>
    <w:link w:val="aff"/>
    <w:rsid w:val="00C1717A"/>
    <w:rPr>
      <w:rFonts w:ascii="Courier New" w:hAnsi="Courier New" w:cs="Courier New"/>
    </w:rPr>
  </w:style>
  <w:style w:type="paragraph" w:customStyle="1" w:styleId="aff0">
    <w:name w:val="РЕПЛИКА ГЕРОЯ"/>
    <w:basedOn w:val="a0"/>
    <w:next w:val="afe"/>
    <w:rsid w:val="00C1717A"/>
    <w:pPr>
      <w:ind w:left="2126" w:right="2126"/>
    </w:pPr>
    <w:rPr>
      <w:rFonts w:ascii="Courier New" w:hAnsi="Courier New" w:cs="Courier New"/>
    </w:rPr>
  </w:style>
  <w:style w:type="character" w:customStyle="1" w:styleId="aff">
    <w:name w:val="ОПИСАНИЕ ДЕЙСТВИЯ Знак"/>
    <w:link w:val="afe"/>
    <w:rsid w:val="00C1717A"/>
    <w:rPr>
      <w:rFonts w:ascii="Courier New" w:eastAsia="Times New Roman" w:hAnsi="Courier New" w:cs="Courier New"/>
      <w:lang w:eastAsia="ru-RU"/>
    </w:rPr>
  </w:style>
  <w:style w:type="paragraph" w:customStyle="1" w:styleId="aff1">
    <w:name w:val="РЕМАРКА"/>
    <w:basedOn w:val="a0"/>
    <w:next w:val="aff0"/>
    <w:rsid w:val="00C1717A"/>
    <w:pPr>
      <w:ind w:left="3118" w:right="2551"/>
    </w:pPr>
    <w:rPr>
      <w:rFonts w:ascii="Courier New" w:hAnsi="Courier New" w:cs="Courier New"/>
    </w:rPr>
  </w:style>
  <w:style w:type="character" w:customStyle="1" w:styleId="apple-converted-space">
    <w:name w:val="apple-converted-space"/>
    <w:rsid w:val="00C1717A"/>
  </w:style>
  <w:style w:type="paragraph" w:customStyle="1" w:styleId="aff2">
    <w:name w:val="!&gt;&gt; Время и место действия"/>
    <w:qFormat/>
    <w:rsid w:val="009E77A1"/>
    <w:pPr>
      <w:keepNext/>
      <w:widowControl w:val="0"/>
      <w:suppressAutoHyphens/>
      <w:spacing w:before="240"/>
      <w:ind w:left="720" w:hanging="360"/>
    </w:pPr>
    <w:rPr>
      <w:rFonts w:ascii="Courier New" w:eastAsia="Times New Roman" w:hAnsi="Courier New" w:cs="Times New Roman"/>
      <w:b/>
      <w:bCs/>
      <w:caps/>
      <w:lang w:eastAsia="ja-JP"/>
    </w:rPr>
  </w:style>
  <w:style w:type="paragraph" w:customStyle="1" w:styleId="aff3">
    <w:name w:val="!&gt;&gt; Имя персонажа"/>
    <w:qFormat/>
    <w:rsid w:val="009E77A1"/>
    <w:pPr>
      <w:keepNext/>
      <w:widowControl w:val="0"/>
      <w:suppressAutoHyphens/>
      <w:spacing w:before="240"/>
      <w:ind w:left="3827"/>
    </w:pPr>
    <w:rPr>
      <w:rFonts w:ascii="Courier New" w:eastAsia="Times New Roman" w:hAnsi="Courier New" w:cs="Times New Roman"/>
      <w:caps/>
      <w:lang w:eastAsia="ja-JP"/>
    </w:rPr>
  </w:style>
  <w:style w:type="paragraph" w:customStyle="1" w:styleId="aff4">
    <w:name w:val="!&gt;&gt; Описание действия"/>
    <w:qFormat/>
    <w:rsid w:val="009E77A1"/>
    <w:pPr>
      <w:suppressAutoHyphens/>
      <w:spacing w:before="240"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ff5">
    <w:name w:val="!&gt;&gt; Ремарка"/>
    <w:qFormat/>
    <w:rsid w:val="009E77A1"/>
    <w:pPr>
      <w:keepNext/>
      <w:suppressAutoHyphens/>
      <w:ind w:left="3118" w:right="2551"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ff6">
    <w:name w:val="!&gt;&gt; Реплика персонажа"/>
    <w:qFormat/>
    <w:rsid w:val="009E77A1"/>
    <w:pPr>
      <w:suppressAutoHyphens/>
      <w:ind w:left="2126" w:right="2126"/>
    </w:pPr>
    <w:rPr>
      <w:rFonts w:ascii="Courier New" w:eastAsia="Times New Roman" w:hAnsi="Courier New" w:cs="Courier New"/>
      <w:szCs w:val="20"/>
      <w:lang w:eastAsia="ar-SA"/>
    </w:rPr>
  </w:style>
  <w:style w:type="character" w:styleId="aff7">
    <w:name w:val="Strong"/>
    <w:uiPriority w:val="22"/>
    <w:qFormat/>
    <w:rsid w:val="00690F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9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ton_K\Documents\&#1053;&#1072;&#1089;&#1090;&#1088;&#1072;&#1080;&#1074;&#1072;&#1077;&#1084;&#1099;&#1077;%20&#1096;&#1072;&#1073;&#1083;&#1086;&#1085;&#1099;%20Office\&#1052;&#1040;&#1058;&#1056;&#1048;&#1062;&#1040;%20&#1051;&#1040;&#1052;&#1055;&#104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МАТРИЦА ЛАМПА</Template>
  <TotalTime>82</TotalTime>
  <Pages>33</Pages>
  <Words>5161</Words>
  <Characters>29421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Anton_K</dc:creator>
  <cp:lastModifiedBy>HP</cp:lastModifiedBy>
  <cp:revision>5</cp:revision>
  <dcterms:created xsi:type="dcterms:W3CDTF">2025-06-22T18:08:00Z</dcterms:created>
  <dcterms:modified xsi:type="dcterms:W3CDTF">2025-06-22T19:58:00Z</dcterms:modified>
</cp:coreProperties>
</file>