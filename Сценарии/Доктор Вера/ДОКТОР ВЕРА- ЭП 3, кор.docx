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39D61" w14:textId="03814FF4" w:rsidR="00E02470" w:rsidRPr="00BA7B2D" w:rsidRDefault="00E02470" w:rsidP="00C8577C">
      <w:pPr>
        <w:pStyle w:val="ae"/>
        <w:rPr>
          <w:sz w:val="22"/>
          <w:szCs w:val="22"/>
        </w:rPr>
      </w:pPr>
      <w:bookmarkStart w:id="0" w:name="_Hlk80706254"/>
    </w:p>
    <w:p w14:paraId="5157EBB7" w14:textId="77777777" w:rsidR="00E02470" w:rsidRPr="00BA7B2D" w:rsidRDefault="00E02470" w:rsidP="00C8577C">
      <w:pPr>
        <w:pStyle w:val="ae"/>
        <w:rPr>
          <w:sz w:val="22"/>
          <w:szCs w:val="22"/>
        </w:rPr>
      </w:pPr>
    </w:p>
    <w:p w14:paraId="11D567BC" w14:textId="77777777" w:rsidR="00E02470" w:rsidRPr="00BA7B2D" w:rsidRDefault="00E02470" w:rsidP="00C8577C">
      <w:pPr>
        <w:pStyle w:val="ae"/>
        <w:rPr>
          <w:sz w:val="22"/>
          <w:szCs w:val="22"/>
        </w:rPr>
      </w:pPr>
    </w:p>
    <w:p w14:paraId="73797FC9" w14:textId="7E40A9E2" w:rsidR="00E02470" w:rsidRPr="00BA7B2D" w:rsidRDefault="00E02470" w:rsidP="00C8577C">
      <w:pPr>
        <w:pStyle w:val="ae"/>
        <w:rPr>
          <w:sz w:val="22"/>
          <w:szCs w:val="22"/>
        </w:rPr>
      </w:pPr>
    </w:p>
    <w:p w14:paraId="11C25045" w14:textId="668E22A2" w:rsidR="00E02470" w:rsidRPr="00BA7B2D" w:rsidRDefault="00E02470" w:rsidP="00C8577C">
      <w:pPr>
        <w:pStyle w:val="ae"/>
        <w:rPr>
          <w:sz w:val="22"/>
          <w:szCs w:val="22"/>
        </w:rPr>
      </w:pPr>
    </w:p>
    <w:p w14:paraId="75D38A33" w14:textId="4F69AF34" w:rsidR="00E02470" w:rsidRPr="00BA7B2D" w:rsidRDefault="00E02470" w:rsidP="00C8577C">
      <w:pPr>
        <w:pStyle w:val="ae"/>
        <w:rPr>
          <w:sz w:val="22"/>
          <w:szCs w:val="22"/>
        </w:rPr>
      </w:pPr>
    </w:p>
    <w:p w14:paraId="24732E4A" w14:textId="71C3A2E6" w:rsidR="00E02470" w:rsidRPr="00BA7B2D" w:rsidRDefault="00E02470" w:rsidP="00C8577C">
      <w:pPr>
        <w:pStyle w:val="ae"/>
        <w:rPr>
          <w:sz w:val="22"/>
          <w:szCs w:val="22"/>
        </w:rPr>
      </w:pPr>
    </w:p>
    <w:p w14:paraId="794D3F79" w14:textId="2388F0C8" w:rsidR="00E02470" w:rsidRPr="00BA7B2D" w:rsidRDefault="00E02470" w:rsidP="00C8577C">
      <w:pPr>
        <w:pStyle w:val="ae"/>
        <w:rPr>
          <w:sz w:val="22"/>
          <w:szCs w:val="22"/>
        </w:rPr>
      </w:pPr>
    </w:p>
    <w:p w14:paraId="5789EAD1" w14:textId="61023CAD" w:rsidR="00E02470" w:rsidRPr="00BA7B2D" w:rsidRDefault="00E02470" w:rsidP="00C8577C">
      <w:pPr>
        <w:pStyle w:val="ae"/>
        <w:rPr>
          <w:sz w:val="22"/>
          <w:szCs w:val="22"/>
        </w:rPr>
      </w:pPr>
    </w:p>
    <w:p w14:paraId="550CF225" w14:textId="3F7699BA" w:rsidR="00E02470" w:rsidRPr="00BA7B2D" w:rsidRDefault="009E77A1" w:rsidP="00E02470">
      <w:pPr>
        <w:jc w:val="center"/>
        <w:rPr>
          <w:rFonts w:ascii="Courier New" w:hAnsi="Courier New" w:cs="Courier New"/>
          <w:b/>
          <w:sz w:val="22"/>
          <w:szCs w:val="22"/>
        </w:rPr>
      </w:pPr>
      <w:r w:rsidRPr="00BA7B2D">
        <w:rPr>
          <w:rFonts w:ascii="Courier New" w:hAnsi="Courier New" w:cs="Courier New"/>
          <w:b/>
          <w:sz w:val="22"/>
          <w:szCs w:val="22"/>
        </w:rPr>
        <w:t>ДОКТОР ВЕРА</w:t>
      </w:r>
    </w:p>
    <w:p w14:paraId="376A2740" w14:textId="69DE46E3" w:rsidR="003A2F99" w:rsidRPr="00BA7B2D" w:rsidRDefault="003A2F99" w:rsidP="003A2F99">
      <w:pPr>
        <w:jc w:val="center"/>
        <w:rPr>
          <w:rFonts w:ascii="Courier New" w:hAnsi="Courier New" w:cs="Courier New"/>
          <w:bCs/>
          <w:sz w:val="22"/>
          <w:szCs w:val="22"/>
        </w:rPr>
      </w:pPr>
      <w:r w:rsidRPr="00BA7B2D">
        <w:rPr>
          <w:rFonts w:ascii="Courier New" w:hAnsi="Courier New" w:cs="Courier New"/>
          <w:bCs/>
          <w:sz w:val="22"/>
          <w:szCs w:val="22"/>
        </w:rPr>
        <w:t>автор</w:t>
      </w:r>
      <w:r w:rsidR="009E77A1" w:rsidRPr="00BA7B2D">
        <w:rPr>
          <w:rFonts w:ascii="Courier New" w:hAnsi="Courier New" w:cs="Courier New"/>
          <w:bCs/>
          <w:sz w:val="22"/>
          <w:szCs w:val="22"/>
        </w:rPr>
        <w:t>ы</w:t>
      </w:r>
      <w:r w:rsidRPr="00BA7B2D">
        <w:rPr>
          <w:rFonts w:ascii="Courier New" w:hAnsi="Courier New" w:cs="Courier New"/>
          <w:bCs/>
          <w:sz w:val="22"/>
          <w:szCs w:val="22"/>
        </w:rPr>
        <w:t xml:space="preserve"> сценария</w:t>
      </w:r>
      <w:r w:rsidRPr="00BA7B2D">
        <w:rPr>
          <w:rFonts w:ascii="Courier New" w:hAnsi="Courier New" w:cs="Courier New"/>
          <w:b/>
          <w:sz w:val="22"/>
          <w:szCs w:val="22"/>
        </w:rPr>
        <w:t xml:space="preserve"> </w:t>
      </w:r>
      <w:r w:rsidRPr="00BA7B2D">
        <w:rPr>
          <w:rFonts w:ascii="Courier New" w:hAnsi="Courier New" w:cs="Courier New"/>
          <w:bCs/>
          <w:sz w:val="22"/>
          <w:szCs w:val="22"/>
        </w:rPr>
        <w:t>АНЯ МИРОХИНА</w:t>
      </w:r>
      <w:r w:rsidR="009E77A1" w:rsidRPr="00BA7B2D">
        <w:rPr>
          <w:rFonts w:ascii="Courier New" w:hAnsi="Courier New" w:cs="Courier New"/>
          <w:bCs/>
          <w:sz w:val="22"/>
          <w:szCs w:val="22"/>
        </w:rPr>
        <w:t>, ЛЕВ МУРЗЕНКО</w:t>
      </w:r>
    </w:p>
    <w:p w14:paraId="44B01084" w14:textId="7E709830" w:rsidR="003A2F99" w:rsidRPr="00BA7B2D" w:rsidRDefault="003A2F99" w:rsidP="00E02470">
      <w:pPr>
        <w:jc w:val="center"/>
        <w:rPr>
          <w:rFonts w:ascii="Courier New" w:hAnsi="Courier New" w:cs="Courier New"/>
          <w:b/>
          <w:sz w:val="22"/>
          <w:szCs w:val="22"/>
        </w:rPr>
      </w:pPr>
    </w:p>
    <w:p w14:paraId="0E2E1F20" w14:textId="77777777" w:rsidR="00E02470" w:rsidRPr="00BA7B2D" w:rsidRDefault="00E02470" w:rsidP="00E02470">
      <w:pPr>
        <w:jc w:val="center"/>
        <w:rPr>
          <w:rFonts w:ascii="Courier New" w:hAnsi="Courier New" w:cs="Courier New"/>
          <w:b/>
          <w:sz w:val="22"/>
          <w:szCs w:val="22"/>
        </w:rPr>
      </w:pPr>
    </w:p>
    <w:p w14:paraId="1A6CD62F" w14:textId="58049867" w:rsidR="00E02470" w:rsidRPr="00BA7B2D" w:rsidRDefault="00E02470" w:rsidP="00E02470">
      <w:pPr>
        <w:jc w:val="center"/>
        <w:rPr>
          <w:rFonts w:ascii="Courier New" w:hAnsi="Courier New" w:cs="Courier New"/>
          <w:sz w:val="22"/>
          <w:szCs w:val="22"/>
        </w:rPr>
      </w:pPr>
      <w:r w:rsidRPr="00BA7B2D">
        <w:rPr>
          <w:rFonts w:ascii="Courier New" w:hAnsi="Courier New" w:cs="Courier New"/>
          <w:sz w:val="22"/>
          <w:szCs w:val="22"/>
        </w:rPr>
        <w:t xml:space="preserve">ЭПИЗОД </w:t>
      </w:r>
      <w:r w:rsidR="00E9564B" w:rsidRPr="00BA7B2D">
        <w:rPr>
          <w:rFonts w:ascii="Courier New" w:hAnsi="Courier New" w:cs="Courier New"/>
          <w:sz w:val="22"/>
          <w:szCs w:val="22"/>
        </w:rPr>
        <w:t>3</w:t>
      </w:r>
    </w:p>
    <w:p w14:paraId="1C676368" w14:textId="00E9AB88" w:rsidR="00E02470" w:rsidRPr="00BA7B2D" w:rsidRDefault="00E02470" w:rsidP="00C8577C">
      <w:pPr>
        <w:pStyle w:val="ae"/>
        <w:rPr>
          <w:rFonts w:ascii="Courier New" w:hAnsi="Courier New"/>
          <w:b/>
          <w:sz w:val="22"/>
          <w:szCs w:val="22"/>
        </w:rPr>
      </w:pPr>
    </w:p>
    <w:p w14:paraId="1F663CBA" w14:textId="2DE10317" w:rsidR="00E02470" w:rsidRPr="00BA7B2D" w:rsidRDefault="00E02470" w:rsidP="00C8577C">
      <w:pPr>
        <w:pStyle w:val="ae"/>
        <w:rPr>
          <w:rFonts w:ascii="Courier New" w:hAnsi="Courier New"/>
          <w:b/>
          <w:sz w:val="22"/>
          <w:szCs w:val="22"/>
        </w:rPr>
      </w:pPr>
    </w:p>
    <w:p w14:paraId="2C405BEE" w14:textId="5B39D7E8" w:rsidR="00E02470" w:rsidRPr="00BA7B2D" w:rsidRDefault="00E02470" w:rsidP="00C8577C">
      <w:pPr>
        <w:pStyle w:val="ae"/>
        <w:rPr>
          <w:rFonts w:ascii="Courier New" w:hAnsi="Courier New"/>
          <w:b/>
          <w:sz w:val="22"/>
          <w:szCs w:val="22"/>
        </w:rPr>
      </w:pPr>
    </w:p>
    <w:p w14:paraId="656A447A" w14:textId="5AC2AFCD" w:rsidR="00E02470" w:rsidRPr="00BA7B2D" w:rsidRDefault="00E02470" w:rsidP="00C8577C">
      <w:pPr>
        <w:pStyle w:val="ae"/>
        <w:rPr>
          <w:rFonts w:ascii="Courier New" w:hAnsi="Courier New"/>
          <w:b/>
          <w:sz w:val="22"/>
          <w:szCs w:val="22"/>
        </w:rPr>
      </w:pPr>
    </w:p>
    <w:p w14:paraId="53BF1C54" w14:textId="77777777" w:rsidR="009E77A1" w:rsidRPr="00BA7B2D" w:rsidRDefault="009E77A1" w:rsidP="00C8577C">
      <w:pPr>
        <w:pStyle w:val="ae"/>
        <w:rPr>
          <w:rFonts w:ascii="Courier New" w:hAnsi="Courier New"/>
          <w:b/>
          <w:sz w:val="22"/>
          <w:szCs w:val="22"/>
        </w:rPr>
      </w:pPr>
    </w:p>
    <w:p w14:paraId="768042ED" w14:textId="77777777" w:rsidR="009E77A1" w:rsidRPr="00BA7B2D" w:rsidRDefault="009E77A1" w:rsidP="00C8577C">
      <w:pPr>
        <w:pStyle w:val="ae"/>
        <w:rPr>
          <w:rFonts w:ascii="Courier New" w:hAnsi="Courier New"/>
          <w:b/>
          <w:sz w:val="22"/>
          <w:szCs w:val="22"/>
        </w:rPr>
      </w:pPr>
    </w:p>
    <w:p w14:paraId="27AD0DEF" w14:textId="77777777" w:rsidR="009E77A1" w:rsidRPr="00BA7B2D" w:rsidRDefault="009E77A1" w:rsidP="00C8577C">
      <w:pPr>
        <w:pStyle w:val="ae"/>
        <w:rPr>
          <w:rFonts w:ascii="Courier New" w:hAnsi="Courier New"/>
          <w:b/>
          <w:sz w:val="22"/>
          <w:szCs w:val="22"/>
        </w:rPr>
      </w:pPr>
    </w:p>
    <w:p w14:paraId="79DF3352" w14:textId="77777777" w:rsidR="00E02470" w:rsidRDefault="00E02470" w:rsidP="00C8577C">
      <w:pPr>
        <w:pStyle w:val="ae"/>
        <w:rPr>
          <w:rFonts w:ascii="Courier New" w:hAnsi="Courier New"/>
          <w:b/>
          <w:sz w:val="22"/>
          <w:szCs w:val="22"/>
        </w:rPr>
      </w:pPr>
    </w:p>
    <w:p w14:paraId="5F6734AB" w14:textId="77777777" w:rsidR="00BA7B2D" w:rsidRPr="00BA7B2D" w:rsidRDefault="00BA7B2D" w:rsidP="00C8577C">
      <w:pPr>
        <w:pStyle w:val="ae"/>
        <w:rPr>
          <w:rFonts w:ascii="Courier New" w:hAnsi="Courier New"/>
          <w:b/>
          <w:sz w:val="22"/>
          <w:szCs w:val="22"/>
        </w:rPr>
      </w:pPr>
    </w:p>
    <w:bookmarkEnd w:id="0"/>
    <w:p w14:paraId="2804968B" w14:textId="402619C2" w:rsidR="003C4EB6" w:rsidRDefault="003C4EB6" w:rsidP="0032578C">
      <w:pPr>
        <w:pStyle w:val="a"/>
        <w:numPr>
          <w:ilvl w:val="0"/>
          <w:numId w:val="0"/>
        </w:numPr>
        <w:ind w:left="360" w:hanging="360"/>
        <w:rPr>
          <w:sz w:val="22"/>
          <w:szCs w:val="22"/>
        </w:rPr>
      </w:pPr>
    </w:p>
    <w:p w14:paraId="10B70E22" w14:textId="77777777" w:rsidR="00A54432" w:rsidRPr="00A54432" w:rsidRDefault="00A54432" w:rsidP="00A54432">
      <w:pPr>
        <w:pStyle w:val="a4"/>
        <w:rPr>
          <w:lang w:eastAsia="ja-JP"/>
        </w:rPr>
      </w:pPr>
    </w:p>
    <w:p w14:paraId="59C564B9" w14:textId="1BC6035D"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1</w:t>
      </w:r>
      <w:r w:rsidR="00F409E6" w:rsidRPr="00194977">
        <w:rPr>
          <w:sz w:val="22"/>
          <w:szCs w:val="22"/>
        </w:rPr>
        <w:t>. ИНТ. ШКОЛА. ОРИДИНАТОРСКАЯ. НОЧЬ.</w:t>
      </w:r>
    </w:p>
    <w:p w14:paraId="04B5F789" w14:textId="77777777" w:rsidR="00F409E6" w:rsidRPr="00194977" w:rsidRDefault="00F409E6" w:rsidP="00F409E6">
      <w:pPr>
        <w:pStyle w:val="aff4"/>
        <w:rPr>
          <w:sz w:val="22"/>
          <w:szCs w:val="22"/>
        </w:rPr>
      </w:pPr>
      <w:r w:rsidRPr="00194977">
        <w:rPr>
          <w:sz w:val="22"/>
          <w:szCs w:val="22"/>
        </w:rPr>
        <w:t>Будильник Веры на столе показывает 23:35.</w:t>
      </w:r>
    </w:p>
    <w:p w14:paraId="53E5EC94" w14:textId="77777777" w:rsidR="00F409E6" w:rsidRPr="00194977" w:rsidRDefault="00F409E6" w:rsidP="00F409E6">
      <w:pPr>
        <w:pStyle w:val="aff4"/>
        <w:rPr>
          <w:sz w:val="22"/>
          <w:szCs w:val="22"/>
        </w:rPr>
      </w:pPr>
      <w:r w:rsidRPr="00194977">
        <w:rPr>
          <w:sz w:val="22"/>
          <w:szCs w:val="22"/>
        </w:rPr>
        <w:t>Раечка спит на кровати Веры. Домка ворочается, лицо зарёванное. Где-то за окном слышен короткий свист. Домка приподнимается, прислушивается. Свист повторяется. Домка тихо лезет к окну, чуть отодвигает хлам, сложив ладони всматривается в пустоту. Домка, радостный, тихо выбирается из ординаторской.</w:t>
      </w:r>
    </w:p>
    <w:p w14:paraId="36B1D13E" w14:textId="554368CD" w:rsidR="00F409E6" w:rsidRPr="00194977" w:rsidRDefault="002E0238" w:rsidP="00F409E6">
      <w:pPr>
        <w:pStyle w:val="aff2"/>
        <w:rPr>
          <w:sz w:val="22"/>
          <w:szCs w:val="22"/>
        </w:rPr>
      </w:pPr>
      <w:r>
        <w:rPr>
          <w:sz w:val="22"/>
          <w:szCs w:val="22"/>
        </w:rPr>
        <w:t>3</w:t>
      </w:r>
      <w:r w:rsidR="00F409E6" w:rsidRPr="00194977">
        <w:rPr>
          <w:sz w:val="22"/>
          <w:szCs w:val="22"/>
        </w:rPr>
        <w:t>-2. ИНТ. ШКОЛА. ЛЕСТНИЦА. НОЧЬ.</w:t>
      </w:r>
    </w:p>
    <w:p w14:paraId="5EB50B71" w14:textId="77777777" w:rsidR="00F409E6" w:rsidRPr="00194977" w:rsidRDefault="00F409E6" w:rsidP="00F409E6">
      <w:pPr>
        <w:pStyle w:val="aff4"/>
        <w:rPr>
          <w:sz w:val="22"/>
          <w:szCs w:val="22"/>
        </w:rPr>
      </w:pPr>
      <w:r w:rsidRPr="00194977">
        <w:rPr>
          <w:sz w:val="22"/>
          <w:szCs w:val="22"/>
        </w:rPr>
        <w:t>Домка тихо спускается вниз по лестнице и скрывается в темноте.</w:t>
      </w:r>
    </w:p>
    <w:p w14:paraId="6284D8AC" w14:textId="3A1C1E08" w:rsidR="00F409E6" w:rsidRPr="00194977" w:rsidRDefault="002E0238" w:rsidP="00F409E6">
      <w:pPr>
        <w:pStyle w:val="aff2"/>
        <w:rPr>
          <w:sz w:val="22"/>
          <w:szCs w:val="22"/>
        </w:rPr>
      </w:pPr>
      <w:r>
        <w:rPr>
          <w:sz w:val="22"/>
          <w:szCs w:val="22"/>
        </w:rPr>
        <w:t>3</w:t>
      </w:r>
      <w:r w:rsidR="00F409E6" w:rsidRPr="00194977">
        <w:rPr>
          <w:sz w:val="22"/>
          <w:szCs w:val="22"/>
        </w:rPr>
        <w:t>-3. ИНТ. ШКОЛА. ЧЁРНЫЙ ВХОД. НОЧЬ.</w:t>
      </w:r>
    </w:p>
    <w:p w14:paraId="1D792A89" w14:textId="77777777" w:rsidR="00F409E6" w:rsidRPr="00194977" w:rsidRDefault="00F409E6" w:rsidP="00F409E6">
      <w:pPr>
        <w:pStyle w:val="aff4"/>
        <w:rPr>
          <w:sz w:val="22"/>
          <w:szCs w:val="22"/>
        </w:rPr>
      </w:pPr>
      <w:r w:rsidRPr="00194977">
        <w:rPr>
          <w:sz w:val="22"/>
          <w:szCs w:val="22"/>
        </w:rPr>
        <w:t>Домка открывает дверь чёрного входа. Там его жду Мудрик и Тоня.</w:t>
      </w:r>
    </w:p>
    <w:p w14:paraId="4C617A66" w14:textId="77777777" w:rsidR="00F409E6" w:rsidRPr="00194977" w:rsidRDefault="00F409E6" w:rsidP="00F409E6">
      <w:pPr>
        <w:pStyle w:val="aff3"/>
        <w:rPr>
          <w:sz w:val="22"/>
          <w:szCs w:val="22"/>
        </w:rPr>
      </w:pPr>
      <w:r w:rsidRPr="00194977">
        <w:rPr>
          <w:sz w:val="22"/>
          <w:szCs w:val="22"/>
        </w:rPr>
        <w:t>МУДРИК</w:t>
      </w:r>
    </w:p>
    <w:p w14:paraId="52A17079" w14:textId="77777777" w:rsidR="00F409E6" w:rsidRPr="00194977" w:rsidRDefault="00F409E6" w:rsidP="00F409E6">
      <w:pPr>
        <w:pStyle w:val="aff6"/>
        <w:rPr>
          <w:sz w:val="22"/>
          <w:szCs w:val="22"/>
        </w:rPr>
      </w:pPr>
      <w:r w:rsidRPr="00194977">
        <w:rPr>
          <w:sz w:val="22"/>
          <w:szCs w:val="22"/>
        </w:rPr>
        <w:t>Мать где?</w:t>
      </w:r>
    </w:p>
    <w:p w14:paraId="1664AE7F" w14:textId="77777777" w:rsidR="00F409E6" w:rsidRPr="00194977" w:rsidRDefault="00F409E6" w:rsidP="00F409E6">
      <w:pPr>
        <w:pStyle w:val="aff3"/>
        <w:rPr>
          <w:sz w:val="22"/>
          <w:szCs w:val="22"/>
        </w:rPr>
      </w:pPr>
      <w:r w:rsidRPr="00194977">
        <w:rPr>
          <w:sz w:val="22"/>
          <w:szCs w:val="22"/>
        </w:rPr>
        <w:t>ДОМКА</w:t>
      </w:r>
    </w:p>
    <w:p w14:paraId="2F86FE20" w14:textId="77777777" w:rsidR="00F409E6" w:rsidRPr="00194977" w:rsidRDefault="00F409E6" w:rsidP="00F409E6">
      <w:pPr>
        <w:pStyle w:val="aff6"/>
        <w:rPr>
          <w:sz w:val="22"/>
          <w:szCs w:val="22"/>
        </w:rPr>
      </w:pPr>
      <w:r w:rsidRPr="00194977">
        <w:rPr>
          <w:sz w:val="22"/>
          <w:szCs w:val="22"/>
        </w:rPr>
        <w:t>У неё операция.</w:t>
      </w:r>
    </w:p>
    <w:p w14:paraId="68CFF01B" w14:textId="77777777" w:rsidR="00F409E6" w:rsidRPr="00194977" w:rsidRDefault="00F409E6" w:rsidP="00F409E6">
      <w:pPr>
        <w:pStyle w:val="aff3"/>
        <w:rPr>
          <w:sz w:val="22"/>
          <w:szCs w:val="22"/>
        </w:rPr>
      </w:pPr>
      <w:r w:rsidRPr="00194977">
        <w:rPr>
          <w:sz w:val="22"/>
          <w:szCs w:val="22"/>
        </w:rPr>
        <w:t xml:space="preserve">МУДРИК </w:t>
      </w:r>
    </w:p>
    <w:p w14:paraId="0C3B3DE3" w14:textId="77777777" w:rsidR="00F409E6" w:rsidRPr="00194977" w:rsidRDefault="00F409E6" w:rsidP="00F409E6">
      <w:pPr>
        <w:pStyle w:val="aff6"/>
        <w:rPr>
          <w:sz w:val="22"/>
          <w:szCs w:val="22"/>
        </w:rPr>
      </w:pPr>
      <w:r w:rsidRPr="00194977">
        <w:rPr>
          <w:sz w:val="22"/>
          <w:szCs w:val="22"/>
        </w:rPr>
        <w:t>Будешь следить, если выйдет – шуми, задерживай.</w:t>
      </w:r>
    </w:p>
    <w:p w14:paraId="57C1ED87" w14:textId="77777777" w:rsidR="00F409E6" w:rsidRPr="00194977" w:rsidRDefault="00F409E6" w:rsidP="00F409E6">
      <w:pPr>
        <w:pStyle w:val="aff3"/>
        <w:rPr>
          <w:sz w:val="22"/>
          <w:szCs w:val="22"/>
        </w:rPr>
      </w:pPr>
      <w:r w:rsidRPr="00194977">
        <w:rPr>
          <w:sz w:val="22"/>
          <w:szCs w:val="22"/>
        </w:rPr>
        <w:t>ДОМКА</w:t>
      </w:r>
    </w:p>
    <w:p w14:paraId="5E0AA76A" w14:textId="472494BA" w:rsidR="00F409E6" w:rsidRDefault="00F409E6" w:rsidP="00F409E6">
      <w:pPr>
        <w:pStyle w:val="aff6"/>
        <w:rPr>
          <w:sz w:val="22"/>
          <w:szCs w:val="22"/>
        </w:rPr>
      </w:pPr>
      <w:r w:rsidRPr="00194977">
        <w:rPr>
          <w:sz w:val="22"/>
          <w:szCs w:val="22"/>
        </w:rPr>
        <w:t xml:space="preserve">Понял. </w:t>
      </w:r>
    </w:p>
    <w:p w14:paraId="144B6F92" w14:textId="39341EBE"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4</w:t>
      </w:r>
      <w:r w:rsidR="00F409E6" w:rsidRPr="00194977">
        <w:rPr>
          <w:sz w:val="22"/>
          <w:szCs w:val="22"/>
        </w:rPr>
        <w:t>. ИНТ. ШКОЛА. ОПЕРАЦИОННАЯ. НОЧЬ.</w:t>
      </w:r>
    </w:p>
    <w:p w14:paraId="2D03DD53" w14:textId="77777777" w:rsidR="00F409E6" w:rsidRPr="00194977" w:rsidRDefault="00F409E6" w:rsidP="00F409E6">
      <w:pPr>
        <w:pStyle w:val="aff4"/>
        <w:rPr>
          <w:sz w:val="22"/>
          <w:szCs w:val="22"/>
        </w:rPr>
      </w:pPr>
      <w:r w:rsidRPr="00194977">
        <w:rPr>
          <w:sz w:val="22"/>
          <w:szCs w:val="22"/>
        </w:rPr>
        <w:t>Вера и Тетя Феня над операционным столом, на котором лежит Василек. Они привязывают его руки. Тётя Феня капает в маску эфир с маленькой баночки. Плотно прикладывает к лицу Василька. Тело парнишки резко напрягается, а потом обмякает.</w:t>
      </w:r>
    </w:p>
    <w:p w14:paraId="084E9638" w14:textId="77777777" w:rsidR="00F409E6" w:rsidRPr="00194977" w:rsidRDefault="00F409E6" w:rsidP="00F409E6">
      <w:pPr>
        <w:pStyle w:val="aff3"/>
        <w:rPr>
          <w:b/>
          <w:bCs/>
          <w:sz w:val="22"/>
          <w:szCs w:val="22"/>
        </w:rPr>
      </w:pPr>
      <w:r w:rsidRPr="00194977">
        <w:rPr>
          <w:rStyle w:val="aff7"/>
          <w:b w:val="0"/>
          <w:bCs w:val="0"/>
          <w:sz w:val="22"/>
          <w:szCs w:val="22"/>
        </w:rPr>
        <w:t>ВЕРА</w:t>
      </w:r>
      <w:r w:rsidRPr="00194977">
        <w:rPr>
          <w:b/>
          <w:bCs/>
          <w:sz w:val="22"/>
          <w:szCs w:val="22"/>
        </w:rPr>
        <w:t xml:space="preserve"> </w:t>
      </w:r>
    </w:p>
    <w:p w14:paraId="49E58662" w14:textId="77777777" w:rsidR="00F409E6" w:rsidRPr="00194977" w:rsidRDefault="00F409E6" w:rsidP="00F409E6">
      <w:pPr>
        <w:pStyle w:val="aff5"/>
        <w:rPr>
          <w:sz w:val="22"/>
          <w:szCs w:val="22"/>
        </w:rPr>
      </w:pPr>
      <w:r w:rsidRPr="00194977">
        <w:rPr>
          <w:sz w:val="22"/>
          <w:szCs w:val="22"/>
        </w:rPr>
        <w:t xml:space="preserve">(Тете Фене) </w:t>
      </w:r>
    </w:p>
    <w:p w14:paraId="0561459B" w14:textId="77777777" w:rsidR="00F409E6" w:rsidRPr="00194977" w:rsidRDefault="00F409E6" w:rsidP="00F409E6">
      <w:pPr>
        <w:pStyle w:val="aff6"/>
        <w:rPr>
          <w:sz w:val="22"/>
          <w:szCs w:val="22"/>
        </w:rPr>
      </w:pPr>
      <w:r w:rsidRPr="00194977">
        <w:rPr>
          <w:sz w:val="22"/>
          <w:szCs w:val="22"/>
        </w:rPr>
        <w:t xml:space="preserve">Так, при перитоните первым делом нужно найти и устранить перфорацию. </w:t>
      </w:r>
    </w:p>
    <w:p w14:paraId="7FB80347" w14:textId="77777777" w:rsidR="00F409E6" w:rsidRPr="00194977" w:rsidRDefault="00F409E6" w:rsidP="00F409E6">
      <w:pPr>
        <w:pStyle w:val="aff3"/>
        <w:rPr>
          <w:sz w:val="22"/>
          <w:szCs w:val="22"/>
        </w:rPr>
      </w:pPr>
      <w:r w:rsidRPr="00194977">
        <w:rPr>
          <w:sz w:val="22"/>
          <w:szCs w:val="22"/>
        </w:rPr>
        <w:t>Тетя Феня</w:t>
      </w:r>
    </w:p>
    <w:p w14:paraId="5162AEEE" w14:textId="77777777" w:rsidR="00F409E6" w:rsidRPr="00194977" w:rsidRDefault="00F409E6" w:rsidP="00F409E6">
      <w:pPr>
        <w:pStyle w:val="aff6"/>
        <w:rPr>
          <w:sz w:val="22"/>
          <w:szCs w:val="22"/>
        </w:rPr>
      </w:pPr>
      <w:r w:rsidRPr="00194977">
        <w:rPr>
          <w:sz w:val="22"/>
          <w:szCs w:val="22"/>
        </w:rPr>
        <w:t>Ты это мне?</w:t>
      </w:r>
    </w:p>
    <w:p w14:paraId="51DDCF47" w14:textId="77777777" w:rsidR="00F409E6" w:rsidRPr="00194977" w:rsidRDefault="00F409E6" w:rsidP="00F409E6">
      <w:pPr>
        <w:pStyle w:val="aff3"/>
        <w:rPr>
          <w:sz w:val="22"/>
          <w:szCs w:val="22"/>
        </w:rPr>
      </w:pPr>
      <w:r w:rsidRPr="00194977">
        <w:rPr>
          <w:sz w:val="22"/>
          <w:szCs w:val="22"/>
        </w:rPr>
        <w:t>Вера</w:t>
      </w:r>
    </w:p>
    <w:p w14:paraId="4565C96F" w14:textId="77777777" w:rsidR="00F409E6" w:rsidRPr="00194977" w:rsidRDefault="00F409E6" w:rsidP="00F409E6">
      <w:pPr>
        <w:pStyle w:val="aff6"/>
        <w:rPr>
          <w:sz w:val="22"/>
          <w:szCs w:val="22"/>
        </w:rPr>
      </w:pPr>
      <w:r w:rsidRPr="00194977">
        <w:rPr>
          <w:sz w:val="22"/>
          <w:szCs w:val="22"/>
        </w:rPr>
        <w:t>Нет, себе. Скальпель.</w:t>
      </w:r>
    </w:p>
    <w:p w14:paraId="6CED7DB7" w14:textId="77777777" w:rsidR="00F409E6" w:rsidRPr="00194977" w:rsidRDefault="00F409E6" w:rsidP="00F409E6">
      <w:pPr>
        <w:pStyle w:val="aff4"/>
        <w:rPr>
          <w:sz w:val="22"/>
          <w:szCs w:val="22"/>
        </w:rPr>
      </w:pPr>
      <w:r w:rsidRPr="00194977">
        <w:rPr>
          <w:sz w:val="22"/>
          <w:szCs w:val="22"/>
        </w:rPr>
        <w:t>Тетя Феня передает скальпель.</w:t>
      </w:r>
    </w:p>
    <w:p w14:paraId="6DFCBFE0" w14:textId="77777777" w:rsidR="00F409E6" w:rsidRPr="00194977" w:rsidRDefault="00F409E6" w:rsidP="00F409E6">
      <w:pPr>
        <w:pStyle w:val="aff3"/>
        <w:rPr>
          <w:sz w:val="22"/>
          <w:szCs w:val="22"/>
        </w:rPr>
      </w:pPr>
      <w:r w:rsidRPr="00194977">
        <w:rPr>
          <w:sz w:val="22"/>
          <w:szCs w:val="22"/>
        </w:rPr>
        <w:t>ВЕРА</w:t>
      </w:r>
    </w:p>
    <w:p w14:paraId="1459F1E2" w14:textId="77777777" w:rsidR="00F409E6" w:rsidRPr="00194977" w:rsidRDefault="00F409E6" w:rsidP="00F409E6">
      <w:pPr>
        <w:pStyle w:val="aff6"/>
        <w:rPr>
          <w:sz w:val="22"/>
          <w:szCs w:val="22"/>
        </w:rPr>
      </w:pPr>
      <w:r w:rsidRPr="00194977">
        <w:rPr>
          <w:sz w:val="22"/>
          <w:szCs w:val="22"/>
        </w:rPr>
        <w:t>Разрез четко по средней линии живота с обходом пупка слева---</w:t>
      </w:r>
    </w:p>
    <w:p w14:paraId="59A1282B" w14:textId="77777777" w:rsidR="00F409E6" w:rsidRPr="00194977" w:rsidRDefault="00F409E6" w:rsidP="00F409E6">
      <w:pPr>
        <w:pStyle w:val="aff4"/>
        <w:rPr>
          <w:sz w:val="22"/>
          <w:szCs w:val="22"/>
        </w:rPr>
      </w:pPr>
      <w:r w:rsidRPr="00194977">
        <w:rPr>
          <w:sz w:val="22"/>
          <w:szCs w:val="22"/>
        </w:rPr>
        <w:lastRenderedPageBreak/>
        <w:t>Вера делает точный разрез на животе пациента, обнажая воспаленную брюшину. Тётя Феня помогает.</w:t>
      </w:r>
    </w:p>
    <w:p w14:paraId="7DE67F07" w14:textId="77777777" w:rsidR="00F409E6" w:rsidRPr="00194977" w:rsidRDefault="00F409E6" w:rsidP="00F409E6">
      <w:pPr>
        <w:pStyle w:val="aff6"/>
        <w:ind w:left="0"/>
        <w:rPr>
          <w:sz w:val="22"/>
          <w:szCs w:val="22"/>
        </w:rPr>
      </w:pPr>
    </w:p>
    <w:p w14:paraId="0EA4209D" w14:textId="5805BD90" w:rsidR="00F409E6" w:rsidRPr="00194977" w:rsidRDefault="002E0238" w:rsidP="00F409E6">
      <w:pPr>
        <w:pStyle w:val="aff2"/>
        <w:rPr>
          <w:sz w:val="22"/>
          <w:szCs w:val="22"/>
        </w:rPr>
      </w:pPr>
      <w:r>
        <w:rPr>
          <w:sz w:val="22"/>
          <w:szCs w:val="22"/>
        </w:rPr>
        <w:t>3</w:t>
      </w:r>
      <w:r w:rsidR="00F409E6" w:rsidRPr="00194977">
        <w:rPr>
          <w:sz w:val="22"/>
          <w:szCs w:val="22"/>
        </w:rPr>
        <w:t>-</w:t>
      </w:r>
      <w:proofErr w:type="gramStart"/>
      <w:r>
        <w:rPr>
          <w:sz w:val="22"/>
          <w:szCs w:val="22"/>
        </w:rPr>
        <w:t>5</w:t>
      </w:r>
      <w:r w:rsidR="00F409E6" w:rsidRPr="00194977">
        <w:rPr>
          <w:sz w:val="22"/>
          <w:szCs w:val="22"/>
        </w:rPr>
        <w:t>.ИНТ</w:t>
      </w:r>
      <w:proofErr w:type="gramEnd"/>
      <w:r w:rsidR="00F409E6" w:rsidRPr="00194977">
        <w:rPr>
          <w:sz w:val="22"/>
          <w:szCs w:val="22"/>
        </w:rPr>
        <w:t>. ШКОЛА. ПАЛАТА СУХОХЛЕБОВА. НОЧЬ.</w:t>
      </w:r>
    </w:p>
    <w:p w14:paraId="4983DE42" w14:textId="77777777" w:rsidR="00F409E6" w:rsidRPr="00194977" w:rsidRDefault="00F409E6" w:rsidP="00F409E6">
      <w:pPr>
        <w:pStyle w:val="aff4"/>
        <w:rPr>
          <w:sz w:val="22"/>
          <w:szCs w:val="22"/>
        </w:rPr>
      </w:pPr>
      <w:r w:rsidRPr="00194977">
        <w:rPr>
          <w:sz w:val="22"/>
          <w:szCs w:val="22"/>
        </w:rPr>
        <w:t xml:space="preserve">Тоня и Мудрик у кровати </w:t>
      </w:r>
      <w:proofErr w:type="spellStart"/>
      <w:r w:rsidRPr="00194977">
        <w:rPr>
          <w:sz w:val="22"/>
          <w:szCs w:val="22"/>
        </w:rPr>
        <w:t>Сухохлебова</w:t>
      </w:r>
      <w:proofErr w:type="spellEnd"/>
      <w:r w:rsidRPr="00194977">
        <w:rPr>
          <w:sz w:val="22"/>
          <w:szCs w:val="22"/>
        </w:rPr>
        <w:t>. Говорят тихо, но очень возбуждённо.</w:t>
      </w:r>
    </w:p>
    <w:p w14:paraId="62F25ECB" w14:textId="77777777" w:rsidR="00F409E6" w:rsidRPr="00194977" w:rsidRDefault="00F409E6" w:rsidP="00F409E6">
      <w:pPr>
        <w:pStyle w:val="aff3"/>
        <w:rPr>
          <w:sz w:val="22"/>
          <w:szCs w:val="22"/>
        </w:rPr>
      </w:pPr>
      <w:r w:rsidRPr="00194977">
        <w:rPr>
          <w:sz w:val="22"/>
          <w:szCs w:val="22"/>
        </w:rPr>
        <w:t>МУДРИК</w:t>
      </w:r>
    </w:p>
    <w:p w14:paraId="072B8344" w14:textId="77777777" w:rsidR="00F409E6" w:rsidRPr="00194977" w:rsidRDefault="00F409E6" w:rsidP="00F409E6">
      <w:pPr>
        <w:pStyle w:val="aff6"/>
        <w:rPr>
          <w:sz w:val="22"/>
          <w:szCs w:val="22"/>
        </w:rPr>
      </w:pPr>
      <w:r w:rsidRPr="00194977">
        <w:rPr>
          <w:sz w:val="22"/>
          <w:szCs w:val="22"/>
        </w:rPr>
        <w:t>Зажигалки есть, тротил есть, запас небольшой, но добьём гранатами. Но рук нет, у меня всего два человека.</w:t>
      </w:r>
    </w:p>
    <w:p w14:paraId="2B57824C" w14:textId="77777777" w:rsidR="00F409E6" w:rsidRPr="00194977" w:rsidRDefault="00F409E6" w:rsidP="00F409E6">
      <w:pPr>
        <w:pStyle w:val="aff3"/>
        <w:rPr>
          <w:sz w:val="22"/>
          <w:szCs w:val="22"/>
        </w:rPr>
      </w:pPr>
      <w:r w:rsidRPr="00194977">
        <w:rPr>
          <w:sz w:val="22"/>
          <w:szCs w:val="22"/>
        </w:rPr>
        <w:t>Тоня</w:t>
      </w:r>
    </w:p>
    <w:p w14:paraId="572E7919" w14:textId="77777777" w:rsidR="00F409E6" w:rsidRPr="00194977" w:rsidRDefault="00F409E6" w:rsidP="00F409E6">
      <w:pPr>
        <w:pStyle w:val="aff6"/>
        <w:rPr>
          <w:sz w:val="22"/>
          <w:szCs w:val="22"/>
        </w:rPr>
      </w:pPr>
      <w:r w:rsidRPr="00194977">
        <w:rPr>
          <w:sz w:val="22"/>
          <w:szCs w:val="22"/>
        </w:rPr>
        <w:t>Город сдался. Кто патефоны чинит, кто просто боится.</w:t>
      </w:r>
    </w:p>
    <w:p w14:paraId="2CE8859B" w14:textId="77777777" w:rsidR="00F409E6" w:rsidRPr="00194977" w:rsidRDefault="00F409E6" w:rsidP="00F409E6">
      <w:pPr>
        <w:pStyle w:val="aff3"/>
        <w:rPr>
          <w:sz w:val="22"/>
          <w:szCs w:val="22"/>
        </w:rPr>
      </w:pPr>
      <w:r w:rsidRPr="00194977">
        <w:rPr>
          <w:sz w:val="22"/>
          <w:szCs w:val="22"/>
        </w:rPr>
        <w:t>СУХОХЛЕБОВ</w:t>
      </w:r>
    </w:p>
    <w:p w14:paraId="6F5A56C2" w14:textId="77777777" w:rsidR="00F409E6" w:rsidRPr="00194977" w:rsidRDefault="00F409E6" w:rsidP="00F409E6">
      <w:pPr>
        <w:pStyle w:val="aff6"/>
        <w:rPr>
          <w:sz w:val="22"/>
          <w:szCs w:val="22"/>
        </w:rPr>
      </w:pPr>
      <w:r w:rsidRPr="00194977">
        <w:rPr>
          <w:sz w:val="22"/>
          <w:szCs w:val="22"/>
        </w:rPr>
        <w:t>На вокзале нельзя, поляжете. Наш шанс на подступах: во время бомбежки повредили железнодорожное полотно, если они его не починили, то все поезда останавливаются на сортировочной, а потом идут по одному. Там можно всё провернуть---</w:t>
      </w:r>
    </w:p>
    <w:p w14:paraId="77BF4D4E" w14:textId="77777777" w:rsidR="00F409E6" w:rsidRPr="00194977" w:rsidRDefault="00F409E6" w:rsidP="00F409E6">
      <w:pPr>
        <w:pStyle w:val="aff5"/>
        <w:rPr>
          <w:sz w:val="22"/>
          <w:szCs w:val="22"/>
        </w:rPr>
      </w:pPr>
      <w:r w:rsidRPr="00194977">
        <w:rPr>
          <w:sz w:val="22"/>
          <w:szCs w:val="22"/>
        </w:rPr>
        <w:t>(Тоне)</w:t>
      </w:r>
    </w:p>
    <w:p w14:paraId="01059ADB" w14:textId="77777777" w:rsidR="00F409E6" w:rsidRPr="00194977" w:rsidRDefault="00F409E6" w:rsidP="00F409E6">
      <w:pPr>
        <w:pStyle w:val="aff6"/>
        <w:rPr>
          <w:sz w:val="22"/>
          <w:szCs w:val="22"/>
        </w:rPr>
      </w:pPr>
      <w:r w:rsidRPr="00194977">
        <w:rPr>
          <w:sz w:val="22"/>
          <w:szCs w:val="22"/>
        </w:rPr>
        <w:t>Ты не идёшь. Ты единственный связной.</w:t>
      </w:r>
    </w:p>
    <w:p w14:paraId="4F127E3A" w14:textId="77777777" w:rsidR="00F409E6" w:rsidRPr="00194977" w:rsidRDefault="00F409E6" w:rsidP="00F409E6">
      <w:pPr>
        <w:pStyle w:val="aff3"/>
        <w:rPr>
          <w:sz w:val="22"/>
          <w:szCs w:val="22"/>
        </w:rPr>
      </w:pPr>
      <w:r w:rsidRPr="00194977">
        <w:rPr>
          <w:sz w:val="22"/>
          <w:szCs w:val="22"/>
        </w:rPr>
        <w:t>МУДРИК</w:t>
      </w:r>
    </w:p>
    <w:p w14:paraId="13815988" w14:textId="77777777" w:rsidR="00F409E6" w:rsidRPr="00194977" w:rsidRDefault="00F409E6" w:rsidP="00F409E6">
      <w:pPr>
        <w:pStyle w:val="aff6"/>
        <w:rPr>
          <w:sz w:val="22"/>
          <w:szCs w:val="22"/>
        </w:rPr>
      </w:pPr>
      <w:r w:rsidRPr="00194977">
        <w:rPr>
          <w:sz w:val="22"/>
          <w:szCs w:val="22"/>
        </w:rPr>
        <w:t>И как мы втроём?</w:t>
      </w:r>
    </w:p>
    <w:p w14:paraId="645468E8" w14:textId="77777777" w:rsidR="00F409E6" w:rsidRPr="00194977" w:rsidRDefault="00F409E6" w:rsidP="00F409E6">
      <w:pPr>
        <w:pStyle w:val="aff3"/>
        <w:rPr>
          <w:sz w:val="22"/>
          <w:szCs w:val="22"/>
        </w:rPr>
      </w:pPr>
      <w:r w:rsidRPr="00194977">
        <w:rPr>
          <w:sz w:val="22"/>
          <w:szCs w:val="22"/>
        </w:rPr>
        <w:t>ОПАНАСЕНКО</w:t>
      </w:r>
    </w:p>
    <w:p w14:paraId="15497675" w14:textId="77777777" w:rsidR="00F409E6" w:rsidRPr="00194977" w:rsidRDefault="00F409E6" w:rsidP="00F409E6">
      <w:pPr>
        <w:pStyle w:val="aff6"/>
        <w:rPr>
          <w:sz w:val="22"/>
          <w:szCs w:val="22"/>
        </w:rPr>
      </w:pPr>
      <w:r w:rsidRPr="00194977">
        <w:rPr>
          <w:sz w:val="22"/>
          <w:szCs w:val="22"/>
        </w:rPr>
        <w:t>Эй. Я пойду.</w:t>
      </w:r>
    </w:p>
    <w:p w14:paraId="3E5228BE" w14:textId="77777777" w:rsidR="00F409E6" w:rsidRPr="00194977" w:rsidRDefault="00F409E6" w:rsidP="00F409E6">
      <w:pPr>
        <w:pStyle w:val="aff3"/>
        <w:rPr>
          <w:sz w:val="22"/>
          <w:szCs w:val="22"/>
        </w:rPr>
      </w:pPr>
      <w:r w:rsidRPr="00194977">
        <w:rPr>
          <w:sz w:val="22"/>
          <w:szCs w:val="22"/>
        </w:rPr>
        <w:t>СУХОХЛЕБОВ</w:t>
      </w:r>
    </w:p>
    <w:p w14:paraId="70F1CA60" w14:textId="77777777" w:rsidR="00F409E6" w:rsidRPr="00194977" w:rsidRDefault="00F409E6" w:rsidP="00F409E6">
      <w:pPr>
        <w:pStyle w:val="aff6"/>
        <w:rPr>
          <w:sz w:val="22"/>
          <w:szCs w:val="22"/>
        </w:rPr>
      </w:pPr>
      <w:r w:rsidRPr="00194977">
        <w:rPr>
          <w:sz w:val="22"/>
          <w:szCs w:val="22"/>
        </w:rPr>
        <w:t>Опасно, немец тут был, всех срисовал.</w:t>
      </w:r>
    </w:p>
    <w:p w14:paraId="06EDBE6A" w14:textId="77777777" w:rsidR="00F409E6" w:rsidRPr="00194977" w:rsidRDefault="00F409E6" w:rsidP="00F409E6">
      <w:pPr>
        <w:pStyle w:val="aff3"/>
        <w:rPr>
          <w:sz w:val="22"/>
          <w:szCs w:val="22"/>
        </w:rPr>
      </w:pPr>
      <w:r w:rsidRPr="00194977">
        <w:rPr>
          <w:sz w:val="22"/>
          <w:szCs w:val="22"/>
        </w:rPr>
        <w:t>ОПАНАСЕНКО</w:t>
      </w:r>
    </w:p>
    <w:p w14:paraId="69AE8D98" w14:textId="77777777" w:rsidR="00F409E6" w:rsidRPr="00194977" w:rsidRDefault="00F409E6" w:rsidP="00F409E6">
      <w:pPr>
        <w:pStyle w:val="aff6"/>
        <w:rPr>
          <w:sz w:val="22"/>
          <w:szCs w:val="22"/>
        </w:rPr>
      </w:pPr>
      <w:r w:rsidRPr="00194977">
        <w:rPr>
          <w:sz w:val="22"/>
          <w:szCs w:val="22"/>
        </w:rPr>
        <w:t>Вернёмся.</w:t>
      </w:r>
    </w:p>
    <w:p w14:paraId="687AFD0C" w14:textId="77777777" w:rsidR="00F409E6" w:rsidRPr="00194977" w:rsidRDefault="00F409E6" w:rsidP="00F409E6">
      <w:pPr>
        <w:pStyle w:val="aff4"/>
        <w:rPr>
          <w:sz w:val="22"/>
          <w:szCs w:val="22"/>
        </w:rPr>
      </w:pPr>
      <w:r w:rsidRPr="00194977">
        <w:rPr>
          <w:sz w:val="22"/>
          <w:szCs w:val="22"/>
        </w:rPr>
        <w:t>Маруся смотрит на Толика – иди, мол, тоже помогай.</w:t>
      </w:r>
    </w:p>
    <w:p w14:paraId="514AA6BA" w14:textId="77777777" w:rsidR="00F409E6" w:rsidRPr="00194977" w:rsidRDefault="00F409E6" w:rsidP="00F409E6">
      <w:pPr>
        <w:pStyle w:val="aff3"/>
        <w:rPr>
          <w:sz w:val="22"/>
          <w:szCs w:val="22"/>
        </w:rPr>
      </w:pPr>
      <w:r w:rsidRPr="00194977">
        <w:rPr>
          <w:sz w:val="22"/>
          <w:szCs w:val="22"/>
        </w:rPr>
        <w:t>ТОЛИК</w:t>
      </w:r>
    </w:p>
    <w:p w14:paraId="37EB0097" w14:textId="77777777" w:rsidR="00F409E6" w:rsidRPr="00194977" w:rsidRDefault="00F409E6" w:rsidP="00F409E6">
      <w:pPr>
        <w:pStyle w:val="aff6"/>
        <w:rPr>
          <w:sz w:val="22"/>
          <w:szCs w:val="22"/>
        </w:rPr>
      </w:pPr>
      <w:r w:rsidRPr="00194977">
        <w:rPr>
          <w:sz w:val="22"/>
          <w:szCs w:val="22"/>
        </w:rPr>
        <w:t>Я тоже пойду.</w:t>
      </w:r>
    </w:p>
    <w:p w14:paraId="4D828496" w14:textId="77777777" w:rsidR="00F409E6" w:rsidRPr="00194977" w:rsidRDefault="00F409E6" w:rsidP="00F409E6">
      <w:pPr>
        <w:pStyle w:val="aff3"/>
        <w:rPr>
          <w:sz w:val="22"/>
          <w:szCs w:val="22"/>
        </w:rPr>
      </w:pPr>
      <w:r w:rsidRPr="00194977">
        <w:rPr>
          <w:sz w:val="22"/>
          <w:szCs w:val="22"/>
        </w:rPr>
        <w:t>СУХОХЛЕБОВ</w:t>
      </w:r>
    </w:p>
    <w:p w14:paraId="23253F44" w14:textId="77777777" w:rsidR="00F409E6" w:rsidRPr="00194977" w:rsidRDefault="00F409E6" w:rsidP="00F409E6">
      <w:pPr>
        <w:pStyle w:val="aff6"/>
        <w:rPr>
          <w:sz w:val="22"/>
          <w:szCs w:val="22"/>
        </w:rPr>
      </w:pPr>
      <w:r w:rsidRPr="00194977">
        <w:rPr>
          <w:sz w:val="22"/>
          <w:szCs w:val="22"/>
        </w:rPr>
        <w:t>Ты то куда?</w:t>
      </w:r>
    </w:p>
    <w:p w14:paraId="66F8E632" w14:textId="77777777" w:rsidR="00F409E6" w:rsidRPr="00194977" w:rsidRDefault="00F409E6" w:rsidP="00F409E6">
      <w:pPr>
        <w:pStyle w:val="aff3"/>
        <w:rPr>
          <w:sz w:val="22"/>
          <w:szCs w:val="22"/>
        </w:rPr>
      </w:pPr>
      <w:r w:rsidRPr="00194977">
        <w:rPr>
          <w:sz w:val="22"/>
          <w:szCs w:val="22"/>
        </w:rPr>
        <w:t>ТОЛИК</w:t>
      </w:r>
    </w:p>
    <w:p w14:paraId="75A40BD7" w14:textId="77777777" w:rsidR="00F409E6" w:rsidRPr="00194977" w:rsidRDefault="00F409E6" w:rsidP="00F409E6">
      <w:pPr>
        <w:pStyle w:val="aff6"/>
        <w:rPr>
          <w:sz w:val="22"/>
          <w:szCs w:val="22"/>
        </w:rPr>
      </w:pPr>
      <w:r w:rsidRPr="00194977">
        <w:rPr>
          <w:sz w:val="22"/>
          <w:szCs w:val="22"/>
        </w:rPr>
        <w:t>Не буду я тут лежать, я помогать хочу.</w:t>
      </w:r>
    </w:p>
    <w:p w14:paraId="316724BA" w14:textId="77777777" w:rsidR="00F409E6" w:rsidRPr="00194977" w:rsidRDefault="00F409E6" w:rsidP="00F409E6">
      <w:pPr>
        <w:pStyle w:val="aff3"/>
        <w:rPr>
          <w:sz w:val="22"/>
          <w:szCs w:val="22"/>
        </w:rPr>
      </w:pPr>
      <w:r w:rsidRPr="00194977">
        <w:rPr>
          <w:sz w:val="22"/>
          <w:szCs w:val="22"/>
        </w:rPr>
        <w:t>МУДРИК</w:t>
      </w:r>
    </w:p>
    <w:p w14:paraId="5CF8C384" w14:textId="77777777" w:rsidR="00F409E6" w:rsidRPr="00194977" w:rsidRDefault="00F409E6" w:rsidP="00F409E6">
      <w:pPr>
        <w:pStyle w:val="aff6"/>
        <w:rPr>
          <w:sz w:val="22"/>
          <w:szCs w:val="22"/>
        </w:rPr>
      </w:pPr>
      <w:r w:rsidRPr="00194977">
        <w:rPr>
          <w:sz w:val="22"/>
          <w:szCs w:val="22"/>
        </w:rPr>
        <w:t>Собирайтесь.</w:t>
      </w:r>
    </w:p>
    <w:p w14:paraId="4E7197E3" w14:textId="77777777" w:rsidR="00F409E6" w:rsidRPr="00194977" w:rsidRDefault="00F409E6" w:rsidP="00F409E6">
      <w:pPr>
        <w:pStyle w:val="aff3"/>
        <w:rPr>
          <w:sz w:val="22"/>
          <w:szCs w:val="22"/>
        </w:rPr>
      </w:pPr>
      <w:r w:rsidRPr="00194977">
        <w:rPr>
          <w:sz w:val="22"/>
          <w:szCs w:val="22"/>
        </w:rPr>
        <w:t>СУХОХЛЕБОВ</w:t>
      </w:r>
    </w:p>
    <w:p w14:paraId="76DCBFBF" w14:textId="77777777" w:rsidR="00F409E6" w:rsidRPr="00194977" w:rsidRDefault="00F409E6" w:rsidP="00F409E6">
      <w:pPr>
        <w:pStyle w:val="aff6"/>
        <w:rPr>
          <w:sz w:val="22"/>
          <w:szCs w:val="22"/>
        </w:rPr>
      </w:pPr>
      <w:r w:rsidRPr="00194977">
        <w:rPr>
          <w:sz w:val="22"/>
          <w:szCs w:val="22"/>
        </w:rPr>
        <w:t>А докторша узнает?</w:t>
      </w:r>
    </w:p>
    <w:p w14:paraId="0DB4EBE4" w14:textId="77777777" w:rsidR="00F409E6" w:rsidRPr="00194977" w:rsidRDefault="00F409E6" w:rsidP="00F409E6">
      <w:pPr>
        <w:pStyle w:val="aff3"/>
        <w:rPr>
          <w:sz w:val="22"/>
          <w:szCs w:val="22"/>
        </w:rPr>
      </w:pPr>
      <w:r w:rsidRPr="00194977">
        <w:rPr>
          <w:sz w:val="22"/>
          <w:szCs w:val="22"/>
        </w:rPr>
        <w:lastRenderedPageBreak/>
        <w:t>МУДРИК</w:t>
      </w:r>
    </w:p>
    <w:p w14:paraId="70CA33B6" w14:textId="77777777" w:rsidR="00F409E6" w:rsidRPr="00194977" w:rsidRDefault="00F409E6" w:rsidP="00F409E6">
      <w:pPr>
        <w:pStyle w:val="aff6"/>
        <w:rPr>
          <w:sz w:val="22"/>
          <w:szCs w:val="22"/>
        </w:rPr>
      </w:pPr>
      <w:r w:rsidRPr="00194977">
        <w:rPr>
          <w:sz w:val="22"/>
          <w:szCs w:val="22"/>
        </w:rPr>
        <w:t>А приказ не выполним? Такой шанс!</w:t>
      </w:r>
    </w:p>
    <w:p w14:paraId="182EBB90" w14:textId="77777777" w:rsidR="00F409E6" w:rsidRPr="00194977" w:rsidRDefault="00F409E6" w:rsidP="00F409E6">
      <w:pPr>
        <w:pStyle w:val="aff4"/>
        <w:rPr>
          <w:sz w:val="22"/>
          <w:szCs w:val="22"/>
        </w:rPr>
      </w:pPr>
      <w:proofErr w:type="spellStart"/>
      <w:r w:rsidRPr="00194977">
        <w:rPr>
          <w:sz w:val="22"/>
          <w:szCs w:val="22"/>
        </w:rPr>
        <w:t>Сухохлебов</w:t>
      </w:r>
      <w:proofErr w:type="spellEnd"/>
      <w:r w:rsidRPr="00194977">
        <w:rPr>
          <w:sz w:val="22"/>
          <w:szCs w:val="22"/>
        </w:rPr>
        <w:t xml:space="preserve"> молчит. Маруся помогает Толику собраться.</w:t>
      </w:r>
    </w:p>
    <w:p w14:paraId="53DE5343" w14:textId="77777777" w:rsidR="00F409E6" w:rsidRPr="00194977" w:rsidRDefault="00F409E6" w:rsidP="00F409E6">
      <w:pPr>
        <w:pStyle w:val="aff3"/>
        <w:rPr>
          <w:sz w:val="22"/>
          <w:szCs w:val="22"/>
        </w:rPr>
      </w:pPr>
      <w:r w:rsidRPr="00194977">
        <w:rPr>
          <w:sz w:val="22"/>
          <w:szCs w:val="22"/>
        </w:rPr>
        <w:t>СУХОХЛЕБОВ</w:t>
      </w:r>
    </w:p>
    <w:p w14:paraId="132D03EA" w14:textId="77777777" w:rsidR="00F409E6" w:rsidRPr="00194977" w:rsidRDefault="00F409E6" w:rsidP="00F409E6">
      <w:pPr>
        <w:pStyle w:val="aff5"/>
        <w:rPr>
          <w:sz w:val="22"/>
          <w:szCs w:val="22"/>
        </w:rPr>
      </w:pPr>
      <w:r w:rsidRPr="00194977">
        <w:rPr>
          <w:sz w:val="22"/>
          <w:szCs w:val="22"/>
        </w:rPr>
        <w:t>(Мудрику)</w:t>
      </w:r>
    </w:p>
    <w:p w14:paraId="40FBE1ED" w14:textId="77777777" w:rsidR="00F409E6" w:rsidRPr="00194977" w:rsidRDefault="00F409E6" w:rsidP="00F409E6">
      <w:pPr>
        <w:pStyle w:val="aff6"/>
        <w:rPr>
          <w:sz w:val="22"/>
          <w:szCs w:val="22"/>
        </w:rPr>
      </w:pPr>
      <w:r w:rsidRPr="00194977">
        <w:rPr>
          <w:sz w:val="22"/>
          <w:szCs w:val="22"/>
        </w:rPr>
        <w:t>Этих двоих надо вернуть сюда.</w:t>
      </w:r>
    </w:p>
    <w:p w14:paraId="1A172A99" w14:textId="77777777" w:rsidR="00F409E6" w:rsidRPr="00194977" w:rsidRDefault="00F409E6" w:rsidP="00F409E6">
      <w:pPr>
        <w:pStyle w:val="aff3"/>
        <w:rPr>
          <w:sz w:val="22"/>
          <w:szCs w:val="22"/>
        </w:rPr>
      </w:pPr>
      <w:r w:rsidRPr="00194977">
        <w:rPr>
          <w:sz w:val="22"/>
          <w:szCs w:val="22"/>
        </w:rPr>
        <w:t>МУДРИК</w:t>
      </w:r>
    </w:p>
    <w:p w14:paraId="05C9FFD6" w14:textId="77777777" w:rsidR="00F409E6" w:rsidRPr="00194977" w:rsidRDefault="00F409E6" w:rsidP="00F409E6">
      <w:pPr>
        <w:pStyle w:val="aff6"/>
        <w:rPr>
          <w:sz w:val="22"/>
          <w:szCs w:val="22"/>
        </w:rPr>
      </w:pPr>
      <w:r w:rsidRPr="00194977">
        <w:rPr>
          <w:sz w:val="22"/>
          <w:szCs w:val="22"/>
        </w:rPr>
        <w:t>Вернём. Я на этой сортировке был, пути отхода знаю.</w:t>
      </w:r>
    </w:p>
    <w:p w14:paraId="31685676" w14:textId="73D1E83F"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6</w:t>
      </w:r>
      <w:r w:rsidR="00F409E6" w:rsidRPr="00194977">
        <w:rPr>
          <w:sz w:val="22"/>
          <w:szCs w:val="22"/>
        </w:rPr>
        <w:t>. ИНТ. ШКОЛА. ОПЕРАЦИОННАЯ. НОЧЬ.</w:t>
      </w:r>
    </w:p>
    <w:p w14:paraId="0AC9BCAB" w14:textId="77777777" w:rsidR="00F409E6" w:rsidRPr="00194977" w:rsidRDefault="00F409E6" w:rsidP="00F409E6">
      <w:pPr>
        <w:pStyle w:val="aff6"/>
        <w:rPr>
          <w:sz w:val="22"/>
          <w:szCs w:val="22"/>
        </w:rPr>
      </w:pPr>
    </w:p>
    <w:p w14:paraId="7857B0C1" w14:textId="77777777" w:rsidR="00F409E6" w:rsidRPr="00194977" w:rsidRDefault="00F409E6" w:rsidP="00F409E6">
      <w:pPr>
        <w:pStyle w:val="aff4"/>
        <w:rPr>
          <w:sz w:val="22"/>
          <w:szCs w:val="22"/>
        </w:rPr>
      </w:pPr>
      <w:r w:rsidRPr="00194977">
        <w:rPr>
          <w:sz w:val="22"/>
          <w:szCs w:val="22"/>
        </w:rPr>
        <w:t>Вера внимательно осматривает, как она сшила кишечник. Нигде ли не кровит. Тётя Феня проверяет эфир, чуть добавляет в маску.</w:t>
      </w:r>
    </w:p>
    <w:p w14:paraId="5724C4A3" w14:textId="77777777" w:rsidR="00F409E6" w:rsidRPr="00194977" w:rsidRDefault="00F409E6" w:rsidP="00F409E6">
      <w:pPr>
        <w:pStyle w:val="aff3"/>
        <w:rPr>
          <w:sz w:val="22"/>
          <w:szCs w:val="22"/>
        </w:rPr>
      </w:pPr>
      <w:r w:rsidRPr="00194977">
        <w:rPr>
          <w:sz w:val="22"/>
          <w:szCs w:val="22"/>
        </w:rPr>
        <w:t>ТЁТЯ ФЕНЯ</w:t>
      </w:r>
    </w:p>
    <w:p w14:paraId="38988A0A" w14:textId="77777777" w:rsidR="00F409E6" w:rsidRPr="00194977" w:rsidRDefault="00F409E6" w:rsidP="00F409E6">
      <w:pPr>
        <w:pStyle w:val="aff6"/>
        <w:rPr>
          <w:sz w:val="22"/>
          <w:szCs w:val="22"/>
        </w:rPr>
      </w:pPr>
      <w:r w:rsidRPr="00194977">
        <w:rPr>
          <w:sz w:val="22"/>
          <w:szCs w:val="22"/>
        </w:rPr>
        <w:t>Эфира совсем нет у нас, Верочка. Может можешь ты у немца попросить?</w:t>
      </w:r>
    </w:p>
    <w:p w14:paraId="4EF47FE4" w14:textId="77777777" w:rsidR="00F409E6" w:rsidRPr="00194977" w:rsidRDefault="00F409E6" w:rsidP="00F409E6">
      <w:pPr>
        <w:pStyle w:val="aff3"/>
        <w:rPr>
          <w:sz w:val="22"/>
          <w:szCs w:val="22"/>
        </w:rPr>
      </w:pPr>
      <w:r w:rsidRPr="00194977">
        <w:rPr>
          <w:sz w:val="22"/>
          <w:szCs w:val="22"/>
        </w:rPr>
        <w:t>ВЕРА</w:t>
      </w:r>
    </w:p>
    <w:p w14:paraId="14DB3B00" w14:textId="77777777" w:rsidR="00F409E6" w:rsidRPr="00194977" w:rsidRDefault="00F409E6" w:rsidP="00F409E6">
      <w:pPr>
        <w:pStyle w:val="aff6"/>
        <w:rPr>
          <w:sz w:val="22"/>
          <w:szCs w:val="22"/>
        </w:rPr>
      </w:pPr>
      <w:r w:rsidRPr="00194977">
        <w:rPr>
          <w:sz w:val="22"/>
          <w:szCs w:val="22"/>
        </w:rPr>
        <w:t>Тёть Фень---</w:t>
      </w:r>
    </w:p>
    <w:p w14:paraId="39733B6D" w14:textId="77777777" w:rsidR="00F409E6" w:rsidRPr="00194977" w:rsidRDefault="00F409E6" w:rsidP="00F409E6">
      <w:pPr>
        <w:pStyle w:val="aff3"/>
        <w:rPr>
          <w:sz w:val="22"/>
          <w:szCs w:val="22"/>
        </w:rPr>
      </w:pPr>
      <w:r w:rsidRPr="00194977">
        <w:rPr>
          <w:sz w:val="22"/>
          <w:szCs w:val="22"/>
        </w:rPr>
        <w:t>ТЁТЯ ФЕНЯ</w:t>
      </w:r>
    </w:p>
    <w:p w14:paraId="14BBA8EE" w14:textId="2E2FD3DA" w:rsidR="00F409E6" w:rsidRDefault="00F409E6" w:rsidP="00F409E6">
      <w:pPr>
        <w:pStyle w:val="aff6"/>
        <w:rPr>
          <w:sz w:val="22"/>
          <w:szCs w:val="22"/>
        </w:rPr>
      </w:pPr>
      <w:r w:rsidRPr="00194977">
        <w:rPr>
          <w:sz w:val="22"/>
          <w:szCs w:val="22"/>
        </w:rPr>
        <w:t>Молчу-молчу.</w:t>
      </w:r>
    </w:p>
    <w:p w14:paraId="1D165F8F" w14:textId="4417F5AF"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7</w:t>
      </w:r>
      <w:r w:rsidR="00F409E6" w:rsidRPr="00194977">
        <w:rPr>
          <w:sz w:val="22"/>
          <w:szCs w:val="22"/>
        </w:rPr>
        <w:t>. ИНТ. ШКОЛА. ЧЁРНЫЙ ВХОД. НОЧЬ.</w:t>
      </w:r>
    </w:p>
    <w:p w14:paraId="7E5CB1D5" w14:textId="77777777" w:rsidR="00F409E6" w:rsidRDefault="00F409E6" w:rsidP="00F409E6">
      <w:pPr>
        <w:pStyle w:val="aff4"/>
        <w:rPr>
          <w:sz w:val="22"/>
          <w:szCs w:val="22"/>
        </w:rPr>
      </w:pPr>
      <w:r w:rsidRPr="00194977">
        <w:rPr>
          <w:sz w:val="22"/>
          <w:szCs w:val="22"/>
        </w:rPr>
        <w:t>Мудрик, Опанасенко, Толик выбираются из больницы</w:t>
      </w:r>
      <w:r>
        <w:rPr>
          <w:sz w:val="22"/>
          <w:szCs w:val="22"/>
        </w:rPr>
        <w:t>.</w:t>
      </w:r>
      <w:r w:rsidRPr="00194977">
        <w:rPr>
          <w:sz w:val="22"/>
          <w:szCs w:val="22"/>
        </w:rPr>
        <w:t xml:space="preserve"> </w:t>
      </w:r>
    </w:p>
    <w:p w14:paraId="451F441F" w14:textId="77777777" w:rsidR="00F409E6" w:rsidRPr="00194977" w:rsidRDefault="00F409E6" w:rsidP="00F409E6">
      <w:pPr>
        <w:pStyle w:val="aff3"/>
        <w:rPr>
          <w:sz w:val="22"/>
          <w:szCs w:val="22"/>
        </w:rPr>
      </w:pPr>
      <w:r>
        <w:rPr>
          <w:sz w:val="22"/>
          <w:szCs w:val="22"/>
        </w:rPr>
        <w:t>МУДРИК</w:t>
      </w:r>
    </w:p>
    <w:p w14:paraId="5B8529F5" w14:textId="77777777" w:rsidR="00F409E6" w:rsidRDefault="00F409E6" w:rsidP="00F409E6">
      <w:pPr>
        <w:pStyle w:val="aff6"/>
        <w:rPr>
          <w:sz w:val="22"/>
          <w:szCs w:val="22"/>
        </w:rPr>
      </w:pPr>
      <w:r>
        <w:rPr>
          <w:sz w:val="22"/>
          <w:szCs w:val="22"/>
        </w:rPr>
        <w:t>Дверь не закрывай. Понял?</w:t>
      </w:r>
    </w:p>
    <w:p w14:paraId="1EA78DE6" w14:textId="77777777" w:rsidR="00F409E6" w:rsidRPr="00194977" w:rsidRDefault="00F409E6" w:rsidP="00F409E6">
      <w:pPr>
        <w:pStyle w:val="aff4"/>
        <w:rPr>
          <w:sz w:val="22"/>
          <w:szCs w:val="22"/>
        </w:rPr>
      </w:pPr>
      <w:r w:rsidRPr="00194977">
        <w:rPr>
          <w:sz w:val="22"/>
          <w:szCs w:val="22"/>
        </w:rPr>
        <w:t>Домка</w:t>
      </w:r>
      <w:r>
        <w:rPr>
          <w:sz w:val="22"/>
          <w:szCs w:val="22"/>
        </w:rPr>
        <w:t xml:space="preserve"> кивает,</w:t>
      </w:r>
      <w:r w:rsidRPr="00194977">
        <w:rPr>
          <w:sz w:val="22"/>
          <w:szCs w:val="22"/>
        </w:rPr>
        <w:t xml:space="preserve"> намеренно не закрывает, вытащив щеколду, которая не даёт двери захлопнуться.</w:t>
      </w:r>
    </w:p>
    <w:p w14:paraId="7BDF0AFD" w14:textId="36B57FFA" w:rsidR="00F409E6" w:rsidRDefault="00F409E6" w:rsidP="00F409E6">
      <w:pPr>
        <w:pStyle w:val="aff6"/>
        <w:ind w:left="0"/>
        <w:rPr>
          <w:sz w:val="22"/>
          <w:szCs w:val="22"/>
        </w:rPr>
      </w:pPr>
    </w:p>
    <w:p w14:paraId="24E7D63B" w14:textId="5A3A5EEB"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8</w:t>
      </w:r>
      <w:r w:rsidR="00F409E6" w:rsidRPr="00194977">
        <w:rPr>
          <w:sz w:val="22"/>
          <w:szCs w:val="22"/>
        </w:rPr>
        <w:t>. ИНТ. ШКОЛА. ОПЕРАЦИОННАЯ. НОЧЬ.</w:t>
      </w:r>
    </w:p>
    <w:p w14:paraId="6BFB5B3B" w14:textId="67784816" w:rsidR="00F409E6" w:rsidRPr="00194977" w:rsidRDefault="00F409E6" w:rsidP="00F409E6">
      <w:pPr>
        <w:pStyle w:val="aff6"/>
        <w:ind w:left="0"/>
        <w:rPr>
          <w:sz w:val="22"/>
          <w:szCs w:val="22"/>
        </w:rPr>
      </w:pPr>
      <w:r>
        <w:rPr>
          <w:sz w:val="22"/>
          <w:szCs w:val="22"/>
        </w:rPr>
        <w:t>Вера осматривает свою работу.</w:t>
      </w:r>
    </w:p>
    <w:p w14:paraId="7E4C6E40" w14:textId="77777777" w:rsidR="00F409E6" w:rsidRPr="00194977" w:rsidRDefault="00F409E6" w:rsidP="00F409E6">
      <w:pPr>
        <w:pStyle w:val="aff3"/>
        <w:rPr>
          <w:sz w:val="22"/>
          <w:szCs w:val="22"/>
        </w:rPr>
      </w:pPr>
      <w:r w:rsidRPr="00194977">
        <w:rPr>
          <w:sz w:val="22"/>
          <w:szCs w:val="22"/>
        </w:rPr>
        <w:t>ВЕРА</w:t>
      </w:r>
    </w:p>
    <w:p w14:paraId="552E8B81" w14:textId="77777777" w:rsidR="00F409E6" w:rsidRPr="00194977" w:rsidRDefault="00F409E6" w:rsidP="00F409E6">
      <w:pPr>
        <w:pStyle w:val="aff6"/>
        <w:rPr>
          <w:sz w:val="22"/>
          <w:szCs w:val="22"/>
        </w:rPr>
      </w:pPr>
      <w:r w:rsidRPr="00194977">
        <w:rPr>
          <w:sz w:val="22"/>
          <w:szCs w:val="22"/>
        </w:rPr>
        <w:t>Вроде я зашила всё, вроде ничего не кровит.</w:t>
      </w:r>
    </w:p>
    <w:p w14:paraId="75AAB03F" w14:textId="77777777" w:rsidR="00F409E6" w:rsidRPr="00194977" w:rsidRDefault="00F409E6" w:rsidP="00F409E6">
      <w:pPr>
        <w:pStyle w:val="aff3"/>
        <w:rPr>
          <w:sz w:val="22"/>
          <w:szCs w:val="22"/>
        </w:rPr>
      </w:pPr>
      <w:r w:rsidRPr="00194977">
        <w:rPr>
          <w:sz w:val="22"/>
          <w:szCs w:val="22"/>
        </w:rPr>
        <w:t>ТЁТЯ ФЕНЯ</w:t>
      </w:r>
    </w:p>
    <w:p w14:paraId="30385FAB" w14:textId="77777777" w:rsidR="00F409E6" w:rsidRPr="00194977" w:rsidRDefault="00F409E6" w:rsidP="00F409E6">
      <w:pPr>
        <w:pStyle w:val="aff6"/>
        <w:rPr>
          <w:sz w:val="22"/>
          <w:szCs w:val="22"/>
        </w:rPr>
      </w:pPr>
      <w:r w:rsidRPr="00194977">
        <w:rPr>
          <w:sz w:val="22"/>
          <w:szCs w:val="22"/>
        </w:rPr>
        <w:t>Ну давай заштопывать.</w:t>
      </w:r>
    </w:p>
    <w:p w14:paraId="7DBAE37B" w14:textId="77777777" w:rsidR="00F409E6" w:rsidRPr="00194977" w:rsidRDefault="00F409E6" w:rsidP="00F409E6">
      <w:pPr>
        <w:pStyle w:val="aff3"/>
        <w:rPr>
          <w:sz w:val="22"/>
          <w:szCs w:val="22"/>
        </w:rPr>
      </w:pPr>
      <w:r w:rsidRPr="00194977">
        <w:rPr>
          <w:sz w:val="22"/>
          <w:szCs w:val="22"/>
        </w:rPr>
        <w:t>ВЕРА</w:t>
      </w:r>
    </w:p>
    <w:p w14:paraId="05B5E704" w14:textId="77777777" w:rsidR="00F409E6" w:rsidRPr="00194977" w:rsidRDefault="00F409E6" w:rsidP="00F409E6">
      <w:pPr>
        <w:pStyle w:val="aff6"/>
        <w:rPr>
          <w:sz w:val="22"/>
          <w:szCs w:val="22"/>
        </w:rPr>
      </w:pPr>
      <w:r w:rsidRPr="00194977">
        <w:rPr>
          <w:sz w:val="22"/>
          <w:szCs w:val="22"/>
        </w:rPr>
        <w:t>А вдруг что не так?</w:t>
      </w:r>
    </w:p>
    <w:p w14:paraId="2E6C2559" w14:textId="77777777" w:rsidR="00F409E6" w:rsidRPr="00194977" w:rsidRDefault="00F409E6" w:rsidP="00F409E6">
      <w:pPr>
        <w:pStyle w:val="aff3"/>
        <w:rPr>
          <w:sz w:val="22"/>
          <w:szCs w:val="22"/>
        </w:rPr>
      </w:pPr>
      <w:r w:rsidRPr="00194977">
        <w:rPr>
          <w:sz w:val="22"/>
          <w:szCs w:val="22"/>
        </w:rPr>
        <w:t>ТЁТЯ ФЕНЯ</w:t>
      </w:r>
    </w:p>
    <w:p w14:paraId="05E19736" w14:textId="77777777" w:rsidR="00F409E6" w:rsidRPr="00194977" w:rsidRDefault="00F409E6" w:rsidP="00F409E6">
      <w:pPr>
        <w:pStyle w:val="aff6"/>
        <w:rPr>
          <w:sz w:val="22"/>
          <w:szCs w:val="22"/>
        </w:rPr>
      </w:pPr>
      <w:r w:rsidRPr="00194977">
        <w:rPr>
          <w:sz w:val="22"/>
          <w:szCs w:val="22"/>
        </w:rPr>
        <w:t>На всё воля Божья.</w:t>
      </w:r>
    </w:p>
    <w:p w14:paraId="3A7297DB" w14:textId="77777777" w:rsidR="00F409E6" w:rsidRPr="00194977" w:rsidRDefault="00F409E6" w:rsidP="00F409E6">
      <w:pPr>
        <w:pStyle w:val="aff3"/>
        <w:rPr>
          <w:sz w:val="22"/>
          <w:szCs w:val="22"/>
        </w:rPr>
      </w:pPr>
      <w:r w:rsidRPr="00194977">
        <w:rPr>
          <w:sz w:val="22"/>
          <w:szCs w:val="22"/>
        </w:rPr>
        <w:t>ВЕРА</w:t>
      </w:r>
    </w:p>
    <w:p w14:paraId="593890F6" w14:textId="77777777" w:rsidR="00F409E6" w:rsidRPr="00194977" w:rsidRDefault="00F409E6" w:rsidP="00F409E6">
      <w:pPr>
        <w:pStyle w:val="aff6"/>
        <w:rPr>
          <w:sz w:val="22"/>
          <w:szCs w:val="22"/>
        </w:rPr>
      </w:pPr>
      <w:r w:rsidRPr="00194977">
        <w:rPr>
          <w:sz w:val="22"/>
          <w:szCs w:val="22"/>
        </w:rPr>
        <w:t>Вы меня успокоили прям---</w:t>
      </w:r>
    </w:p>
    <w:p w14:paraId="6A1E167D" w14:textId="71FB72CF" w:rsidR="00F409E6" w:rsidRDefault="00F409E6" w:rsidP="00F409E6">
      <w:pPr>
        <w:pStyle w:val="aff4"/>
        <w:rPr>
          <w:sz w:val="22"/>
          <w:szCs w:val="22"/>
        </w:rPr>
      </w:pPr>
      <w:r w:rsidRPr="00194977">
        <w:rPr>
          <w:sz w:val="22"/>
          <w:szCs w:val="22"/>
        </w:rPr>
        <w:lastRenderedPageBreak/>
        <w:t>Вера принимается зашивать слой за слоем.</w:t>
      </w:r>
    </w:p>
    <w:p w14:paraId="30FEA4B8" w14:textId="34FE690F"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9</w:t>
      </w:r>
      <w:r w:rsidR="00F409E6" w:rsidRPr="00194977">
        <w:rPr>
          <w:sz w:val="22"/>
          <w:szCs w:val="22"/>
        </w:rPr>
        <w:t>. НАТ. СОРТИРОВОЧНАЯ СТАНЦИЯ. НОЧЬ.</w:t>
      </w:r>
    </w:p>
    <w:p w14:paraId="3401FD9D" w14:textId="681294C2" w:rsidR="00F409E6" w:rsidRDefault="00F409E6" w:rsidP="00F409E6">
      <w:pPr>
        <w:pStyle w:val="aff4"/>
        <w:rPr>
          <w:sz w:val="22"/>
          <w:szCs w:val="22"/>
        </w:rPr>
      </w:pPr>
      <w:r w:rsidRPr="00194977">
        <w:rPr>
          <w:sz w:val="22"/>
          <w:szCs w:val="22"/>
        </w:rPr>
        <w:t>Многочисленные железнодорожные пути, часть освещена яркими фонарями, часть в тени. Вдоль путей ходят патрули. Мудрик, Опанасенко, Толик и еще пара мужиков в кустах рядом, у каждого рюкзак за спиной.</w:t>
      </w:r>
    </w:p>
    <w:p w14:paraId="38DC86C6" w14:textId="544ED199" w:rsidR="00F409E6" w:rsidRPr="00194977" w:rsidRDefault="00F409E6" w:rsidP="00F409E6">
      <w:pPr>
        <w:pStyle w:val="aff3"/>
        <w:rPr>
          <w:sz w:val="22"/>
          <w:szCs w:val="22"/>
        </w:rPr>
      </w:pPr>
      <w:r>
        <w:rPr>
          <w:sz w:val="22"/>
          <w:szCs w:val="22"/>
        </w:rPr>
        <w:t>ОПОНАСЕНКОВ</w:t>
      </w:r>
    </w:p>
    <w:p w14:paraId="16FAEEBD" w14:textId="440BE330" w:rsidR="00F409E6" w:rsidRDefault="00F409E6" w:rsidP="002E0238">
      <w:pPr>
        <w:pStyle w:val="aff6"/>
        <w:rPr>
          <w:sz w:val="22"/>
          <w:szCs w:val="22"/>
        </w:rPr>
      </w:pPr>
      <w:r>
        <w:rPr>
          <w:sz w:val="22"/>
          <w:szCs w:val="22"/>
        </w:rPr>
        <w:t>Это сколько фрицев здесь?..</w:t>
      </w:r>
    </w:p>
    <w:p w14:paraId="5286F29B" w14:textId="2AA2D681" w:rsidR="00F409E6" w:rsidRPr="00194977" w:rsidRDefault="002E0238" w:rsidP="00F409E6">
      <w:pPr>
        <w:pStyle w:val="aff3"/>
        <w:rPr>
          <w:sz w:val="22"/>
          <w:szCs w:val="22"/>
        </w:rPr>
      </w:pPr>
      <w:r>
        <w:rPr>
          <w:sz w:val="22"/>
          <w:szCs w:val="22"/>
        </w:rPr>
        <w:t>МУДРИК</w:t>
      </w:r>
    </w:p>
    <w:p w14:paraId="6F7E120A" w14:textId="1717777D" w:rsidR="00F409E6" w:rsidRDefault="00F409E6" w:rsidP="002E0238">
      <w:pPr>
        <w:pStyle w:val="aff6"/>
        <w:rPr>
          <w:sz w:val="22"/>
          <w:szCs w:val="22"/>
        </w:rPr>
      </w:pPr>
      <w:r>
        <w:rPr>
          <w:sz w:val="22"/>
          <w:szCs w:val="22"/>
        </w:rPr>
        <w:t>Пятнадцать должно быть.</w:t>
      </w:r>
    </w:p>
    <w:p w14:paraId="07CFF43A" w14:textId="4970C879" w:rsidR="00F409E6" w:rsidRPr="00194977" w:rsidRDefault="00F409E6" w:rsidP="00F409E6">
      <w:pPr>
        <w:pStyle w:val="aff3"/>
        <w:rPr>
          <w:sz w:val="22"/>
          <w:szCs w:val="22"/>
        </w:rPr>
      </w:pPr>
      <w:r>
        <w:rPr>
          <w:sz w:val="22"/>
          <w:szCs w:val="22"/>
        </w:rPr>
        <w:t>ОП</w:t>
      </w:r>
      <w:r w:rsidR="002E0238">
        <w:rPr>
          <w:sz w:val="22"/>
          <w:szCs w:val="22"/>
        </w:rPr>
        <w:t>А</w:t>
      </w:r>
      <w:r>
        <w:rPr>
          <w:sz w:val="22"/>
          <w:szCs w:val="22"/>
        </w:rPr>
        <w:t>НА</w:t>
      </w:r>
      <w:r w:rsidR="002E0238">
        <w:rPr>
          <w:sz w:val="22"/>
          <w:szCs w:val="22"/>
        </w:rPr>
        <w:t>СЕНКОВ</w:t>
      </w:r>
    </w:p>
    <w:p w14:paraId="05BEE7D1" w14:textId="7A4FC216" w:rsidR="00F409E6" w:rsidRDefault="00F409E6" w:rsidP="002E0238">
      <w:pPr>
        <w:pStyle w:val="aff6"/>
        <w:rPr>
          <w:sz w:val="22"/>
          <w:szCs w:val="22"/>
        </w:rPr>
      </w:pPr>
      <w:r>
        <w:rPr>
          <w:sz w:val="22"/>
          <w:szCs w:val="22"/>
        </w:rPr>
        <w:t>Так тут не пятнадцать, больше -</w:t>
      </w:r>
    </w:p>
    <w:p w14:paraId="653BEB9B" w14:textId="0F170E30" w:rsidR="00F409E6" w:rsidRPr="00194977" w:rsidRDefault="00F409E6" w:rsidP="00F409E6">
      <w:pPr>
        <w:pStyle w:val="aff3"/>
        <w:rPr>
          <w:sz w:val="22"/>
          <w:szCs w:val="22"/>
        </w:rPr>
      </w:pPr>
      <w:r>
        <w:rPr>
          <w:sz w:val="22"/>
          <w:szCs w:val="22"/>
        </w:rPr>
        <w:t>ТОЛИК</w:t>
      </w:r>
    </w:p>
    <w:p w14:paraId="79A7E3D6" w14:textId="60D5B15D" w:rsidR="00F409E6" w:rsidRPr="00194977" w:rsidRDefault="00F409E6" w:rsidP="002E0238">
      <w:pPr>
        <w:pStyle w:val="aff6"/>
        <w:rPr>
          <w:sz w:val="22"/>
          <w:szCs w:val="22"/>
        </w:rPr>
      </w:pPr>
      <w:r>
        <w:rPr>
          <w:sz w:val="22"/>
          <w:szCs w:val="22"/>
        </w:rPr>
        <w:t>Есть, сколько есть.</w:t>
      </w:r>
    </w:p>
    <w:p w14:paraId="567065CF" w14:textId="1C9EA169" w:rsidR="00F409E6" w:rsidRPr="00194977" w:rsidRDefault="00F409E6" w:rsidP="00F409E6">
      <w:pPr>
        <w:pStyle w:val="aff4"/>
        <w:rPr>
          <w:sz w:val="22"/>
          <w:szCs w:val="22"/>
        </w:rPr>
      </w:pPr>
      <w:r w:rsidRPr="00194977">
        <w:rPr>
          <w:sz w:val="22"/>
          <w:szCs w:val="22"/>
        </w:rPr>
        <w:t xml:space="preserve">Патрульный уходит, они пробегают, перебегают пути и падают, вытянувшись на земле.   </w:t>
      </w:r>
    </w:p>
    <w:p w14:paraId="6BE3B0FF" w14:textId="13F984FC"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10</w:t>
      </w:r>
      <w:r w:rsidR="00F409E6" w:rsidRPr="00194977">
        <w:rPr>
          <w:sz w:val="22"/>
          <w:szCs w:val="22"/>
        </w:rPr>
        <w:t>. ИНТ. ШКОЛА. ЛЕСТНИЦА. НОЧЬ.</w:t>
      </w:r>
    </w:p>
    <w:p w14:paraId="190A233F" w14:textId="77777777" w:rsidR="00F409E6" w:rsidRPr="00194977" w:rsidRDefault="00F409E6" w:rsidP="00F409E6">
      <w:pPr>
        <w:pStyle w:val="aff4"/>
        <w:rPr>
          <w:sz w:val="22"/>
          <w:szCs w:val="22"/>
        </w:rPr>
      </w:pPr>
      <w:r w:rsidRPr="00194977">
        <w:rPr>
          <w:sz w:val="22"/>
          <w:szCs w:val="22"/>
        </w:rPr>
        <w:t>Домка быстро поднимается по лестнице в сторону ординаторской. Он возбуждён, немного даже подпрыгивает. Из операционной выходит Вера, видит сына, который давно должен спать.</w:t>
      </w:r>
    </w:p>
    <w:p w14:paraId="34F6DE10" w14:textId="77777777" w:rsidR="00F409E6" w:rsidRPr="00194977" w:rsidRDefault="00F409E6" w:rsidP="00F409E6">
      <w:pPr>
        <w:pStyle w:val="aff3"/>
        <w:rPr>
          <w:sz w:val="22"/>
          <w:szCs w:val="22"/>
        </w:rPr>
      </w:pPr>
      <w:r w:rsidRPr="00194977">
        <w:rPr>
          <w:sz w:val="22"/>
          <w:szCs w:val="22"/>
        </w:rPr>
        <w:t>ВЕРА</w:t>
      </w:r>
    </w:p>
    <w:p w14:paraId="7DB1CBCC" w14:textId="77777777" w:rsidR="00F409E6" w:rsidRPr="00194977" w:rsidRDefault="00F409E6" w:rsidP="00F409E6">
      <w:pPr>
        <w:pStyle w:val="aff6"/>
        <w:rPr>
          <w:sz w:val="22"/>
          <w:szCs w:val="22"/>
        </w:rPr>
      </w:pPr>
      <w:r w:rsidRPr="00194977">
        <w:rPr>
          <w:sz w:val="22"/>
          <w:szCs w:val="22"/>
        </w:rPr>
        <w:t>Домка. Ты чего тут?</w:t>
      </w:r>
    </w:p>
    <w:p w14:paraId="28E455F5" w14:textId="77777777" w:rsidR="00F409E6" w:rsidRPr="00194977" w:rsidRDefault="00F409E6" w:rsidP="00F409E6">
      <w:pPr>
        <w:pStyle w:val="aff3"/>
        <w:rPr>
          <w:sz w:val="22"/>
          <w:szCs w:val="22"/>
        </w:rPr>
      </w:pPr>
      <w:r w:rsidRPr="00194977">
        <w:rPr>
          <w:sz w:val="22"/>
          <w:szCs w:val="22"/>
        </w:rPr>
        <w:t>ДОМКА</w:t>
      </w:r>
    </w:p>
    <w:p w14:paraId="5AC273CA" w14:textId="77777777" w:rsidR="00F409E6" w:rsidRPr="00194977" w:rsidRDefault="00F409E6" w:rsidP="00F409E6">
      <w:pPr>
        <w:pStyle w:val="aff5"/>
        <w:rPr>
          <w:sz w:val="22"/>
          <w:szCs w:val="22"/>
        </w:rPr>
      </w:pPr>
      <w:r w:rsidRPr="00194977">
        <w:rPr>
          <w:sz w:val="22"/>
          <w:szCs w:val="22"/>
        </w:rPr>
        <w:t>(замирает)</w:t>
      </w:r>
    </w:p>
    <w:p w14:paraId="70E0F9C7" w14:textId="77777777" w:rsidR="00F409E6" w:rsidRPr="00194977" w:rsidRDefault="00F409E6" w:rsidP="00F409E6">
      <w:pPr>
        <w:pStyle w:val="aff6"/>
        <w:rPr>
          <w:sz w:val="22"/>
          <w:szCs w:val="22"/>
        </w:rPr>
      </w:pPr>
      <w:r w:rsidRPr="00194977">
        <w:rPr>
          <w:sz w:val="22"/>
          <w:szCs w:val="22"/>
        </w:rPr>
        <w:t>Тебя жду.</w:t>
      </w:r>
    </w:p>
    <w:p w14:paraId="01DB28A1" w14:textId="77777777" w:rsidR="00F409E6" w:rsidRPr="00194977" w:rsidRDefault="00F409E6" w:rsidP="00F409E6">
      <w:pPr>
        <w:pStyle w:val="aff3"/>
        <w:rPr>
          <w:sz w:val="22"/>
          <w:szCs w:val="22"/>
        </w:rPr>
      </w:pPr>
      <w:r w:rsidRPr="00194977">
        <w:rPr>
          <w:sz w:val="22"/>
          <w:szCs w:val="22"/>
        </w:rPr>
        <w:t>ВЕРА</w:t>
      </w:r>
    </w:p>
    <w:p w14:paraId="4FB25A2A" w14:textId="77777777" w:rsidR="00F409E6" w:rsidRPr="00194977" w:rsidRDefault="00F409E6" w:rsidP="00F409E6">
      <w:pPr>
        <w:pStyle w:val="aff5"/>
        <w:rPr>
          <w:sz w:val="22"/>
          <w:szCs w:val="22"/>
        </w:rPr>
      </w:pPr>
      <w:r w:rsidRPr="00194977">
        <w:rPr>
          <w:sz w:val="22"/>
          <w:szCs w:val="22"/>
        </w:rPr>
        <w:t>(подходит к сыну)</w:t>
      </w:r>
    </w:p>
    <w:p w14:paraId="0839E783" w14:textId="77777777" w:rsidR="00F409E6" w:rsidRPr="00194977" w:rsidRDefault="00F409E6" w:rsidP="00F409E6">
      <w:pPr>
        <w:pStyle w:val="aff6"/>
        <w:rPr>
          <w:sz w:val="22"/>
          <w:szCs w:val="22"/>
        </w:rPr>
      </w:pPr>
      <w:r w:rsidRPr="00194977">
        <w:rPr>
          <w:sz w:val="22"/>
          <w:szCs w:val="22"/>
        </w:rPr>
        <w:t>Зачем?</w:t>
      </w:r>
    </w:p>
    <w:p w14:paraId="30734670" w14:textId="77777777" w:rsidR="00F409E6" w:rsidRPr="00194977" w:rsidRDefault="00F409E6" w:rsidP="00F409E6">
      <w:pPr>
        <w:pStyle w:val="aff3"/>
        <w:rPr>
          <w:sz w:val="22"/>
          <w:szCs w:val="22"/>
        </w:rPr>
      </w:pPr>
      <w:r w:rsidRPr="00194977">
        <w:rPr>
          <w:sz w:val="22"/>
          <w:szCs w:val="22"/>
        </w:rPr>
        <w:t>ДОМКА</w:t>
      </w:r>
    </w:p>
    <w:p w14:paraId="5161F2DB" w14:textId="77777777" w:rsidR="00F409E6" w:rsidRPr="00194977" w:rsidRDefault="00F409E6" w:rsidP="00F409E6">
      <w:pPr>
        <w:pStyle w:val="aff6"/>
        <w:rPr>
          <w:sz w:val="22"/>
          <w:szCs w:val="22"/>
        </w:rPr>
      </w:pPr>
      <w:r w:rsidRPr="00194977">
        <w:rPr>
          <w:sz w:val="22"/>
          <w:szCs w:val="22"/>
        </w:rPr>
        <w:t>Ну я…я тебя тут жду, чтобы извиниться. Мне полковник объяснил, что…Ну что я мужчина же…а ты же не мужчина…</w:t>
      </w:r>
    </w:p>
    <w:p w14:paraId="35AE8FEE" w14:textId="77777777" w:rsidR="00F409E6" w:rsidRPr="00194977" w:rsidRDefault="00F409E6" w:rsidP="00F409E6">
      <w:pPr>
        <w:pStyle w:val="aff4"/>
        <w:rPr>
          <w:sz w:val="22"/>
          <w:szCs w:val="22"/>
        </w:rPr>
      </w:pPr>
      <w:r w:rsidRPr="00194977">
        <w:rPr>
          <w:sz w:val="22"/>
          <w:szCs w:val="22"/>
        </w:rPr>
        <w:t>Вера обнимает сына, Домка прижимается к маме. Вера крепко-крепко держит его, улыбаясь.</w:t>
      </w:r>
    </w:p>
    <w:p w14:paraId="04D4652C" w14:textId="77777777" w:rsidR="00F409E6" w:rsidRPr="00194977" w:rsidRDefault="00F409E6" w:rsidP="00F409E6">
      <w:pPr>
        <w:pStyle w:val="aff3"/>
        <w:rPr>
          <w:sz w:val="22"/>
          <w:szCs w:val="22"/>
        </w:rPr>
      </w:pPr>
      <w:r w:rsidRPr="00194977">
        <w:rPr>
          <w:sz w:val="22"/>
          <w:szCs w:val="22"/>
        </w:rPr>
        <w:t>ДОМКА</w:t>
      </w:r>
    </w:p>
    <w:p w14:paraId="6339F5F1" w14:textId="77777777" w:rsidR="00F409E6" w:rsidRPr="00194977" w:rsidRDefault="00F409E6" w:rsidP="00F409E6">
      <w:pPr>
        <w:pStyle w:val="aff6"/>
        <w:rPr>
          <w:sz w:val="22"/>
          <w:szCs w:val="22"/>
        </w:rPr>
      </w:pPr>
      <w:r w:rsidRPr="00194977">
        <w:rPr>
          <w:sz w:val="22"/>
          <w:szCs w:val="22"/>
        </w:rPr>
        <w:t xml:space="preserve">Поспишь со мной? </w:t>
      </w:r>
    </w:p>
    <w:p w14:paraId="419CF7CA" w14:textId="77777777" w:rsidR="00F409E6" w:rsidRPr="00194977" w:rsidRDefault="00F409E6" w:rsidP="00F409E6">
      <w:pPr>
        <w:pStyle w:val="aff3"/>
        <w:rPr>
          <w:sz w:val="22"/>
          <w:szCs w:val="22"/>
        </w:rPr>
      </w:pPr>
      <w:r w:rsidRPr="00194977">
        <w:rPr>
          <w:sz w:val="22"/>
          <w:szCs w:val="22"/>
        </w:rPr>
        <w:t>ВЕРА</w:t>
      </w:r>
    </w:p>
    <w:p w14:paraId="3DDAE709" w14:textId="77777777" w:rsidR="00F409E6" w:rsidRPr="00194977" w:rsidRDefault="00F409E6" w:rsidP="00F409E6">
      <w:pPr>
        <w:pStyle w:val="aff6"/>
        <w:rPr>
          <w:sz w:val="22"/>
          <w:szCs w:val="22"/>
        </w:rPr>
      </w:pPr>
      <w:r w:rsidRPr="00194977">
        <w:rPr>
          <w:sz w:val="22"/>
          <w:szCs w:val="22"/>
        </w:rPr>
        <w:t>Угу…ложись иди, я пойду полковнику спасибо скажу.</w:t>
      </w:r>
    </w:p>
    <w:p w14:paraId="11DE1844" w14:textId="77777777" w:rsidR="00F409E6" w:rsidRPr="00194977" w:rsidRDefault="00F409E6" w:rsidP="00F409E6">
      <w:pPr>
        <w:pStyle w:val="aff3"/>
        <w:rPr>
          <w:sz w:val="22"/>
          <w:szCs w:val="22"/>
        </w:rPr>
      </w:pPr>
      <w:r w:rsidRPr="00194977">
        <w:rPr>
          <w:sz w:val="22"/>
          <w:szCs w:val="22"/>
        </w:rPr>
        <w:t>ДОМКА</w:t>
      </w:r>
    </w:p>
    <w:p w14:paraId="1055B3EF" w14:textId="77777777" w:rsidR="00F409E6" w:rsidRPr="00194977" w:rsidRDefault="00F409E6" w:rsidP="00F409E6">
      <w:pPr>
        <w:pStyle w:val="aff6"/>
        <w:rPr>
          <w:sz w:val="22"/>
          <w:szCs w:val="22"/>
        </w:rPr>
      </w:pPr>
      <w:r w:rsidRPr="00194977">
        <w:rPr>
          <w:sz w:val="22"/>
          <w:szCs w:val="22"/>
        </w:rPr>
        <w:t>За что?</w:t>
      </w:r>
    </w:p>
    <w:p w14:paraId="42E49963" w14:textId="77777777" w:rsidR="00F409E6" w:rsidRPr="00194977" w:rsidRDefault="00F409E6" w:rsidP="00F409E6">
      <w:pPr>
        <w:pStyle w:val="aff3"/>
        <w:rPr>
          <w:sz w:val="22"/>
          <w:szCs w:val="22"/>
        </w:rPr>
      </w:pPr>
      <w:r w:rsidRPr="00194977">
        <w:rPr>
          <w:sz w:val="22"/>
          <w:szCs w:val="22"/>
        </w:rPr>
        <w:lastRenderedPageBreak/>
        <w:t>ВЕРА</w:t>
      </w:r>
    </w:p>
    <w:p w14:paraId="56DD4255" w14:textId="77777777" w:rsidR="00F409E6" w:rsidRPr="00194977" w:rsidRDefault="00F409E6" w:rsidP="00F409E6">
      <w:pPr>
        <w:pStyle w:val="aff6"/>
        <w:rPr>
          <w:sz w:val="22"/>
          <w:szCs w:val="22"/>
        </w:rPr>
      </w:pPr>
      <w:r w:rsidRPr="00194977">
        <w:rPr>
          <w:sz w:val="22"/>
          <w:szCs w:val="22"/>
        </w:rPr>
        <w:t xml:space="preserve">За то…за </w:t>
      </w:r>
      <w:proofErr w:type="gramStart"/>
      <w:r w:rsidRPr="00194977">
        <w:rPr>
          <w:sz w:val="22"/>
          <w:szCs w:val="22"/>
        </w:rPr>
        <w:t>то</w:t>
      </w:r>
      <w:proofErr w:type="gramEnd"/>
      <w:r w:rsidRPr="00194977">
        <w:rPr>
          <w:sz w:val="22"/>
          <w:szCs w:val="22"/>
        </w:rPr>
        <w:t xml:space="preserve"> что нашёл для тебя слова, и мы с тобой помирились.</w:t>
      </w:r>
    </w:p>
    <w:p w14:paraId="014688C8" w14:textId="77777777" w:rsidR="00F409E6" w:rsidRPr="00194977" w:rsidRDefault="00F409E6" w:rsidP="00F409E6">
      <w:pPr>
        <w:pStyle w:val="aff3"/>
        <w:rPr>
          <w:sz w:val="22"/>
          <w:szCs w:val="22"/>
        </w:rPr>
      </w:pPr>
      <w:r w:rsidRPr="00194977">
        <w:rPr>
          <w:sz w:val="22"/>
          <w:szCs w:val="22"/>
        </w:rPr>
        <w:t>ДОМКА</w:t>
      </w:r>
    </w:p>
    <w:p w14:paraId="09FA023A" w14:textId="77777777" w:rsidR="00F409E6" w:rsidRPr="00194977" w:rsidRDefault="00F409E6" w:rsidP="00F409E6">
      <w:pPr>
        <w:pStyle w:val="aff5"/>
        <w:rPr>
          <w:sz w:val="22"/>
          <w:szCs w:val="22"/>
        </w:rPr>
      </w:pPr>
      <w:r w:rsidRPr="00194977">
        <w:rPr>
          <w:sz w:val="22"/>
          <w:szCs w:val="22"/>
        </w:rPr>
        <w:t>(сжимает Веру в объятиях)</w:t>
      </w:r>
    </w:p>
    <w:p w14:paraId="57342CEF" w14:textId="77777777" w:rsidR="00F409E6" w:rsidRPr="00194977" w:rsidRDefault="00F409E6" w:rsidP="00F409E6">
      <w:pPr>
        <w:pStyle w:val="aff6"/>
        <w:rPr>
          <w:sz w:val="22"/>
          <w:szCs w:val="22"/>
        </w:rPr>
      </w:pPr>
      <w:r w:rsidRPr="00194977">
        <w:rPr>
          <w:sz w:val="22"/>
          <w:szCs w:val="22"/>
        </w:rPr>
        <w:t>Ну мам, завтра скажешь, ну пожалуйста. Я тут стою уже два часа. Спать охота</w:t>
      </w:r>
    </w:p>
    <w:p w14:paraId="07ACA535" w14:textId="0CA307E6" w:rsidR="00F409E6" w:rsidRDefault="00F409E6" w:rsidP="00F409E6">
      <w:pPr>
        <w:pStyle w:val="aff4"/>
        <w:rPr>
          <w:sz w:val="22"/>
          <w:szCs w:val="22"/>
        </w:rPr>
      </w:pPr>
      <w:r w:rsidRPr="00194977">
        <w:rPr>
          <w:sz w:val="22"/>
          <w:szCs w:val="22"/>
        </w:rPr>
        <w:t>Домка тянет Веру в сторону ординаторской. Вера поддаётся – никуда полковник не денется.</w:t>
      </w:r>
    </w:p>
    <w:p w14:paraId="7C3148E9" w14:textId="2A6C6BC4" w:rsidR="002E0238" w:rsidRPr="00194977" w:rsidRDefault="002E0238" w:rsidP="002E0238">
      <w:pPr>
        <w:pStyle w:val="aff2"/>
        <w:rPr>
          <w:sz w:val="22"/>
          <w:szCs w:val="22"/>
        </w:rPr>
      </w:pPr>
      <w:r>
        <w:rPr>
          <w:sz w:val="22"/>
          <w:szCs w:val="22"/>
        </w:rPr>
        <w:t>3</w:t>
      </w:r>
      <w:r w:rsidRPr="00194977">
        <w:rPr>
          <w:sz w:val="22"/>
          <w:szCs w:val="22"/>
        </w:rPr>
        <w:t>-</w:t>
      </w:r>
      <w:r>
        <w:rPr>
          <w:sz w:val="22"/>
          <w:szCs w:val="22"/>
        </w:rPr>
        <w:t>11</w:t>
      </w:r>
      <w:r w:rsidRPr="00194977">
        <w:rPr>
          <w:sz w:val="22"/>
          <w:szCs w:val="22"/>
        </w:rPr>
        <w:t>. НАТ. СОРТИРОВОЧНАЯ СТАНЦИЯ. НОЧЬ.</w:t>
      </w:r>
    </w:p>
    <w:p w14:paraId="6572B25B" w14:textId="369DAFD2" w:rsidR="002E0238" w:rsidRPr="00194977" w:rsidRDefault="002E0238" w:rsidP="00F409E6">
      <w:pPr>
        <w:pStyle w:val="aff4"/>
        <w:rPr>
          <w:sz w:val="22"/>
          <w:szCs w:val="22"/>
        </w:rPr>
      </w:pPr>
      <w:r w:rsidRPr="00194977">
        <w:rPr>
          <w:sz w:val="22"/>
          <w:szCs w:val="22"/>
        </w:rPr>
        <w:t xml:space="preserve">Мудрик поднимает голову: патруля нет. Он и Толик бегут дальше, ДВА МУЖИКА в противоположную сторону. Опанасенко остается лежать, аккуратно закладывает бутылки между шпалами, они связаны длинным фитилем, который Опанасенко разматывает.  </w:t>
      </w:r>
    </w:p>
    <w:p w14:paraId="2D08941B" w14:textId="07BCAF0F"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12</w:t>
      </w:r>
      <w:r w:rsidR="00F409E6" w:rsidRPr="00194977">
        <w:rPr>
          <w:sz w:val="22"/>
          <w:szCs w:val="22"/>
        </w:rPr>
        <w:t>. ИНТ. ШКОЛА. ОРДИНАТОРСКАЯ. НОЧЬ.</w:t>
      </w:r>
    </w:p>
    <w:p w14:paraId="3D268A41" w14:textId="77777777" w:rsidR="00F409E6" w:rsidRPr="00194977" w:rsidRDefault="00F409E6" w:rsidP="00F409E6">
      <w:pPr>
        <w:pStyle w:val="aff4"/>
        <w:rPr>
          <w:sz w:val="22"/>
          <w:szCs w:val="22"/>
        </w:rPr>
      </w:pPr>
      <w:r w:rsidRPr="00194977">
        <w:rPr>
          <w:sz w:val="22"/>
          <w:szCs w:val="22"/>
        </w:rPr>
        <w:t>Вера спит, Домка рядом. Часы на столе показывают без пяти минут четыре. В комнату заглядывает Тётя Феня. Легонько толкает Веру.</w:t>
      </w:r>
    </w:p>
    <w:p w14:paraId="0A92AD2B" w14:textId="77777777" w:rsidR="00F409E6" w:rsidRPr="00194977" w:rsidRDefault="00F409E6" w:rsidP="00F409E6">
      <w:pPr>
        <w:pStyle w:val="aff3"/>
        <w:rPr>
          <w:sz w:val="22"/>
          <w:szCs w:val="22"/>
        </w:rPr>
      </w:pPr>
      <w:r w:rsidRPr="00194977">
        <w:rPr>
          <w:sz w:val="22"/>
          <w:szCs w:val="22"/>
        </w:rPr>
        <w:t>ТЁТЯ ФЕНЯ</w:t>
      </w:r>
    </w:p>
    <w:p w14:paraId="3809FE06" w14:textId="77777777" w:rsidR="00F409E6" w:rsidRPr="00194977" w:rsidRDefault="00F409E6" w:rsidP="00F409E6">
      <w:pPr>
        <w:pStyle w:val="aff6"/>
        <w:rPr>
          <w:sz w:val="22"/>
          <w:szCs w:val="22"/>
        </w:rPr>
      </w:pPr>
      <w:r w:rsidRPr="00194977">
        <w:rPr>
          <w:sz w:val="22"/>
          <w:szCs w:val="22"/>
        </w:rPr>
        <w:t>Верочка, сменимся?</w:t>
      </w:r>
    </w:p>
    <w:p w14:paraId="7262F6E1" w14:textId="77777777" w:rsidR="00F409E6" w:rsidRPr="00194977" w:rsidRDefault="00F409E6" w:rsidP="00F409E6">
      <w:pPr>
        <w:pStyle w:val="aff3"/>
        <w:rPr>
          <w:sz w:val="22"/>
          <w:szCs w:val="22"/>
        </w:rPr>
      </w:pPr>
      <w:r w:rsidRPr="00194977">
        <w:rPr>
          <w:sz w:val="22"/>
          <w:szCs w:val="22"/>
        </w:rPr>
        <w:t>ВЕРА</w:t>
      </w:r>
    </w:p>
    <w:p w14:paraId="59A6199C" w14:textId="77777777" w:rsidR="00F409E6" w:rsidRPr="00194977" w:rsidRDefault="00F409E6" w:rsidP="00F409E6">
      <w:pPr>
        <w:pStyle w:val="aff5"/>
        <w:rPr>
          <w:sz w:val="22"/>
          <w:szCs w:val="22"/>
        </w:rPr>
      </w:pPr>
      <w:r w:rsidRPr="00194977">
        <w:rPr>
          <w:sz w:val="22"/>
          <w:szCs w:val="22"/>
        </w:rPr>
        <w:t>(проснувшись)</w:t>
      </w:r>
    </w:p>
    <w:p w14:paraId="543169E2" w14:textId="77777777" w:rsidR="00F409E6" w:rsidRPr="00194977" w:rsidRDefault="00F409E6" w:rsidP="00F409E6">
      <w:pPr>
        <w:pStyle w:val="aff6"/>
        <w:rPr>
          <w:sz w:val="22"/>
          <w:szCs w:val="22"/>
        </w:rPr>
      </w:pPr>
      <w:r w:rsidRPr="00194977">
        <w:rPr>
          <w:sz w:val="22"/>
          <w:szCs w:val="22"/>
        </w:rPr>
        <w:t>А? Да-да. Встаю. Сколько уже?</w:t>
      </w:r>
    </w:p>
    <w:p w14:paraId="06B7F8BE" w14:textId="77777777" w:rsidR="00F409E6" w:rsidRPr="00194977" w:rsidRDefault="00F409E6" w:rsidP="00F409E6">
      <w:pPr>
        <w:pStyle w:val="aff3"/>
        <w:rPr>
          <w:sz w:val="22"/>
          <w:szCs w:val="22"/>
        </w:rPr>
      </w:pPr>
      <w:r w:rsidRPr="00194977">
        <w:rPr>
          <w:sz w:val="22"/>
          <w:szCs w:val="22"/>
        </w:rPr>
        <w:t>ТЁТЯ ФЕНЯ</w:t>
      </w:r>
    </w:p>
    <w:p w14:paraId="5ACE4B3E" w14:textId="77777777" w:rsidR="00F409E6" w:rsidRPr="00194977" w:rsidRDefault="00F409E6" w:rsidP="00F409E6">
      <w:pPr>
        <w:pStyle w:val="aff6"/>
        <w:rPr>
          <w:sz w:val="22"/>
          <w:szCs w:val="22"/>
        </w:rPr>
      </w:pPr>
      <w:r w:rsidRPr="00194977">
        <w:rPr>
          <w:sz w:val="22"/>
          <w:szCs w:val="22"/>
        </w:rPr>
        <w:t>Четыре. Я перевезла его, спит вроде. Может и не надо караулить?</w:t>
      </w:r>
    </w:p>
    <w:p w14:paraId="37296889" w14:textId="77777777" w:rsidR="00F409E6" w:rsidRPr="00194977" w:rsidRDefault="00F409E6" w:rsidP="00F409E6">
      <w:pPr>
        <w:pStyle w:val="aff3"/>
        <w:rPr>
          <w:sz w:val="22"/>
          <w:szCs w:val="22"/>
        </w:rPr>
      </w:pPr>
      <w:r w:rsidRPr="00194977">
        <w:rPr>
          <w:sz w:val="22"/>
          <w:szCs w:val="22"/>
        </w:rPr>
        <w:t>ВЕРА</w:t>
      </w:r>
    </w:p>
    <w:p w14:paraId="4A9C0F88" w14:textId="77777777" w:rsidR="00F409E6" w:rsidRPr="00194977" w:rsidRDefault="00F409E6" w:rsidP="00F409E6">
      <w:pPr>
        <w:pStyle w:val="aff6"/>
        <w:rPr>
          <w:sz w:val="22"/>
          <w:szCs w:val="22"/>
        </w:rPr>
      </w:pPr>
      <w:r w:rsidRPr="00194977">
        <w:rPr>
          <w:sz w:val="22"/>
          <w:szCs w:val="22"/>
        </w:rPr>
        <w:t>Идите ложитесь, я температуру измерю, посмотрю…</w:t>
      </w:r>
    </w:p>
    <w:p w14:paraId="600CC459" w14:textId="77777777" w:rsidR="00F409E6" w:rsidRPr="00194977" w:rsidRDefault="00F409E6" w:rsidP="00F409E6">
      <w:pPr>
        <w:pStyle w:val="aff3"/>
        <w:rPr>
          <w:sz w:val="22"/>
          <w:szCs w:val="22"/>
        </w:rPr>
      </w:pPr>
      <w:r w:rsidRPr="00194977">
        <w:rPr>
          <w:sz w:val="22"/>
          <w:szCs w:val="22"/>
        </w:rPr>
        <w:t>ТЁТЯ ФЕНЯ</w:t>
      </w:r>
    </w:p>
    <w:p w14:paraId="64D57268" w14:textId="77777777" w:rsidR="00F409E6" w:rsidRPr="00194977" w:rsidRDefault="00F409E6" w:rsidP="00F409E6">
      <w:pPr>
        <w:pStyle w:val="aff6"/>
        <w:rPr>
          <w:sz w:val="22"/>
          <w:szCs w:val="22"/>
        </w:rPr>
      </w:pPr>
      <w:r w:rsidRPr="00194977">
        <w:rPr>
          <w:sz w:val="22"/>
          <w:szCs w:val="22"/>
        </w:rPr>
        <w:t>Пойду тогда, сил нет.</w:t>
      </w:r>
    </w:p>
    <w:p w14:paraId="6B92E515" w14:textId="77777777" w:rsidR="00F409E6" w:rsidRPr="00194977" w:rsidRDefault="00F409E6" w:rsidP="00F409E6">
      <w:pPr>
        <w:pStyle w:val="aff4"/>
        <w:rPr>
          <w:sz w:val="22"/>
          <w:szCs w:val="22"/>
        </w:rPr>
      </w:pPr>
      <w:r w:rsidRPr="00194977">
        <w:rPr>
          <w:sz w:val="22"/>
          <w:szCs w:val="22"/>
        </w:rPr>
        <w:t>Вера встаёт. Умывает лицо в тазу. Накидывает халат сверху на ночную сорочку.</w:t>
      </w:r>
    </w:p>
    <w:p w14:paraId="7D6B46A5" w14:textId="37C0917F"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13</w:t>
      </w:r>
      <w:r w:rsidR="00F409E6" w:rsidRPr="00194977">
        <w:rPr>
          <w:sz w:val="22"/>
          <w:szCs w:val="22"/>
        </w:rPr>
        <w:t>. ИНТ. ШКОЛА. ЛЕСТНИЦА/КОРИДОР-2. НОЧЬ.</w:t>
      </w:r>
    </w:p>
    <w:p w14:paraId="17821710" w14:textId="77777777" w:rsidR="00F409E6" w:rsidRPr="00194977" w:rsidRDefault="00F409E6" w:rsidP="00F409E6">
      <w:pPr>
        <w:pStyle w:val="aff4"/>
        <w:rPr>
          <w:sz w:val="22"/>
          <w:szCs w:val="22"/>
        </w:rPr>
      </w:pPr>
      <w:r w:rsidRPr="00194977">
        <w:rPr>
          <w:sz w:val="22"/>
          <w:szCs w:val="22"/>
        </w:rPr>
        <w:t>Вера выходит их ординаторской и идёт к палате Василька. Шум в операционной заставляет её остановиться. Прислушивается, там, действительно, кто-то есть. Вера осматривается, берет лопату для снега, которая стоит в углу и тихо идёт в сторону операционной.</w:t>
      </w:r>
    </w:p>
    <w:p w14:paraId="74BB82AC" w14:textId="3E94D421"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14</w:t>
      </w:r>
      <w:r w:rsidR="00F409E6" w:rsidRPr="00194977">
        <w:rPr>
          <w:sz w:val="22"/>
          <w:szCs w:val="22"/>
        </w:rPr>
        <w:t>. ИНТ. ШКОЛА. ОПЕРАЦИОННАЯ. НОЧЬ.</w:t>
      </w:r>
    </w:p>
    <w:p w14:paraId="5890F3B9" w14:textId="77777777" w:rsidR="00F409E6" w:rsidRPr="00194977" w:rsidRDefault="00F409E6" w:rsidP="00F409E6">
      <w:pPr>
        <w:pStyle w:val="aff4"/>
        <w:rPr>
          <w:sz w:val="22"/>
          <w:szCs w:val="22"/>
        </w:rPr>
      </w:pPr>
      <w:r w:rsidRPr="00194977">
        <w:rPr>
          <w:sz w:val="22"/>
          <w:szCs w:val="22"/>
        </w:rPr>
        <w:t>Вера резко открывает дверь, вооружённая лопатой, и застаёт Тоню, которая роется в стеклянном шкафу с препаратами. В руках у неё операционные ножницы, жгут, пара зажимов, скальпель.</w:t>
      </w:r>
    </w:p>
    <w:p w14:paraId="4BE2E822" w14:textId="77777777" w:rsidR="00F409E6" w:rsidRPr="00194977" w:rsidRDefault="00F409E6" w:rsidP="00F409E6">
      <w:pPr>
        <w:pStyle w:val="aff3"/>
        <w:rPr>
          <w:sz w:val="22"/>
          <w:szCs w:val="22"/>
        </w:rPr>
      </w:pPr>
      <w:r w:rsidRPr="00194977">
        <w:rPr>
          <w:sz w:val="22"/>
          <w:szCs w:val="22"/>
        </w:rPr>
        <w:lastRenderedPageBreak/>
        <w:t>ВЕРА</w:t>
      </w:r>
    </w:p>
    <w:p w14:paraId="5AF037B7" w14:textId="77777777" w:rsidR="00F409E6" w:rsidRPr="00194977" w:rsidRDefault="00F409E6" w:rsidP="00F409E6">
      <w:pPr>
        <w:pStyle w:val="aff6"/>
        <w:rPr>
          <w:sz w:val="22"/>
          <w:szCs w:val="22"/>
        </w:rPr>
      </w:pPr>
      <w:r w:rsidRPr="00194977">
        <w:rPr>
          <w:sz w:val="22"/>
          <w:szCs w:val="22"/>
        </w:rPr>
        <w:t>Не поняла.</w:t>
      </w:r>
    </w:p>
    <w:p w14:paraId="4C965FBD" w14:textId="77777777" w:rsidR="00F409E6" w:rsidRPr="00194977" w:rsidRDefault="00F409E6" w:rsidP="00F409E6">
      <w:pPr>
        <w:pStyle w:val="aff4"/>
        <w:rPr>
          <w:sz w:val="22"/>
          <w:szCs w:val="22"/>
        </w:rPr>
      </w:pPr>
      <w:r w:rsidRPr="00194977">
        <w:rPr>
          <w:sz w:val="22"/>
          <w:szCs w:val="22"/>
        </w:rPr>
        <w:t>Тоня вжалась в стену, смотрит на Веру испуганно.</w:t>
      </w:r>
    </w:p>
    <w:p w14:paraId="3FE3C3F4" w14:textId="77777777" w:rsidR="00F409E6" w:rsidRPr="00194977" w:rsidRDefault="00F409E6" w:rsidP="00F409E6">
      <w:pPr>
        <w:pStyle w:val="aff3"/>
        <w:rPr>
          <w:sz w:val="22"/>
          <w:szCs w:val="22"/>
        </w:rPr>
      </w:pPr>
      <w:r w:rsidRPr="00194977">
        <w:rPr>
          <w:sz w:val="22"/>
          <w:szCs w:val="22"/>
        </w:rPr>
        <w:t>ТОНЯ</w:t>
      </w:r>
    </w:p>
    <w:p w14:paraId="1FE14FDE" w14:textId="77777777" w:rsidR="00F409E6" w:rsidRPr="00194977" w:rsidRDefault="00F409E6" w:rsidP="00F409E6">
      <w:pPr>
        <w:pStyle w:val="aff6"/>
        <w:rPr>
          <w:sz w:val="22"/>
          <w:szCs w:val="22"/>
        </w:rPr>
      </w:pPr>
      <w:r w:rsidRPr="00194977">
        <w:rPr>
          <w:sz w:val="22"/>
          <w:szCs w:val="22"/>
        </w:rPr>
        <w:t>Я. Мне нужно---</w:t>
      </w:r>
    </w:p>
    <w:p w14:paraId="21C1C487" w14:textId="77777777" w:rsidR="00F409E6" w:rsidRPr="00194977" w:rsidRDefault="00F409E6" w:rsidP="00F409E6">
      <w:pPr>
        <w:pStyle w:val="aff3"/>
        <w:rPr>
          <w:sz w:val="22"/>
          <w:szCs w:val="22"/>
        </w:rPr>
      </w:pPr>
      <w:r w:rsidRPr="00194977">
        <w:rPr>
          <w:sz w:val="22"/>
          <w:szCs w:val="22"/>
        </w:rPr>
        <w:t>ВЕРА</w:t>
      </w:r>
    </w:p>
    <w:p w14:paraId="219D3075" w14:textId="77777777" w:rsidR="00F409E6" w:rsidRPr="00194977" w:rsidRDefault="00F409E6" w:rsidP="00F409E6">
      <w:pPr>
        <w:pStyle w:val="aff6"/>
        <w:rPr>
          <w:sz w:val="22"/>
          <w:szCs w:val="22"/>
        </w:rPr>
      </w:pPr>
      <w:r w:rsidRPr="00194977">
        <w:rPr>
          <w:sz w:val="22"/>
          <w:szCs w:val="22"/>
        </w:rPr>
        <w:t>Ты что здесь делаешь вообще? Как попала?</w:t>
      </w:r>
    </w:p>
    <w:p w14:paraId="2658C1EF" w14:textId="77777777" w:rsidR="00F409E6" w:rsidRPr="00194977" w:rsidRDefault="00F409E6" w:rsidP="00F409E6">
      <w:pPr>
        <w:pStyle w:val="aff3"/>
        <w:rPr>
          <w:sz w:val="22"/>
          <w:szCs w:val="22"/>
        </w:rPr>
      </w:pPr>
      <w:r w:rsidRPr="00194977">
        <w:rPr>
          <w:sz w:val="22"/>
          <w:szCs w:val="22"/>
        </w:rPr>
        <w:t>ТОНЯ</w:t>
      </w:r>
    </w:p>
    <w:p w14:paraId="3614C7F7" w14:textId="77777777" w:rsidR="00F409E6" w:rsidRPr="00194977" w:rsidRDefault="00F409E6" w:rsidP="00F409E6">
      <w:pPr>
        <w:pStyle w:val="aff6"/>
        <w:rPr>
          <w:sz w:val="22"/>
          <w:szCs w:val="22"/>
        </w:rPr>
      </w:pPr>
      <w:r w:rsidRPr="00194977">
        <w:rPr>
          <w:sz w:val="22"/>
          <w:szCs w:val="22"/>
        </w:rPr>
        <w:t>Через окно.</w:t>
      </w:r>
    </w:p>
    <w:p w14:paraId="564815E9" w14:textId="77777777" w:rsidR="00F409E6" w:rsidRPr="00194977" w:rsidRDefault="00F409E6" w:rsidP="00F409E6">
      <w:pPr>
        <w:pStyle w:val="aff3"/>
        <w:rPr>
          <w:sz w:val="22"/>
          <w:szCs w:val="22"/>
        </w:rPr>
      </w:pPr>
      <w:r w:rsidRPr="00194977">
        <w:rPr>
          <w:sz w:val="22"/>
          <w:szCs w:val="22"/>
        </w:rPr>
        <w:t>ВЕРА</w:t>
      </w:r>
    </w:p>
    <w:p w14:paraId="267D7AEA" w14:textId="77777777" w:rsidR="00F409E6" w:rsidRPr="00194977" w:rsidRDefault="00F409E6" w:rsidP="00F409E6">
      <w:pPr>
        <w:pStyle w:val="aff6"/>
        <w:rPr>
          <w:sz w:val="22"/>
          <w:szCs w:val="22"/>
        </w:rPr>
      </w:pPr>
      <w:r w:rsidRPr="00194977">
        <w:rPr>
          <w:sz w:val="22"/>
          <w:szCs w:val="22"/>
        </w:rPr>
        <w:t>Какое ещё окно? Инструменты положи.</w:t>
      </w:r>
    </w:p>
    <w:p w14:paraId="36E132BB" w14:textId="77777777" w:rsidR="00F409E6" w:rsidRPr="00194977" w:rsidRDefault="00F409E6" w:rsidP="00F409E6">
      <w:pPr>
        <w:pStyle w:val="aff4"/>
        <w:rPr>
          <w:sz w:val="22"/>
          <w:szCs w:val="22"/>
        </w:rPr>
      </w:pPr>
      <w:r w:rsidRPr="00194977">
        <w:rPr>
          <w:sz w:val="22"/>
          <w:szCs w:val="22"/>
        </w:rPr>
        <w:t>Тоня машет отрицательно головой – не положит. Вера входит внутрь, закрывает дверь, ставит лопаты.</w:t>
      </w:r>
    </w:p>
    <w:p w14:paraId="786413F6" w14:textId="77777777" w:rsidR="00F409E6" w:rsidRPr="00194977" w:rsidRDefault="00F409E6" w:rsidP="00F409E6">
      <w:pPr>
        <w:pStyle w:val="aff3"/>
        <w:rPr>
          <w:sz w:val="22"/>
          <w:szCs w:val="22"/>
        </w:rPr>
      </w:pPr>
      <w:r w:rsidRPr="00194977">
        <w:rPr>
          <w:sz w:val="22"/>
          <w:szCs w:val="22"/>
        </w:rPr>
        <w:t>ВЕРА</w:t>
      </w:r>
    </w:p>
    <w:p w14:paraId="325EB104" w14:textId="77777777" w:rsidR="00F409E6" w:rsidRPr="00194977" w:rsidRDefault="00F409E6" w:rsidP="00F409E6">
      <w:pPr>
        <w:pStyle w:val="aff6"/>
        <w:rPr>
          <w:sz w:val="22"/>
          <w:szCs w:val="22"/>
        </w:rPr>
      </w:pPr>
      <w:r w:rsidRPr="00194977">
        <w:rPr>
          <w:sz w:val="22"/>
          <w:szCs w:val="22"/>
        </w:rPr>
        <w:t>Что случилось?</w:t>
      </w:r>
    </w:p>
    <w:p w14:paraId="75B9A89D" w14:textId="77777777" w:rsidR="00F409E6" w:rsidRPr="00194977" w:rsidRDefault="00F409E6" w:rsidP="00F409E6">
      <w:pPr>
        <w:pStyle w:val="aff3"/>
        <w:rPr>
          <w:sz w:val="22"/>
          <w:szCs w:val="22"/>
        </w:rPr>
      </w:pPr>
      <w:r w:rsidRPr="00194977">
        <w:rPr>
          <w:sz w:val="22"/>
          <w:szCs w:val="22"/>
        </w:rPr>
        <w:t>ТОНЯ</w:t>
      </w:r>
    </w:p>
    <w:p w14:paraId="6E8677C8" w14:textId="77777777" w:rsidR="00F409E6" w:rsidRPr="00194977" w:rsidRDefault="00F409E6" w:rsidP="00F409E6">
      <w:pPr>
        <w:pStyle w:val="aff6"/>
        <w:rPr>
          <w:sz w:val="22"/>
          <w:szCs w:val="22"/>
        </w:rPr>
      </w:pPr>
      <w:r w:rsidRPr="00194977">
        <w:rPr>
          <w:sz w:val="22"/>
          <w:szCs w:val="22"/>
        </w:rPr>
        <w:t>Мне нужно что-нибудь от боли.</w:t>
      </w:r>
    </w:p>
    <w:p w14:paraId="37AE3176" w14:textId="77777777" w:rsidR="00F409E6" w:rsidRPr="00194977" w:rsidRDefault="00F409E6" w:rsidP="00F409E6">
      <w:pPr>
        <w:pStyle w:val="aff3"/>
        <w:rPr>
          <w:sz w:val="22"/>
          <w:szCs w:val="22"/>
        </w:rPr>
      </w:pPr>
      <w:r w:rsidRPr="00194977">
        <w:rPr>
          <w:sz w:val="22"/>
          <w:szCs w:val="22"/>
        </w:rPr>
        <w:t>ВЕРА</w:t>
      </w:r>
    </w:p>
    <w:p w14:paraId="30AC54CF" w14:textId="77777777" w:rsidR="00F409E6" w:rsidRPr="00194977" w:rsidRDefault="00F409E6" w:rsidP="00F409E6">
      <w:pPr>
        <w:pStyle w:val="aff6"/>
        <w:rPr>
          <w:sz w:val="22"/>
          <w:szCs w:val="22"/>
        </w:rPr>
      </w:pPr>
      <w:r w:rsidRPr="00194977">
        <w:rPr>
          <w:sz w:val="22"/>
          <w:szCs w:val="22"/>
        </w:rPr>
        <w:t>А что болит? Зачем тебе скальпель?</w:t>
      </w:r>
    </w:p>
    <w:p w14:paraId="5E3E53FA" w14:textId="77777777" w:rsidR="00F409E6" w:rsidRPr="00194977" w:rsidRDefault="00F409E6" w:rsidP="00F409E6">
      <w:pPr>
        <w:pStyle w:val="aff4"/>
        <w:rPr>
          <w:sz w:val="22"/>
          <w:szCs w:val="22"/>
        </w:rPr>
      </w:pPr>
      <w:r w:rsidRPr="00194977">
        <w:rPr>
          <w:sz w:val="22"/>
          <w:szCs w:val="22"/>
        </w:rPr>
        <w:t>Вера приближается, смотрит внимательно. Тоня молчит, Вера тоже. Тоня из всех старается не зарыдать, но сдержать слёзы не получается. Тоня скидывает на стол инструменты, распахивает свой огромный тулуп. На худом, рахитичном теле, выпирает живот.</w:t>
      </w:r>
    </w:p>
    <w:p w14:paraId="1828824D" w14:textId="77777777" w:rsidR="00F409E6" w:rsidRPr="00194977" w:rsidRDefault="00F409E6" w:rsidP="00F409E6">
      <w:pPr>
        <w:pStyle w:val="aff3"/>
        <w:rPr>
          <w:sz w:val="22"/>
          <w:szCs w:val="22"/>
        </w:rPr>
      </w:pPr>
      <w:r w:rsidRPr="00194977">
        <w:rPr>
          <w:sz w:val="22"/>
          <w:szCs w:val="22"/>
        </w:rPr>
        <w:t>ТОНЯ</w:t>
      </w:r>
    </w:p>
    <w:p w14:paraId="651B8DB3" w14:textId="77777777" w:rsidR="00F409E6" w:rsidRPr="00194977" w:rsidRDefault="00F409E6" w:rsidP="00F409E6">
      <w:pPr>
        <w:pStyle w:val="aff6"/>
        <w:rPr>
          <w:sz w:val="22"/>
          <w:szCs w:val="22"/>
        </w:rPr>
      </w:pPr>
      <w:r w:rsidRPr="00194977">
        <w:rPr>
          <w:sz w:val="22"/>
          <w:szCs w:val="22"/>
        </w:rPr>
        <w:t>Поможете мне?</w:t>
      </w:r>
    </w:p>
    <w:p w14:paraId="6D180209" w14:textId="77777777" w:rsidR="00F409E6" w:rsidRPr="00194977" w:rsidRDefault="00F409E6" w:rsidP="00F409E6">
      <w:pPr>
        <w:pStyle w:val="aff3"/>
        <w:rPr>
          <w:sz w:val="22"/>
          <w:szCs w:val="22"/>
        </w:rPr>
      </w:pPr>
      <w:r w:rsidRPr="00194977">
        <w:rPr>
          <w:sz w:val="22"/>
          <w:szCs w:val="22"/>
        </w:rPr>
        <w:t>ВЕРА</w:t>
      </w:r>
    </w:p>
    <w:p w14:paraId="4D1316B1" w14:textId="77777777" w:rsidR="00F409E6" w:rsidRPr="00194977" w:rsidRDefault="00F409E6" w:rsidP="00F409E6">
      <w:pPr>
        <w:pStyle w:val="aff6"/>
        <w:rPr>
          <w:sz w:val="22"/>
          <w:szCs w:val="22"/>
        </w:rPr>
      </w:pPr>
      <w:r w:rsidRPr="00194977">
        <w:rPr>
          <w:sz w:val="22"/>
          <w:szCs w:val="22"/>
        </w:rPr>
        <w:t>Ложись.</w:t>
      </w:r>
    </w:p>
    <w:p w14:paraId="705A7537" w14:textId="77777777" w:rsidR="00F409E6" w:rsidRPr="00194977" w:rsidRDefault="00F409E6" w:rsidP="00F409E6">
      <w:pPr>
        <w:pStyle w:val="aff4"/>
        <w:rPr>
          <w:sz w:val="22"/>
          <w:szCs w:val="22"/>
        </w:rPr>
      </w:pPr>
      <w:r w:rsidRPr="00194977">
        <w:rPr>
          <w:sz w:val="22"/>
          <w:szCs w:val="22"/>
        </w:rPr>
        <w:t>Тоня забирается на операционный стол. Вера внимательно осматривает ее, ощупывая ее живот. Она останавливается в нижнем правом углу.</w:t>
      </w:r>
    </w:p>
    <w:p w14:paraId="594FB4EB" w14:textId="77777777" w:rsidR="00F409E6" w:rsidRPr="00194977" w:rsidRDefault="00F409E6" w:rsidP="00F409E6">
      <w:pPr>
        <w:pStyle w:val="aff3"/>
        <w:rPr>
          <w:b/>
          <w:bCs/>
          <w:sz w:val="22"/>
          <w:szCs w:val="22"/>
        </w:rPr>
      </w:pPr>
      <w:r w:rsidRPr="00194977">
        <w:rPr>
          <w:rStyle w:val="aff7"/>
          <w:b w:val="0"/>
          <w:bCs w:val="0"/>
          <w:sz w:val="22"/>
          <w:szCs w:val="22"/>
        </w:rPr>
        <w:t>ВЕРА</w:t>
      </w:r>
      <w:r w:rsidRPr="00194977">
        <w:rPr>
          <w:b/>
          <w:bCs/>
          <w:sz w:val="22"/>
          <w:szCs w:val="22"/>
        </w:rPr>
        <w:t xml:space="preserve"> </w:t>
      </w:r>
    </w:p>
    <w:p w14:paraId="61DC719D" w14:textId="77777777" w:rsidR="00F409E6" w:rsidRPr="00194977" w:rsidRDefault="00F409E6" w:rsidP="00F409E6">
      <w:pPr>
        <w:pStyle w:val="aff6"/>
        <w:rPr>
          <w:sz w:val="22"/>
          <w:szCs w:val="22"/>
        </w:rPr>
      </w:pPr>
      <w:r w:rsidRPr="00194977">
        <w:rPr>
          <w:sz w:val="22"/>
          <w:szCs w:val="22"/>
        </w:rPr>
        <w:t>Больно здесь?</w:t>
      </w:r>
    </w:p>
    <w:p w14:paraId="60FF707F" w14:textId="77777777" w:rsidR="00F409E6" w:rsidRPr="00194977" w:rsidRDefault="00F409E6" w:rsidP="00F409E6">
      <w:pPr>
        <w:pStyle w:val="aff3"/>
        <w:rPr>
          <w:b/>
          <w:bCs/>
          <w:sz w:val="22"/>
          <w:szCs w:val="22"/>
        </w:rPr>
      </w:pPr>
      <w:r w:rsidRPr="00194977">
        <w:rPr>
          <w:rStyle w:val="aff7"/>
          <w:b w:val="0"/>
          <w:bCs w:val="0"/>
          <w:sz w:val="22"/>
          <w:szCs w:val="22"/>
        </w:rPr>
        <w:t>ТОНЯ</w:t>
      </w:r>
      <w:r w:rsidRPr="00194977">
        <w:rPr>
          <w:b/>
          <w:bCs/>
          <w:sz w:val="22"/>
          <w:szCs w:val="22"/>
        </w:rPr>
        <w:t xml:space="preserve"> </w:t>
      </w:r>
    </w:p>
    <w:p w14:paraId="428B9785" w14:textId="77777777" w:rsidR="00F409E6" w:rsidRPr="00194977" w:rsidRDefault="00F409E6" w:rsidP="00F409E6">
      <w:pPr>
        <w:pStyle w:val="aff6"/>
        <w:rPr>
          <w:sz w:val="22"/>
          <w:szCs w:val="22"/>
        </w:rPr>
      </w:pPr>
      <w:r w:rsidRPr="00194977">
        <w:rPr>
          <w:sz w:val="22"/>
          <w:szCs w:val="22"/>
        </w:rPr>
        <w:t>Да, здесь больнее всего.</w:t>
      </w:r>
    </w:p>
    <w:p w14:paraId="0040ABED" w14:textId="77777777" w:rsidR="00F409E6" w:rsidRPr="00194977" w:rsidRDefault="00F409E6" w:rsidP="00F409E6">
      <w:pPr>
        <w:pStyle w:val="aff4"/>
        <w:rPr>
          <w:sz w:val="22"/>
          <w:szCs w:val="22"/>
        </w:rPr>
      </w:pPr>
      <w:r w:rsidRPr="00194977">
        <w:rPr>
          <w:sz w:val="22"/>
          <w:szCs w:val="22"/>
        </w:rPr>
        <w:t xml:space="preserve">Вера понимающе кивает. Вера осторожно надавливает на живот Тони, измеряя высоту </w:t>
      </w:r>
      <w:proofErr w:type="spellStart"/>
      <w:r w:rsidRPr="00194977">
        <w:rPr>
          <w:sz w:val="22"/>
          <w:szCs w:val="22"/>
        </w:rPr>
        <w:t>фундуса</w:t>
      </w:r>
      <w:proofErr w:type="spellEnd"/>
      <w:r w:rsidRPr="00194977">
        <w:rPr>
          <w:sz w:val="22"/>
          <w:szCs w:val="22"/>
        </w:rPr>
        <w:t xml:space="preserve"> – расстояние от верхушки лобковой кости до верха матки. </w:t>
      </w:r>
    </w:p>
    <w:p w14:paraId="4C105812" w14:textId="77777777" w:rsidR="00F409E6" w:rsidRPr="00194977" w:rsidRDefault="00F409E6" w:rsidP="00F409E6">
      <w:pPr>
        <w:pStyle w:val="aff3"/>
        <w:rPr>
          <w:sz w:val="22"/>
          <w:szCs w:val="22"/>
        </w:rPr>
      </w:pPr>
      <w:r w:rsidRPr="00194977">
        <w:rPr>
          <w:sz w:val="22"/>
          <w:szCs w:val="22"/>
        </w:rPr>
        <w:t>ВЕРА</w:t>
      </w:r>
    </w:p>
    <w:p w14:paraId="2A0F947E" w14:textId="77777777" w:rsidR="00F409E6" w:rsidRPr="00194977" w:rsidRDefault="00F409E6" w:rsidP="00F409E6">
      <w:pPr>
        <w:pStyle w:val="aff6"/>
        <w:rPr>
          <w:sz w:val="22"/>
          <w:szCs w:val="22"/>
        </w:rPr>
      </w:pPr>
      <w:r w:rsidRPr="00194977">
        <w:rPr>
          <w:sz w:val="22"/>
          <w:szCs w:val="22"/>
        </w:rPr>
        <w:t>Пять-шесть месяцев? Очень маленький живот…</w:t>
      </w:r>
    </w:p>
    <w:p w14:paraId="32C0617E" w14:textId="77777777" w:rsidR="00F409E6" w:rsidRPr="00194977" w:rsidRDefault="00F409E6" w:rsidP="00F409E6">
      <w:pPr>
        <w:pStyle w:val="aff3"/>
        <w:rPr>
          <w:b/>
          <w:bCs/>
          <w:sz w:val="22"/>
          <w:szCs w:val="22"/>
        </w:rPr>
      </w:pPr>
      <w:r w:rsidRPr="00194977">
        <w:rPr>
          <w:rStyle w:val="aff7"/>
          <w:b w:val="0"/>
          <w:bCs w:val="0"/>
          <w:sz w:val="22"/>
          <w:szCs w:val="22"/>
        </w:rPr>
        <w:lastRenderedPageBreak/>
        <w:t>ТОНЯ</w:t>
      </w:r>
      <w:r w:rsidRPr="00194977">
        <w:rPr>
          <w:b/>
          <w:bCs/>
          <w:sz w:val="22"/>
          <w:szCs w:val="22"/>
        </w:rPr>
        <w:t xml:space="preserve"> </w:t>
      </w:r>
    </w:p>
    <w:p w14:paraId="1968EFB3" w14:textId="77777777" w:rsidR="00F409E6" w:rsidRPr="00194977" w:rsidRDefault="00F409E6" w:rsidP="00F409E6">
      <w:pPr>
        <w:pStyle w:val="aff6"/>
        <w:rPr>
          <w:sz w:val="22"/>
          <w:szCs w:val="22"/>
        </w:rPr>
      </w:pPr>
      <w:r w:rsidRPr="00194977">
        <w:rPr>
          <w:sz w:val="22"/>
          <w:szCs w:val="22"/>
        </w:rPr>
        <w:t>Больно будет?</w:t>
      </w:r>
    </w:p>
    <w:p w14:paraId="69C06018" w14:textId="77777777" w:rsidR="00F409E6" w:rsidRPr="00194977" w:rsidRDefault="00F409E6" w:rsidP="00F409E6">
      <w:pPr>
        <w:pStyle w:val="aff3"/>
        <w:rPr>
          <w:sz w:val="22"/>
          <w:szCs w:val="22"/>
        </w:rPr>
      </w:pPr>
      <w:r w:rsidRPr="00194977">
        <w:rPr>
          <w:sz w:val="22"/>
          <w:szCs w:val="22"/>
        </w:rPr>
        <w:t>ВЕРА</w:t>
      </w:r>
    </w:p>
    <w:p w14:paraId="14337028" w14:textId="77777777" w:rsidR="00F409E6" w:rsidRPr="00194977" w:rsidRDefault="00F409E6" w:rsidP="00F409E6">
      <w:pPr>
        <w:pStyle w:val="aff6"/>
        <w:rPr>
          <w:sz w:val="22"/>
          <w:szCs w:val="22"/>
        </w:rPr>
      </w:pPr>
      <w:r w:rsidRPr="00194977">
        <w:rPr>
          <w:sz w:val="22"/>
          <w:szCs w:val="22"/>
        </w:rPr>
        <w:t>Ты можешь остаться здесь в больнице. Нам нужна помощь, мне пригодится еще один ассистент, Тетя Феня еле тащит все на себе.</w:t>
      </w:r>
    </w:p>
    <w:p w14:paraId="1462768A" w14:textId="77777777" w:rsidR="00F409E6" w:rsidRPr="00194977" w:rsidRDefault="00F409E6" w:rsidP="00F409E6">
      <w:pPr>
        <w:pStyle w:val="aff3"/>
        <w:rPr>
          <w:b/>
          <w:bCs/>
          <w:sz w:val="22"/>
          <w:szCs w:val="22"/>
        </w:rPr>
      </w:pPr>
      <w:r w:rsidRPr="00194977">
        <w:rPr>
          <w:rStyle w:val="aff7"/>
          <w:b w:val="0"/>
          <w:bCs w:val="0"/>
          <w:sz w:val="22"/>
          <w:szCs w:val="22"/>
        </w:rPr>
        <w:t>ТОНЯ</w:t>
      </w:r>
      <w:r w:rsidRPr="00194977">
        <w:rPr>
          <w:b/>
          <w:bCs/>
          <w:sz w:val="22"/>
          <w:szCs w:val="22"/>
        </w:rPr>
        <w:t xml:space="preserve"> </w:t>
      </w:r>
    </w:p>
    <w:p w14:paraId="206A54F7" w14:textId="77777777" w:rsidR="00F409E6" w:rsidRPr="00194977" w:rsidRDefault="00F409E6" w:rsidP="00F409E6">
      <w:pPr>
        <w:pStyle w:val="aff6"/>
        <w:rPr>
          <w:sz w:val="22"/>
          <w:szCs w:val="22"/>
        </w:rPr>
      </w:pPr>
      <w:r w:rsidRPr="00194977">
        <w:rPr>
          <w:sz w:val="22"/>
          <w:szCs w:val="22"/>
        </w:rPr>
        <w:t>Мне не это нужно, мне---</w:t>
      </w:r>
    </w:p>
    <w:p w14:paraId="2A4A507D" w14:textId="77777777" w:rsidR="00F409E6" w:rsidRPr="00194977" w:rsidRDefault="00F409E6" w:rsidP="00F409E6">
      <w:pPr>
        <w:pStyle w:val="aff3"/>
        <w:rPr>
          <w:sz w:val="22"/>
          <w:szCs w:val="22"/>
        </w:rPr>
      </w:pPr>
      <w:r w:rsidRPr="00194977">
        <w:rPr>
          <w:sz w:val="22"/>
          <w:szCs w:val="22"/>
        </w:rPr>
        <w:t xml:space="preserve">ВЕРА </w:t>
      </w:r>
    </w:p>
    <w:p w14:paraId="7FFE8D32" w14:textId="77777777" w:rsidR="00F409E6" w:rsidRPr="00194977" w:rsidRDefault="00F409E6" w:rsidP="00F409E6">
      <w:pPr>
        <w:pStyle w:val="aff6"/>
        <w:rPr>
          <w:sz w:val="22"/>
          <w:szCs w:val="22"/>
        </w:rPr>
      </w:pPr>
      <w:r w:rsidRPr="00194977">
        <w:rPr>
          <w:sz w:val="22"/>
          <w:szCs w:val="22"/>
        </w:rPr>
        <w:t>Я понимаю, что тебе нужно. Но сейчас уже поздно. Очень опасно.</w:t>
      </w:r>
    </w:p>
    <w:p w14:paraId="637BA36F" w14:textId="77777777" w:rsidR="00F409E6" w:rsidRPr="00194977" w:rsidRDefault="00F409E6" w:rsidP="00F409E6">
      <w:pPr>
        <w:pStyle w:val="aff4"/>
        <w:rPr>
          <w:sz w:val="22"/>
          <w:szCs w:val="22"/>
        </w:rPr>
      </w:pPr>
      <w:r w:rsidRPr="00194977">
        <w:rPr>
          <w:sz w:val="22"/>
          <w:szCs w:val="22"/>
        </w:rPr>
        <w:t xml:space="preserve">За окном раздаются гудки многочисленных автомобилей. Тоня закрывает рот рукой.  </w:t>
      </w:r>
    </w:p>
    <w:p w14:paraId="1939C54C" w14:textId="77777777" w:rsidR="00F409E6" w:rsidRPr="00194977" w:rsidRDefault="00F409E6" w:rsidP="00F409E6">
      <w:pPr>
        <w:pStyle w:val="aff3"/>
        <w:rPr>
          <w:sz w:val="22"/>
          <w:szCs w:val="22"/>
        </w:rPr>
      </w:pPr>
      <w:r w:rsidRPr="00194977">
        <w:rPr>
          <w:sz w:val="22"/>
          <w:szCs w:val="22"/>
        </w:rPr>
        <w:t>ВЕРА</w:t>
      </w:r>
    </w:p>
    <w:p w14:paraId="5852C4A2" w14:textId="77777777" w:rsidR="00F409E6" w:rsidRPr="00194977" w:rsidRDefault="00F409E6" w:rsidP="00F409E6">
      <w:pPr>
        <w:pStyle w:val="aff6"/>
        <w:rPr>
          <w:sz w:val="22"/>
          <w:szCs w:val="22"/>
        </w:rPr>
      </w:pPr>
      <w:r w:rsidRPr="00194977">
        <w:rPr>
          <w:sz w:val="22"/>
          <w:szCs w:val="22"/>
        </w:rPr>
        <w:t>Что это?</w:t>
      </w:r>
    </w:p>
    <w:p w14:paraId="7A4E5463" w14:textId="77777777" w:rsidR="00F409E6" w:rsidRPr="00194977" w:rsidRDefault="00F409E6" w:rsidP="00F409E6">
      <w:pPr>
        <w:pStyle w:val="aff3"/>
        <w:rPr>
          <w:sz w:val="22"/>
          <w:szCs w:val="22"/>
        </w:rPr>
      </w:pPr>
      <w:r w:rsidRPr="00194977">
        <w:rPr>
          <w:sz w:val="22"/>
          <w:szCs w:val="22"/>
        </w:rPr>
        <w:t xml:space="preserve">Тоня </w:t>
      </w:r>
    </w:p>
    <w:p w14:paraId="2A085C7E" w14:textId="77777777" w:rsidR="00F409E6" w:rsidRPr="00194977" w:rsidRDefault="00F409E6" w:rsidP="00F409E6">
      <w:pPr>
        <w:pStyle w:val="aff6"/>
        <w:rPr>
          <w:sz w:val="22"/>
          <w:szCs w:val="22"/>
        </w:rPr>
      </w:pPr>
      <w:r w:rsidRPr="00194977">
        <w:rPr>
          <w:sz w:val="22"/>
          <w:szCs w:val="22"/>
        </w:rPr>
        <w:t xml:space="preserve">Я эти гудки где угодно узнаю. </w:t>
      </w:r>
    </w:p>
    <w:p w14:paraId="1DD11170" w14:textId="5CDD38A6"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15</w:t>
      </w:r>
      <w:r w:rsidR="00F409E6" w:rsidRPr="00194977">
        <w:rPr>
          <w:sz w:val="22"/>
          <w:szCs w:val="22"/>
        </w:rPr>
        <w:t xml:space="preserve">. НАТ. ВЕРХНЕВОЛЖСК. </w:t>
      </w:r>
      <w:proofErr w:type="gramStart"/>
      <w:r w:rsidR="00F409E6" w:rsidRPr="00194977">
        <w:rPr>
          <w:sz w:val="22"/>
          <w:szCs w:val="22"/>
        </w:rPr>
        <w:t>УЛИЦЫ./</w:t>
      </w:r>
      <w:proofErr w:type="gramEnd"/>
      <w:r w:rsidR="00F409E6" w:rsidRPr="00194977">
        <w:rPr>
          <w:sz w:val="22"/>
          <w:szCs w:val="22"/>
        </w:rPr>
        <w:t>ШКОЛА.ОПЕРАЦИОННАЯ.НОЧЬ</w:t>
      </w:r>
    </w:p>
    <w:p w14:paraId="7896A9FC" w14:textId="77777777" w:rsidR="00F409E6" w:rsidRPr="00194977" w:rsidRDefault="00F409E6" w:rsidP="00F409E6">
      <w:pPr>
        <w:pStyle w:val="aff4"/>
        <w:rPr>
          <w:sz w:val="22"/>
          <w:szCs w:val="22"/>
        </w:rPr>
      </w:pPr>
      <w:r w:rsidRPr="00194977">
        <w:rPr>
          <w:sz w:val="22"/>
          <w:szCs w:val="22"/>
        </w:rPr>
        <w:t xml:space="preserve">По улицам города торжественно едет караван автомобилей: черные </w:t>
      </w:r>
      <w:proofErr w:type="spellStart"/>
      <w:r w:rsidRPr="00194977">
        <w:rPr>
          <w:sz w:val="22"/>
          <w:szCs w:val="22"/>
        </w:rPr>
        <w:t>Хорьхи</w:t>
      </w:r>
      <w:proofErr w:type="spellEnd"/>
      <w:r w:rsidRPr="00194977">
        <w:rPr>
          <w:sz w:val="22"/>
          <w:szCs w:val="22"/>
        </w:rPr>
        <w:t>, грузовики с людьми, тяжелые тягачи с техникой. На всех автомобилях закреплен знак черепа, пронзенного костями – не шутливый пиратский, а устрашающий герб дивизии «Мертвая голова».</w:t>
      </w:r>
    </w:p>
    <w:p w14:paraId="47042082" w14:textId="77777777" w:rsidR="00F409E6" w:rsidRPr="00194977" w:rsidRDefault="00F409E6" w:rsidP="00F409E6">
      <w:pPr>
        <w:pStyle w:val="aff4"/>
        <w:rPr>
          <w:sz w:val="22"/>
          <w:szCs w:val="22"/>
        </w:rPr>
      </w:pPr>
      <w:r w:rsidRPr="00194977">
        <w:rPr>
          <w:sz w:val="22"/>
          <w:szCs w:val="22"/>
        </w:rPr>
        <w:t xml:space="preserve">Вера и Тоня смотрят в оконную щель за этим парадом. </w:t>
      </w:r>
    </w:p>
    <w:p w14:paraId="045FEDBA" w14:textId="77777777" w:rsidR="00F409E6" w:rsidRPr="00194977" w:rsidRDefault="00F409E6" w:rsidP="00F409E6">
      <w:pPr>
        <w:pStyle w:val="aff3"/>
        <w:rPr>
          <w:sz w:val="22"/>
          <w:szCs w:val="22"/>
        </w:rPr>
      </w:pPr>
      <w:r w:rsidRPr="00194977">
        <w:rPr>
          <w:sz w:val="22"/>
          <w:szCs w:val="22"/>
        </w:rPr>
        <w:t xml:space="preserve">Тоня </w:t>
      </w:r>
    </w:p>
    <w:p w14:paraId="6F2FAB85" w14:textId="77777777" w:rsidR="00F409E6" w:rsidRPr="00194977" w:rsidRDefault="00F409E6" w:rsidP="00F409E6">
      <w:pPr>
        <w:pStyle w:val="aff6"/>
        <w:rPr>
          <w:sz w:val="22"/>
          <w:szCs w:val="22"/>
        </w:rPr>
      </w:pPr>
      <w:r w:rsidRPr="00194977">
        <w:rPr>
          <w:sz w:val="22"/>
          <w:szCs w:val="22"/>
        </w:rPr>
        <w:t xml:space="preserve">Когда фрицы заняли Оршу, они сначала казнили всё командование и всех, при ком партбилет нашли, а потом стали добреньких изображать: еду раздавали, медикаменты какие-то. </w:t>
      </w:r>
    </w:p>
    <w:p w14:paraId="12D3FAF1" w14:textId="77777777" w:rsidR="00F409E6" w:rsidRPr="00194977" w:rsidRDefault="00F409E6" w:rsidP="00F409E6">
      <w:pPr>
        <w:pStyle w:val="aff4"/>
        <w:rPr>
          <w:sz w:val="22"/>
          <w:szCs w:val="22"/>
        </w:rPr>
      </w:pPr>
      <w:r w:rsidRPr="00194977">
        <w:rPr>
          <w:sz w:val="22"/>
          <w:szCs w:val="22"/>
        </w:rPr>
        <w:t xml:space="preserve">В первой машине едет оберфюрер КЮНГ (38), худой человек, неприметный, даже симпатичный. Смотрит вокруг безо всяких эмоций. </w:t>
      </w:r>
    </w:p>
    <w:p w14:paraId="694E9922" w14:textId="77777777" w:rsidR="00F409E6" w:rsidRPr="00194977" w:rsidRDefault="00F409E6" w:rsidP="00F409E6">
      <w:pPr>
        <w:pStyle w:val="aff3"/>
        <w:rPr>
          <w:sz w:val="22"/>
          <w:szCs w:val="22"/>
        </w:rPr>
      </w:pPr>
      <w:r w:rsidRPr="00194977">
        <w:rPr>
          <w:sz w:val="22"/>
          <w:szCs w:val="22"/>
        </w:rPr>
        <w:t xml:space="preserve">Тоня </w:t>
      </w:r>
    </w:p>
    <w:p w14:paraId="0755A64A" w14:textId="77777777" w:rsidR="00F409E6" w:rsidRPr="00194977" w:rsidRDefault="00F409E6" w:rsidP="00F409E6">
      <w:pPr>
        <w:pStyle w:val="aff6"/>
        <w:rPr>
          <w:sz w:val="22"/>
          <w:szCs w:val="22"/>
        </w:rPr>
      </w:pPr>
      <w:r w:rsidRPr="00194977">
        <w:rPr>
          <w:sz w:val="22"/>
          <w:szCs w:val="22"/>
        </w:rPr>
        <w:t xml:space="preserve">Мы все думали, доживем как-то, пока наши-то придут. Но вместо наших приехали эти, на черных машинах. СС-овцы. </w:t>
      </w:r>
    </w:p>
    <w:p w14:paraId="7BD91ECD" w14:textId="77777777" w:rsidR="00F409E6" w:rsidRPr="00194977" w:rsidRDefault="00F409E6" w:rsidP="00F409E6">
      <w:pPr>
        <w:pStyle w:val="aff4"/>
        <w:rPr>
          <w:sz w:val="22"/>
          <w:szCs w:val="22"/>
        </w:rPr>
      </w:pPr>
      <w:r w:rsidRPr="00194977">
        <w:rPr>
          <w:sz w:val="22"/>
          <w:szCs w:val="22"/>
        </w:rPr>
        <w:t xml:space="preserve">Кавалькада подъезжает к зданию комендатуры. </w:t>
      </w:r>
      <w:proofErr w:type="spellStart"/>
      <w:r w:rsidRPr="00194977">
        <w:rPr>
          <w:sz w:val="22"/>
          <w:szCs w:val="22"/>
        </w:rPr>
        <w:t>Кюнг</w:t>
      </w:r>
      <w:proofErr w:type="spellEnd"/>
      <w:r w:rsidRPr="00194977">
        <w:rPr>
          <w:sz w:val="22"/>
          <w:szCs w:val="22"/>
        </w:rPr>
        <w:t xml:space="preserve"> выходит, осматривается, и идет к зданию.</w:t>
      </w:r>
    </w:p>
    <w:p w14:paraId="537F87F9" w14:textId="77777777" w:rsidR="00F409E6" w:rsidRPr="00194977" w:rsidRDefault="00F409E6" w:rsidP="00F409E6">
      <w:pPr>
        <w:pStyle w:val="aff3"/>
        <w:rPr>
          <w:sz w:val="22"/>
          <w:szCs w:val="22"/>
        </w:rPr>
      </w:pPr>
      <w:r w:rsidRPr="00194977">
        <w:rPr>
          <w:sz w:val="22"/>
          <w:szCs w:val="22"/>
        </w:rPr>
        <w:t xml:space="preserve">Тоня  </w:t>
      </w:r>
    </w:p>
    <w:p w14:paraId="5E902BB4" w14:textId="77777777" w:rsidR="00F409E6" w:rsidRPr="00194977" w:rsidRDefault="00F409E6" w:rsidP="00F409E6">
      <w:pPr>
        <w:pStyle w:val="aff6"/>
        <w:rPr>
          <w:sz w:val="22"/>
          <w:szCs w:val="22"/>
        </w:rPr>
      </w:pPr>
      <w:r w:rsidRPr="00194977">
        <w:rPr>
          <w:sz w:val="22"/>
          <w:szCs w:val="22"/>
        </w:rPr>
        <w:t xml:space="preserve">Обычные немцы они же как: им какой приказ дали, то они и делают. Скажут убивать – убьют, скажут еду раздавать – раздадут. А эти только смерти хотят. </w:t>
      </w:r>
      <w:r w:rsidRPr="00194977">
        <w:rPr>
          <w:sz w:val="22"/>
          <w:szCs w:val="22"/>
        </w:rPr>
        <w:lastRenderedPageBreak/>
        <w:t>Всех хотят перевешать. Но начнут с евреев.</w:t>
      </w:r>
    </w:p>
    <w:p w14:paraId="5BE986D5" w14:textId="1EA14956"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16</w:t>
      </w:r>
      <w:r w:rsidR="00F409E6" w:rsidRPr="00194977">
        <w:rPr>
          <w:sz w:val="22"/>
          <w:szCs w:val="22"/>
        </w:rPr>
        <w:t>. ИНТ. КОМЕНДАТУРА. ХОЛЛ. НОЧЬ</w:t>
      </w:r>
    </w:p>
    <w:p w14:paraId="28E68F8B" w14:textId="77777777" w:rsidR="00F409E6" w:rsidRPr="00194977" w:rsidRDefault="00F409E6" w:rsidP="00F409E6">
      <w:pPr>
        <w:pStyle w:val="aff4"/>
        <w:rPr>
          <w:sz w:val="22"/>
          <w:szCs w:val="22"/>
        </w:rPr>
      </w:pPr>
      <w:proofErr w:type="spellStart"/>
      <w:r w:rsidRPr="00194977">
        <w:rPr>
          <w:sz w:val="22"/>
          <w:szCs w:val="22"/>
        </w:rPr>
        <w:t>Кюнг</w:t>
      </w:r>
      <w:proofErr w:type="spellEnd"/>
      <w:r w:rsidRPr="00194977">
        <w:rPr>
          <w:sz w:val="22"/>
          <w:szCs w:val="22"/>
        </w:rPr>
        <w:t xml:space="preserve"> с адъютантом входит в холл, его встречает </w:t>
      </w:r>
      <w:proofErr w:type="spellStart"/>
      <w:r w:rsidRPr="00194977">
        <w:rPr>
          <w:sz w:val="22"/>
          <w:szCs w:val="22"/>
        </w:rPr>
        <w:t>Шонненберг</w:t>
      </w:r>
      <w:proofErr w:type="spellEnd"/>
      <w:r w:rsidRPr="00194977">
        <w:rPr>
          <w:sz w:val="22"/>
          <w:szCs w:val="22"/>
        </w:rPr>
        <w:t xml:space="preserve">. Они вскидывают друг другу руки в приветствии. </w:t>
      </w:r>
    </w:p>
    <w:p w14:paraId="301D8C22" w14:textId="77777777" w:rsidR="00F409E6" w:rsidRPr="00194977" w:rsidRDefault="00F409E6" w:rsidP="00F409E6">
      <w:pPr>
        <w:pStyle w:val="aff3"/>
        <w:rPr>
          <w:sz w:val="22"/>
          <w:szCs w:val="22"/>
        </w:rPr>
      </w:pPr>
      <w:r w:rsidRPr="00194977">
        <w:rPr>
          <w:sz w:val="22"/>
          <w:szCs w:val="22"/>
        </w:rPr>
        <w:t>Шонненберг</w:t>
      </w:r>
    </w:p>
    <w:p w14:paraId="7895B683" w14:textId="77777777" w:rsidR="00F409E6" w:rsidRPr="00194977" w:rsidRDefault="00F409E6" w:rsidP="00F409E6">
      <w:pPr>
        <w:pStyle w:val="aff5"/>
        <w:rPr>
          <w:sz w:val="22"/>
          <w:szCs w:val="22"/>
        </w:rPr>
      </w:pPr>
      <w:r w:rsidRPr="00194977">
        <w:rPr>
          <w:sz w:val="22"/>
          <w:szCs w:val="22"/>
        </w:rPr>
        <w:t>(немецкий)</w:t>
      </w:r>
    </w:p>
    <w:p w14:paraId="2287A857" w14:textId="77777777" w:rsidR="00F409E6" w:rsidRPr="00194977" w:rsidRDefault="00F409E6" w:rsidP="00F409E6">
      <w:pPr>
        <w:pStyle w:val="aff6"/>
        <w:rPr>
          <w:sz w:val="22"/>
          <w:szCs w:val="22"/>
        </w:rPr>
      </w:pPr>
      <w:r w:rsidRPr="00194977">
        <w:rPr>
          <w:sz w:val="22"/>
          <w:szCs w:val="22"/>
        </w:rPr>
        <w:t xml:space="preserve">Хайль Гитлер! Добро пожаловать в </w:t>
      </w:r>
      <w:proofErr w:type="spellStart"/>
      <w:r w:rsidRPr="00194977">
        <w:rPr>
          <w:sz w:val="22"/>
          <w:szCs w:val="22"/>
        </w:rPr>
        <w:t>Верхневолжск</w:t>
      </w:r>
      <w:proofErr w:type="spellEnd"/>
      <w:r w:rsidRPr="00194977">
        <w:rPr>
          <w:sz w:val="22"/>
          <w:szCs w:val="22"/>
        </w:rPr>
        <w:t>, оберфюрер.</w:t>
      </w:r>
    </w:p>
    <w:p w14:paraId="4951E90C" w14:textId="77777777" w:rsidR="00F409E6" w:rsidRPr="00194977" w:rsidRDefault="00F409E6" w:rsidP="00F409E6">
      <w:pPr>
        <w:pStyle w:val="aff3"/>
        <w:rPr>
          <w:sz w:val="22"/>
          <w:szCs w:val="22"/>
        </w:rPr>
      </w:pPr>
      <w:r w:rsidRPr="00194977">
        <w:rPr>
          <w:sz w:val="22"/>
          <w:szCs w:val="22"/>
        </w:rPr>
        <w:t>Кюнг</w:t>
      </w:r>
    </w:p>
    <w:p w14:paraId="66664A39" w14:textId="77777777" w:rsidR="00F409E6" w:rsidRPr="00194977" w:rsidRDefault="00F409E6" w:rsidP="00F409E6">
      <w:pPr>
        <w:pStyle w:val="aff5"/>
        <w:rPr>
          <w:sz w:val="22"/>
          <w:szCs w:val="22"/>
        </w:rPr>
      </w:pPr>
      <w:r w:rsidRPr="00194977">
        <w:rPr>
          <w:sz w:val="22"/>
          <w:szCs w:val="22"/>
        </w:rPr>
        <w:t>(немецкий)</w:t>
      </w:r>
    </w:p>
    <w:p w14:paraId="7D3A56E1" w14:textId="77777777" w:rsidR="00F409E6" w:rsidRPr="00194977" w:rsidRDefault="00F409E6" w:rsidP="00F409E6">
      <w:pPr>
        <w:pStyle w:val="aff6"/>
        <w:rPr>
          <w:sz w:val="22"/>
          <w:szCs w:val="22"/>
        </w:rPr>
      </w:pPr>
      <w:r w:rsidRPr="00194977">
        <w:rPr>
          <w:sz w:val="22"/>
          <w:szCs w:val="22"/>
        </w:rPr>
        <w:t xml:space="preserve">Зиг Хайль! Доброй ночи, полковник. А где генерал Фон </w:t>
      </w:r>
      <w:proofErr w:type="spellStart"/>
      <w:r w:rsidRPr="00194977">
        <w:rPr>
          <w:sz w:val="22"/>
          <w:szCs w:val="22"/>
        </w:rPr>
        <w:t>Вейхс</w:t>
      </w:r>
      <w:proofErr w:type="spellEnd"/>
      <w:r w:rsidRPr="00194977">
        <w:rPr>
          <w:sz w:val="22"/>
          <w:szCs w:val="22"/>
        </w:rPr>
        <w:t>?</w:t>
      </w:r>
    </w:p>
    <w:p w14:paraId="4223DE57" w14:textId="77777777" w:rsidR="00F409E6" w:rsidRPr="00194977" w:rsidRDefault="00F409E6" w:rsidP="00F409E6">
      <w:pPr>
        <w:pStyle w:val="aff3"/>
        <w:rPr>
          <w:sz w:val="22"/>
          <w:szCs w:val="22"/>
        </w:rPr>
      </w:pPr>
      <w:r w:rsidRPr="00194977">
        <w:rPr>
          <w:sz w:val="22"/>
          <w:szCs w:val="22"/>
        </w:rPr>
        <w:t>Шонненберг</w:t>
      </w:r>
    </w:p>
    <w:p w14:paraId="751578F5" w14:textId="77777777" w:rsidR="00F409E6" w:rsidRPr="00194977" w:rsidRDefault="00F409E6" w:rsidP="00F409E6">
      <w:pPr>
        <w:pStyle w:val="aff5"/>
        <w:rPr>
          <w:sz w:val="22"/>
          <w:szCs w:val="22"/>
        </w:rPr>
      </w:pPr>
      <w:r w:rsidRPr="00194977">
        <w:rPr>
          <w:sz w:val="22"/>
          <w:szCs w:val="22"/>
        </w:rPr>
        <w:t>(немецкий)</w:t>
      </w:r>
    </w:p>
    <w:p w14:paraId="53CE4889" w14:textId="77777777" w:rsidR="00F409E6" w:rsidRPr="00194977" w:rsidRDefault="00F409E6" w:rsidP="00F409E6">
      <w:pPr>
        <w:pStyle w:val="aff6"/>
        <w:rPr>
          <w:sz w:val="22"/>
          <w:szCs w:val="22"/>
        </w:rPr>
      </w:pPr>
      <w:r w:rsidRPr="00194977">
        <w:rPr>
          <w:sz w:val="22"/>
          <w:szCs w:val="22"/>
        </w:rPr>
        <w:t xml:space="preserve">У него недомогание. </w:t>
      </w:r>
    </w:p>
    <w:p w14:paraId="2BC1A196" w14:textId="77777777" w:rsidR="00F409E6" w:rsidRPr="00194977" w:rsidRDefault="00F409E6" w:rsidP="00F409E6">
      <w:pPr>
        <w:pStyle w:val="aff3"/>
        <w:rPr>
          <w:sz w:val="22"/>
          <w:szCs w:val="22"/>
        </w:rPr>
      </w:pPr>
      <w:r w:rsidRPr="00194977">
        <w:rPr>
          <w:sz w:val="22"/>
          <w:szCs w:val="22"/>
        </w:rPr>
        <w:t>Кюнг</w:t>
      </w:r>
    </w:p>
    <w:p w14:paraId="3E60CDF6" w14:textId="77777777" w:rsidR="00F409E6" w:rsidRPr="00194977" w:rsidRDefault="00F409E6" w:rsidP="00F409E6">
      <w:pPr>
        <w:pStyle w:val="aff5"/>
        <w:rPr>
          <w:sz w:val="22"/>
          <w:szCs w:val="22"/>
        </w:rPr>
      </w:pPr>
      <w:r w:rsidRPr="00194977">
        <w:rPr>
          <w:sz w:val="22"/>
          <w:szCs w:val="22"/>
        </w:rPr>
        <w:t>(немецкий, подтрунивает)</w:t>
      </w:r>
    </w:p>
    <w:p w14:paraId="22CA215F" w14:textId="77777777" w:rsidR="00F409E6" w:rsidRPr="00194977" w:rsidRDefault="00F409E6" w:rsidP="00F409E6">
      <w:pPr>
        <w:pStyle w:val="aff6"/>
        <w:rPr>
          <w:sz w:val="22"/>
          <w:szCs w:val="22"/>
        </w:rPr>
      </w:pPr>
      <w:r w:rsidRPr="00194977">
        <w:rPr>
          <w:sz w:val="22"/>
          <w:szCs w:val="22"/>
        </w:rPr>
        <w:t>Старик спит? Я хочу немедленно осмотреть город, а в особенности еврейский квартал. Я надеюсь, вы выделили гетто?</w:t>
      </w:r>
    </w:p>
    <w:p w14:paraId="3F6F0C88" w14:textId="77777777" w:rsidR="00F409E6" w:rsidRPr="00194977" w:rsidRDefault="00F409E6" w:rsidP="00F409E6">
      <w:pPr>
        <w:pStyle w:val="aff3"/>
        <w:rPr>
          <w:sz w:val="22"/>
          <w:szCs w:val="22"/>
        </w:rPr>
      </w:pPr>
      <w:r w:rsidRPr="00194977">
        <w:rPr>
          <w:sz w:val="22"/>
          <w:szCs w:val="22"/>
        </w:rPr>
        <w:t>Шонненберг</w:t>
      </w:r>
    </w:p>
    <w:p w14:paraId="2240A123" w14:textId="77777777" w:rsidR="00F409E6" w:rsidRPr="00194977" w:rsidRDefault="00F409E6" w:rsidP="00F409E6">
      <w:pPr>
        <w:pStyle w:val="aff5"/>
        <w:rPr>
          <w:sz w:val="22"/>
          <w:szCs w:val="22"/>
        </w:rPr>
      </w:pPr>
      <w:r w:rsidRPr="00194977">
        <w:rPr>
          <w:sz w:val="22"/>
          <w:szCs w:val="22"/>
        </w:rPr>
        <w:t>(немецкий)</w:t>
      </w:r>
    </w:p>
    <w:p w14:paraId="24728C7D" w14:textId="77777777" w:rsidR="00F409E6" w:rsidRPr="00194977" w:rsidRDefault="00F409E6" w:rsidP="00F409E6">
      <w:pPr>
        <w:pStyle w:val="aff6"/>
        <w:rPr>
          <w:sz w:val="22"/>
          <w:szCs w:val="22"/>
        </w:rPr>
      </w:pPr>
      <w:r w:rsidRPr="00194977">
        <w:rPr>
          <w:sz w:val="22"/>
          <w:szCs w:val="22"/>
        </w:rPr>
        <w:t xml:space="preserve">Оберфюрер, в </w:t>
      </w:r>
      <w:proofErr w:type="spellStart"/>
      <w:r w:rsidRPr="00194977">
        <w:rPr>
          <w:sz w:val="22"/>
          <w:szCs w:val="22"/>
        </w:rPr>
        <w:t>Верхневолжске</w:t>
      </w:r>
      <w:proofErr w:type="spellEnd"/>
      <w:r w:rsidRPr="00194977">
        <w:rPr>
          <w:sz w:val="22"/>
          <w:szCs w:val="22"/>
        </w:rPr>
        <w:t xml:space="preserve"> нет гетто. Здесь евреев всего пара сотен.</w:t>
      </w:r>
    </w:p>
    <w:p w14:paraId="598469E8" w14:textId="77777777" w:rsidR="00F409E6" w:rsidRPr="00194977" w:rsidRDefault="00F409E6" w:rsidP="00F409E6">
      <w:pPr>
        <w:pStyle w:val="aff3"/>
        <w:rPr>
          <w:sz w:val="22"/>
          <w:szCs w:val="22"/>
        </w:rPr>
      </w:pPr>
      <w:r w:rsidRPr="00194977">
        <w:rPr>
          <w:sz w:val="22"/>
          <w:szCs w:val="22"/>
        </w:rPr>
        <w:t>Кюнг</w:t>
      </w:r>
    </w:p>
    <w:p w14:paraId="47DFC298" w14:textId="77777777" w:rsidR="00F409E6" w:rsidRPr="00194977" w:rsidRDefault="00F409E6" w:rsidP="00F409E6">
      <w:pPr>
        <w:pStyle w:val="aff5"/>
        <w:rPr>
          <w:sz w:val="22"/>
          <w:szCs w:val="22"/>
        </w:rPr>
      </w:pPr>
      <w:r w:rsidRPr="00194977">
        <w:rPr>
          <w:sz w:val="22"/>
          <w:szCs w:val="22"/>
        </w:rPr>
        <w:t>(немецкий)</w:t>
      </w:r>
    </w:p>
    <w:p w14:paraId="6E392ED6" w14:textId="77777777" w:rsidR="00F409E6" w:rsidRPr="00194977" w:rsidRDefault="00F409E6" w:rsidP="00F409E6">
      <w:pPr>
        <w:pStyle w:val="aff6"/>
        <w:rPr>
          <w:sz w:val="22"/>
          <w:szCs w:val="22"/>
        </w:rPr>
      </w:pPr>
      <w:r w:rsidRPr="00194977">
        <w:rPr>
          <w:sz w:val="22"/>
          <w:szCs w:val="22"/>
        </w:rPr>
        <w:t>Целых пара сотен. И они свободно разгуливают по улицам?</w:t>
      </w:r>
    </w:p>
    <w:p w14:paraId="22C6BDFB" w14:textId="77777777" w:rsidR="00F409E6" w:rsidRPr="00194977" w:rsidRDefault="00F409E6" w:rsidP="00F409E6">
      <w:pPr>
        <w:pStyle w:val="aff3"/>
        <w:rPr>
          <w:sz w:val="22"/>
          <w:szCs w:val="22"/>
        </w:rPr>
      </w:pPr>
      <w:r w:rsidRPr="00194977">
        <w:rPr>
          <w:sz w:val="22"/>
          <w:szCs w:val="22"/>
        </w:rPr>
        <w:t>Шонненберг</w:t>
      </w:r>
    </w:p>
    <w:p w14:paraId="3D7311F0" w14:textId="77777777" w:rsidR="00F409E6" w:rsidRPr="00194977" w:rsidRDefault="00F409E6" w:rsidP="00F409E6">
      <w:pPr>
        <w:pStyle w:val="aff5"/>
        <w:rPr>
          <w:sz w:val="22"/>
          <w:szCs w:val="22"/>
        </w:rPr>
      </w:pPr>
      <w:r w:rsidRPr="00194977">
        <w:rPr>
          <w:sz w:val="22"/>
          <w:szCs w:val="22"/>
        </w:rPr>
        <w:t>(немецкий)</w:t>
      </w:r>
    </w:p>
    <w:p w14:paraId="0283F02B" w14:textId="77777777" w:rsidR="00F409E6" w:rsidRPr="00194977" w:rsidRDefault="00F409E6" w:rsidP="00F409E6">
      <w:pPr>
        <w:pStyle w:val="aff6"/>
        <w:rPr>
          <w:sz w:val="22"/>
          <w:szCs w:val="22"/>
        </w:rPr>
      </w:pPr>
      <w:r w:rsidRPr="00194977">
        <w:rPr>
          <w:sz w:val="22"/>
          <w:szCs w:val="22"/>
        </w:rPr>
        <w:t xml:space="preserve">Мы всех внесли в списки, выдали нашивки. Захотите проверить завтра начинается вакцинация населения от столбняка, там за несколько дней ждут все население. </w:t>
      </w:r>
    </w:p>
    <w:p w14:paraId="1AA15C25" w14:textId="77777777" w:rsidR="00F409E6" w:rsidRPr="00194977" w:rsidRDefault="00F409E6" w:rsidP="00F409E6">
      <w:pPr>
        <w:pStyle w:val="aff4"/>
        <w:rPr>
          <w:sz w:val="22"/>
          <w:szCs w:val="22"/>
        </w:rPr>
      </w:pPr>
      <w:proofErr w:type="spellStart"/>
      <w:r w:rsidRPr="00194977">
        <w:rPr>
          <w:sz w:val="22"/>
          <w:szCs w:val="22"/>
        </w:rPr>
        <w:t>Кюнг</w:t>
      </w:r>
      <w:proofErr w:type="spellEnd"/>
      <w:r w:rsidRPr="00194977">
        <w:rPr>
          <w:sz w:val="22"/>
          <w:szCs w:val="22"/>
        </w:rPr>
        <w:t xml:space="preserve"> свирепеет.</w:t>
      </w:r>
    </w:p>
    <w:p w14:paraId="3B58A59A" w14:textId="77777777" w:rsidR="00F409E6" w:rsidRPr="00194977" w:rsidRDefault="00F409E6" w:rsidP="00F409E6">
      <w:pPr>
        <w:pStyle w:val="aff3"/>
        <w:rPr>
          <w:sz w:val="22"/>
          <w:szCs w:val="22"/>
        </w:rPr>
      </w:pPr>
      <w:r w:rsidRPr="00194977">
        <w:rPr>
          <w:sz w:val="22"/>
          <w:szCs w:val="22"/>
        </w:rPr>
        <w:t>Кюнг</w:t>
      </w:r>
    </w:p>
    <w:p w14:paraId="52D5CB3A" w14:textId="77777777" w:rsidR="00F409E6" w:rsidRPr="00194977" w:rsidRDefault="00F409E6" w:rsidP="00F409E6">
      <w:pPr>
        <w:pStyle w:val="aff5"/>
        <w:rPr>
          <w:sz w:val="22"/>
          <w:szCs w:val="22"/>
        </w:rPr>
      </w:pPr>
      <w:r w:rsidRPr="00194977">
        <w:rPr>
          <w:sz w:val="22"/>
          <w:szCs w:val="22"/>
        </w:rPr>
        <w:t>(немецкий)</w:t>
      </w:r>
    </w:p>
    <w:p w14:paraId="6EE25871" w14:textId="77777777" w:rsidR="00F409E6" w:rsidRPr="00194977" w:rsidRDefault="00F409E6" w:rsidP="00F409E6">
      <w:pPr>
        <w:pStyle w:val="aff6"/>
        <w:rPr>
          <w:sz w:val="22"/>
          <w:szCs w:val="22"/>
        </w:rPr>
      </w:pPr>
      <w:r w:rsidRPr="00194977">
        <w:rPr>
          <w:sz w:val="22"/>
          <w:szCs w:val="22"/>
        </w:rPr>
        <w:t xml:space="preserve">Вы тратите вакцины на это отродье? </w:t>
      </w:r>
    </w:p>
    <w:p w14:paraId="7C67E839" w14:textId="77777777" w:rsidR="00F409E6" w:rsidRPr="00194977" w:rsidRDefault="00F409E6" w:rsidP="00F409E6">
      <w:pPr>
        <w:pStyle w:val="aff3"/>
        <w:rPr>
          <w:sz w:val="22"/>
          <w:szCs w:val="22"/>
        </w:rPr>
      </w:pPr>
      <w:r w:rsidRPr="00194977">
        <w:rPr>
          <w:sz w:val="22"/>
          <w:szCs w:val="22"/>
        </w:rPr>
        <w:t>Шонненберг</w:t>
      </w:r>
    </w:p>
    <w:p w14:paraId="3944D89B" w14:textId="77777777" w:rsidR="00F409E6" w:rsidRPr="00194977" w:rsidRDefault="00F409E6" w:rsidP="00F409E6">
      <w:pPr>
        <w:pStyle w:val="aff5"/>
        <w:rPr>
          <w:sz w:val="22"/>
          <w:szCs w:val="22"/>
        </w:rPr>
      </w:pPr>
      <w:r w:rsidRPr="00194977">
        <w:rPr>
          <w:sz w:val="22"/>
          <w:szCs w:val="22"/>
        </w:rPr>
        <w:t>(немецкий)</w:t>
      </w:r>
    </w:p>
    <w:p w14:paraId="21367C91" w14:textId="77777777" w:rsidR="00F409E6" w:rsidRPr="00194977" w:rsidRDefault="00F409E6" w:rsidP="00F409E6">
      <w:pPr>
        <w:pStyle w:val="aff6"/>
        <w:rPr>
          <w:sz w:val="22"/>
          <w:szCs w:val="22"/>
        </w:rPr>
      </w:pPr>
      <w:r w:rsidRPr="00194977">
        <w:rPr>
          <w:sz w:val="22"/>
          <w:szCs w:val="22"/>
        </w:rPr>
        <w:t xml:space="preserve">Мне жаль оберфюрер, но болезнетворные бактерии расово неразборчивы. Мы не можем рисковать жизнями солдат Рейха. </w:t>
      </w:r>
    </w:p>
    <w:p w14:paraId="42557A60" w14:textId="77777777" w:rsidR="00F409E6" w:rsidRPr="00194977" w:rsidRDefault="00F409E6" w:rsidP="00F409E6">
      <w:pPr>
        <w:pStyle w:val="aff3"/>
        <w:rPr>
          <w:sz w:val="22"/>
          <w:szCs w:val="22"/>
        </w:rPr>
      </w:pPr>
      <w:r w:rsidRPr="00194977">
        <w:rPr>
          <w:sz w:val="22"/>
          <w:szCs w:val="22"/>
        </w:rPr>
        <w:lastRenderedPageBreak/>
        <w:t>КЮНГ</w:t>
      </w:r>
    </w:p>
    <w:p w14:paraId="64449B73" w14:textId="77777777" w:rsidR="00F409E6" w:rsidRPr="00194977" w:rsidRDefault="00F409E6" w:rsidP="00F409E6">
      <w:pPr>
        <w:pStyle w:val="aff6"/>
        <w:rPr>
          <w:sz w:val="22"/>
          <w:szCs w:val="22"/>
        </w:rPr>
      </w:pPr>
      <w:r w:rsidRPr="00194977">
        <w:rPr>
          <w:sz w:val="22"/>
          <w:szCs w:val="22"/>
        </w:rPr>
        <w:t>Как обстановка в городе?</w:t>
      </w:r>
    </w:p>
    <w:p w14:paraId="370C7E2B" w14:textId="77777777" w:rsidR="00F409E6" w:rsidRPr="00194977" w:rsidRDefault="00F409E6" w:rsidP="00F409E6">
      <w:pPr>
        <w:pStyle w:val="aff3"/>
        <w:rPr>
          <w:sz w:val="22"/>
          <w:szCs w:val="22"/>
        </w:rPr>
      </w:pPr>
      <w:r w:rsidRPr="00194977">
        <w:rPr>
          <w:sz w:val="22"/>
          <w:szCs w:val="22"/>
        </w:rPr>
        <w:t>ШОНЕННБЕРГ</w:t>
      </w:r>
    </w:p>
    <w:p w14:paraId="755106F8" w14:textId="77777777" w:rsidR="00F409E6" w:rsidRPr="00194977" w:rsidRDefault="00F409E6" w:rsidP="00F409E6">
      <w:pPr>
        <w:pStyle w:val="aff6"/>
        <w:rPr>
          <w:sz w:val="22"/>
          <w:szCs w:val="22"/>
        </w:rPr>
      </w:pPr>
      <w:r w:rsidRPr="00194977">
        <w:rPr>
          <w:sz w:val="22"/>
          <w:szCs w:val="22"/>
        </w:rPr>
        <w:t>Спокойно. Проблем нет.</w:t>
      </w:r>
    </w:p>
    <w:p w14:paraId="40853FA5" w14:textId="77777777" w:rsidR="00F409E6" w:rsidRPr="00194977" w:rsidRDefault="00F409E6" w:rsidP="00F409E6">
      <w:pPr>
        <w:pStyle w:val="aff4"/>
        <w:rPr>
          <w:sz w:val="22"/>
          <w:szCs w:val="22"/>
        </w:rPr>
      </w:pPr>
      <w:r w:rsidRPr="00194977">
        <w:rPr>
          <w:sz w:val="22"/>
          <w:szCs w:val="22"/>
        </w:rPr>
        <w:t xml:space="preserve">В этот момент где-то на окраине города происходит мощный взрыв, такой силы, что зарево видно из окон холла комендатуры. </w:t>
      </w:r>
      <w:proofErr w:type="spellStart"/>
      <w:r w:rsidRPr="00194977">
        <w:rPr>
          <w:sz w:val="22"/>
          <w:szCs w:val="22"/>
        </w:rPr>
        <w:t>Кюнг</w:t>
      </w:r>
      <w:proofErr w:type="spellEnd"/>
      <w:r w:rsidRPr="00194977">
        <w:rPr>
          <w:sz w:val="22"/>
          <w:szCs w:val="22"/>
        </w:rPr>
        <w:t xml:space="preserve"> и </w:t>
      </w:r>
      <w:proofErr w:type="spellStart"/>
      <w:r w:rsidRPr="00194977">
        <w:rPr>
          <w:sz w:val="22"/>
          <w:szCs w:val="22"/>
        </w:rPr>
        <w:t>Шоненнберг</w:t>
      </w:r>
      <w:proofErr w:type="spellEnd"/>
      <w:r w:rsidRPr="00194977">
        <w:rPr>
          <w:sz w:val="22"/>
          <w:szCs w:val="22"/>
        </w:rPr>
        <w:t xml:space="preserve"> инстинктивно падают на пол. Отрывают лица от плиточного пола, </w:t>
      </w:r>
      <w:proofErr w:type="spellStart"/>
      <w:r w:rsidRPr="00194977">
        <w:rPr>
          <w:sz w:val="22"/>
          <w:szCs w:val="22"/>
        </w:rPr>
        <w:t>Кюнг</w:t>
      </w:r>
      <w:proofErr w:type="spellEnd"/>
      <w:r w:rsidRPr="00194977">
        <w:rPr>
          <w:sz w:val="22"/>
          <w:szCs w:val="22"/>
        </w:rPr>
        <w:t xml:space="preserve"> с ненавистью смотрит на </w:t>
      </w:r>
      <w:proofErr w:type="spellStart"/>
      <w:r w:rsidRPr="00194977">
        <w:rPr>
          <w:sz w:val="22"/>
          <w:szCs w:val="22"/>
        </w:rPr>
        <w:t>Шоненнберга</w:t>
      </w:r>
      <w:proofErr w:type="spellEnd"/>
      <w:r w:rsidRPr="00194977">
        <w:rPr>
          <w:sz w:val="22"/>
          <w:szCs w:val="22"/>
        </w:rPr>
        <w:t>. Оба быстро поднимаются и выбегают на улицу.</w:t>
      </w:r>
    </w:p>
    <w:p w14:paraId="52E777FA" w14:textId="4046DB88"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17</w:t>
      </w:r>
      <w:r w:rsidR="00F409E6" w:rsidRPr="00194977">
        <w:rPr>
          <w:sz w:val="22"/>
          <w:szCs w:val="22"/>
        </w:rPr>
        <w:t>. НАТ. СОРТИРОВОЧНАЯ СТАНЦИЯ. НОЧЬ.</w:t>
      </w:r>
    </w:p>
    <w:p w14:paraId="14F2A643" w14:textId="77777777" w:rsidR="00F409E6" w:rsidRPr="00194977" w:rsidRDefault="00F409E6" w:rsidP="00F409E6">
      <w:pPr>
        <w:pStyle w:val="aff4"/>
        <w:rPr>
          <w:sz w:val="22"/>
          <w:szCs w:val="22"/>
        </w:rPr>
      </w:pPr>
      <w:r w:rsidRPr="00194977">
        <w:rPr>
          <w:sz w:val="22"/>
          <w:szCs w:val="22"/>
        </w:rPr>
        <w:t xml:space="preserve">Все горит! Три состава полыхают ярким пламенем, все время что-то продолжает взрываться. Огонь повсюду, бегают члены поездной бригады и солдаты, сопровождавшие поезд, горят на ходу. Повсюду крики горящих заживо людей. </w:t>
      </w:r>
    </w:p>
    <w:p w14:paraId="3BE11628" w14:textId="77777777" w:rsidR="00F409E6" w:rsidRPr="00194977" w:rsidRDefault="00F409E6" w:rsidP="00F409E6">
      <w:pPr>
        <w:pStyle w:val="aff4"/>
        <w:rPr>
          <w:sz w:val="22"/>
          <w:szCs w:val="22"/>
        </w:rPr>
      </w:pPr>
      <w:r w:rsidRPr="00194977">
        <w:rPr>
          <w:sz w:val="22"/>
          <w:szCs w:val="22"/>
        </w:rPr>
        <w:t>Неподалеку от этой прекрасной сцены стоят Мудрик и Толик. Мудрик смотрит на все с нескрываемым удовольствием. К нему подбегают ДВА МУЖИКА.</w:t>
      </w:r>
    </w:p>
    <w:p w14:paraId="451BD0C0" w14:textId="77777777" w:rsidR="00F409E6" w:rsidRPr="00194977" w:rsidRDefault="00F409E6" w:rsidP="00F409E6">
      <w:pPr>
        <w:pStyle w:val="aff3"/>
        <w:rPr>
          <w:sz w:val="22"/>
          <w:szCs w:val="22"/>
        </w:rPr>
      </w:pPr>
      <w:r w:rsidRPr="00194977">
        <w:rPr>
          <w:sz w:val="22"/>
          <w:szCs w:val="22"/>
        </w:rPr>
        <w:t>Мудрик</w:t>
      </w:r>
    </w:p>
    <w:p w14:paraId="572435E2" w14:textId="77777777" w:rsidR="00F409E6" w:rsidRPr="00194977" w:rsidRDefault="00F409E6" w:rsidP="00F409E6">
      <w:pPr>
        <w:pStyle w:val="aff6"/>
        <w:rPr>
          <w:sz w:val="22"/>
          <w:szCs w:val="22"/>
        </w:rPr>
      </w:pPr>
      <w:r w:rsidRPr="00194977">
        <w:rPr>
          <w:sz w:val="22"/>
          <w:szCs w:val="22"/>
        </w:rPr>
        <w:t>А где третий?</w:t>
      </w:r>
    </w:p>
    <w:p w14:paraId="2333FAAB" w14:textId="77777777" w:rsidR="00F409E6" w:rsidRPr="00194977" w:rsidRDefault="00F409E6" w:rsidP="00F409E6">
      <w:pPr>
        <w:pStyle w:val="aff4"/>
        <w:rPr>
          <w:sz w:val="22"/>
          <w:szCs w:val="22"/>
        </w:rPr>
      </w:pPr>
      <w:r w:rsidRPr="00194977">
        <w:rPr>
          <w:sz w:val="22"/>
          <w:szCs w:val="22"/>
        </w:rPr>
        <w:t>Один из мужиков кивает в сторону пожара.</w:t>
      </w:r>
    </w:p>
    <w:p w14:paraId="1C242440" w14:textId="77777777" w:rsidR="00F409E6" w:rsidRPr="00194977" w:rsidRDefault="00F409E6" w:rsidP="00F409E6">
      <w:pPr>
        <w:pStyle w:val="aff3"/>
        <w:rPr>
          <w:sz w:val="22"/>
          <w:szCs w:val="22"/>
        </w:rPr>
      </w:pPr>
      <w:r w:rsidRPr="00194977">
        <w:rPr>
          <w:sz w:val="22"/>
          <w:szCs w:val="22"/>
        </w:rPr>
        <w:t>Мудрик</w:t>
      </w:r>
    </w:p>
    <w:p w14:paraId="318F7295" w14:textId="77777777" w:rsidR="00F409E6" w:rsidRPr="00194977" w:rsidRDefault="00F409E6" w:rsidP="00F409E6">
      <w:pPr>
        <w:pStyle w:val="aff6"/>
        <w:rPr>
          <w:sz w:val="22"/>
          <w:szCs w:val="22"/>
        </w:rPr>
      </w:pPr>
      <w:r w:rsidRPr="00194977">
        <w:rPr>
          <w:sz w:val="22"/>
          <w:szCs w:val="22"/>
        </w:rPr>
        <w:t>Ладно, доберется.</w:t>
      </w:r>
    </w:p>
    <w:p w14:paraId="672B94F8" w14:textId="77777777" w:rsidR="00F409E6" w:rsidRPr="00194977" w:rsidRDefault="00F409E6" w:rsidP="00F409E6">
      <w:pPr>
        <w:pStyle w:val="aff5"/>
        <w:rPr>
          <w:sz w:val="22"/>
          <w:szCs w:val="22"/>
        </w:rPr>
      </w:pPr>
      <w:r w:rsidRPr="00194977">
        <w:rPr>
          <w:sz w:val="22"/>
          <w:szCs w:val="22"/>
        </w:rPr>
        <w:t>(Толику)</w:t>
      </w:r>
    </w:p>
    <w:p w14:paraId="0DFEDBF1" w14:textId="77777777" w:rsidR="00F409E6" w:rsidRPr="00194977" w:rsidRDefault="00F409E6" w:rsidP="00F409E6">
      <w:pPr>
        <w:pStyle w:val="aff6"/>
        <w:rPr>
          <w:sz w:val="22"/>
          <w:szCs w:val="22"/>
        </w:rPr>
      </w:pPr>
      <w:r w:rsidRPr="00194977">
        <w:rPr>
          <w:sz w:val="22"/>
          <w:szCs w:val="22"/>
        </w:rPr>
        <w:t>Бежим, верну тебя в богадельню.</w:t>
      </w:r>
    </w:p>
    <w:p w14:paraId="05486AF8" w14:textId="4B705090"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18</w:t>
      </w:r>
      <w:r w:rsidR="00F409E6" w:rsidRPr="00194977">
        <w:rPr>
          <w:sz w:val="22"/>
          <w:szCs w:val="22"/>
        </w:rPr>
        <w:t>. ИНТ. ШКОЛА. ОПЕРАЦИОННАЯ. НОЧЬ.</w:t>
      </w:r>
    </w:p>
    <w:p w14:paraId="463C6B55" w14:textId="77777777" w:rsidR="00F409E6" w:rsidRPr="00194977" w:rsidRDefault="00F409E6" w:rsidP="00F409E6">
      <w:pPr>
        <w:pStyle w:val="aff4"/>
        <w:rPr>
          <w:sz w:val="22"/>
          <w:szCs w:val="22"/>
        </w:rPr>
      </w:pPr>
      <w:r w:rsidRPr="00194977">
        <w:rPr>
          <w:sz w:val="22"/>
          <w:szCs w:val="22"/>
        </w:rPr>
        <w:t>Вера с Тоней, напуганные взрывом, на полу. Плашмя ползут в коридор.</w:t>
      </w:r>
    </w:p>
    <w:p w14:paraId="16EE8169" w14:textId="2B2DE2FF"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19</w:t>
      </w:r>
      <w:r w:rsidR="00F409E6" w:rsidRPr="00194977">
        <w:rPr>
          <w:sz w:val="22"/>
          <w:szCs w:val="22"/>
        </w:rPr>
        <w:t>. ИНТ. ШКОЛА. КОРИДОР-2/ЛЕСТНИЦА. НОЧЬ.</w:t>
      </w:r>
    </w:p>
    <w:p w14:paraId="56E75157" w14:textId="77777777" w:rsidR="00F409E6" w:rsidRPr="00194977" w:rsidRDefault="00F409E6" w:rsidP="00F409E6">
      <w:pPr>
        <w:pStyle w:val="aff4"/>
        <w:rPr>
          <w:sz w:val="22"/>
          <w:szCs w:val="22"/>
        </w:rPr>
      </w:pPr>
      <w:r w:rsidRPr="00194977">
        <w:rPr>
          <w:sz w:val="22"/>
          <w:szCs w:val="22"/>
        </w:rPr>
        <w:t>Вера бежит по коридору в сторону ординаторской.</w:t>
      </w:r>
    </w:p>
    <w:p w14:paraId="0328594A" w14:textId="68386DA6"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20</w:t>
      </w:r>
      <w:r w:rsidR="00F409E6" w:rsidRPr="00194977">
        <w:rPr>
          <w:sz w:val="22"/>
          <w:szCs w:val="22"/>
        </w:rPr>
        <w:t>. ИНТ. ШКОЛА. ОРДИНАТОРСКАЯ. НОЧЬ.</w:t>
      </w:r>
    </w:p>
    <w:p w14:paraId="3DF627D3" w14:textId="77777777" w:rsidR="00F409E6" w:rsidRPr="00194977" w:rsidRDefault="00F409E6" w:rsidP="00F409E6">
      <w:pPr>
        <w:pStyle w:val="aff4"/>
        <w:rPr>
          <w:sz w:val="22"/>
          <w:szCs w:val="22"/>
        </w:rPr>
      </w:pPr>
      <w:r w:rsidRPr="00194977">
        <w:rPr>
          <w:sz w:val="22"/>
          <w:szCs w:val="22"/>
        </w:rPr>
        <w:t xml:space="preserve">Вера влетает в ординаторскую. </w:t>
      </w:r>
    </w:p>
    <w:p w14:paraId="2762AF7C" w14:textId="77777777" w:rsidR="00F409E6" w:rsidRPr="00194977" w:rsidRDefault="00F409E6" w:rsidP="00F409E6">
      <w:pPr>
        <w:pStyle w:val="aff3"/>
        <w:rPr>
          <w:sz w:val="22"/>
          <w:szCs w:val="22"/>
        </w:rPr>
      </w:pPr>
      <w:r w:rsidRPr="00194977">
        <w:rPr>
          <w:sz w:val="22"/>
          <w:szCs w:val="22"/>
        </w:rPr>
        <w:t>ВЕРА</w:t>
      </w:r>
    </w:p>
    <w:p w14:paraId="0FF2ECC2" w14:textId="77777777" w:rsidR="00F409E6" w:rsidRPr="00194977" w:rsidRDefault="00F409E6" w:rsidP="00F409E6">
      <w:pPr>
        <w:pStyle w:val="aff6"/>
        <w:rPr>
          <w:sz w:val="22"/>
          <w:szCs w:val="22"/>
        </w:rPr>
      </w:pPr>
      <w:r w:rsidRPr="00194977">
        <w:rPr>
          <w:sz w:val="22"/>
          <w:szCs w:val="22"/>
        </w:rPr>
        <w:t>Домка---</w:t>
      </w:r>
    </w:p>
    <w:p w14:paraId="7571979B" w14:textId="77777777" w:rsidR="00F409E6" w:rsidRPr="00194977" w:rsidRDefault="00F409E6" w:rsidP="00F409E6">
      <w:pPr>
        <w:pStyle w:val="aff4"/>
        <w:rPr>
          <w:sz w:val="22"/>
          <w:szCs w:val="22"/>
        </w:rPr>
      </w:pPr>
      <w:r w:rsidRPr="00194977">
        <w:rPr>
          <w:sz w:val="22"/>
          <w:szCs w:val="22"/>
        </w:rPr>
        <w:t>Домки в кровати нет. Испуганная Раечка сидит на кровати.</w:t>
      </w:r>
    </w:p>
    <w:p w14:paraId="21D1F9F1" w14:textId="77777777" w:rsidR="00F409E6" w:rsidRPr="00194977" w:rsidRDefault="00F409E6" w:rsidP="00F409E6">
      <w:pPr>
        <w:pStyle w:val="aff3"/>
        <w:rPr>
          <w:sz w:val="22"/>
          <w:szCs w:val="22"/>
        </w:rPr>
      </w:pPr>
      <w:r w:rsidRPr="00194977">
        <w:rPr>
          <w:sz w:val="22"/>
          <w:szCs w:val="22"/>
        </w:rPr>
        <w:t>ВЕРа</w:t>
      </w:r>
    </w:p>
    <w:p w14:paraId="0F6E43EF" w14:textId="77777777" w:rsidR="00F409E6" w:rsidRPr="00194977" w:rsidRDefault="00F409E6" w:rsidP="00F409E6">
      <w:pPr>
        <w:pStyle w:val="aff6"/>
        <w:rPr>
          <w:sz w:val="22"/>
          <w:szCs w:val="22"/>
        </w:rPr>
      </w:pPr>
      <w:r w:rsidRPr="00194977">
        <w:rPr>
          <w:sz w:val="22"/>
          <w:szCs w:val="22"/>
        </w:rPr>
        <w:t>Где он?</w:t>
      </w:r>
    </w:p>
    <w:p w14:paraId="1430CFD7" w14:textId="77777777" w:rsidR="00F409E6" w:rsidRPr="00194977" w:rsidRDefault="00F409E6" w:rsidP="00F409E6">
      <w:pPr>
        <w:pStyle w:val="aff3"/>
        <w:rPr>
          <w:sz w:val="22"/>
          <w:szCs w:val="22"/>
        </w:rPr>
      </w:pPr>
      <w:r w:rsidRPr="00194977">
        <w:rPr>
          <w:sz w:val="22"/>
          <w:szCs w:val="22"/>
        </w:rPr>
        <w:t>Раечка</w:t>
      </w:r>
    </w:p>
    <w:p w14:paraId="2FA21E6F" w14:textId="77777777" w:rsidR="00F409E6" w:rsidRPr="00194977" w:rsidRDefault="00F409E6" w:rsidP="00F409E6">
      <w:pPr>
        <w:pStyle w:val="aff6"/>
        <w:rPr>
          <w:sz w:val="22"/>
          <w:szCs w:val="22"/>
        </w:rPr>
      </w:pPr>
      <w:r w:rsidRPr="00194977">
        <w:rPr>
          <w:sz w:val="22"/>
          <w:szCs w:val="22"/>
        </w:rPr>
        <w:t>Я не знаю, я боюсь.</w:t>
      </w:r>
    </w:p>
    <w:p w14:paraId="79764C0E" w14:textId="77777777" w:rsidR="00F409E6" w:rsidRPr="00194977" w:rsidRDefault="00F409E6" w:rsidP="00F409E6">
      <w:pPr>
        <w:pStyle w:val="aff3"/>
        <w:rPr>
          <w:sz w:val="22"/>
          <w:szCs w:val="22"/>
        </w:rPr>
      </w:pPr>
      <w:r w:rsidRPr="00194977">
        <w:rPr>
          <w:sz w:val="22"/>
          <w:szCs w:val="22"/>
        </w:rPr>
        <w:t>вЕРА</w:t>
      </w:r>
    </w:p>
    <w:p w14:paraId="4A50BD15" w14:textId="77777777" w:rsidR="00F409E6" w:rsidRPr="00194977" w:rsidRDefault="00F409E6" w:rsidP="00F409E6">
      <w:pPr>
        <w:pStyle w:val="aff6"/>
        <w:rPr>
          <w:sz w:val="22"/>
          <w:szCs w:val="22"/>
        </w:rPr>
      </w:pPr>
      <w:r w:rsidRPr="00194977">
        <w:rPr>
          <w:sz w:val="22"/>
          <w:szCs w:val="22"/>
        </w:rPr>
        <w:t>Не бойся, это далеко.</w:t>
      </w:r>
    </w:p>
    <w:p w14:paraId="16729C2F" w14:textId="77777777" w:rsidR="00F409E6" w:rsidRPr="00194977" w:rsidRDefault="00F409E6" w:rsidP="00F409E6">
      <w:pPr>
        <w:pStyle w:val="aff4"/>
        <w:rPr>
          <w:sz w:val="22"/>
          <w:szCs w:val="22"/>
        </w:rPr>
      </w:pPr>
      <w:r w:rsidRPr="00194977">
        <w:rPr>
          <w:sz w:val="22"/>
          <w:szCs w:val="22"/>
        </w:rPr>
        <w:lastRenderedPageBreak/>
        <w:t>Вера слышит топот в коридоре, выскакивает.</w:t>
      </w:r>
    </w:p>
    <w:p w14:paraId="45DE6A7A" w14:textId="763E4AE8"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21</w:t>
      </w:r>
      <w:r w:rsidR="00F409E6" w:rsidRPr="00194977">
        <w:rPr>
          <w:sz w:val="22"/>
          <w:szCs w:val="22"/>
        </w:rPr>
        <w:t>. ИНТ. ШКОЛА. КОРИДОР-2/лестница. НОЧЬ.</w:t>
      </w:r>
    </w:p>
    <w:p w14:paraId="00A79507" w14:textId="30EA4370" w:rsidR="00F409E6" w:rsidRDefault="00F409E6" w:rsidP="00F409E6">
      <w:pPr>
        <w:pStyle w:val="aff4"/>
        <w:rPr>
          <w:sz w:val="22"/>
          <w:szCs w:val="22"/>
        </w:rPr>
      </w:pPr>
      <w:r w:rsidRPr="00194977">
        <w:rPr>
          <w:sz w:val="22"/>
          <w:szCs w:val="22"/>
        </w:rPr>
        <w:t xml:space="preserve">Вера </w:t>
      </w:r>
      <w:proofErr w:type="spellStart"/>
      <w:r w:rsidRPr="00194977">
        <w:rPr>
          <w:sz w:val="22"/>
          <w:szCs w:val="22"/>
        </w:rPr>
        <w:t>выглядвает</w:t>
      </w:r>
      <w:proofErr w:type="spellEnd"/>
      <w:r w:rsidRPr="00194977">
        <w:rPr>
          <w:sz w:val="22"/>
          <w:szCs w:val="22"/>
        </w:rPr>
        <w:t xml:space="preserve"> из ординаторской, мимо неё, с лестницы бежит Толик – глаза безумные, он даже не замечает Веру. </w:t>
      </w:r>
    </w:p>
    <w:p w14:paraId="30FADCE0" w14:textId="75B52FC8" w:rsidR="002E0238" w:rsidRPr="00194977" w:rsidRDefault="002E0238" w:rsidP="002E0238">
      <w:pPr>
        <w:pStyle w:val="aff3"/>
        <w:rPr>
          <w:sz w:val="22"/>
          <w:szCs w:val="22"/>
        </w:rPr>
      </w:pPr>
      <w:r>
        <w:rPr>
          <w:sz w:val="22"/>
          <w:szCs w:val="22"/>
        </w:rPr>
        <w:t>ТОЛИК</w:t>
      </w:r>
    </w:p>
    <w:p w14:paraId="2629E9CB" w14:textId="273E48AF" w:rsidR="002E0238" w:rsidRPr="00194977" w:rsidRDefault="002E0238" w:rsidP="002E0238">
      <w:pPr>
        <w:pStyle w:val="aff6"/>
        <w:rPr>
          <w:sz w:val="22"/>
          <w:szCs w:val="22"/>
        </w:rPr>
      </w:pPr>
      <w:r>
        <w:rPr>
          <w:sz w:val="22"/>
          <w:szCs w:val="22"/>
        </w:rPr>
        <w:t>Капитан! Товарищ капитан!</w:t>
      </w:r>
    </w:p>
    <w:p w14:paraId="380CE4B1" w14:textId="73BE7A5F"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22</w:t>
      </w:r>
      <w:r w:rsidR="00F409E6" w:rsidRPr="00194977">
        <w:rPr>
          <w:sz w:val="22"/>
          <w:szCs w:val="22"/>
        </w:rPr>
        <w:t>. ИНТ. ШКОЛА. ПАЛАТА СУХОХЛЕБОВА. НОЧЬ.</w:t>
      </w:r>
    </w:p>
    <w:p w14:paraId="61AE2827" w14:textId="77777777" w:rsidR="00F409E6" w:rsidRPr="00194977" w:rsidRDefault="00F409E6" w:rsidP="00F409E6">
      <w:pPr>
        <w:pStyle w:val="aff4"/>
        <w:rPr>
          <w:sz w:val="22"/>
          <w:szCs w:val="22"/>
        </w:rPr>
      </w:pPr>
      <w:r w:rsidRPr="00194977">
        <w:rPr>
          <w:sz w:val="22"/>
          <w:szCs w:val="22"/>
        </w:rPr>
        <w:t xml:space="preserve">В палате никто не спит, Домка там же, на кровати </w:t>
      </w:r>
      <w:proofErr w:type="spellStart"/>
      <w:r w:rsidRPr="00194977">
        <w:rPr>
          <w:sz w:val="22"/>
          <w:szCs w:val="22"/>
        </w:rPr>
        <w:t>Сухохлебова</w:t>
      </w:r>
      <w:proofErr w:type="spellEnd"/>
      <w:r w:rsidRPr="00194977">
        <w:rPr>
          <w:sz w:val="22"/>
          <w:szCs w:val="22"/>
        </w:rPr>
        <w:t>. Толик отряхивает грязь и сажу, докладывает.</w:t>
      </w:r>
    </w:p>
    <w:p w14:paraId="71473AE7" w14:textId="77777777" w:rsidR="00F409E6" w:rsidRPr="00194977" w:rsidRDefault="00F409E6" w:rsidP="00F409E6">
      <w:pPr>
        <w:pStyle w:val="aff3"/>
        <w:rPr>
          <w:sz w:val="22"/>
          <w:szCs w:val="22"/>
        </w:rPr>
      </w:pPr>
      <w:r w:rsidRPr="00194977">
        <w:rPr>
          <w:sz w:val="22"/>
          <w:szCs w:val="22"/>
        </w:rPr>
        <w:t>ТОЛИК</w:t>
      </w:r>
    </w:p>
    <w:p w14:paraId="54ABAED8" w14:textId="77777777" w:rsidR="00F409E6" w:rsidRPr="00194977" w:rsidRDefault="00F409E6" w:rsidP="00F409E6">
      <w:pPr>
        <w:pStyle w:val="aff5"/>
        <w:rPr>
          <w:sz w:val="22"/>
          <w:szCs w:val="22"/>
        </w:rPr>
      </w:pPr>
      <w:r w:rsidRPr="00194977">
        <w:rPr>
          <w:sz w:val="22"/>
          <w:szCs w:val="22"/>
        </w:rPr>
        <w:t>(довольный, безумный)</w:t>
      </w:r>
    </w:p>
    <w:p w14:paraId="595F8948" w14:textId="77777777" w:rsidR="00F409E6" w:rsidRPr="00194977" w:rsidRDefault="00F409E6" w:rsidP="00F409E6">
      <w:pPr>
        <w:pStyle w:val="aff6"/>
        <w:rPr>
          <w:sz w:val="22"/>
          <w:szCs w:val="22"/>
        </w:rPr>
      </w:pPr>
      <w:r w:rsidRPr="00194977">
        <w:rPr>
          <w:sz w:val="22"/>
          <w:szCs w:val="22"/>
        </w:rPr>
        <w:t>Три состава одним ударом.</w:t>
      </w:r>
    </w:p>
    <w:p w14:paraId="41226FD0" w14:textId="77777777" w:rsidR="00F409E6" w:rsidRPr="00194977" w:rsidRDefault="00F409E6" w:rsidP="00F409E6">
      <w:pPr>
        <w:pStyle w:val="aff3"/>
        <w:rPr>
          <w:sz w:val="22"/>
          <w:szCs w:val="22"/>
        </w:rPr>
      </w:pPr>
      <w:r w:rsidRPr="00194977">
        <w:rPr>
          <w:sz w:val="22"/>
          <w:szCs w:val="22"/>
        </w:rPr>
        <w:t>ДОМКА</w:t>
      </w:r>
    </w:p>
    <w:p w14:paraId="6128648A" w14:textId="77777777" w:rsidR="00F409E6" w:rsidRPr="00194977" w:rsidRDefault="00F409E6" w:rsidP="00F409E6">
      <w:pPr>
        <w:pStyle w:val="aff6"/>
        <w:rPr>
          <w:sz w:val="22"/>
          <w:szCs w:val="22"/>
        </w:rPr>
      </w:pPr>
      <w:proofErr w:type="spellStart"/>
      <w:r w:rsidRPr="00194977">
        <w:rPr>
          <w:sz w:val="22"/>
          <w:szCs w:val="22"/>
        </w:rPr>
        <w:t>Вообщеее</w:t>
      </w:r>
      <w:proofErr w:type="spellEnd"/>
      <w:r w:rsidRPr="00194977">
        <w:rPr>
          <w:sz w:val="22"/>
          <w:szCs w:val="22"/>
        </w:rPr>
        <w:t>!</w:t>
      </w:r>
    </w:p>
    <w:p w14:paraId="65A5E423" w14:textId="77777777" w:rsidR="00F409E6" w:rsidRPr="00194977" w:rsidRDefault="00F409E6" w:rsidP="00F409E6">
      <w:pPr>
        <w:pStyle w:val="aff4"/>
        <w:rPr>
          <w:sz w:val="22"/>
          <w:szCs w:val="22"/>
        </w:rPr>
      </w:pPr>
      <w:r w:rsidRPr="00194977">
        <w:rPr>
          <w:sz w:val="22"/>
          <w:szCs w:val="22"/>
        </w:rPr>
        <w:t xml:space="preserve">Вера, вошедшая </w:t>
      </w:r>
      <w:proofErr w:type="gramStart"/>
      <w:r w:rsidRPr="00194977">
        <w:rPr>
          <w:sz w:val="22"/>
          <w:szCs w:val="22"/>
        </w:rPr>
        <w:t>за Толиком</w:t>
      </w:r>
      <w:proofErr w:type="gramEnd"/>
      <w:r w:rsidRPr="00194977">
        <w:rPr>
          <w:sz w:val="22"/>
          <w:szCs w:val="22"/>
        </w:rPr>
        <w:t xml:space="preserve"> слышит это и бледнеет.</w:t>
      </w:r>
    </w:p>
    <w:p w14:paraId="282E0309" w14:textId="77777777" w:rsidR="00F409E6" w:rsidRPr="00194977" w:rsidRDefault="00F409E6" w:rsidP="00F409E6">
      <w:pPr>
        <w:pStyle w:val="aff3"/>
        <w:rPr>
          <w:sz w:val="22"/>
          <w:szCs w:val="22"/>
        </w:rPr>
      </w:pPr>
      <w:r w:rsidRPr="00194977">
        <w:rPr>
          <w:sz w:val="22"/>
          <w:szCs w:val="22"/>
        </w:rPr>
        <w:t>ВЕРА</w:t>
      </w:r>
    </w:p>
    <w:p w14:paraId="08372E77" w14:textId="77777777" w:rsidR="00F409E6" w:rsidRPr="00194977" w:rsidRDefault="00F409E6" w:rsidP="00F409E6">
      <w:pPr>
        <w:pStyle w:val="aff6"/>
        <w:rPr>
          <w:sz w:val="22"/>
          <w:szCs w:val="22"/>
        </w:rPr>
      </w:pPr>
      <w:r w:rsidRPr="00194977">
        <w:rPr>
          <w:sz w:val="22"/>
          <w:szCs w:val="22"/>
        </w:rPr>
        <w:t>Вы что наделали?</w:t>
      </w:r>
    </w:p>
    <w:p w14:paraId="47FE3591" w14:textId="77777777" w:rsidR="00F409E6" w:rsidRPr="00194977" w:rsidRDefault="00F409E6" w:rsidP="00F409E6">
      <w:pPr>
        <w:pStyle w:val="aff4"/>
        <w:rPr>
          <w:sz w:val="22"/>
          <w:szCs w:val="22"/>
        </w:rPr>
      </w:pPr>
      <w:r w:rsidRPr="00194977">
        <w:rPr>
          <w:sz w:val="22"/>
          <w:szCs w:val="22"/>
        </w:rPr>
        <w:t>Толик оборачивается.</w:t>
      </w:r>
    </w:p>
    <w:p w14:paraId="7E59C733" w14:textId="77777777" w:rsidR="00F409E6" w:rsidRPr="00194977" w:rsidRDefault="00F409E6" w:rsidP="00F409E6">
      <w:pPr>
        <w:pStyle w:val="aff3"/>
        <w:rPr>
          <w:sz w:val="22"/>
          <w:szCs w:val="22"/>
        </w:rPr>
      </w:pPr>
      <w:r w:rsidRPr="00194977">
        <w:rPr>
          <w:sz w:val="22"/>
          <w:szCs w:val="22"/>
        </w:rPr>
        <w:t>ТОЛИК</w:t>
      </w:r>
    </w:p>
    <w:p w14:paraId="553BF353" w14:textId="77777777" w:rsidR="00F409E6" w:rsidRPr="00194977" w:rsidRDefault="00F409E6" w:rsidP="00F409E6">
      <w:pPr>
        <w:pStyle w:val="aff6"/>
        <w:rPr>
          <w:sz w:val="22"/>
          <w:szCs w:val="22"/>
        </w:rPr>
      </w:pPr>
      <w:r w:rsidRPr="00194977">
        <w:rPr>
          <w:sz w:val="22"/>
          <w:szCs w:val="22"/>
        </w:rPr>
        <w:t>Вера Николаевна, не переживайте. Опанасенко доберется. Мы с такого расстояния тянули фитили, там никого не задело, точно!</w:t>
      </w:r>
    </w:p>
    <w:p w14:paraId="77F2A478" w14:textId="77777777" w:rsidR="00F409E6" w:rsidRPr="00194977" w:rsidRDefault="00F409E6" w:rsidP="00F409E6">
      <w:pPr>
        <w:pStyle w:val="aff3"/>
        <w:rPr>
          <w:sz w:val="22"/>
          <w:szCs w:val="22"/>
        </w:rPr>
      </w:pPr>
      <w:r w:rsidRPr="00194977">
        <w:rPr>
          <w:sz w:val="22"/>
          <w:szCs w:val="22"/>
        </w:rPr>
        <w:t>ДОМКА</w:t>
      </w:r>
    </w:p>
    <w:p w14:paraId="329C9052" w14:textId="77777777" w:rsidR="00F409E6" w:rsidRPr="00194977" w:rsidRDefault="00F409E6" w:rsidP="00F409E6">
      <w:pPr>
        <w:pStyle w:val="aff6"/>
        <w:rPr>
          <w:sz w:val="22"/>
          <w:szCs w:val="22"/>
        </w:rPr>
      </w:pPr>
      <w:r w:rsidRPr="00194977">
        <w:rPr>
          <w:sz w:val="22"/>
          <w:szCs w:val="22"/>
        </w:rPr>
        <w:t>Ты дверь внизу на щеколде оставил?</w:t>
      </w:r>
    </w:p>
    <w:p w14:paraId="3B597607" w14:textId="77777777" w:rsidR="00F409E6" w:rsidRPr="00194977" w:rsidRDefault="00F409E6" w:rsidP="00F409E6">
      <w:pPr>
        <w:pStyle w:val="aff3"/>
        <w:rPr>
          <w:sz w:val="22"/>
          <w:szCs w:val="22"/>
        </w:rPr>
      </w:pPr>
      <w:r w:rsidRPr="00194977">
        <w:rPr>
          <w:sz w:val="22"/>
          <w:szCs w:val="22"/>
        </w:rPr>
        <w:t>ТОЛИК</w:t>
      </w:r>
    </w:p>
    <w:p w14:paraId="7211B505" w14:textId="77777777" w:rsidR="00F409E6" w:rsidRPr="00194977" w:rsidRDefault="00F409E6" w:rsidP="00F409E6">
      <w:pPr>
        <w:pStyle w:val="aff6"/>
        <w:rPr>
          <w:sz w:val="22"/>
          <w:szCs w:val="22"/>
        </w:rPr>
      </w:pPr>
      <w:r w:rsidRPr="00194977">
        <w:rPr>
          <w:sz w:val="22"/>
          <w:szCs w:val="22"/>
        </w:rPr>
        <w:t>Да.</w:t>
      </w:r>
    </w:p>
    <w:p w14:paraId="2C5A6FC9" w14:textId="77777777" w:rsidR="00F409E6" w:rsidRPr="00194977" w:rsidRDefault="00F409E6" w:rsidP="00F409E6">
      <w:pPr>
        <w:pStyle w:val="aff3"/>
        <w:rPr>
          <w:sz w:val="22"/>
          <w:szCs w:val="22"/>
        </w:rPr>
      </w:pPr>
      <w:r w:rsidRPr="00194977">
        <w:rPr>
          <w:sz w:val="22"/>
          <w:szCs w:val="22"/>
        </w:rPr>
        <w:t>ДОМКА</w:t>
      </w:r>
    </w:p>
    <w:p w14:paraId="247F4C4F" w14:textId="77777777" w:rsidR="00F409E6" w:rsidRPr="00194977" w:rsidRDefault="00F409E6" w:rsidP="00F409E6">
      <w:pPr>
        <w:pStyle w:val="aff6"/>
        <w:rPr>
          <w:sz w:val="22"/>
          <w:szCs w:val="22"/>
        </w:rPr>
      </w:pPr>
      <w:r w:rsidRPr="00194977">
        <w:rPr>
          <w:sz w:val="22"/>
          <w:szCs w:val="22"/>
        </w:rPr>
        <w:t>Я покараулю его.</w:t>
      </w:r>
    </w:p>
    <w:p w14:paraId="429F47D1" w14:textId="77777777" w:rsidR="00F409E6" w:rsidRPr="00194977" w:rsidRDefault="00F409E6" w:rsidP="00F409E6">
      <w:pPr>
        <w:pStyle w:val="aff4"/>
        <w:rPr>
          <w:sz w:val="22"/>
          <w:szCs w:val="22"/>
        </w:rPr>
      </w:pPr>
      <w:r w:rsidRPr="00194977">
        <w:rPr>
          <w:sz w:val="22"/>
          <w:szCs w:val="22"/>
        </w:rPr>
        <w:t>Домка деловито собирается идти в свой караул, но Вера хватает его за плечо.</w:t>
      </w:r>
    </w:p>
    <w:p w14:paraId="739303F3" w14:textId="77777777" w:rsidR="00F409E6" w:rsidRPr="00194977" w:rsidRDefault="00F409E6" w:rsidP="00F409E6">
      <w:pPr>
        <w:pStyle w:val="aff3"/>
        <w:rPr>
          <w:sz w:val="22"/>
          <w:szCs w:val="22"/>
        </w:rPr>
      </w:pPr>
      <w:r w:rsidRPr="00194977">
        <w:rPr>
          <w:sz w:val="22"/>
          <w:szCs w:val="22"/>
        </w:rPr>
        <w:t>СУХОХЛЕБОВ</w:t>
      </w:r>
    </w:p>
    <w:p w14:paraId="6A0B781D" w14:textId="77777777" w:rsidR="00F409E6" w:rsidRPr="00194977" w:rsidRDefault="00F409E6" w:rsidP="00F409E6">
      <w:pPr>
        <w:pStyle w:val="aff5"/>
        <w:rPr>
          <w:sz w:val="22"/>
          <w:szCs w:val="22"/>
        </w:rPr>
      </w:pPr>
      <w:r w:rsidRPr="00194977">
        <w:rPr>
          <w:sz w:val="22"/>
          <w:szCs w:val="22"/>
        </w:rPr>
        <w:t>(Вере)</w:t>
      </w:r>
    </w:p>
    <w:p w14:paraId="550BCDAC" w14:textId="77777777" w:rsidR="00F409E6" w:rsidRPr="00194977" w:rsidRDefault="00F409E6" w:rsidP="00F409E6">
      <w:pPr>
        <w:pStyle w:val="aff6"/>
        <w:rPr>
          <w:sz w:val="22"/>
          <w:szCs w:val="22"/>
        </w:rPr>
      </w:pPr>
      <w:r w:rsidRPr="00194977">
        <w:rPr>
          <w:sz w:val="22"/>
          <w:szCs w:val="22"/>
        </w:rPr>
        <w:t>Так было нужно.</w:t>
      </w:r>
    </w:p>
    <w:p w14:paraId="40DE10DB" w14:textId="77777777" w:rsidR="00F409E6" w:rsidRPr="00194977" w:rsidRDefault="00F409E6" w:rsidP="00F409E6">
      <w:pPr>
        <w:pStyle w:val="aff4"/>
        <w:rPr>
          <w:sz w:val="22"/>
          <w:szCs w:val="22"/>
        </w:rPr>
      </w:pPr>
      <w:r w:rsidRPr="00194977">
        <w:rPr>
          <w:sz w:val="22"/>
          <w:szCs w:val="22"/>
        </w:rPr>
        <w:t xml:space="preserve">Тут в окне начинают появляться отблески фар подъезжающих автомобилей. </w:t>
      </w:r>
    </w:p>
    <w:p w14:paraId="22398571" w14:textId="77777777" w:rsidR="00F409E6" w:rsidRPr="00194977" w:rsidRDefault="00F409E6" w:rsidP="00F409E6">
      <w:pPr>
        <w:pStyle w:val="aff3"/>
        <w:rPr>
          <w:sz w:val="22"/>
          <w:szCs w:val="22"/>
        </w:rPr>
      </w:pPr>
      <w:r w:rsidRPr="00194977">
        <w:rPr>
          <w:sz w:val="22"/>
          <w:szCs w:val="22"/>
        </w:rPr>
        <w:t>Вера</w:t>
      </w:r>
    </w:p>
    <w:p w14:paraId="13C0F866" w14:textId="77777777" w:rsidR="00F409E6" w:rsidRPr="00194977" w:rsidRDefault="00F409E6" w:rsidP="00F409E6">
      <w:pPr>
        <w:pStyle w:val="aff5"/>
        <w:rPr>
          <w:sz w:val="22"/>
          <w:szCs w:val="22"/>
        </w:rPr>
      </w:pPr>
      <w:r w:rsidRPr="00194977">
        <w:rPr>
          <w:sz w:val="22"/>
          <w:szCs w:val="22"/>
        </w:rPr>
        <w:t>(Марусе)</w:t>
      </w:r>
    </w:p>
    <w:p w14:paraId="6D062B4E" w14:textId="77777777" w:rsidR="00F409E6" w:rsidRPr="00194977" w:rsidRDefault="00F409E6" w:rsidP="00F409E6">
      <w:pPr>
        <w:pStyle w:val="aff6"/>
        <w:rPr>
          <w:sz w:val="22"/>
          <w:szCs w:val="22"/>
        </w:rPr>
      </w:pPr>
      <w:r w:rsidRPr="00194977">
        <w:rPr>
          <w:sz w:val="22"/>
          <w:szCs w:val="22"/>
        </w:rPr>
        <w:t xml:space="preserve">Скатать матрас Опанасенко, снять белье, положить рядом. </w:t>
      </w:r>
    </w:p>
    <w:p w14:paraId="20B84FC4" w14:textId="77777777" w:rsidR="00F409E6" w:rsidRPr="00194977" w:rsidRDefault="00F409E6" w:rsidP="00F409E6">
      <w:pPr>
        <w:pStyle w:val="aff5"/>
        <w:rPr>
          <w:sz w:val="22"/>
          <w:szCs w:val="22"/>
        </w:rPr>
      </w:pPr>
      <w:r w:rsidRPr="00194977">
        <w:rPr>
          <w:sz w:val="22"/>
          <w:szCs w:val="22"/>
        </w:rPr>
        <w:lastRenderedPageBreak/>
        <w:t xml:space="preserve">(всем) </w:t>
      </w:r>
    </w:p>
    <w:p w14:paraId="59D8D291" w14:textId="77777777" w:rsidR="00F409E6" w:rsidRPr="00194977" w:rsidRDefault="00F409E6" w:rsidP="00F409E6">
      <w:pPr>
        <w:pStyle w:val="aff6"/>
        <w:rPr>
          <w:sz w:val="22"/>
          <w:szCs w:val="22"/>
        </w:rPr>
      </w:pPr>
      <w:r w:rsidRPr="00194977">
        <w:rPr>
          <w:sz w:val="22"/>
          <w:szCs w:val="22"/>
        </w:rPr>
        <w:t>По койкам, делать вид, что спите.</w:t>
      </w:r>
    </w:p>
    <w:p w14:paraId="6E12DFA3" w14:textId="77777777" w:rsidR="00F409E6" w:rsidRPr="00194977" w:rsidRDefault="00F409E6" w:rsidP="00F409E6">
      <w:pPr>
        <w:pStyle w:val="aff5"/>
        <w:rPr>
          <w:sz w:val="22"/>
          <w:szCs w:val="22"/>
        </w:rPr>
      </w:pPr>
      <w:r w:rsidRPr="00194977">
        <w:rPr>
          <w:sz w:val="22"/>
          <w:szCs w:val="22"/>
        </w:rPr>
        <w:t xml:space="preserve"> (Домке) </w:t>
      </w:r>
    </w:p>
    <w:p w14:paraId="651A5DAF" w14:textId="77777777" w:rsidR="00F409E6" w:rsidRPr="00194977" w:rsidRDefault="00F409E6" w:rsidP="00F409E6">
      <w:pPr>
        <w:pStyle w:val="aff6"/>
        <w:rPr>
          <w:sz w:val="22"/>
          <w:szCs w:val="22"/>
        </w:rPr>
      </w:pPr>
      <w:r w:rsidRPr="00194977">
        <w:rPr>
          <w:sz w:val="22"/>
          <w:szCs w:val="22"/>
        </w:rPr>
        <w:t>В ординаторскую и не выходить оттуда, чтобы ни случилось.</w:t>
      </w:r>
    </w:p>
    <w:p w14:paraId="3F88EAF3" w14:textId="77777777" w:rsidR="00F409E6" w:rsidRPr="00194977" w:rsidRDefault="00F409E6" w:rsidP="00F409E6">
      <w:pPr>
        <w:pStyle w:val="aff4"/>
        <w:rPr>
          <w:sz w:val="22"/>
          <w:szCs w:val="22"/>
        </w:rPr>
      </w:pPr>
      <w:r w:rsidRPr="00194977">
        <w:rPr>
          <w:sz w:val="22"/>
          <w:szCs w:val="22"/>
        </w:rPr>
        <w:t>Все делают так, как она говорит.</w:t>
      </w:r>
    </w:p>
    <w:p w14:paraId="02AA4718" w14:textId="77777777" w:rsidR="00F409E6" w:rsidRPr="00194977" w:rsidRDefault="00F409E6" w:rsidP="00F409E6">
      <w:pPr>
        <w:pStyle w:val="aff3"/>
        <w:rPr>
          <w:sz w:val="22"/>
          <w:szCs w:val="22"/>
        </w:rPr>
      </w:pPr>
      <w:r w:rsidRPr="00194977">
        <w:rPr>
          <w:sz w:val="22"/>
          <w:szCs w:val="22"/>
        </w:rPr>
        <w:t>Вера</w:t>
      </w:r>
    </w:p>
    <w:p w14:paraId="59761CE3" w14:textId="77777777" w:rsidR="00F409E6" w:rsidRPr="00194977" w:rsidRDefault="00F409E6" w:rsidP="00F409E6">
      <w:pPr>
        <w:pStyle w:val="aff6"/>
        <w:rPr>
          <w:sz w:val="22"/>
          <w:szCs w:val="22"/>
        </w:rPr>
      </w:pPr>
      <w:r w:rsidRPr="00194977">
        <w:rPr>
          <w:sz w:val="22"/>
          <w:szCs w:val="22"/>
        </w:rPr>
        <w:t>Чтобы я вас рядом с сыном больше никогда не видела.</w:t>
      </w:r>
    </w:p>
    <w:p w14:paraId="233F2103" w14:textId="77777777" w:rsidR="00F409E6" w:rsidRPr="00194977" w:rsidRDefault="00F409E6" w:rsidP="00F409E6">
      <w:pPr>
        <w:pStyle w:val="aff4"/>
        <w:rPr>
          <w:sz w:val="22"/>
          <w:szCs w:val="22"/>
        </w:rPr>
      </w:pPr>
      <w:r w:rsidRPr="00194977">
        <w:rPr>
          <w:sz w:val="22"/>
          <w:szCs w:val="22"/>
        </w:rPr>
        <w:t>Вера, дрожа, выходит из кабинета.</w:t>
      </w:r>
    </w:p>
    <w:p w14:paraId="47E233D3" w14:textId="43D291B6"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23</w:t>
      </w:r>
      <w:r w:rsidR="00F409E6" w:rsidRPr="00194977">
        <w:rPr>
          <w:sz w:val="22"/>
          <w:szCs w:val="22"/>
        </w:rPr>
        <w:t xml:space="preserve">. НАТ. У </w:t>
      </w:r>
      <w:proofErr w:type="gramStart"/>
      <w:r w:rsidR="00F409E6" w:rsidRPr="00194977">
        <w:rPr>
          <w:sz w:val="22"/>
          <w:szCs w:val="22"/>
        </w:rPr>
        <w:t>ШКОЛЫ./</w:t>
      </w:r>
      <w:proofErr w:type="gramEnd"/>
      <w:r w:rsidR="00F409E6" w:rsidRPr="00194977">
        <w:rPr>
          <w:sz w:val="22"/>
          <w:szCs w:val="22"/>
        </w:rPr>
        <w:t>коридор-1. НОЧЬ.</w:t>
      </w:r>
    </w:p>
    <w:p w14:paraId="4BEB0749" w14:textId="77777777" w:rsidR="00F409E6" w:rsidRPr="00194977" w:rsidRDefault="00F409E6" w:rsidP="00F409E6">
      <w:pPr>
        <w:pStyle w:val="aff4"/>
        <w:rPr>
          <w:sz w:val="22"/>
          <w:szCs w:val="22"/>
        </w:rPr>
      </w:pPr>
      <w:r w:rsidRPr="00194977">
        <w:rPr>
          <w:sz w:val="22"/>
          <w:szCs w:val="22"/>
        </w:rPr>
        <w:t xml:space="preserve">Немецкий солдат стучит кулаком по двери. Еще раз стучит. Потом еще раз. </w:t>
      </w:r>
    </w:p>
    <w:p w14:paraId="12834900" w14:textId="77777777" w:rsidR="00F409E6" w:rsidRPr="00194977" w:rsidRDefault="00F409E6" w:rsidP="00F409E6">
      <w:pPr>
        <w:pStyle w:val="aff3"/>
        <w:rPr>
          <w:sz w:val="22"/>
          <w:szCs w:val="22"/>
        </w:rPr>
      </w:pPr>
      <w:r w:rsidRPr="00194977">
        <w:rPr>
          <w:sz w:val="22"/>
          <w:szCs w:val="22"/>
        </w:rPr>
        <w:t xml:space="preserve">Кюнг </w:t>
      </w:r>
    </w:p>
    <w:p w14:paraId="5194316F" w14:textId="77777777" w:rsidR="00F409E6" w:rsidRPr="00194977" w:rsidRDefault="00F409E6" w:rsidP="00F409E6">
      <w:pPr>
        <w:pStyle w:val="aff6"/>
        <w:rPr>
          <w:sz w:val="22"/>
          <w:szCs w:val="22"/>
        </w:rPr>
      </w:pPr>
      <w:r w:rsidRPr="00194977">
        <w:rPr>
          <w:sz w:val="22"/>
          <w:szCs w:val="22"/>
        </w:rPr>
        <w:t>Выламывайте дверь!</w:t>
      </w:r>
    </w:p>
    <w:p w14:paraId="3D393E26" w14:textId="77777777" w:rsidR="00F409E6" w:rsidRPr="00194977" w:rsidRDefault="00F409E6" w:rsidP="00F409E6">
      <w:pPr>
        <w:pStyle w:val="aff4"/>
        <w:rPr>
          <w:sz w:val="22"/>
          <w:szCs w:val="22"/>
        </w:rPr>
      </w:pPr>
      <w:r w:rsidRPr="00194977">
        <w:rPr>
          <w:sz w:val="22"/>
          <w:szCs w:val="22"/>
        </w:rPr>
        <w:t>И тут дверь открывается. На пороге заспанная Вера.</w:t>
      </w:r>
    </w:p>
    <w:p w14:paraId="581214F0" w14:textId="77777777" w:rsidR="00F409E6" w:rsidRPr="00194977" w:rsidRDefault="00F409E6" w:rsidP="00F409E6">
      <w:pPr>
        <w:pStyle w:val="aff3"/>
        <w:rPr>
          <w:sz w:val="22"/>
          <w:szCs w:val="22"/>
        </w:rPr>
      </w:pPr>
      <w:r w:rsidRPr="00194977">
        <w:rPr>
          <w:sz w:val="22"/>
          <w:szCs w:val="22"/>
        </w:rPr>
        <w:t>ШОНЕННБЕРГ</w:t>
      </w:r>
    </w:p>
    <w:p w14:paraId="48BA32EC" w14:textId="77777777" w:rsidR="00F409E6" w:rsidRPr="00194977" w:rsidRDefault="00F409E6" w:rsidP="00F409E6">
      <w:pPr>
        <w:pStyle w:val="aff6"/>
        <w:rPr>
          <w:sz w:val="22"/>
          <w:szCs w:val="22"/>
        </w:rPr>
      </w:pPr>
      <w:r w:rsidRPr="00194977">
        <w:rPr>
          <w:sz w:val="22"/>
          <w:szCs w:val="22"/>
        </w:rPr>
        <w:t>Проверка, пани докторка.</w:t>
      </w:r>
    </w:p>
    <w:p w14:paraId="2A406B9E" w14:textId="77777777" w:rsidR="00F409E6" w:rsidRPr="00194977" w:rsidRDefault="00F409E6" w:rsidP="00F409E6">
      <w:pPr>
        <w:pStyle w:val="aff4"/>
        <w:rPr>
          <w:sz w:val="22"/>
          <w:szCs w:val="22"/>
        </w:rPr>
      </w:pPr>
      <w:r w:rsidRPr="00194977">
        <w:rPr>
          <w:sz w:val="22"/>
          <w:szCs w:val="22"/>
        </w:rPr>
        <w:t>Вера побеждает дрожь.</w:t>
      </w:r>
    </w:p>
    <w:p w14:paraId="046D44C0" w14:textId="77777777" w:rsidR="00F409E6" w:rsidRPr="00194977" w:rsidRDefault="00F409E6" w:rsidP="00F409E6">
      <w:pPr>
        <w:pStyle w:val="aff3"/>
        <w:rPr>
          <w:sz w:val="22"/>
          <w:szCs w:val="22"/>
        </w:rPr>
      </w:pPr>
      <w:r w:rsidRPr="00194977">
        <w:rPr>
          <w:sz w:val="22"/>
          <w:szCs w:val="22"/>
        </w:rPr>
        <w:t>Вера</w:t>
      </w:r>
    </w:p>
    <w:p w14:paraId="6EF31DA3" w14:textId="77777777" w:rsidR="00F409E6" w:rsidRPr="00194977" w:rsidRDefault="00F409E6" w:rsidP="00F409E6">
      <w:pPr>
        <w:pStyle w:val="aff6"/>
        <w:rPr>
          <w:sz w:val="22"/>
          <w:szCs w:val="22"/>
        </w:rPr>
      </w:pPr>
      <w:r w:rsidRPr="00194977">
        <w:rPr>
          <w:sz w:val="22"/>
          <w:szCs w:val="22"/>
        </w:rPr>
        <w:t xml:space="preserve">Вы хотите осмотреть госпиталь? </w:t>
      </w:r>
    </w:p>
    <w:p w14:paraId="7FC4F6A3" w14:textId="77777777" w:rsidR="00F409E6" w:rsidRPr="00194977" w:rsidRDefault="00F409E6" w:rsidP="00F409E6">
      <w:pPr>
        <w:pStyle w:val="aff4"/>
        <w:rPr>
          <w:sz w:val="22"/>
          <w:szCs w:val="22"/>
        </w:rPr>
      </w:pPr>
      <w:proofErr w:type="spellStart"/>
      <w:r w:rsidRPr="00194977">
        <w:rPr>
          <w:sz w:val="22"/>
          <w:szCs w:val="22"/>
        </w:rPr>
        <w:t>Кюнг</w:t>
      </w:r>
      <w:proofErr w:type="spellEnd"/>
      <w:r w:rsidRPr="00194977">
        <w:rPr>
          <w:sz w:val="22"/>
          <w:szCs w:val="22"/>
        </w:rPr>
        <w:t xml:space="preserve">, грубо отталкивает Веру, солдаты СС щёлкают </w:t>
      </w:r>
      <w:proofErr w:type="gramStart"/>
      <w:r w:rsidRPr="00194977">
        <w:rPr>
          <w:sz w:val="22"/>
          <w:szCs w:val="22"/>
        </w:rPr>
        <w:t>затворами</w:t>
      </w:r>
      <w:proofErr w:type="gramEnd"/>
      <w:r w:rsidRPr="00194977">
        <w:rPr>
          <w:sz w:val="22"/>
          <w:szCs w:val="22"/>
        </w:rPr>
        <w:t xml:space="preserve"> и все устремляются в глубь больницы.</w:t>
      </w:r>
    </w:p>
    <w:p w14:paraId="4236D84E" w14:textId="2CD4630C" w:rsidR="00F409E6" w:rsidRPr="00194977" w:rsidRDefault="002E0238" w:rsidP="00F409E6">
      <w:pPr>
        <w:pStyle w:val="aff2"/>
        <w:rPr>
          <w:sz w:val="22"/>
          <w:szCs w:val="22"/>
        </w:rPr>
      </w:pPr>
      <w:r>
        <w:rPr>
          <w:sz w:val="22"/>
          <w:szCs w:val="22"/>
        </w:rPr>
        <w:t>3</w:t>
      </w:r>
      <w:r w:rsidR="00F409E6" w:rsidRPr="00194977">
        <w:rPr>
          <w:sz w:val="22"/>
          <w:szCs w:val="22"/>
        </w:rPr>
        <w:t>-</w:t>
      </w:r>
      <w:r>
        <w:rPr>
          <w:sz w:val="22"/>
          <w:szCs w:val="22"/>
        </w:rPr>
        <w:t>24</w:t>
      </w:r>
      <w:r w:rsidR="00F409E6" w:rsidRPr="00194977">
        <w:rPr>
          <w:sz w:val="22"/>
          <w:szCs w:val="22"/>
        </w:rPr>
        <w:t>. ИНТ. ШКОЛА. ЛЕСТНИЦА / КОРИДОР -2 / ПАЛАТЫ.</w:t>
      </w:r>
    </w:p>
    <w:p w14:paraId="4D150360" w14:textId="77777777" w:rsidR="00F409E6" w:rsidRPr="00194977" w:rsidRDefault="00F409E6" w:rsidP="00F409E6">
      <w:pPr>
        <w:pStyle w:val="aff4"/>
        <w:rPr>
          <w:sz w:val="22"/>
          <w:szCs w:val="22"/>
        </w:rPr>
      </w:pPr>
      <w:r w:rsidRPr="00194977">
        <w:rPr>
          <w:sz w:val="22"/>
          <w:szCs w:val="22"/>
        </w:rPr>
        <w:t xml:space="preserve">Солдаты заходят в палаты и вышвыриваются всех, кого-то грубо толкают на пол, кто с повязками, кто с переломами – ни с кем не церемонятся.  Протыкают матрацы штыками, переворачивают всё вверх дном. Вера бежит за </w:t>
      </w:r>
      <w:proofErr w:type="spellStart"/>
      <w:r w:rsidRPr="00194977">
        <w:rPr>
          <w:sz w:val="22"/>
          <w:szCs w:val="22"/>
        </w:rPr>
        <w:t>Шоненнбергом</w:t>
      </w:r>
      <w:proofErr w:type="spellEnd"/>
      <w:r w:rsidRPr="00194977">
        <w:rPr>
          <w:sz w:val="22"/>
          <w:szCs w:val="22"/>
        </w:rPr>
        <w:t>.</w:t>
      </w:r>
    </w:p>
    <w:p w14:paraId="3A2F47F3" w14:textId="77777777" w:rsidR="00F409E6" w:rsidRPr="00194977" w:rsidRDefault="00F409E6" w:rsidP="00F409E6">
      <w:pPr>
        <w:pStyle w:val="aff3"/>
        <w:rPr>
          <w:sz w:val="22"/>
          <w:szCs w:val="22"/>
        </w:rPr>
      </w:pPr>
      <w:r w:rsidRPr="00194977">
        <w:rPr>
          <w:sz w:val="22"/>
          <w:szCs w:val="22"/>
        </w:rPr>
        <w:t>ВЕРА</w:t>
      </w:r>
    </w:p>
    <w:p w14:paraId="42E81975" w14:textId="77777777" w:rsidR="00F409E6" w:rsidRPr="00194977" w:rsidRDefault="00F409E6" w:rsidP="00F409E6">
      <w:pPr>
        <w:pStyle w:val="aff6"/>
        <w:rPr>
          <w:sz w:val="22"/>
          <w:szCs w:val="22"/>
        </w:rPr>
      </w:pPr>
      <w:r w:rsidRPr="00194977">
        <w:rPr>
          <w:sz w:val="22"/>
          <w:szCs w:val="22"/>
        </w:rPr>
        <w:t>У меня есть лежачие! Их нельзя поднимать!</w:t>
      </w:r>
    </w:p>
    <w:p w14:paraId="5D2571B9" w14:textId="77777777" w:rsidR="00F409E6" w:rsidRPr="00194977" w:rsidRDefault="00F409E6" w:rsidP="00F409E6">
      <w:pPr>
        <w:pStyle w:val="aff3"/>
        <w:rPr>
          <w:sz w:val="22"/>
          <w:szCs w:val="22"/>
        </w:rPr>
      </w:pPr>
      <w:r w:rsidRPr="00194977">
        <w:rPr>
          <w:sz w:val="22"/>
          <w:szCs w:val="22"/>
        </w:rPr>
        <w:t>Шонненберг</w:t>
      </w:r>
    </w:p>
    <w:p w14:paraId="0088A658" w14:textId="77777777" w:rsidR="00F409E6" w:rsidRPr="00194977" w:rsidRDefault="00F409E6" w:rsidP="00F409E6">
      <w:pPr>
        <w:pStyle w:val="aff6"/>
        <w:rPr>
          <w:sz w:val="22"/>
          <w:szCs w:val="22"/>
        </w:rPr>
      </w:pPr>
      <w:r w:rsidRPr="00194977">
        <w:rPr>
          <w:sz w:val="22"/>
          <w:szCs w:val="22"/>
        </w:rPr>
        <w:t xml:space="preserve">Ниц не </w:t>
      </w:r>
      <w:proofErr w:type="spellStart"/>
      <w:r w:rsidRPr="00194977">
        <w:rPr>
          <w:sz w:val="22"/>
          <w:szCs w:val="22"/>
        </w:rPr>
        <w:t>могем</w:t>
      </w:r>
      <w:proofErr w:type="spellEnd"/>
      <w:r w:rsidRPr="00194977">
        <w:rPr>
          <w:sz w:val="22"/>
          <w:szCs w:val="22"/>
        </w:rPr>
        <w:t xml:space="preserve"> </w:t>
      </w:r>
      <w:proofErr w:type="spellStart"/>
      <w:r w:rsidRPr="00194977">
        <w:rPr>
          <w:sz w:val="22"/>
          <w:szCs w:val="22"/>
        </w:rPr>
        <w:t>помоць</w:t>
      </w:r>
      <w:proofErr w:type="spellEnd"/>
      <w:r w:rsidRPr="00194977">
        <w:rPr>
          <w:sz w:val="22"/>
          <w:szCs w:val="22"/>
        </w:rPr>
        <w:t>.</w:t>
      </w:r>
    </w:p>
    <w:p w14:paraId="1562332C" w14:textId="77777777" w:rsidR="00F409E6" w:rsidRPr="00194977" w:rsidRDefault="00F409E6" w:rsidP="00F409E6">
      <w:pPr>
        <w:pStyle w:val="aff4"/>
        <w:rPr>
          <w:sz w:val="22"/>
          <w:szCs w:val="22"/>
        </w:rPr>
      </w:pPr>
      <w:r w:rsidRPr="00194977">
        <w:rPr>
          <w:sz w:val="22"/>
          <w:szCs w:val="22"/>
        </w:rPr>
        <w:t xml:space="preserve">Из ординаторской вытаскивают Раечку, Домку. </w:t>
      </w:r>
      <w:proofErr w:type="spellStart"/>
      <w:r w:rsidRPr="00194977">
        <w:rPr>
          <w:sz w:val="22"/>
          <w:szCs w:val="22"/>
        </w:rPr>
        <w:t>Шоненнберг</w:t>
      </w:r>
      <w:proofErr w:type="spellEnd"/>
      <w:r w:rsidRPr="00194977">
        <w:rPr>
          <w:sz w:val="22"/>
          <w:szCs w:val="22"/>
        </w:rPr>
        <w:t xml:space="preserve"> бросает на них короткий взгляд. Тётю Феню в ночном тоже вытащили в строй.</w:t>
      </w:r>
    </w:p>
    <w:p w14:paraId="7351D11C" w14:textId="77777777" w:rsidR="00F409E6" w:rsidRPr="00194977" w:rsidRDefault="00F409E6" w:rsidP="00F409E6">
      <w:pPr>
        <w:pStyle w:val="aff6"/>
        <w:rPr>
          <w:sz w:val="22"/>
          <w:szCs w:val="22"/>
        </w:rPr>
      </w:pPr>
    </w:p>
    <w:p w14:paraId="24D0185F" w14:textId="77777777" w:rsidR="00F409E6" w:rsidRPr="00194977" w:rsidRDefault="00F409E6" w:rsidP="00F409E6">
      <w:pPr>
        <w:pStyle w:val="aff3"/>
        <w:rPr>
          <w:sz w:val="22"/>
          <w:szCs w:val="22"/>
        </w:rPr>
      </w:pPr>
      <w:r w:rsidRPr="00194977">
        <w:rPr>
          <w:sz w:val="22"/>
          <w:szCs w:val="22"/>
        </w:rPr>
        <w:t>Кюнг</w:t>
      </w:r>
    </w:p>
    <w:p w14:paraId="5E43B3AD" w14:textId="77777777" w:rsidR="00F409E6" w:rsidRPr="00194977" w:rsidRDefault="00F409E6" w:rsidP="00F409E6">
      <w:pPr>
        <w:pStyle w:val="aff5"/>
        <w:rPr>
          <w:sz w:val="22"/>
          <w:szCs w:val="22"/>
        </w:rPr>
      </w:pPr>
      <w:r w:rsidRPr="00194977">
        <w:rPr>
          <w:sz w:val="22"/>
          <w:szCs w:val="22"/>
        </w:rPr>
        <w:t xml:space="preserve">(немецкий, </w:t>
      </w:r>
      <w:proofErr w:type="spellStart"/>
      <w:r w:rsidRPr="00194977">
        <w:rPr>
          <w:sz w:val="22"/>
          <w:szCs w:val="22"/>
        </w:rPr>
        <w:t>Шоненнбергу</w:t>
      </w:r>
      <w:proofErr w:type="spellEnd"/>
      <w:r w:rsidRPr="00194977">
        <w:rPr>
          <w:sz w:val="22"/>
          <w:szCs w:val="22"/>
        </w:rPr>
        <w:t>)</w:t>
      </w:r>
    </w:p>
    <w:p w14:paraId="6650D268" w14:textId="77777777" w:rsidR="00F409E6" w:rsidRPr="00194977" w:rsidRDefault="00F409E6" w:rsidP="00F409E6">
      <w:pPr>
        <w:pStyle w:val="aff6"/>
        <w:rPr>
          <w:sz w:val="22"/>
          <w:szCs w:val="22"/>
        </w:rPr>
      </w:pPr>
      <w:r w:rsidRPr="00194977">
        <w:rPr>
          <w:sz w:val="22"/>
          <w:szCs w:val="22"/>
        </w:rPr>
        <w:t>Тут половина – партизаны! Перестрелять всех разом!</w:t>
      </w:r>
    </w:p>
    <w:p w14:paraId="45A4C276" w14:textId="77777777" w:rsidR="00F409E6" w:rsidRPr="00194977" w:rsidRDefault="00F409E6" w:rsidP="00F409E6">
      <w:pPr>
        <w:pStyle w:val="aff3"/>
        <w:rPr>
          <w:sz w:val="22"/>
          <w:szCs w:val="22"/>
        </w:rPr>
      </w:pPr>
      <w:r w:rsidRPr="00194977">
        <w:rPr>
          <w:sz w:val="22"/>
          <w:szCs w:val="22"/>
        </w:rPr>
        <w:lastRenderedPageBreak/>
        <w:t>ШОНЕННБЕРГ</w:t>
      </w:r>
    </w:p>
    <w:p w14:paraId="5CC50B2C" w14:textId="77777777" w:rsidR="00F409E6" w:rsidRPr="00194977" w:rsidRDefault="00F409E6" w:rsidP="00F409E6">
      <w:pPr>
        <w:pStyle w:val="aff5"/>
        <w:rPr>
          <w:sz w:val="22"/>
          <w:szCs w:val="22"/>
        </w:rPr>
      </w:pPr>
      <w:r w:rsidRPr="00194977">
        <w:rPr>
          <w:sz w:val="22"/>
          <w:szCs w:val="22"/>
        </w:rPr>
        <w:t>(немецкий)</w:t>
      </w:r>
    </w:p>
    <w:p w14:paraId="0E4A7CD1" w14:textId="77777777" w:rsidR="00F409E6" w:rsidRPr="00194977" w:rsidRDefault="00F409E6" w:rsidP="00F409E6">
      <w:pPr>
        <w:pStyle w:val="aff6"/>
        <w:rPr>
          <w:sz w:val="22"/>
          <w:szCs w:val="22"/>
        </w:rPr>
      </w:pPr>
      <w:r w:rsidRPr="00194977">
        <w:rPr>
          <w:sz w:val="22"/>
          <w:szCs w:val="22"/>
        </w:rPr>
        <w:t>При всем уважении, оберфюрер, вы здесь на несколько недель, а нам управлять этими территориями. Нам нужна поддержка местных, мы не можем всех перебить: кто будет работать? Выращивать еду для наших солдат, шить им одежду? Они должны знать, что их казнят только за то, что они перечат рейху.</w:t>
      </w:r>
    </w:p>
    <w:p w14:paraId="5AA30BA1" w14:textId="77777777" w:rsidR="00F409E6" w:rsidRPr="00194977" w:rsidRDefault="00F409E6" w:rsidP="00F409E6">
      <w:pPr>
        <w:pStyle w:val="aff4"/>
        <w:rPr>
          <w:sz w:val="22"/>
          <w:szCs w:val="22"/>
        </w:rPr>
      </w:pPr>
      <w:r w:rsidRPr="00194977">
        <w:rPr>
          <w:sz w:val="22"/>
          <w:szCs w:val="22"/>
        </w:rPr>
        <w:t xml:space="preserve">Добираются до палаты </w:t>
      </w:r>
      <w:proofErr w:type="spellStart"/>
      <w:r w:rsidRPr="00194977">
        <w:rPr>
          <w:sz w:val="22"/>
          <w:szCs w:val="22"/>
        </w:rPr>
        <w:t>Сухохлебова</w:t>
      </w:r>
      <w:proofErr w:type="spellEnd"/>
      <w:r w:rsidRPr="00194977">
        <w:rPr>
          <w:sz w:val="22"/>
          <w:szCs w:val="22"/>
        </w:rPr>
        <w:t xml:space="preserve">. Толика, Марусю, </w:t>
      </w:r>
      <w:proofErr w:type="spellStart"/>
      <w:r w:rsidRPr="00194977">
        <w:rPr>
          <w:sz w:val="22"/>
          <w:szCs w:val="22"/>
        </w:rPr>
        <w:t>Сухохлебова</w:t>
      </w:r>
      <w:proofErr w:type="spellEnd"/>
      <w:r w:rsidRPr="00194977">
        <w:rPr>
          <w:sz w:val="22"/>
          <w:szCs w:val="22"/>
        </w:rPr>
        <w:t xml:space="preserve">, которого держит Толик, двух пациентов также строят в коридоре. </w:t>
      </w:r>
      <w:proofErr w:type="spellStart"/>
      <w:r w:rsidRPr="00194977">
        <w:rPr>
          <w:sz w:val="22"/>
          <w:szCs w:val="22"/>
        </w:rPr>
        <w:t>Шоненнберг</w:t>
      </w:r>
      <w:proofErr w:type="spellEnd"/>
      <w:r w:rsidRPr="00194977">
        <w:rPr>
          <w:sz w:val="22"/>
          <w:szCs w:val="22"/>
        </w:rPr>
        <w:t xml:space="preserve"> считает. Оборачивается к Вере.</w:t>
      </w:r>
    </w:p>
    <w:p w14:paraId="3C02180C" w14:textId="77777777" w:rsidR="00F409E6" w:rsidRPr="00194977" w:rsidRDefault="00F409E6" w:rsidP="00F409E6">
      <w:pPr>
        <w:pStyle w:val="aff3"/>
        <w:rPr>
          <w:sz w:val="22"/>
          <w:szCs w:val="22"/>
        </w:rPr>
      </w:pPr>
      <w:r w:rsidRPr="00194977">
        <w:rPr>
          <w:sz w:val="22"/>
          <w:szCs w:val="22"/>
        </w:rPr>
        <w:t>ШОНЕННБЕРГ</w:t>
      </w:r>
    </w:p>
    <w:p w14:paraId="3761682A" w14:textId="77777777" w:rsidR="00F409E6" w:rsidRPr="00194977" w:rsidRDefault="00F409E6" w:rsidP="00F409E6">
      <w:pPr>
        <w:pStyle w:val="aff6"/>
        <w:rPr>
          <w:sz w:val="22"/>
          <w:szCs w:val="22"/>
        </w:rPr>
      </w:pPr>
      <w:proofErr w:type="spellStart"/>
      <w:r w:rsidRPr="00194977">
        <w:rPr>
          <w:sz w:val="22"/>
          <w:szCs w:val="22"/>
        </w:rPr>
        <w:t>Есче</w:t>
      </w:r>
      <w:proofErr w:type="spellEnd"/>
      <w:r w:rsidRPr="00194977">
        <w:rPr>
          <w:sz w:val="22"/>
          <w:szCs w:val="22"/>
        </w:rPr>
        <w:t xml:space="preserve"> </w:t>
      </w:r>
      <w:proofErr w:type="spellStart"/>
      <w:r w:rsidRPr="00194977">
        <w:rPr>
          <w:sz w:val="22"/>
          <w:szCs w:val="22"/>
        </w:rPr>
        <w:t>музщина</w:t>
      </w:r>
      <w:proofErr w:type="spellEnd"/>
      <w:r w:rsidRPr="00194977">
        <w:rPr>
          <w:sz w:val="22"/>
          <w:szCs w:val="22"/>
        </w:rPr>
        <w:t>?</w:t>
      </w:r>
    </w:p>
    <w:p w14:paraId="2EE5EB00" w14:textId="77777777" w:rsidR="00F409E6" w:rsidRPr="00194977" w:rsidRDefault="00F409E6" w:rsidP="00F409E6">
      <w:pPr>
        <w:pStyle w:val="aff3"/>
        <w:rPr>
          <w:sz w:val="22"/>
          <w:szCs w:val="22"/>
        </w:rPr>
      </w:pPr>
      <w:r w:rsidRPr="00194977">
        <w:rPr>
          <w:sz w:val="22"/>
          <w:szCs w:val="22"/>
        </w:rPr>
        <w:t>ВЕРА</w:t>
      </w:r>
    </w:p>
    <w:p w14:paraId="45752D60" w14:textId="77777777" w:rsidR="00F409E6" w:rsidRPr="00194977" w:rsidRDefault="00F409E6" w:rsidP="00F409E6">
      <w:pPr>
        <w:pStyle w:val="aff5"/>
        <w:rPr>
          <w:sz w:val="22"/>
          <w:szCs w:val="22"/>
        </w:rPr>
      </w:pPr>
      <w:r w:rsidRPr="00194977">
        <w:rPr>
          <w:sz w:val="22"/>
          <w:szCs w:val="22"/>
        </w:rPr>
        <w:t>(максимально спокойно)</w:t>
      </w:r>
    </w:p>
    <w:p w14:paraId="3B5A9591" w14:textId="77777777" w:rsidR="00F409E6" w:rsidRPr="00194977" w:rsidRDefault="00F409E6" w:rsidP="00F409E6">
      <w:pPr>
        <w:pStyle w:val="aff6"/>
        <w:rPr>
          <w:sz w:val="22"/>
          <w:szCs w:val="22"/>
        </w:rPr>
      </w:pPr>
      <w:r w:rsidRPr="00194977">
        <w:rPr>
          <w:sz w:val="22"/>
          <w:szCs w:val="22"/>
        </w:rPr>
        <w:t>Опанасенко? Выписан, сразу после вашего ухода.</w:t>
      </w:r>
    </w:p>
    <w:p w14:paraId="1D289F6A" w14:textId="77777777" w:rsidR="00F409E6" w:rsidRPr="00194977" w:rsidRDefault="00F409E6" w:rsidP="00F409E6">
      <w:pPr>
        <w:pStyle w:val="aff4"/>
        <w:rPr>
          <w:sz w:val="22"/>
          <w:szCs w:val="22"/>
        </w:rPr>
      </w:pPr>
      <w:r w:rsidRPr="00194977">
        <w:rPr>
          <w:sz w:val="22"/>
          <w:szCs w:val="22"/>
        </w:rPr>
        <w:t>Вера показывает на его кровать: Опанасенко свернут матрас, сложено белье.</w:t>
      </w:r>
    </w:p>
    <w:p w14:paraId="3A7860C7" w14:textId="77777777" w:rsidR="00F409E6" w:rsidRPr="00194977" w:rsidRDefault="00F409E6" w:rsidP="00F409E6">
      <w:pPr>
        <w:pStyle w:val="aff3"/>
        <w:rPr>
          <w:sz w:val="22"/>
          <w:szCs w:val="22"/>
        </w:rPr>
      </w:pPr>
      <w:r w:rsidRPr="00194977">
        <w:rPr>
          <w:sz w:val="22"/>
          <w:szCs w:val="22"/>
        </w:rPr>
        <w:t>ВЕРА</w:t>
      </w:r>
    </w:p>
    <w:p w14:paraId="37257FC5" w14:textId="77777777" w:rsidR="00F409E6" w:rsidRPr="00194977" w:rsidRDefault="00F409E6" w:rsidP="00F409E6">
      <w:pPr>
        <w:pStyle w:val="aff6"/>
        <w:rPr>
          <w:sz w:val="22"/>
          <w:szCs w:val="22"/>
        </w:rPr>
      </w:pPr>
      <w:r w:rsidRPr="00194977">
        <w:rPr>
          <w:sz w:val="22"/>
          <w:szCs w:val="22"/>
        </w:rPr>
        <w:t xml:space="preserve">Скорбный лист – утром. Не успела. Операция. </w:t>
      </w:r>
      <w:proofErr w:type="spellStart"/>
      <w:r w:rsidRPr="00194977">
        <w:rPr>
          <w:sz w:val="22"/>
          <w:szCs w:val="22"/>
        </w:rPr>
        <w:t>Перетонит</w:t>
      </w:r>
      <w:proofErr w:type="spellEnd"/>
      <w:r w:rsidRPr="00194977">
        <w:rPr>
          <w:sz w:val="22"/>
          <w:szCs w:val="22"/>
        </w:rPr>
        <w:t xml:space="preserve">. </w:t>
      </w:r>
    </w:p>
    <w:p w14:paraId="34A37B5D" w14:textId="77777777" w:rsidR="00F409E6" w:rsidRPr="00194977" w:rsidRDefault="00F409E6" w:rsidP="00F409E6">
      <w:pPr>
        <w:pStyle w:val="aff3"/>
        <w:rPr>
          <w:sz w:val="22"/>
          <w:szCs w:val="22"/>
        </w:rPr>
      </w:pPr>
      <w:r w:rsidRPr="00194977">
        <w:rPr>
          <w:sz w:val="22"/>
          <w:szCs w:val="22"/>
        </w:rPr>
        <w:t>Шонненберг</w:t>
      </w:r>
    </w:p>
    <w:p w14:paraId="7EC06D9B" w14:textId="77777777" w:rsidR="00F409E6" w:rsidRPr="00194977" w:rsidRDefault="00F409E6" w:rsidP="00F409E6">
      <w:pPr>
        <w:pStyle w:val="aff6"/>
        <w:rPr>
          <w:sz w:val="22"/>
          <w:szCs w:val="22"/>
        </w:rPr>
      </w:pPr>
      <w:proofErr w:type="spellStart"/>
      <w:r w:rsidRPr="00194977">
        <w:rPr>
          <w:sz w:val="22"/>
          <w:szCs w:val="22"/>
        </w:rPr>
        <w:t>Кьеды</w:t>
      </w:r>
      <w:proofErr w:type="spellEnd"/>
      <w:r w:rsidRPr="00194977">
        <w:rPr>
          <w:sz w:val="22"/>
          <w:szCs w:val="22"/>
        </w:rPr>
        <w:t xml:space="preserve"> он пошел?</w:t>
      </w:r>
    </w:p>
    <w:p w14:paraId="3739D6CF" w14:textId="77777777" w:rsidR="00F409E6" w:rsidRPr="00194977" w:rsidRDefault="00F409E6" w:rsidP="00F409E6">
      <w:pPr>
        <w:pStyle w:val="aff3"/>
        <w:rPr>
          <w:sz w:val="22"/>
          <w:szCs w:val="22"/>
        </w:rPr>
      </w:pPr>
      <w:r w:rsidRPr="00194977">
        <w:rPr>
          <w:sz w:val="22"/>
          <w:szCs w:val="22"/>
        </w:rPr>
        <w:t>Вера</w:t>
      </w:r>
    </w:p>
    <w:p w14:paraId="40F294A6" w14:textId="77777777" w:rsidR="00F409E6" w:rsidRPr="00194977" w:rsidRDefault="00F409E6" w:rsidP="00F409E6">
      <w:pPr>
        <w:pStyle w:val="aff5"/>
        <w:rPr>
          <w:sz w:val="22"/>
          <w:szCs w:val="22"/>
        </w:rPr>
      </w:pPr>
      <w:r w:rsidRPr="00194977">
        <w:rPr>
          <w:sz w:val="22"/>
          <w:szCs w:val="22"/>
        </w:rPr>
        <w:t>(пожимает плечами)</w:t>
      </w:r>
    </w:p>
    <w:p w14:paraId="353D68CA" w14:textId="77777777" w:rsidR="00F409E6" w:rsidRPr="00194977" w:rsidRDefault="00F409E6" w:rsidP="00F409E6">
      <w:pPr>
        <w:pStyle w:val="aff6"/>
        <w:rPr>
          <w:sz w:val="22"/>
          <w:szCs w:val="22"/>
        </w:rPr>
      </w:pPr>
      <w:r w:rsidRPr="00194977">
        <w:rPr>
          <w:sz w:val="22"/>
          <w:szCs w:val="22"/>
        </w:rPr>
        <w:t>Сказал домой. Адрес – Карла Маркса, 12. Он больше не пациент, он больше не моя забота.</w:t>
      </w:r>
    </w:p>
    <w:p w14:paraId="0FE9E7F9" w14:textId="77777777" w:rsidR="00F409E6" w:rsidRPr="00194977" w:rsidRDefault="00F409E6" w:rsidP="00F409E6">
      <w:pPr>
        <w:pStyle w:val="aff3"/>
        <w:rPr>
          <w:sz w:val="22"/>
          <w:szCs w:val="22"/>
        </w:rPr>
      </w:pPr>
      <w:r w:rsidRPr="00194977">
        <w:rPr>
          <w:sz w:val="22"/>
          <w:szCs w:val="22"/>
        </w:rPr>
        <w:t>Шонненберг</w:t>
      </w:r>
    </w:p>
    <w:p w14:paraId="1B750617" w14:textId="77777777" w:rsidR="00F409E6" w:rsidRPr="00194977" w:rsidRDefault="00F409E6" w:rsidP="00F409E6">
      <w:pPr>
        <w:pStyle w:val="aff5"/>
        <w:rPr>
          <w:sz w:val="22"/>
          <w:szCs w:val="22"/>
        </w:rPr>
      </w:pPr>
      <w:r w:rsidRPr="00194977">
        <w:rPr>
          <w:sz w:val="22"/>
          <w:szCs w:val="22"/>
        </w:rPr>
        <w:t>(</w:t>
      </w:r>
      <w:proofErr w:type="spellStart"/>
      <w:proofErr w:type="gramStart"/>
      <w:r w:rsidRPr="00194977">
        <w:rPr>
          <w:sz w:val="22"/>
          <w:szCs w:val="22"/>
        </w:rPr>
        <w:t>немецкий,Кюнгу</w:t>
      </w:r>
      <w:proofErr w:type="spellEnd"/>
      <w:proofErr w:type="gramEnd"/>
      <w:r w:rsidRPr="00194977">
        <w:rPr>
          <w:sz w:val="22"/>
          <w:szCs w:val="22"/>
        </w:rPr>
        <w:t>)</w:t>
      </w:r>
    </w:p>
    <w:p w14:paraId="73775088" w14:textId="77777777" w:rsidR="00F409E6" w:rsidRPr="00194977" w:rsidRDefault="00F409E6" w:rsidP="00F409E6">
      <w:pPr>
        <w:pStyle w:val="aff6"/>
        <w:rPr>
          <w:sz w:val="22"/>
          <w:szCs w:val="22"/>
        </w:rPr>
      </w:pPr>
      <w:r w:rsidRPr="00194977">
        <w:rPr>
          <w:sz w:val="22"/>
          <w:szCs w:val="22"/>
        </w:rPr>
        <w:t xml:space="preserve">Он ушел домой, оставил адрес. </w:t>
      </w:r>
    </w:p>
    <w:p w14:paraId="435969BE" w14:textId="77777777" w:rsidR="00F409E6" w:rsidRPr="00194977" w:rsidRDefault="00F409E6" w:rsidP="00F409E6">
      <w:pPr>
        <w:pStyle w:val="aff3"/>
        <w:rPr>
          <w:sz w:val="22"/>
          <w:szCs w:val="22"/>
        </w:rPr>
      </w:pPr>
      <w:r w:rsidRPr="00194977">
        <w:rPr>
          <w:sz w:val="22"/>
          <w:szCs w:val="22"/>
        </w:rPr>
        <w:t>Кюнг</w:t>
      </w:r>
    </w:p>
    <w:p w14:paraId="583A6D12" w14:textId="77777777" w:rsidR="00F409E6" w:rsidRPr="00194977" w:rsidRDefault="00F409E6" w:rsidP="00F409E6">
      <w:pPr>
        <w:pStyle w:val="aff5"/>
        <w:rPr>
          <w:sz w:val="22"/>
          <w:szCs w:val="22"/>
        </w:rPr>
      </w:pPr>
      <w:r w:rsidRPr="00194977">
        <w:rPr>
          <w:sz w:val="22"/>
          <w:szCs w:val="22"/>
        </w:rPr>
        <w:t>(немецкий)</w:t>
      </w:r>
    </w:p>
    <w:p w14:paraId="54773D94" w14:textId="77777777" w:rsidR="00F409E6" w:rsidRPr="00194977" w:rsidRDefault="00F409E6" w:rsidP="00F409E6">
      <w:pPr>
        <w:pStyle w:val="aff6"/>
        <w:rPr>
          <w:sz w:val="22"/>
          <w:szCs w:val="22"/>
        </w:rPr>
      </w:pPr>
      <w:r w:rsidRPr="00194977">
        <w:rPr>
          <w:sz w:val="22"/>
          <w:szCs w:val="22"/>
        </w:rPr>
        <w:t>Мы едем туда, если его там нет – я лично расстреляю всех</w:t>
      </w:r>
    </w:p>
    <w:p w14:paraId="7D824222" w14:textId="77777777" w:rsidR="00F409E6" w:rsidRPr="00194977" w:rsidRDefault="00F409E6" w:rsidP="00F409E6">
      <w:pPr>
        <w:pStyle w:val="aff5"/>
        <w:rPr>
          <w:sz w:val="22"/>
          <w:szCs w:val="22"/>
        </w:rPr>
      </w:pPr>
      <w:r w:rsidRPr="00194977">
        <w:rPr>
          <w:sz w:val="22"/>
          <w:szCs w:val="22"/>
        </w:rPr>
        <w:t xml:space="preserve">(указывает на Веру) </w:t>
      </w:r>
    </w:p>
    <w:p w14:paraId="09301DB9" w14:textId="77777777" w:rsidR="00F409E6" w:rsidRPr="00194977" w:rsidRDefault="00F409E6" w:rsidP="00F409E6">
      <w:pPr>
        <w:pStyle w:val="aff6"/>
        <w:rPr>
          <w:sz w:val="22"/>
          <w:szCs w:val="22"/>
        </w:rPr>
      </w:pPr>
      <w:r w:rsidRPr="00194977">
        <w:rPr>
          <w:sz w:val="22"/>
          <w:szCs w:val="22"/>
        </w:rPr>
        <w:t xml:space="preserve">начнем с нее--- </w:t>
      </w:r>
    </w:p>
    <w:p w14:paraId="15F0EFFE" w14:textId="77777777" w:rsidR="00F409E6" w:rsidRPr="00194977" w:rsidRDefault="00F409E6" w:rsidP="00F409E6">
      <w:pPr>
        <w:pStyle w:val="aff4"/>
        <w:rPr>
          <w:sz w:val="22"/>
          <w:szCs w:val="22"/>
        </w:rPr>
      </w:pPr>
      <w:proofErr w:type="spellStart"/>
      <w:r w:rsidRPr="00194977">
        <w:rPr>
          <w:sz w:val="22"/>
          <w:szCs w:val="22"/>
        </w:rPr>
        <w:t>Кюнг</w:t>
      </w:r>
      <w:proofErr w:type="spellEnd"/>
      <w:r w:rsidRPr="00194977">
        <w:rPr>
          <w:sz w:val="22"/>
          <w:szCs w:val="22"/>
        </w:rPr>
        <w:t xml:space="preserve"> и </w:t>
      </w:r>
      <w:proofErr w:type="spellStart"/>
      <w:r w:rsidRPr="00194977">
        <w:rPr>
          <w:sz w:val="22"/>
          <w:szCs w:val="22"/>
        </w:rPr>
        <w:t>ССовцы</w:t>
      </w:r>
      <w:proofErr w:type="spellEnd"/>
      <w:r w:rsidRPr="00194977">
        <w:rPr>
          <w:sz w:val="22"/>
          <w:szCs w:val="22"/>
        </w:rPr>
        <w:t xml:space="preserve"> выходят. </w:t>
      </w:r>
    </w:p>
    <w:p w14:paraId="57339613" w14:textId="77777777" w:rsidR="00F409E6" w:rsidRPr="00194977" w:rsidRDefault="00F409E6" w:rsidP="00F409E6">
      <w:pPr>
        <w:pStyle w:val="aff3"/>
        <w:rPr>
          <w:sz w:val="22"/>
          <w:szCs w:val="22"/>
        </w:rPr>
      </w:pPr>
      <w:r w:rsidRPr="00194977">
        <w:rPr>
          <w:sz w:val="22"/>
          <w:szCs w:val="22"/>
        </w:rPr>
        <w:t>Шонненберг</w:t>
      </w:r>
    </w:p>
    <w:p w14:paraId="71113695" w14:textId="77777777" w:rsidR="00F409E6" w:rsidRPr="00194977" w:rsidRDefault="00F409E6" w:rsidP="00F409E6">
      <w:pPr>
        <w:pStyle w:val="aff6"/>
        <w:rPr>
          <w:sz w:val="22"/>
          <w:szCs w:val="22"/>
        </w:rPr>
      </w:pPr>
      <w:proofErr w:type="spellStart"/>
      <w:r w:rsidRPr="00194977">
        <w:rPr>
          <w:sz w:val="22"/>
          <w:szCs w:val="22"/>
        </w:rPr>
        <w:t>Модлиць</w:t>
      </w:r>
      <w:proofErr w:type="spellEnd"/>
      <w:r w:rsidRPr="00194977">
        <w:rPr>
          <w:sz w:val="22"/>
          <w:szCs w:val="22"/>
        </w:rPr>
        <w:t>, пани, что ест этот особ там. Мы проверять.</w:t>
      </w:r>
    </w:p>
    <w:p w14:paraId="322EB21D" w14:textId="4FD3631A" w:rsidR="00F409E6" w:rsidRDefault="00F409E6" w:rsidP="00F409E6">
      <w:pPr>
        <w:pStyle w:val="aff4"/>
        <w:rPr>
          <w:sz w:val="22"/>
          <w:szCs w:val="22"/>
        </w:rPr>
      </w:pPr>
      <w:proofErr w:type="spellStart"/>
      <w:r w:rsidRPr="00194977">
        <w:rPr>
          <w:sz w:val="22"/>
          <w:szCs w:val="22"/>
        </w:rPr>
        <w:t>Шонненберг</w:t>
      </w:r>
      <w:proofErr w:type="spellEnd"/>
      <w:r w:rsidRPr="00194977">
        <w:rPr>
          <w:sz w:val="22"/>
          <w:szCs w:val="22"/>
        </w:rPr>
        <w:t xml:space="preserve"> выходит. Вера стоит, не шевелясь.  </w:t>
      </w:r>
    </w:p>
    <w:p w14:paraId="5DFB0E41" w14:textId="69C61CEA" w:rsidR="002C7C7B" w:rsidRPr="00BA7B2D" w:rsidRDefault="002C7C7B" w:rsidP="002C7C7B">
      <w:pPr>
        <w:pStyle w:val="aff2"/>
        <w:rPr>
          <w:sz w:val="22"/>
          <w:szCs w:val="22"/>
        </w:rPr>
      </w:pPr>
      <w:r w:rsidRPr="00BA7B2D">
        <w:rPr>
          <w:sz w:val="22"/>
          <w:szCs w:val="22"/>
        </w:rPr>
        <w:lastRenderedPageBreak/>
        <w:t>3-</w:t>
      </w:r>
      <w:proofErr w:type="gramStart"/>
      <w:r w:rsidR="002E0238">
        <w:rPr>
          <w:sz w:val="22"/>
          <w:szCs w:val="22"/>
        </w:rPr>
        <w:t>25</w:t>
      </w:r>
      <w:r w:rsidRPr="00BA7B2D">
        <w:rPr>
          <w:sz w:val="22"/>
          <w:szCs w:val="22"/>
        </w:rPr>
        <w:t>.НАТ</w:t>
      </w:r>
      <w:proofErr w:type="gramEnd"/>
      <w:r w:rsidRPr="00BA7B2D">
        <w:rPr>
          <w:sz w:val="22"/>
          <w:szCs w:val="22"/>
        </w:rPr>
        <w:t>. УЛИЦА ГОРОДА. НОЧЬ.</w:t>
      </w:r>
    </w:p>
    <w:p w14:paraId="035EBC38" w14:textId="77777777" w:rsidR="002C7C7B" w:rsidRPr="00BA7B2D" w:rsidRDefault="002C7C7B" w:rsidP="002C7C7B">
      <w:pPr>
        <w:pStyle w:val="aff4"/>
        <w:rPr>
          <w:sz w:val="22"/>
          <w:szCs w:val="22"/>
        </w:rPr>
      </w:pPr>
      <w:r w:rsidRPr="00BA7B2D">
        <w:rPr>
          <w:sz w:val="22"/>
          <w:szCs w:val="22"/>
        </w:rPr>
        <w:t xml:space="preserve">Метель. Снег во все стороны, липкий, мокрый, ничего не видно. Редкие фонари. В пятнах света появляется Вера, сопротивляясь ветру она идёт по дороге. У нее в руках швабра, на швабру намотан белый флаг, в центре которого нарисован красный крест. Она то появляется, то исчезает в световых пятнах. </w:t>
      </w:r>
    </w:p>
    <w:p w14:paraId="33F13C31" w14:textId="77777777" w:rsidR="002C7C7B" w:rsidRPr="00BA7B2D" w:rsidRDefault="002C7C7B" w:rsidP="002C7C7B">
      <w:pPr>
        <w:pStyle w:val="aff4"/>
        <w:rPr>
          <w:sz w:val="22"/>
          <w:szCs w:val="22"/>
        </w:rPr>
      </w:pPr>
      <w:r w:rsidRPr="00BA7B2D">
        <w:rPr>
          <w:sz w:val="22"/>
          <w:szCs w:val="22"/>
        </w:rPr>
        <w:t xml:space="preserve">Налетает резкий порыв ветра, наспех закрепленный флаг отрывается от швабры. Вера в бессилии останавливается и видит, как он улетает от нее, по пути пролетая через пару световых пятен. </w:t>
      </w:r>
    </w:p>
    <w:p w14:paraId="489EEDD4" w14:textId="77777777" w:rsidR="002C7C7B" w:rsidRPr="00BA7B2D" w:rsidRDefault="002C7C7B" w:rsidP="002C7C7B">
      <w:pPr>
        <w:pStyle w:val="aff4"/>
        <w:rPr>
          <w:sz w:val="22"/>
          <w:szCs w:val="22"/>
        </w:rPr>
      </w:pPr>
      <w:r w:rsidRPr="00BA7B2D">
        <w:rPr>
          <w:sz w:val="22"/>
          <w:szCs w:val="22"/>
        </w:rPr>
        <w:t xml:space="preserve">Она делает шаг вперед – и тут из темноты появляются три гораздо более ярких световых пятна. </w:t>
      </w:r>
    </w:p>
    <w:p w14:paraId="13922668" w14:textId="77777777" w:rsidR="00095A93" w:rsidRPr="00BA7B2D" w:rsidRDefault="002C7C7B" w:rsidP="002C7C7B">
      <w:pPr>
        <w:pStyle w:val="aff4"/>
        <w:rPr>
          <w:sz w:val="22"/>
          <w:szCs w:val="22"/>
        </w:rPr>
      </w:pPr>
      <w:r w:rsidRPr="00BA7B2D">
        <w:rPr>
          <w:sz w:val="22"/>
          <w:szCs w:val="22"/>
        </w:rPr>
        <w:t>Около Веры останавливаются три нациста на мотоциклах, один целится в нее из винтовки, Вера поднимает руки.</w:t>
      </w:r>
    </w:p>
    <w:p w14:paraId="493E7FB6" w14:textId="0E89A3F8" w:rsidR="002C7C7B" w:rsidRPr="00BA7B2D" w:rsidRDefault="002C7C7B" w:rsidP="002C7C7B">
      <w:pPr>
        <w:pStyle w:val="aff2"/>
        <w:rPr>
          <w:sz w:val="22"/>
          <w:szCs w:val="22"/>
        </w:rPr>
      </w:pPr>
      <w:r w:rsidRPr="00BA7B2D">
        <w:rPr>
          <w:sz w:val="22"/>
          <w:szCs w:val="22"/>
        </w:rPr>
        <w:t>3-</w:t>
      </w:r>
      <w:proofErr w:type="gramStart"/>
      <w:r w:rsidR="002E0238">
        <w:rPr>
          <w:sz w:val="22"/>
          <w:szCs w:val="22"/>
        </w:rPr>
        <w:t>26</w:t>
      </w:r>
      <w:r w:rsidRPr="00BA7B2D">
        <w:rPr>
          <w:sz w:val="22"/>
          <w:szCs w:val="22"/>
        </w:rPr>
        <w:t>.ИНТ</w:t>
      </w:r>
      <w:proofErr w:type="gramEnd"/>
      <w:r w:rsidRPr="00BA7B2D">
        <w:rPr>
          <w:sz w:val="22"/>
          <w:szCs w:val="22"/>
        </w:rPr>
        <w:t xml:space="preserve">. ШКОЛА. </w:t>
      </w:r>
      <w:r w:rsidR="005D7370" w:rsidRPr="00BA7B2D">
        <w:rPr>
          <w:sz w:val="22"/>
          <w:szCs w:val="22"/>
        </w:rPr>
        <w:t>ЛЕСТНИЦА</w:t>
      </w:r>
      <w:r w:rsidRPr="00BA7B2D">
        <w:rPr>
          <w:sz w:val="22"/>
          <w:szCs w:val="22"/>
        </w:rPr>
        <w:t>. НОЧЬ.</w:t>
      </w:r>
    </w:p>
    <w:p w14:paraId="7DB63504" w14:textId="77777777" w:rsidR="002C7C7B" w:rsidRPr="00BA7B2D" w:rsidRDefault="002C7C7B" w:rsidP="002C7C7B">
      <w:pPr>
        <w:pStyle w:val="aff4"/>
        <w:rPr>
          <w:sz w:val="22"/>
          <w:szCs w:val="22"/>
        </w:rPr>
      </w:pPr>
      <w:proofErr w:type="spellStart"/>
      <w:r w:rsidRPr="00BA7B2D">
        <w:rPr>
          <w:sz w:val="22"/>
          <w:szCs w:val="22"/>
        </w:rPr>
        <w:t>Кюнг</w:t>
      </w:r>
      <w:proofErr w:type="spellEnd"/>
      <w:r w:rsidRPr="00BA7B2D">
        <w:rPr>
          <w:sz w:val="22"/>
          <w:szCs w:val="22"/>
        </w:rPr>
        <w:t xml:space="preserve"> шагает по коридору, за ним Вера и </w:t>
      </w:r>
      <w:proofErr w:type="spellStart"/>
      <w:r w:rsidRPr="00BA7B2D">
        <w:rPr>
          <w:sz w:val="22"/>
          <w:szCs w:val="22"/>
        </w:rPr>
        <w:t>Шоненнберг</w:t>
      </w:r>
      <w:proofErr w:type="spellEnd"/>
      <w:r w:rsidRPr="00BA7B2D">
        <w:rPr>
          <w:sz w:val="22"/>
          <w:szCs w:val="22"/>
        </w:rPr>
        <w:t>, за ними другие немцы.</w:t>
      </w:r>
    </w:p>
    <w:p w14:paraId="521CDABB" w14:textId="77777777" w:rsidR="002C7C7B" w:rsidRPr="00BA7B2D" w:rsidRDefault="002C7C7B" w:rsidP="002C7C7B">
      <w:pPr>
        <w:pStyle w:val="aff3"/>
        <w:rPr>
          <w:sz w:val="22"/>
          <w:szCs w:val="22"/>
        </w:rPr>
      </w:pPr>
      <w:r w:rsidRPr="00BA7B2D">
        <w:rPr>
          <w:sz w:val="22"/>
          <w:szCs w:val="22"/>
        </w:rPr>
        <w:t>Вера</w:t>
      </w:r>
    </w:p>
    <w:p w14:paraId="38001093" w14:textId="77777777" w:rsidR="002C7C7B" w:rsidRPr="00BA7B2D" w:rsidRDefault="002C7C7B" w:rsidP="002C7C7B">
      <w:pPr>
        <w:pStyle w:val="aff6"/>
        <w:rPr>
          <w:sz w:val="22"/>
          <w:szCs w:val="22"/>
        </w:rPr>
      </w:pPr>
      <w:r w:rsidRPr="00BA7B2D">
        <w:rPr>
          <w:sz w:val="22"/>
          <w:szCs w:val="22"/>
        </w:rPr>
        <w:t xml:space="preserve">Он сам приполз. Обожжённый, огонь, разумеешь? Я сразу побежала по адресу, куда вы поехали, </w:t>
      </w:r>
      <w:proofErr w:type="spellStart"/>
      <w:r w:rsidRPr="00BA7B2D">
        <w:rPr>
          <w:sz w:val="22"/>
          <w:szCs w:val="22"/>
        </w:rPr>
        <w:t>ферштейн</w:t>
      </w:r>
      <w:proofErr w:type="spellEnd"/>
      <w:r w:rsidRPr="00BA7B2D">
        <w:rPr>
          <w:sz w:val="22"/>
          <w:szCs w:val="22"/>
        </w:rPr>
        <w:t>?</w:t>
      </w:r>
    </w:p>
    <w:p w14:paraId="7588ACAB" w14:textId="77777777" w:rsidR="002C7C7B" w:rsidRPr="00BA7B2D" w:rsidRDefault="002C7C7B" w:rsidP="002C7C7B">
      <w:pPr>
        <w:pStyle w:val="aff3"/>
        <w:rPr>
          <w:sz w:val="22"/>
          <w:szCs w:val="22"/>
        </w:rPr>
      </w:pPr>
      <w:r w:rsidRPr="00BA7B2D">
        <w:rPr>
          <w:sz w:val="22"/>
          <w:szCs w:val="22"/>
        </w:rPr>
        <w:t>Шонненберг</w:t>
      </w:r>
    </w:p>
    <w:p w14:paraId="17551116" w14:textId="77777777" w:rsidR="002C7C7B" w:rsidRPr="00BA7B2D" w:rsidRDefault="002C7C7B" w:rsidP="002C7C7B">
      <w:pPr>
        <w:pStyle w:val="aff5"/>
        <w:rPr>
          <w:sz w:val="22"/>
          <w:szCs w:val="22"/>
        </w:rPr>
      </w:pPr>
      <w:r w:rsidRPr="00BA7B2D">
        <w:rPr>
          <w:sz w:val="22"/>
          <w:szCs w:val="22"/>
        </w:rPr>
        <w:t>(кивает)</w:t>
      </w:r>
    </w:p>
    <w:p w14:paraId="357D414D" w14:textId="77777777" w:rsidR="002C7C7B" w:rsidRPr="00BA7B2D" w:rsidRDefault="002C7C7B" w:rsidP="002C7C7B">
      <w:pPr>
        <w:pStyle w:val="aff6"/>
        <w:rPr>
          <w:sz w:val="22"/>
          <w:szCs w:val="22"/>
        </w:rPr>
      </w:pPr>
      <w:r w:rsidRPr="00BA7B2D">
        <w:rPr>
          <w:sz w:val="22"/>
          <w:szCs w:val="22"/>
        </w:rPr>
        <w:t>Так, так.</w:t>
      </w:r>
    </w:p>
    <w:p w14:paraId="213EE551" w14:textId="77777777" w:rsidR="002C7C7B" w:rsidRPr="00BA7B2D" w:rsidRDefault="002C7C7B" w:rsidP="002C7C7B">
      <w:pPr>
        <w:pStyle w:val="aff5"/>
        <w:rPr>
          <w:sz w:val="22"/>
          <w:szCs w:val="22"/>
        </w:rPr>
      </w:pPr>
      <w:r w:rsidRPr="00BA7B2D">
        <w:rPr>
          <w:sz w:val="22"/>
          <w:szCs w:val="22"/>
        </w:rPr>
        <w:t xml:space="preserve">(немецкий, </w:t>
      </w:r>
      <w:proofErr w:type="spellStart"/>
      <w:r w:rsidRPr="00BA7B2D">
        <w:rPr>
          <w:sz w:val="22"/>
          <w:szCs w:val="22"/>
        </w:rPr>
        <w:t>Кюнгу</w:t>
      </w:r>
      <w:proofErr w:type="spellEnd"/>
      <w:r w:rsidRPr="00BA7B2D">
        <w:rPr>
          <w:sz w:val="22"/>
          <w:szCs w:val="22"/>
        </w:rPr>
        <w:t>)</w:t>
      </w:r>
    </w:p>
    <w:p w14:paraId="04F00CB3" w14:textId="77777777" w:rsidR="002C7C7B" w:rsidRPr="00BA7B2D" w:rsidRDefault="002C7C7B" w:rsidP="002C7C7B">
      <w:pPr>
        <w:pStyle w:val="aff6"/>
        <w:rPr>
          <w:sz w:val="22"/>
          <w:szCs w:val="22"/>
        </w:rPr>
      </w:pPr>
      <w:r w:rsidRPr="00BA7B2D">
        <w:rPr>
          <w:sz w:val="22"/>
          <w:szCs w:val="22"/>
        </w:rPr>
        <w:t xml:space="preserve">Она говорит, он пришёл к ним сам. </w:t>
      </w:r>
    </w:p>
    <w:p w14:paraId="0823F251" w14:textId="77777777" w:rsidR="002C7C7B" w:rsidRPr="00BA7B2D" w:rsidRDefault="002C7C7B" w:rsidP="002C7C7B">
      <w:pPr>
        <w:pStyle w:val="aff4"/>
        <w:rPr>
          <w:sz w:val="22"/>
          <w:szCs w:val="22"/>
        </w:rPr>
      </w:pPr>
      <w:proofErr w:type="spellStart"/>
      <w:r w:rsidRPr="00BA7B2D">
        <w:rPr>
          <w:sz w:val="22"/>
          <w:szCs w:val="22"/>
        </w:rPr>
        <w:t>Кюнг</w:t>
      </w:r>
      <w:proofErr w:type="spellEnd"/>
      <w:r w:rsidRPr="00BA7B2D">
        <w:rPr>
          <w:sz w:val="22"/>
          <w:szCs w:val="22"/>
        </w:rPr>
        <w:t xml:space="preserve"> усмехается.</w:t>
      </w:r>
    </w:p>
    <w:p w14:paraId="6613C53F" w14:textId="77777777" w:rsidR="002C7C7B" w:rsidRPr="00BA7B2D" w:rsidRDefault="002C7C7B" w:rsidP="002C7C7B">
      <w:pPr>
        <w:pStyle w:val="aff3"/>
        <w:rPr>
          <w:sz w:val="22"/>
          <w:szCs w:val="22"/>
        </w:rPr>
      </w:pPr>
      <w:r w:rsidRPr="00BA7B2D">
        <w:rPr>
          <w:sz w:val="22"/>
          <w:szCs w:val="22"/>
        </w:rPr>
        <w:t>Вера</w:t>
      </w:r>
    </w:p>
    <w:p w14:paraId="1F82E817" w14:textId="77777777" w:rsidR="002C7C7B" w:rsidRPr="00BA7B2D" w:rsidRDefault="002C7C7B" w:rsidP="002C7C7B">
      <w:pPr>
        <w:pStyle w:val="aff5"/>
        <w:rPr>
          <w:sz w:val="22"/>
          <w:szCs w:val="22"/>
        </w:rPr>
      </w:pPr>
      <w:r w:rsidRPr="00BA7B2D">
        <w:rPr>
          <w:sz w:val="22"/>
          <w:szCs w:val="22"/>
        </w:rPr>
        <w:t>(жестикулирует)</w:t>
      </w:r>
    </w:p>
    <w:p w14:paraId="7C0E8AE6" w14:textId="5C154B68" w:rsidR="002C7C7B" w:rsidRPr="00BA7B2D" w:rsidRDefault="002C7C7B" w:rsidP="002C7C7B">
      <w:pPr>
        <w:pStyle w:val="aff6"/>
        <w:rPr>
          <w:sz w:val="22"/>
          <w:szCs w:val="22"/>
        </w:rPr>
      </w:pPr>
      <w:r w:rsidRPr="00BA7B2D">
        <w:rPr>
          <w:sz w:val="22"/>
          <w:szCs w:val="22"/>
        </w:rPr>
        <w:t xml:space="preserve">Фрау Феня </w:t>
      </w:r>
      <w:r w:rsidR="005D7370" w:rsidRPr="00BA7B2D">
        <w:rPr>
          <w:sz w:val="22"/>
          <w:szCs w:val="22"/>
        </w:rPr>
        <w:t xml:space="preserve">капельницу поставила -- </w:t>
      </w:r>
    </w:p>
    <w:p w14:paraId="54F3A3DF" w14:textId="77777777" w:rsidR="002C7C7B" w:rsidRPr="00BA7B2D" w:rsidRDefault="002C7C7B" w:rsidP="002C7C7B">
      <w:pPr>
        <w:pStyle w:val="aff4"/>
        <w:rPr>
          <w:sz w:val="22"/>
          <w:szCs w:val="22"/>
        </w:rPr>
      </w:pPr>
      <w:r w:rsidRPr="00BA7B2D">
        <w:rPr>
          <w:sz w:val="22"/>
          <w:szCs w:val="22"/>
        </w:rPr>
        <w:t xml:space="preserve">На этих словах они проходят мимо Кочкина, который мутно на них смотрит. </w:t>
      </w:r>
      <w:proofErr w:type="spellStart"/>
      <w:r w:rsidRPr="00BA7B2D">
        <w:rPr>
          <w:sz w:val="22"/>
          <w:szCs w:val="22"/>
        </w:rPr>
        <w:t>Кюнг</w:t>
      </w:r>
      <w:proofErr w:type="spellEnd"/>
      <w:r w:rsidRPr="00BA7B2D">
        <w:rPr>
          <w:sz w:val="22"/>
          <w:szCs w:val="22"/>
        </w:rPr>
        <w:t xml:space="preserve"> сворачивает в операционную. </w:t>
      </w:r>
    </w:p>
    <w:p w14:paraId="21E287B1" w14:textId="7D0BAD3C" w:rsidR="002C7C7B" w:rsidRPr="00BA7B2D" w:rsidRDefault="002C7C7B" w:rsidP="002C7C7B">
      <w:pPr>
        <w:pStyle w:val="aff2"/>
        <w:rPr>
          <w:sz w:val="22"/>
          <w:szCs w:val="22"/>
        </w:rPr>
      </w:pPr>
      <w:r w:rsidRPr="00BA7B2D">
        <w:rPr>
          <w:sz w:val="22"/>
          <w:szCs w:val="22"/>
        </w:rPr>
        <w:t>3-</w:t>
      </w:r>
      <w:proofErr w:type="gramStart"/>
      <w:r w:rsidR="002E0238">
        <w:rPr>
          <w:sz w:val="22"/>
          <w:szCs w:val="22"/>
        </w:rPr>
        <w:t>27</w:t>
      </w:r>
      <w:r w:rsidRPr="00BA7B2D">
        <w:rPr>
          <w:sz w:val="22"/>
          <w:szCs w:val="22"/>
        </w:rPr>
        <w:t>.ИНТ</w:t>
      </w:r>
      <w:proofErr w:type="gramEnd"/>
      <w:r w:rsidRPr="00BA7B2D">
        <w:rPr>
          <w:sz w:val="22"/>
          <w:szCs w:val="22"/>
        </w:rPr>
        <w:t>. ШКОЛА. ОПЕРАЦИОННАЯ. НОЧЬ.</w:t>
      </w:r>
    </w:p>
    <w:p w14:paraId="0A7C5770" w14:textId="23F8DE94" w:rsidR="002C7C7B" w:rsidRPr="00BA7B2D" w:rsidRDefault="002C7C7B" w:rsidP="002C7C7B">
      <w:pPr>
        <w:pStyle w:val="aff4"/>
        <w:rPr>
          <w:sz w:val="22"/>
          <w:szCs w:val="22"/>
        </w:rPr>
      </w:pPr>
      <w:r w:rsidRPr="00BA7B2D">
        <w:rPr>
          <w:sz w:val="22"/>
          <w:szCs w:val="22"/>
        </w:rPr>
        <w:t xml:space="preserve">Обожжённый Опанасенко лежит на операционном столе. Рядом стоит Тетя Феня с </w:t>
      </w:r>
      <w:r w:rsidR="005D7370" w:rsidRPr="00BA7B2D">
        <w:rPr>
          <w:sz w:val="22"/>
          <w:szCs w:val="22"/>
        </w:rPr>
        <w:t>капельницей</w:t>
      </w:r>
      <w:r w:rsidRPr="00BA7B2D">
        <w:rPr>
          <w:sz w:val="22"/>
          <w:szCs w:val="22"/>
        </w:rPr>
        <w:t xml:space="preserve">. Как только в операционной появляются </w:t>
      </w:r>
      <w:proofErr w:type="spellStart"/>
      <w:r w:rsidRPr="00BA7B2D">
        <w:rPr>
          <w:sz w:val="22"/>
          <w:szCs w:val="22"/>
        </w:rPr>
        <w:t>Кюнг</w:t>
      </w:r>
      <w:proofErr w:type="spellEnd"/>
      <w:r w:rsidRPr="00BA7B2D">
        <w:rPr>
          <w:sz w:val="22"/>
          <w:szCs w:val="22"/>
        </w:rPr>
        <w:t xml:space="preserve">, Вера и </w:t>
      </w:r>
      <w:proofErr w:type="spellStart"/>
      <w:r w:rsidRPr="00BA7B2D">
        <w:rPr>
          <w:sz w:val="22"/>
          <w:szCs w:val="22"/>
        </w:rPr>
        <w:t>Шоненнберг</w:t>
      </w:r>
      <w:proofErr w:type="spellEnd"/>
      <w:r w:rsidRPr="00BA7B2D">
        <w:rPr>
          <w:sz w:val="22"/>
          <w:szCs w:val="22"/>
        </w:rPr>
        <w:t>, Тётя Феня, глядя на Веру, повторяет громко.</w:t>
      </w:r>
    </w:p>
    <w:p w14:paraId="5F3317C3" w14:textId="77777777" w:rsidR="002C7C7B" w:rsidRPr="00BA7B2D" w:rsidRDefault="002C7C7B" w:rsidP="002C7C7B">
      <w:pPr>
        <w:pStyle w:val="aff3"/>
        <w:rPr>
          <w:sz w:val="22"/>
          <w:szCs w:val="22"/>
        </w:rPr>
      </w:pPr>
      <w:r w:rsidRPr="00BA7B2D">
        <w:rPr>
          <w:sz w:val="22"/>
          <w:szCs w:val="22"/>
        </w:rPr>
        <w:t>ТЁТЯ ФЕНЯ</w:t>
      </w:r>
    </w:p>
    <w:p w14:paraId="462376E5" w14:textId="77777777" w:rsidR="002C7C7B" w:rsidRPr="00BA7B2D" w:rsidRDefault="002C7C7B" w:rsidP="002C7C7B">
      <w:pPr>
        <w:pStyle w:val="aff6"/>
        <w:rPr>
          <w:sz w:val="22"/>
          <w:szCs w:val="22"/>
        </w:rPr>
      </w:pPr>
      <w:r w:rsidRPr="00BA7B2D">
        <w:rPr>
          <w:sz w:val="22"/>
          <w:szCs w:val="22"/>
        </w:rPr>
        <w:t>Сердце встало. Минут десять назад.</w:t>
      </w:r>
    </w:p>
    <w:p w14:paraId="59950DF9" w14:textId="77777777" w:rsidR="002C7C7B" w:rsidRPr="00BA7B2D" w:rsidRDefault="002C7C7B" w:rsidP="002C7C7B">
      <w:pPr>
        <w:pStyle w:val="aff3"/>
        <w:rPr>
          <w:sz w:val="22"/>
          <w:szCs w:val="22"/>
        </w:rPr>
      </w:pPr>
      <w:r w:rsidRPr="00BA7B2D">
        <w:rPr>
          <w:sz w:val="22"/>
          <w:szCs w:val="22"/>
        </w:rPr>
        <w:t>ШоненНберг</w:t>
      </w:r>
    </w:p>
    <w:p w14:paraId="4646010B" w14:textId="77777777" w:rsidR="002C7C7B" w:rsidRPr="00BA7B2D" w:rsidRDefault="002C7C7B" w:rsidP="002C7C7B">
      <w:pPr>
        <w:pStyle w:val="aff5"/>
        <w:rPr>
          <w:sz w:val="22"/>
          <w:szCs w:val="22"/>
        </w:rPr>
      </w:pPr>
      <w:r w:rsidRPr="00BA7B2D">
        <w:rPr>
          <w:sz w:val="22"/>
          <w:szCs w:val="22"/>
        </w:rPr>
        <w:t>(осматривает явный труп, Вере)</w:t>
      </w:r>
    </w:p>
    <w:p w14:paraId="06A2D8F1" w14:textId="77777777" w:rsidR="002C7C7B" w:rsidRPr="00BA7B2D" w:rsidRDefault="002C7C7B" w:rsidP="002C7C7B">
      <w:pPr>
        <w:pStyle w:val="aff6"/>
        <w:rPr>
          <w:sz w:val="22"/>
          <w:szCs w:val="22"/>
        </w:rPr>
      </w:pPr>
      <w:proofErr w:type="spellStart"/>
      <w:r w:rsidRPr="00BA7B2D">
        <w:rPr>
          <w:sz w:val="22"/>
          <w:szCs w:val="22"/>
        </w:rPr>
        <w:t>Умарлый</w:t>
      </w:r>
      <w:proofErr w:type="spellEnd"/>
      <w:r w:rsidRPr="00BA7B2D">
        <w:rPr>
          <w:sz w:val="22"/>
          <w:szCs w:val="22"/>
        </w:rPr>
        <w:t>?</w:t>
      </w:r>
    </w:p>
    <w:p w14:paraId="30695624" w14:textId="77777777" w:rsidR="002C7C7B" w:rsidRPr="00BA7B2D" w:rsidRDefault="002C7C7B" w:rsidP="002C7C7B">
      <w:pPr>
        <w:pStyle w:val="aff4"/>
        <w:rPr>
          <w:sz w:val="22"/>
          <w:szCs w:val="22"/>
        </w:rPr>
      </w:pPr>
      <w:r w:rsidRPr="00BA7B2D">
        <w:rPr>
          <w:sz w:val="22"/>
          <w:szCs w:val="22"/>
        </w:rPr>
        <w:t>Вера пожимает плечами – видимо, да. Уже умер.</w:t>
      </w:r>
    </w:p>
    <w:p w14:paraId="541A6C95" w14:textId="77777777" w:rsidR="002C7C7B" w:rsidRPr="00BA7B2D" w:rsidRDefault="002C7C7B" w:rsidP="002C7C7B">
      <w:pPr>
        <w:pStyle w:val="aff3"/>
        <w:rPr>
          <w:sz w:val="22"/>
          <w:szCs w:val="22"/>
        </w:rPr>
      </w:pPr>
      <w:r w:rsidRPr="00BA7B2D">
        <w:rPr>
          <w:sz w:val="22"/>
          <w:szCs w:val="22"/>
        </w:rPr>
        <w:lastRenderedPageBreak/>
        <w:t xml:space="preserve">Кюнг </w:t>
      </w:r>
    </w:p>
    <w:p w14:paraId="14C4713D" w14:textId="77777777" w:rsidR="002C7C7B" w:rsidRPr="00BA7B2D" w:rsidRDefault="002C7C7B" w:rsidP="002C7C7B">
      <w:pPr>
        <w:pStyle w:val="aff5"/>
        <w:rPr>
          <w:sz w:val="22"/>
          <w:szCs w:val="22"/>
        </w:rPr>
      </w:pPr>
      <w:r w:rsidRPr="00BA7B2D">
        <w:rPr>
          <w:sz w:val="22"/>
          <w:szCs w:val="22"/>
        </w:rPr>
        <w:t>(немецкий, Вере)</w:t>
      </w:r>
    </w:p>
    <w:p w14:paraId="4F38F438" w14:textId="77777777" w:rsidR="002C7C7B" w:rsidRPr="00BA7B2D" w:rsidRDefault="002C7C7B" w:rsidP="002C7C7B">
      <w:pPr>
        <w:pStyle w:val="aff6"/>
        <w:rPr>
          <w:sz w:val="22"/>
          <w:szCs w:val="22"/>
        </w:rPr>
      </w:pPr>
      <w:r w:rsidRPr="00BA7B2D">
        <w:rPr>
          <w:sz w:val="22"/>
          <w:szCs w:val="22"/>
        </w:rPr>
        <w:t xml:space="preserve">Мертвый. Как удобно. </w:t>
      </w:r>
    </w:p>
    <w:p w14:paraId="56FDF7FC" w14:textId="77777777" w:rsidR="002C7C7B" w:rsidRPr="00BA7B2D" w:rsidRDefault="002C7C7B" w:rsidP="002C7C7B">
      <w:pPr>
        <w:pStyle w:val="aff5"/>
        <w:rPr>
          <w:sz w:val="22"/>
          <w:szCs w:val="22"/>
        </w:rPr>
      </w:pPr>
      <w:r w:rsidRPr="00BA7B2D">
        <w:rPr>
          <w:sz w:val="22"/>
          <w:szCs w:val="22"/>
        </w:rPr>
        <w:t>(</w:t>
      </w:r>
      <w:proofErr w:type="spellStart"/>
      <w:r w:rsidRPr="00BA7B2D">
        <w:rPr>
          <w:sz w:val="22"/>
          <w:szCs w:val="22"/>
        </w:rPr>
        <w:t>Шоненнбегру</w:t>
      </w:r>
      <w:proofErr w:type="spellEnd"/>
      <w:r w:rsidRPr="00BA7B2D">
        <w:rPr>
          <w:sz w:val="22"/>
          <w:szCs w:val="22"/>
        </w:rPr>
        <w:t>)</w:t>
      </w:r>
    </w:p>
    <w:p w14:paraId="681F711C" w14:textId="77777777" w:rsidR="002C7C7B" w:rsidRPr="00BA7B2D" w:rsidRDefault="002C7C7B" w:rsidP="002C7C7B">
      <w:pPr>
        <w:pStyle w:val="aff6"/>
        <w:rPr>
          <w:sz w:val="22"/>
          <w:szCs w:val="22"/>
        </w:rPr>
      </w:pPr>
      <w:r w:rsidRPr="00BA7B2D">
        <w:rPr>
          <w:sz w:val="22"/>
          <w:szCs w:val="22"/>
        </w:rPr>
        <w:t>По городу партизан шляется живым, а мертвым оказывается в госпитале.</w:t>
      </w:r>
    </w:p>
    <w:p w14:paraId="194334F6" w14:textId="77777777" w:rsidR="002C7C7B" w:rsidRPr="00BA7B2D" w:rsidRDefault="002C7C7B" w:rsidP="002C7C7B">
      <w:pPr>
        <w:pStyle w:val="aff4"/>
        <w:rPr>
          <w:sz w:val="22"/>
          <w:szCs w:val="22"/>
        </w:rPr>
      </w:pPr>
      <w:r w:rsidRPr="00BA7B2D">
        <w:rPr>
          <w:sz w:val="22"/>
          <w:szCs w:val="22"/>
        </w:rPr>
        <w:t xml:space="preserve">Повисает пауза. Непонятно, что сейчас будет. </w:t>
      </w:r>
      <w:proofErr w:type="spellStart"/>
      <w:r w:rsidRPr="00BA7B2D">
        <w:rPr>
          <w:sz w:val="22"/>
          <w:szCs w:val="22"/>
        </w:rPr>
        <w:t>Кюнг</w:t>
      </w:r>
      <w:proofErr w:type="spellEnd"/>
      <w:r w:rsidRPr="00BA7B2D">
        <w:rPr>
          <w:sz w:val="22"/>
          <w:szCs w:val="22"/>
        </w:rPr>
        <w:t xml:space="preserve"> выглядит так, что может начать стрелять прямо сейчас. </w:t>
      </w:r>
    </w:p>
    <w:p w14:paraId="42538986" w14:textId="77777777" w:rsidR="002C7C7B" w:rsidRPr="00BA7B2D" w:rsidRDefault="002C7C7B" w:rsidP="002C7C7B">
      <w:pPr>
        <w:pStyle w:val="aff3"/>
        <w:rPr>
          <w:sz w:val="22"/>
          <w:szCs w:val="22"/>
        </w:rPr>
      </w:pPr>
      <w:r w:rsidRPr="00BA7B2D">
        <w:rPr>
          <w:sz w:val="22"/>
          <w:szCs w:val="22"/>
        </w:rPr>
        <w:t>Вера</w:t>
      </w:r>
    </w:p>
    <w:p w14:paraId="19CFB073" w14:textId="77777777" w:rsidR="002C7C7B" w:rsidRPr="00BA7B2D" w:rsidRDefault="002C7C7B" w:rsidP="002C7C7B">
      <w:pPr>
        <w:pStyle w:val="aff6"/>
        <w:rPr>
          <w:sz w:val="22"/>
          <w:szCs w:val="22"/>
        </w:rPr>
      </w:pPr>
      <w:r w:rsidRPr="00BA7B2D">
        <w:rPr>
          <w:sz w:val="22"/>
          <w:szCs w:val="22"/>
        </w:rPr>
        <w:t>Что мне делать с трупом?</w:t>
      </w:r>
    </w:p>
    <w:p w14:paraId="4FB0EC4A" w14:textId="77777777" w:rsidR="002C7C7B" w:rsidRPr="00BA7B2D" w:rsidRDefault="002C7C7B" w:rsidP="002C7C7B">
      <w:pPr>
        <w:pStyle w:val="aff5"/>
        <w:rPr>
          <w:sz w:val="22"/>
          <w:szCs w:val="22"/>
        </w:rPr>
      </w:pPr>
      <w:r w:rsidRPr="00BA7B2D">
        <w:rPr>
          <w:sz w:val="22"/>
          <w:szCs w:val="22"/>
        </w:rPr>
        <w:t>(подбирает слова)</w:t>
      </w:r>
    </w:p>
    <w:p w14:paraId="5165BBC8" w14:textId="77777777" w:rsidR="002C7C7B" w:rsidRPr="00BA7B2D" w:rsidRDefault="002C7C7B" w:rsidP="002C7C7B">
      <w:pPr>
        <w:pStyle w:val="aff6"/>
        <w:rPr>
          <w:sz w:val="22"/>
          <w:szCs w:val="22"/>
        </w:rPr>
      </w:pPr>
      <w:r w:rsidRPr="00BA7B2D">
        <w:rPr>
          <w:sz w:val="22"/>
          <w:szCs w:val="22"/>
        </w:rPr>
        <w:t xml:space="preserve">С </w:t>
      </w:r>
      <w:proofErr w:type="spellStart"/>
      <w:r w:rsidRPr="00BA7B2D">
        <w:rPr>
          <w:sz w:val="22"/>
          <w:szCs w:val="22"/>
        </w:rPr>
        <w:t>умарлым</w:t>
      </w:r>
      <w:proofErr w:type="spellEnd"/>
      <w:r w:rsidRPr="00BA7B2D">
        <w:rPr>
          <w:sz w:val="22"/>
          <w:szCs w:val="22"/>
        </w:rPr>
        <w:t xml:space="preserve"> что </w:t>
      </w:r>
      <w:proofErr w:type="spellStart"/>
      <w:r w:rsidRPr="00BA7B2D">
        <w:rPr>
          <w:sz w:val="22"/>
          <w:szCs w:val="22"/>
        </w:rPr>
        <w:t>сробить</w:t>
      </w:r>
      <w:proofErr w:type="spellEnd"/>
      <w:r w:rsidRPr="00BA7B2D">
        <w:rPr>
          <w:sz w:val="22"/>
          <w:szCs w:val="22"/>
        </w:rPr>
        <w:t>?</w:t>
      </w:r>
    </w:p>
    <w:p w14:paraId="46E1CCE2" w14:textId="77777777" w:rsidR="002C7C7B" w:rsidRPr="00BA7B2D" w:rsidRDefault="002C7C7B" w:rsidP="002C7C7B">
      <w:pPr>
        <w:pStyle w:val="aff3"/>
        <w:rPr>
          <w:sz w:val="22"/>
          <w:szCs w:val="22"/>
        </w:rPr>
      </w:pPr>
      <w:r w:rsidRPr="00BA7B2D">
        <w:rPr>
          <w:sz w:val="22"/>
          <w:szCs w:val="22"/>
        </w:rPr>
        <w:t>Шонненберг</w:t>
      </w:r>
    </w:p>
    <w:p w14:paraId="5F7DE326" w14:textId="77777777" w:rsidR="002C7C7B" w:rsidRPr="00BA7B2D" w:rsidRDefault="002C7C7B" w:rsidP="002C7C7B">
      <w:pPr>
        <w:pStyle w:val="aff5"/>
        <w:rPr>
          <w:sz w:val="22"/>
          <w:szCs w:val="22"/>
        </w:rPr>
      </w:pPr>
      <w:r w:rsidRPr="00BA7B2D">
        <w:rPr>
          <w:sz w:val="22"/>
          <w:szCs w:val="22"/>
        </w:rPr>
        <w:t xml:space="preserve">(немецкий) </w:t>
      </w:r>
    </w:p>
    <w:p w14:paraId="7B801BF7" w14:textId="77777777" w:rsidR="002C7C7B" w:rsidRPr="00BA7B2D" w:rsidRDefault="002C7C7B" w:rsidP="002C7C7B">
      <w:pPr>
        <w:pStyle w:val="aff6"/>
        <w:rPr>
          <w:sz w:val="22"/>
          <w:szCs w:val="22"/>
        </w:rPr>
      </w:pPr>
      <w:r w:rsidRPr="00BA7B2D">
        <w:rPr>
          <w:sz w:val="22"/>
          <w:szCs w:val="22"/>
        </w:rPr>
        <w:t xml:space="preserve">Она спрашивает, что ей делать с трупом? </w:t>
      </w:r>
    </w:p>
    <w:p w14:paraId="7CBDD9E6" w14:textId="77777777" w:rsidR="002C7C7B" w:rsidRPr="00BA7B2D" w:rsidRDefault="002C7C7B" w:rsidP="002C7C7B">
      <w:pPr>
        <w:pStyle w:val="aff4"/>
        <w:rPr>
          <w:sz w:val="22"/>
          <w:szCs w:val="22"/>
        </w:rPr>
      </w:pPr>
      <w:proofErr w:type="spellStart"/>
      <w:r w:rsidRPr="00BA7B2D">
        <w:rPr>
          <w:sz w:val="22"/>
          <w:szCs w:val="22"/>
        </w:rPr>
        <w:t>Кюнг</w:t>
      </w:r>
      <w:proofErr w:type="spellEnd"/>
      <w:r w:rsidRPr="00BA7B2D">
        <w:rPr>
          <w:sz w:val="22"/>
          <w:szCs w:val="22"/>
        </w:rPr>
        <w:t xml:space="preserve"> зло смотрит на Веру, резко разворачивается, выходит в коридор---</w:t>
      </w:r>
    </w:p>
    <w:p w14:paraId="1A5D4079" w14:textId="17CFD55E" w:rsidR="002C7C7B" w:rsidRPr="00BA7B2D" w:rsidRDefault="002C7C7B" w:rsidP="002C7C7B">
      <w:pPr>
        <w:pStyle w:val="aff2"/>
        <w:rPr>
          <w:sz w:val="22"/>
          <w:szCs w:val="22"/>
        </w:rPr>
      </w:pPr>
      <w:r w:rsidRPr="00BA7B2D">
        <w:rPr>
          <w:sz w:val="22"/>
          <w:szCs w:val="22"/>
        </w:rPr>
        <w:t>3-</w:t>
      </w:r>
      <w:proofErr w:type="gramStart"/>
      <w:r w:rsidR="002E0238">
        <w:rPr>
          <w:sz w:val="22"/>
          <w:szCs w:val="22"/>
        </w:rPr>
        <w:t>28</w:t>
      </w:r>
      <w:r w:rsidRPr="00BA7B2D">
        <w:rPr>
          <w:sz w:val="22"/>
          <w:szCs w:val="22"/>
        </w:rPr>
        <w:t>.ИНТ</w:t>
      </w:r>
      <w:proofErr w:type="gramEnd"/>
      <w:r w:rsidRPr="00BA7B2D">
        <w:rPr>
          <w:sz w:val="22"/>
          <w:szCs w:val="22"/>
        </w:rPr>
        <w:t>. ШКОЛА. коридор</w:t>
      </w:r>
      <w:r w:rsidR="005D7370" w:rsidRPr="00BA7B2D">
        <w:rPr>
          <w:sz w:val="22"/>
          <w:szCs w:val="22"/>
        </w:rPr>
        <w:t>-2</w:t>
      </w:r>
      <w:r w:rsidRPr="00BA7B2D">
        <w:rPr>
          <w:sz w:val="22"/>
          <w:szCs w:val="22"/>
        </w:rPr>
        <w:t>/</w:t>
      </w:r>
      <w:r w:rsidR="005D7370" w:rsidRPr="00BA7B2D">
        <w:rPr>
          <w:sz w:val="22"/>
          <w:szCs w:val="22"/>
        </w:rPr>
        <w:t>палата кочкина</w:t>
      </w:r>
      <w:r w:rsidRPr="00BA7B2D">
        <w:rPr>
          <w:sz w:val="22"/>
          <w:szCs w:val="22"/>
        </w:rPr>
        <w:t>/палата2</w:t>
      </w:r>
      <w:r w:rsidR="005D7370" w:rsidRPr="00BA7B2D">
        <w:rPr>
          <w:sz w:val="22"/>
          <w:szCs w:val="22"/>
        </w:rPr>
        <w:t>/палата сухохлебова/</w:t>
      </w:r>
      <w:proofErr w:type="gramStart"/>
      <w:r w:rsidR="005D7370" w:rsidRPr="00BA7B2D">
        <w:rPr>
          <w:sz w:val="22"/>
          <w:szCs w:val="22"/>
        </w:rPr>
        <w:t>лестница.</w:t>
      </w:r>
      <w:r w:rsidRPr="00BA7B2D">
        <w:rPr>
          <w:sz w:val="22"/>
          <w:szCs w:val="22"/>
        </w:rPr>
        <w:t>.</w:t>
      </w:r>
      <w:proofErr w:type="gramEnd"/>
      <w:r w:rsidRPr="00BA7B2D">
        <w:rPr>
          <w:sz w:val="22"/>
          <w:szCs w:val="22"/>
        </w:rPr>
        <w:t xml:space="preserve"> НОЧЬ.</w:t>
      </w:r>
    </w:p>
    <w:p w14:paraId="067F1570" w14:textId="77777777" w:rsidR="002C7C7B" w:rsidRPr="00BA7B2D" w:rsidRDefault="002C7C7B" w:rsidP="002C7C7B">
      <w:pPr>
        <w:pStyle w:val="aff2"/>
        <w:rPr>
          <w:b w:val="0"/>
          <w:bCs w:val="0"/>
          <w:i/>
          <w:iCs/>
          <w:sz w:val="22"/>
          <w:szCs w:val="22"/>
        </w:rPr>
      </w:pPr>
      <w:r w:rsidRPr="00BA7B2D">
        <w:rPr>
          <w:b w:val="0"/>
          <w:bCs w:val="0"/>
          <w:i/>
          <w:iCs/>
          <w:sz w:val="22"/>
          <w:szCs w:val="22"/>
        </w:rPr>
        <w:t>РАПИД</w:t>
      </w:r>
    </w:p>
    <w:p w14:paraId="546614FF" w14:textId="77777777" w:rsidR="002C7C7B" w:rsidRPr="00BA7B2D" w:rsidRDefault="002C7C7B" w:rsidP="002C7C7B">
      <w:pPr>
        <w:pStyle w:val="aff4"/>
        <w:rPr>
          <w:sz w:val="22"/>
          <w:szCs w:val="22"/>
        </w:rPr>
      </w:pPr>
      <w:r w:rsidRPr="00BA7B2D">
        <w:rPr>
          <w:sz w:val="22"/>
          <w:szCs w:val="22"/>
        </w:rPr>
        <w:t>---</w:t>
      </w:r>
      <w:proofErr w:type="spellStart"/>
      <w:r w:rsidRPr="00BA7B2D">
        <w:rPr>
          <w:sz w:val="22"/>
          <w:szCs w:val="22"/>
        </w:rPr>
        <w:t>Кюнг</w:t>
      </w:r>
      <w:proofErr w:type="spellEnd"/>
      <w:r w:rsidRPr="00BA7B2D">
        <w:rPr>
          <w:sz w:val="22"/>
          <w:szCs w:val="22"/>
        </w:rPr>
        <w:t xml:space="preserve"> выходит в коридор, кивает солдатам показав три пальца –</w:t>
      </w:r>
    </w:p>
    <w:p w14:paraId="6B405406" w14:textId="77777777" w:rsidR="002C7C7B" w:rsidRPr="00BA7B2D" w:rsidRDefault="002C7C7B" w:rsidP="002C7C7B">
      <w:pPr>
        <w:pStyle w:val="aff4"/>
        <w:rPr>
          <w:sz w:val="22"/>
          <w:szCs w:val="22"/>
        </w:rPr>
      </w:pPr>
      <w:r w:rsidRPr="00BA7B2D">
        <w:rPr>
          <w:sz w:val="22"/>
          <w:szCs w:val="22"/>
        </w:rPr>
        <w:t>Солдаты заскакивают в палаты и рандомно выдёргивают из постели ДВОИХ МУЖЧИН и ОДНУ ЖЕНЩИНУ. Кочкин от испуга залазит под одеяло. Толик с ужасом смотрит, как вытаскивают МУЖЧИНУ из кровати. Маруся плачет.</w:t>
      </w:r>
    </w:p>
    <w:p w14:paraId="1DE45EC5" w14:textId="77777777" w:rsidR="002C7C7B" w:rsidRPr="00BA7B2D" w:rsidRDefault="002C7C7B" w:rsidP="002C7C7B">
      <w:pPr>
        <w:pStyle w:val="aff4"/>
        <w:rPr>
          <w:sz w:val="22"/>
          <w:szCs w:val="22"/>
        </w:rPr>
      </w:pPr>
      <w:proofErr w:type="spellStart"/>
      <w:r w:rsidRPr="00BA7B2D">
        <w:rPr>
          <w:sz w:val="22"/>
          <w:szCs w:val="22"/>
        </w:rPr>
        <w:t>Кюнг</w:t>
      </w:r>
      <w:proofErr w:type="spellEnd"/>
      <w:r w:rsidRPr="00BA7B2D">
        <w:rPr>
          <w:sz w:val="22"/>
          <w:szCs w:val="22"/>
        </w:rPr>
        <w:t xml:space="preserve"> идёт по коридору, солдаты тащат за ним людей. </w:t>
      </w:r>
    </w:p>
    <w:p w14:paraId="5D147751" w14:textId="77777777" w:rsidR="002C7C7B" w:rsidRPr="00BA7B2D" w:rsidRDefault="002C7C7B" w:rsidP="002C7C7B">
      <w:pPr>
        <w:pStyle w:val="aff3"/>
        <w:rPr>
          <w:sz w:val="22"/>
          <w:szCs w:val="22"/>
        </w:rPr>
      </w:pPr>
      <w:r w:rsidRPr="00BA7B2D">
        <w:rPr>
          <w:sz w:val="22"/>
          <w:szCs w:val="22"/>
        </w:rPr>
        <w:t>КЮНГ (ЗК)</w:t>
      </w:r>
    </w:p>
    <w:p w14:paraId="753250C3" w14:textId="77777777" w:rsidR="002C7C7B" w:rsidRPr="00BA7B2D" w:rsidRDefault="002C7C7B" w:rsidP="002C7C7B">
      <w:pPr>
        <w:pStyle w:val="aff5"/>
        <w:rPr>
          <w:sz w:val="22"/>
          <w:szCs w:val="22"/>
        </w:rPr>
      </w:pPr>
      <w:r w:rsidRPr="00BA7B2D">
        <w:rPr>
          <w:sz w:val="22"/>
          <w:szCs w:val="22"/>
        </w:rPr>
        <w:t>(немецкий)</w:t>
      </w:r>
    </w:p>
    <w:p w14:paraId="26515016" w14:textId="77777777" w:rsidR="002C7C7B" w:rsidRPr="00BA7B2D" w:rsidRDefault="002C7C7B" w:rsidP="002C7C7B">
      <w:pPr>
        <w:pStyle w:val="aff6"/>
        <w:rPr>
          <w:sz w:val="22"/>
          <w:szCs w:val="22"/>
        </w:rPr>
      </w:pPr>
      <w:r w:rsidRPr="00BA7B2D">
        <w:rPr>
          <w:sz w:val="22"/>
          <w:szCs w:val="22"/>
        </w:rPr>
        <w:t>Вы будете нести наказание за каждого убитого немецкого солдата.</w:t>
      </w:r>
    </w:p>
    <w:p w14:paraId="187A3097" w14:textId="77777777" w:rsidR="002C7C7B" w:rsidRPr="00BA7B2D" w:rsidRDefault="002C7C7B" w:rsidP="002C7C7B">
      <w:pPr>
        <w:pStyle w:val="aff4"/>
        <w:rPr>
          <w:sz w:val="22"/>
          <w:szCs w:val="22"/>
        </w:rPr>
      </w:pPr>
      <w:r w:rsidRPr="00BA7B2D">
        <w:rPr>
          <w:sz w:val="22"/>
          <w:szCs w:val="22"/>
        </w:rPr>
        <w:t xml:space="preserve">Вера умоляюще смотрит на </w:t>
      </w:r>
      <w:proofErr w:type="spellStart"/>
      <w:r w:rsidRPr="00BA7B2D">
        <w:rPr>
          <w:sz w:val="22"/>
          <w:szCs w:val="22"/>
        </w:rPr>
        <w:t>Шоненнберга</w:t>
      </w:r>
      <w:proofErr w:type="spellEnd"/>
      <w:r w:rsidRPr="00BA7B2D">
        <w:rPr>
          <w:sz w:val="22"/>
          <w:szCs w:val="22"/>
        </w:rPr>
        <w:t>, но очевидно, что он не может это остановить.</w:t>
      </w:r>
    </w:p>
    <w:p w14:paraId="22A6C71B" w14:textId="77777777" w:rsidR="002C7C7B" w:rsidRPr="00BA7B2D" w:rsidRDefault="002C7C7B" w:rsidP="002C7C7B">
      <w:pPr>
        <w:pStyle w:val="aff3"/>
        <w:rPr>
          <w:sz w:val="22"/>
          <w:szCs w:val="22"/>
        </w:rPr>
      </w:pPr>
      <w:r w:rsidRPr="00BA7B2D">
        <w:rPr>
          <w:sz w:val="22"/>
          <w:szCs w:val="22"/>
        </w:rPr>
        <w:t>ШОНЕННБЕРГ</w:t>
      </w:r>
    </w:p>
    <w:p w14:paraId="73311DC3" w14:textId="77777777" w:rsidR="002C7C7B" w:rsidRPr="00BA7B2D" w:rsidRDefault="002C7C7B" w:rsidP="002C7C7B">
      <w:pPr>
        <w:pStyle w:val="aff6"/>
        <w:rPr>
          <w:sz w:val="22"/>
          <w:szCs w:val="22"/>
        </w:rPr>
      </w:pPr>
      <w:proofErr w:type="spellStart"/>
      <w:r w:rsidRPr="00BA7B2D">
        <w:rPr>
          <w:sz w:val="22"/>
          <w:szCs w:val="22"/>
        </w:rPr>
        <w:t>Непровокуй</w:t>
      </w:r>
      <w:proofErr w:type="spellEnd"/>
      <w:r w:rsidRPr="00BA7B2D">
        <w:rPr>
          <w:sz w:val="22"/>
          <w:szCs w:val="22"/>
        </w:rPr>
        <w:t>, фару Вера. Таки ест право.</w:t>
      </w:r>
    </w:p>
    <w:p w14:paraId="3E4FC291" w14:textId="726DD79B" w:rsidR="002C7C7B" w:rsidRPr="00BA7B2D" w:rsidRDefault="002C7C7B" w:rsidP="002C7C7B">
      <w:pPr>
        <w:pStyle w:val="aff2"/>
        <w:rPr>
          <w:sz w:val="22"/>
          <w:szCs w:val="22"/>
        </w:rPr>
      </w:pPr>
      <w:r w:rsidRPr="00BA7B2D">
        <w:rPr>
          <w:sz w:val="22"/>
          <w:szCs w:val="22"/>
        </w:rPr>
        <w:t>3-</w:t>
      </w:r>
      <w:proofErr w:type="gramStart"/>
      <w:r w:rsidR="002E0238">
        <w:rPr>
          <w:sz w:val="22"/>
          <w:szCs w:val="22"/>
        </w:rPr>
        <w:t>29</w:t>
      </w:r>
      <w:r w:rsidRPr="00BA7B2D">
        <w:rPr>
          <w:sz w:val="22"/>
          <w:szCs w:val="22"/>
        </w:rPr>
        <w:t>.НАТ</w:t>
      </w:r>
      <w:proofErr w:type="gramEnd"/>
      <w:r w:rsidRPr="00BA7B2D">
        <w:rPr>
          <w:sz w:val="22"/>
          <w:szCs w:val="22"/>
        </w:rPr>
        <w:t>. У ШКОЛЫ.РАССВЕТ.</w:t>
      </w:r>
    </w:p>
    <w:p w14:paraId="14E810C4" w14:textId="77777777" w:rsidR="002C7C7B" w:rsidRPr="00BA7B2D" w:rsidRDefault="002C7C7B" w:rsidP="002C7C7B">
      <w:pPr>
        <w:pStyle w:val="aff4"/>
        <w:rPr>
          <w:sz w:val="22"/>
          <w:szCs w:val="22"/>
        </w:rPr>
      </w:pPr>
      <w:r w:rsidRPr="00BA7B2D">
        <w:rPr>
          <w:sz w:val="22"/>
          <w:szCs w:val="22"/>
        </w:rPr>
        <w:t>Над Верхневолжском встаёт солнце. Морозно. ДВОИХ МУЖЧИН и ОДНУ ЖЕНЩИНУ строят шеренгой и расстреливают прямо во дворе школы.</w:t>
      </w:r>
    </w:p>
    <w:p w14:paraId="25D7EBBF" w14:textId="77777777" w:rsidR="002C7C7B" w:rsidRPr="00BA7B2D" w:rsidRDefault="002C7C7B" w:rsidP="002C7C7B">
      <w:pPr>
        <w:pStyle w:val="aff4"/>
        <w:rPr>
          <w:sz w:val="22"/>
          <w:szCs w:val="22"/>
        </w:rPr>
      </w:pPr>
      <w:r w:rsidRPr="00BA7B2D">
        <w:rPr>
          <w:sz w:val="22"/>
          <w:szCs w:val="22"/>
        </w:rPr>
        <w:t>Немецкие мотоциклы трогаются, таща за собой привязанные верёвками труп ОПАНАСЕНКО и убитых пациентов, тела которых оставляют кровавый след на снегу.</w:t>
      </w:r>
    </w:p>
    <w:p w14:paraId="677BCF3B" w14:textId="5904F3F9" w:rsidR="002C7C7B" w:rsidRPr="00BA7B2D" w:rsidRDefault="002C7C7B" w:rsidP="002C7C7B">
      <w:pPr>
        <w:pStyle w:val="aff2"/>
        <w:rPr>
          <w:sz w:val="22"/>
          <w:szCs w:val="22"/>
        </w:rPr>
      </w:pPr>
      <w:r w:rsidRPr="00BA7B2D">
        <w:rPr>
          <w:sz w:val="22"/>
          <w:szCs w:val="22"/>
        </w:rPr>
        <w:lastRenderedPageBreak/>
        <w:t>3-</w:t>
      </w:r>
      <w:proofErr w:type="gramStart"/>
      <w:r w:rsidR="002E0238">
        <w:rPr>
          <w:sz w:val="22"/>
          <w:szCs w:val="22"/>
        </w:rPr>
        <w:t>30</w:t>
      </w:r>
      <w:r w:rsidRPr="00BA7B2D">
        <w:rPr>
          <w:sz w:val="22"/>
          <w:szCs w:val="22"/>
        </w:rPr>
        <w:t>.ИНТ</w:t>
      </w:r>
      <w:proofErr w:type="gramEnd"/>
      <w:r w:rsidRPr="00BA7B2D">
        <w:rPr>
          <w:sz w:val="22"/>
          <w:szCs w:val="22"/>
        </w:rPr>
        <w:t>. ШКОЛА. ОПЕРАЦИОННАЯ. РАССВЕТ.</w:t>
      </w:r>
    </w:p>
    <w:p w14:paraId="13CA0A44" w14:textId="77777777" w:rsidR="002C7C7B" w:rsidRPr="00BA7B2D" w:rsidRDefault="002C7C7B" w:rsidP="002C7C7B">
      <w:pPr>
        <w:pStyle w:val="aff4"/>
        <w:rPr>
          <w:sz w:val="22"/>
          <w:szCs w:val="22"/>
        </w:rPr>
      </w:pPr>
      <w:r w:rsidRPr="00BA7B2D">
        <w:rPr>
          <w:sz w:val="22"/>
          <w:szCs w:val="22"/>
        </w:rPr>
        <w:t xml:space="preserve">Вера с ужасом смотрит на эту сцену из окна. В операционную, опираясь на костыль, входит </w:t>
      </w:r>
      <w:proofErr w:type="spellStart"/>
      <w:r w:rsidRPr="00BA7B2D">
        <w:rPr>
          <w:sz w:val="22"/>
          <w:szCs w:val="22"/>
        </w:rPr>
        <w:t>Сухохлебов</w:t>
      </w:r>
      <w:proofErr w:type="spellEnd"/>
      <w:r w:rsidRPr="00BA7B2D">
        <w:rPr>
          <w:sz w:val="22"/>
          <w:szCs w:val="22"/>
        </w:rPr>
        <w:t>. Вера в оцепенении.</w:t>
      </w:r>
    </w:p>
    <w:p w14:paraId="48F88188" w14:textId="77777777" w:rsidR="002C7C7B" w:rsidRPr="00BA7B2D" w:rsidRDefault="002C7C7B" w:rsidP="002C7C7B">
      <w:pPr>
        <w:pStyle w:val="aff3"/>
        <w:rPr>
          <w:sz w:val="22"/>
          <w:szCs w:val="22"/>
        </w:rPr>
      </w:pPr>
      <w:r w:rsidRPr="00BA7B2D">
        <w:rPr>
          <w:sz w:val="22"/>
          <w:szCs w:val="22"/>
        </w:rPr>
        <w:t>Сухохлебов</w:t>
      </w:r>
    </w:p>
    <w:p w14:paraId="008E2C68" w14:textId="15ACEAC7" w:rsidR="002C7C7B" w:rsidRPr="00BA7B2D" w:rsidRDefault="002C7C7B" w:rsidP="002C7C7B">
      <w:pPr>
        <w:pStyle w:val="aff6"/>
        <w:rPr>
          <w:sz w:val="22"/>
          <w:szCs w:val="22"/>
        </w:rPr>
      </w:pPr>
      <w:r w:rsidRPr="00BA7B2D">
        <w:rPr>
          <w:sz w:val="22"/>
          <w:szCs w:val="22"/>
        </w:rPr>
        <w:t>Вера</w:t>
      </w:r>
      <w:r w:rsidR="001907B1">
        <w:rPr>
          <w:sz w:val="22"/>
          <w:szCs w:val="22"/>
        </w:rPr>
        <w:t xml:space="preserve"> </w:t>
      </w:r>
      <w:proofErr w:type="spellStart"/>
      <w:r w:rsidR="001907B1">
        <w:rPr>
          <w:sz w:val="22"/>
          <w:szCs w:val="22"/>
        </w:rPr>
        <w:t>Николавна</w:t>
      </w:r>
      <w:proofErr w:type="spellEnd"/>
      <w:r w:rsidR="001907B1">
        <w:rPr>
          <w:sz w:val="22"/>
          <w:szCs w:val="22"/>
        </w:rPr>
        <w:t>… Вы должны понять…</w:t>
      </w:r>
    </w:p>
    <w:p w14:paraId="694A37C5" w14:textId="77777777" w:rsidR="002C7C7B" w:rsidRPr="00BA7B2D" w:rsidRDefault="002C7C7B" w:rsidP="002C7C7B">
      <w:pPr>
        <w:pStyle w:val="aff3"/>
        <w:rPr>
          <w:sz w:val="22"/>
          <w:szCs w:val="22"/>
        </w:rPr>
      </w:pPr>
      <w:r w:rsidRPr="00BA7B2D">
        <w:rPr>
          <w:sz w:val="22"/>
          <w:szCs w:val="22"/>
        </w:rPr>
        <w:t>Вера</w:t>
      </w:r>
    </w:p>
    <w:p w14:paraId="5F4A5DED" w14:textId="77777777" w:rsidR="002C7C7B" w:rsidRPr="00BA7B2D" w:rsidRDefault="002C7C7B" w:rsidP="002C7C7B">
      <w:pPr>
        <w:pStyle w:val="aff5"/>
        <w:rPr>
          <w:sz w:val="22"/>
          <w:szCs w:val="22"/>
        </w:rPr>
      </w:pPr>
      <w:r w:rsidRPr="00BA7B2D">
        <w:rPr>
          <w:sz w:val="22"/>
          <w:szCs w:val="22"/>
        </w:rPr>
        <w:t>(даже не повернувшись)</w:t>
      </w:r>
    </w:p>
    <w:p w14:paraId="43023ED7" w14:textId="38D956CB" w:rsidR="002C7C7B" w:rsidRPr="00BA7B2D" w:rsidRDefault="001907B1" w:rsidP="002C7C7B">
      <w:pPr>
        <w:pStyle w:val="aff6"/>
        <w:rPr>
          <w:sz w:val="22"/>
          <w:szCs w:val="22"/>
        </w:rPr>
      </w:pPr>
      <w:r>
        <w:rPr>
          <w:sz w:val="22"/>
          <w:szCs w:val="22"/>
        </w:rPr>
        <w:t>Не должна.</w:t>
      </w:r>
    </w:p>
    <w:p w14:paraId="48318D9B" w14:textId="77777777" w:rsidR="002C7C7B" w:rsidRPr="00BA7B2D" w:rsidRDefault="002C7C7B" w:rsidP="002C7C7B">
      <w:pPr>
        <w:pStyle w:val="aff3"/>
        <w:rPr>
          <w:sz w:val="22"/>
          <w:szCs w:val="22"/>
        </w:rPr>
      </w:pPr>
      <w:r w:rsidRPr="00BA7B2D">
        <w:rPr>
          <w:sz w:val="22"/>
          <w:szCs w:val="22"/>
        </w:rPr>
        <w:t>Сухохлебов</w:t>
      </w:r>
    </w:p>
    <w:p w14:paraId="3012426F" w14:textId="4641C04F" w:rsidR="002C7C7B" w:rsidRPr="00BA7B2D" w:rsidRDefault="002C7C7B" w:rsidP="002C7C7B">
      <w:pPr>
        <w:pStyle w:val="aff6"/>
        <w:rPr>
          <w:sz w:val="22"/>
          <w:szCs w:val="22"/>
        </w:rPr>
      </w:pPr>
      <w:r w:rsidRPr="00BA7B2D">
        <w:rPr>
          <w:sz w:val="22"/>
          <w:szCs w:val="22"/>
        </w:rPr>
        <w:t xml:space="preserve">У нас был приказ. </w:t>
      </w:r>
      <w:r w:rsidR="001907B1">
        <w:rPr>
          <w:sz w:val="22"/>
          <w:szCs w:val="22"/>
        </w:rPr>
        <w:t>Л</w:t>
      </w:r>
      <w:r w:rsidRPr="00BA7B2D">
        <w:rPr>
          <w:sz w:val="22"/>
          <w:szCs w:val="22"/>
        </w:rPr>
        <w:t xml:space="preserve">юбой ценой не допустить запуска завода, иначе погибли бы тысячи наших солдат. </w:t>
      </w:r>
      <w:r w:rsidR="001907B1">
        <w:rPr>
          <w:sz w:val="22"/>
          <w:szCs w:val="22"/>
        </w:rPr>
        <w:t xml:space="preserve">Вера </w:t>
      </w:r>
      <w:proofErr w:type="spellStart"/>
      <w:r w:rsidR="001907B1">
        <w:rPr>
          <w:sz w:val="22"/>
          <w:szCs w:val="22"/>
        </w:rPr>
        <w:t>Николавна</w:t>
      </w:r>
      <w:proofErr w:type="spellEnd"/>
      <w:r w:rsidR="001907B1">
        <w:rPr>
          <w:sz w:val="22"/>
          <w:szCs w:val="22"/>
        </w:rPr>
        <w:t>, мы большое дело сделали. С вашей помощью.</w:t>
      </w:r>
    </w:p>
    <w:p w14:paraId="478B6EF8" w14:textId="77777777" w:rsidR="002C7C7B" w:rsidRPr="00BA7B2D" w:rsidRDefault="002C7C7B" w:rsidP="002C7C7B">
      <w:pPr>
        <w:pStyle w:val="aff3"/>
        <w:rPr>
          <w:sz w:val="22"/>
          <w:szCs w:val="22"/>
        </w:rPr>
      </w:pPr>
      <w:r w:rsidRPr="00BA7B2D">
        <w:rPr>
          <w:sz w:val="22"/>
          <w:szCs w:val="22"/>
        </w:rPr>
        <w:t>ВЕРА</w:t>
      </w:r>
    </w:p>
    <w:p w14:paraId="4B2D0758" w14:textId="77777777" w:rsidR="002C7C7B" w:rsidRPr="00BA7B2D" w:rsidRDefault="002C7C7B" w:rsidP="002C7C7B">
      <w:pPr>
        <w:pStyle w:val="aff5"/>
        <w:rPr>
          <w:sz w:val="22"/>
          <w:szCs w:val="22"/>
        </w:rPr>
      </w:pPr>
      <w:r w:rsidRPr="00BA7B2D">
        <w:rPr>
          <w:sz w:val="22"/>
          <w:szCs w:val="22"/>
        </w:rPr>
        <w:t>(резко, строго, со злостью)</w:t>
      </w:r>
    </w:p>
    <w:p w14:paraId="197FA059" w14:textId="21ED10BA" w:rsidR="002C7C7B" w:rsidRPr="00BA7B2D" w:rsidRDefault="002C7C7B" w:rsidP="002C7C7B">
      <w:pPr>
        <w:pStyle w:val="aff6"/>
        <w:rPr>
          <w:sz w:val="22"/>
          <w:szCs w:val="22"/>
        </w:rPr>
      </w:pPr>
      <w:r w:rsidRPr="00BA7B2D">
        <w:rPr>
          <w:sz w:val="22"/>
          <w:szCs w:val="22"/>
        </w:rPr>
        <w:t xml:space="preserve">Нет, нет и нет! Не приплетайте меня </w:t>
      </w:r>
      <w:r w:rsidR="001907B1">
        <w:rPr>
          <w:sz w:val="22"/>
          <w:szCs w:val="22"/>
        </w:rPr>
        <w:t>сюда.</w:t>
      </w:r>
      <w:r w:rsidRPr="00BA7B2D">
        <w:rPr>
          <w:sz w:val="22"/>
          <w:szCs w:val="22"/>
        </w:rPr>
        <w:t xml:space="preserve"> Не смейте меня приплетать---</w:t>
      </w:r>
    </w:p>
    <w:p w14:paraId="503746F4" w14:textId="77777777" w:rsidR="002C7C7B" w:rsidRPr="00BA7B2D" w:rsidRDefault="002C7C7B" w:rsidP="002C7C7B">
      <w:pPr>
        <w:pStyle w:val="aff3"/>
        <w:rPr>
          <w:sz w:val="22"/>
          <w:szCs w:val="22"/>
        </w:rPr>
      </w:pPr>
      <w:r w:rsidRPr="00BA7B2D">
        <w:rPr>
          <w:sz w:val="22"/>
          <w:szCs w:val="22"/>
        </w:rPr>
        <w:t>СухохлебоВ</w:t>
      </w:r>
    </w:p>
    <w:p w14:paraId="73A9E98F" w14:textId="77777777" w:rsidR="002C7C7B" w:rsidRPr="00BA7B2D" w:rsidRDefault="002C7C7B" w:rsidP="002C7C7B">
      <w:pPr>
        <w:pStyle w:val="aff5"/>
        <w:rPr>
          <w:sz w:val="22"/>
          <w:szCs w:val="22"/>
        </w:rPr>
      </w:pPr>
      <w:r w:rsidRPr="00BA7B2D">
        <w:rPr>
          <w:sz w:val="22"/>
          <w:szCs w:val="22"/>
        </w:rPr>
        <w:t>(перебивая, вкрадчиво)</w:t>
      </w:r>
    </w:p>
    <w:p w14:paraId="58721ADE" w14:textId="65F43EA3" w:rsidR="002C7C7B" w:rsidRPr="00BA7B2D" w:rsidRDefault="002C7C7B" w:rsidP="002C7C7B">
      <w:pPr>
        <w:pStyle w:val="aff6"/>
        <w:rPr>
          <w:sz w:val="22"/>
          <w:szCs w:val="22"/>
        </w:rPr>
      </w:pPr>
      <w:r w:rsidRPr="00BA7B2D">
        <w:rPr>
          <w:sz w:val="22"/>
          <w:szCs w:val="22"/>
        </w:rPr>
        <w:t>Враг уже здесь, Вер</w:t>
      </w:r>
      <w:r w:rsidR="001907B1">
        <w:rPr>
          <w:sz w:val="22"/>
          <w:szCs w:val="22"/>
        </w:rPr>
        <w:t xml:space="preserve">а </w:t>
      </w:r>
      <w:proofErr w:type="spellStart"/>
      <w:r w:rsidR="001907B1">
        <w:rPr>
          <w:sz w:val="22"/>
          <w:szCs w:val="22"/>
        </w:rPr>
        <w:t>Николавна</w:t>
      </w:r>
      <w:proofErr w:type="spellEnd"/>
      <w:r w:rsidRPr="00BA7B2D">
        <w:rPr>
          <w:sz w:val="22"/>
          <w:szCs w:val="22"/>
        </w:rPr>
        <w:t xml:space="preserve">. Нельзя дать им обустроиться… </w:t>
      </w:r>
    </w:p>
    <w:p w14:paraId="23065926" w14:textId="50BBF452" w:rsidR="001907B1" w:rsidRDefault="001907B1" w:rsidP="001907B1">
      <w:pPr>
        <w:pStyle w:val="aff3"/>
        <w:ind w:left="0"/>
        <w:rPr>
          <w:sz w:val="22"/>
          <w:szCs w:val="22"/>
        </w:rPr>
      </w:pPr>
      <w:r>
        <w:rPr>
          <w:sz w:val="22"/>
          <w:szCs w:val="22"/>
        </w:rPr>
        <w:t>Влетает домка.</w:t>
      </w:r>
    </w:p>
    <w:p w14:paraId="584FABE3" w14:textId="2C1454CF" w:rsidR="002C7C7B" w:rsidRPr="00BA7B2D" w:rsidRDefault="002C7C7B" w:rsidP="002C7C7B">
      <w:pPr>
        <w:pStyle w:val="aff3"/>
        <w:rPr>
          <w:sz w:val="22"/>
          <w:szCs w:val="22"/>
        </w:rPr>
      </w:pPr>
      <w:r w:rsidRPr="00BA7B2D">
        <w:rPr>
          <w:sz w:val="22"/>
          <w:szCs w:val="22"/>
        </w:rPr>
        <w:t>Домка</w:t>
      </w:r>
    </w:p>
    <w:p w14:paraId="03820480" w14:textId="1A96076A" w:rsidR="002C7C7B" w:rsidRPr="00BA7B2D" w:rsidRDefault="002C7C7B" w:rsidP="002C7C7B">
      <w:pPr>
        <w:pStyle w:val="aff6"/>
        <w:rPr>
          <w:sz w:val="22"/>
          <w:szCs w:val="22"/>
        </w:rPr>
      </w:pPr>
      <w:r w:rsidRPr="00BA7B2D">
        <w:rPr>
          <w:sz w:val="22"/>
          <w:szCs w:val="22"/>
        </w:rPr>
        <w:t xml:space="preserve">Товарищ подполковник, пойдемте. </w:t>
      </w:r>
      <w:r w:rsidR="001907B1">
        <w:rPr>
          <w:sz w:val="22"/>
          <w:szCs w:val="22"/>
        </w:rPr>
        <w:t>Вы с моей мамой</w:t>
      </w:r>
      <w:r w:rsidRPr="00BA7B2D">
        <w:rPr>
          <w:sz w:val="22"/>
          <w:szCs w:val="22"/>
        </w:rPr>
        <w:t xml:space="preserve"> понимания не найдете.</w:t>
      </w:r>
    </w:p>
    <w:p w14:paraId="2DF35E98" w14:textId="77777777" w:rsidR="002C7C7B" w:rsidRPr="00BA7B2D" w:rsidRDefault="002C7C7B" w:rsidP="002C7C7B">
      <w:pPr>
        <w:pStyle w:val="aff3"/>
        <w:rPr>
          <w:sz w:val="22"/>
          <w:szCs w:val="22"/>
        </w:rPr>
      </w:pPr>
      <w:r w:rsidRPr="00BA7B2D">
        <w:rPr>
          <w:sz w:val="22"/>
          <w:szCs w:val="22"/>
        </w:rPr>
        <w:t>Сухохлебов</w:t>
      </w:r>
    </w:p>
    <w:p w14:paraId="6C80BA9E" w14:textId="38AF6390" w:rsidR="002C7C7B" w:rsidRPr="00BA7B2D" w:rsidRDefault="001907B1" w:rsidP="002C7C7B">
      <w:pPr>
        <w:pStyle w:val="aff6"/>
        <w:rPr>
          <w:sz w:val="22"/>
          <w:szCs w:val="22"/>
        </w:rPr>
      </w:pPr>
      <w:r>
        <w:rPr>
          <w:sz w:val="22"/>
          <w:szCs w:val="22"/>
        </w:rPr>
        <w:t xml:space="preserve">Замолчи, </w:t>
      </w:r>
      <w:r w:rsidR="002C7C7B" w:rsidRPr="00BA7B2D">
        <w:rPr>
          <w:sz w:val="22"/>
          <w:szCs w:val="22"/>
        </w:rPr>
        <w:t>Дамир</w:t>
      </w:r>
      <w:r>
        <w:rPr>
          <w:sz w:val="22"/>
          <w:szCs w:val="22"/>
        </w:rPr>
        <w:t>.</w:t>
      </w:r>
    </w:p>
    <w:p w14:paraId="21843197" w14:textId="77777777" w:rsidR="002C7C7B" w:rsidRPr="00BA7B2D" w:rsidRDefault="002C7C7B" w:rsidP="002C7C7B">
      <w:pPr>
        <w:pStyle w:val="aff3"/>
        <w:rPr>
          <w:sz w:val="22"/>
          <w:szCs w:val="22"/>
        </w:rPr>
      </w:pPr>
      <w:r w:rsidRPr="00BA7B2D">
        <w:rPr>
          <w:sz w:val="22"/>
          <w:szCs w:val="22"/>
        </w:rPr>
        <w:t>Домка</w:t>
      </w:r>
    </w:p>
    <w:p w14:paraId="3C0BF286" w14:textId="5328CF75" w:rsidR="001907B1" w:rsidRDefault="002C7C7B" w:rsidP="001907B1">
      <w:pPr>
        <w:pStyle w:val="aff6"/>
        <w:rPr>
          <w:sz w:val="22"/>
          <w:szCs w:val="22"/>
        </w:rPr>
      </w:pPr>
      <w:r w:rsidRPr="00BA7B2D">
        <w:rPr>
          <w:sz w:val="22"/>
          <w:szCs w:val="22"/>
        </w:rPr>
        <w:t>Товарищ подполковник</w:t>
      </w:r>
      <w:r w:rsidR="001907B1">
        <w:rPr>
          <w:sz w:val="22"/>
          <w:szCs w:val="22"/>
        </w:rPr>
        <w:t xml:space="preserve"> –</w:t>
      </w:r>
    </w:p>
    <w:p w14:paraId="7838DBD1" w14:textId="77777777" w:rsidR="001907B1" w:rsidRPr="00BA7B2D" w:rsidRDefault="001907B1" w:rsidP="001907B1">
      <w:pPr>
        <w:pStyle w:val="aff3"/>
        <w:rPr>
          <w:sz w:val="22"/>
          <w:szCs w:val="22"/>
        </w:rPr>
      </w:pPr>
      <w:r w:rsidRPr="00BA7B2D">
        <w:rPr>
          <w:sz w:val="22"/>
          <w:szCs w:val="22"/>
        </w:rPr>
        <w:t>Сухохлебов</w:t>
      </w:r>
    </w:p>
    <w:p w14:paraId="3855EB18" w14:textId="715A30F0" w:rsidR="001907B1" w:rsidRPr="00BA7B2D" w:rsidRDefault="001907B1" w:rsidP="001907B1">
      <w:pPr>
        <w:pStyle w:val="aff6"/>
        <w:rPr>
          <w:sz w:val="22"/>
          <w:szCs w:val="22"/>
        </w:rPr>
      </w:pPr>
      <w:r>
        <w:rPr>
          <w:sz w:val="22"/>
          <w:szCs w:val="22"/>
        </w:rPr>
        <w:t xml:space="preserve">Замолчи, </w:t>
      </w:r>
      <w:r>
        <w:rPr>
          <w:sz w:val="22"/>
          <w:szCs w:val="22"/>
        </w:rPr>
        <w:t>я сказал!</w:t>
      </w:r>
    </w:p>
    <w:p w14:paraId="05145621" w14:textId="77777777" w:rsidR="001907B1" w:rsidRPr="00BA7B2D" w:rsidRDefault="001907B1" w:rsidP="002C7C7B">
      <w:pPr>
        <w:pStyle w:val="aff6"/>
        <w:rPr>
          <w:sz w:val="22"/>
          <w:szCs w:val="22"/>
        </w:rPr>
      </w:pPr>
    </w:p>
    <w:p w14:paraId="3215D53C" w14:textId="257F8D82" w:rsidR="002C7C7B" w:rsidRPr="00BA7B2D" w:rsidRDefault="002C7C7B" w:rsidP="002C7C7B">
      <w:pPr>
        <w:pStyle w:val="aff4"/>
        <w:rPr>
          <w:sz w:val="22"/>
          <w:szCs w:val="22"/>
        </w:rPr>
      </w:pPr>
      <w:r w:rsidRPr="00BA7B2D">
        <w:rPr>
          <w:sz w:val="22"/>
          <w:szCs w:val="22"/>
        </w:rPr>
        <w:t xml:space="preserve">Вера </w:t>
      </w:r>
      <w:r w:rsidR="001907B1">
        <w:rPr>
          <w:sz w:val="22"/>
          <w:szCs w:val="22"/>
        </w:rPr>
        <w:t xml:space="preserve">переводит полные слез глаза на </w:t>
      </w:r>
      <w:proofErr w:type="spellStart"/>
      <w:r w:rsidR="001907B1">
        <w:rPr>
          <w:sz w:val="22"/>
          <w:szCs w:val="22"/>
        </w:rPr>
        <w:t>Сухохлебова</w:t>
      </w:r>
      <w:proofErr w:type="spellEnd"/>
      <w:r w:rsidR="001907B1">
        <w:rPr>
          <w:sz w:val="22"/>
          <w:szCs w:val="22"/>
        </w:rPr>
        <w:t>. Потом выходит из операционной.</w:t>
      </w:r>
    </w:p>
    <w:p w14:paraId="0AA233B2" w14:textId="04B3B6C9" w:rsidR="002C7C7B" w:rsidRPr="00BA7B2D" w:rsidRDefault="002C7C7B" w:rsidP="002C7C7B">
      <w:pPr>
        <w:pStyle w:val="aff2"/>
        <w:rPr>
          <w:sz w:val="22"/>
          <w:szCs w:val="22"/>
        </w:rPr>
      </w:pPr>
      <w:r w:rsidRPr="00BA7B2D">
        <w:rPr>
          <w:sz w:val="22"/>
          <w:szCs w:val="22"/>
        </w:rPr>
        <w:t>3-</w:t>
      </w:r>
      <w:proofErr w:type="gramStart"/>
      <w:r w:rsidR="001907B1">
        <w:rPr>
          <w:sz w:val="22"/>
          <w:szCs w:val="22"/>
        </w:rPr>
        <w:t>31</w:t>
      </w:r>
      <w:r w:rsidRPr="00BA7B2D">
        <w:rPr>
          <w:sz w:val="22"/>
          <w:szCs w:val="22"/>
        </w:rPr>
        <w:t>.ИНТ</w:t>
      </w:r>
      <w:proofErr w:type="gramEnd"/>
      <w:r w:rsidRPr="00BA7B2D">
        <w:rPr>
          <w:sz w:val="22"/>
          <w:szCs w:val="22"/>
        </w:rPr>
        <w:t xml:space="preserve">. ШКОЛА. </w:t>
      </w:r>
      <w:r w:rsidR="00095A93" w:rsidRPr="00BA7B2D">
        <w:rPr>
          <w:sz w:val="22"/>
          <w:szCs w:val="22"/>
        </w:rPr>
        <w:t>ЛЕСТНИЦА</w:t>
      </w:r>
      <w:r w:rsidRPr="00BA7B2D">
        <w:rPr>
          <w:sz w:val="22"/>
          <w:szCs w:val="22"/>
        </w:rPr>
        <w:t>. РАССВЕТ.</w:t>
      </w:r>
    </w:p>
    <w:p w14:paraId="0BA5DF6D" w14:textId="77777777" w:rsidR="002C7C7B" w:rsidRPr="00BA7B2D" w:rsidRDefault="002C7C7B" w:rsidP="002C7C7B">
      <w:pPr>
        <w:pStyle w:val="aff2"/>
        <w:rPr>
          <w:b w:val="0"/>
          <w:bCs w:val="0"/>
          <w:i/>
          <w:iCs/>
          <w:sz w:val="22"/>
          <w:szCs w:val="22"/>
        </w:rPr>
      </w:pPr>
      <w:r w:rsidRPr="00BA7B2D">
        <w:rPr>
          <w:b w:val="0"/>
          <w:bCs w:val="0"/>
          <w:i/>
          <w:iCs/>
          <w:sz w:val="22"/>
          <w:szCs w:val="22"/>
        </w:rPr>
        <w:t>РАПИД</w:t>
      </w:r>
    </w:p>
    <w:p w14:paraId="75790F11" w14:textId="77777777" w:rsidR="002C7C7B" w:rsidRPr="00BA7B2D" w:rsidRDefault="002C7C7B" w:rsidP="002C7C7B">
      <w:pPr>
        <w:pStyle w:val="aff4"/>
        <w:rPr>
          <w:sz w:val="22"/>
          <w:szCs w:val="22"/>
        </w:rPr>
      </w:pPr>
      <w:r w:rsidRPr="00BA7B2D">
        <w:rPr>
          <w:sz w:val="22"/>
          <w:szCs w:val="22"/>
        </w:rPr>
        <w:t>---Вера бежит по коридору, стараясь заглушить собственный вопль---</w:t>
      </w:r>
    </w:p>
    <w:p w14:paraId="40440167" w14:textId="20A534CB" w:rsidR="002C7C7B" w:rsidRPr="00BA7B2D" w:rsidRDefault="002C7C7B" w:rsidP="002C7C7B">
      <w:pPr>
        <w:pStyle w:val="aff2"/>
        <w:rPr>
          <w:sz w:val="22"/>
          <w:szCs w:val="22"/>
        </w:rPr>
      </w:pPr>
      <w:r w:rsidRPr="00BA7B2D">
        <w:rPr>
          <w:sz w:val="22"/>
          <w:szCs w:val="22"/>
        </w:rPr>
        <w:lastRenderedPageBreak/>
        <w:t>3-</w:t>
      </w:r>
      <w:proofErr w:type="gramStart"/>
      <w:r w:rsidR="001907B1">
        <w:rPr>
          <w:sz w:val="22"/>
          <w:szCs w:val="22"/>
        </w:rPr>
        <w:t>32</w:t>
      </w:r>
      <w:r w:rsidRPr="00BA7B2D">
        <w:rPr>
          <w:sz w:val="22"/>
          <w:szCs w:val="22"/>
        </w:rPr>
        <w:t>.ИНТ</w:t>
      </w:r>
      <w:proofErr w:type="gramEnd"/>
      <w:r w:rsidRPr="00BA7B2D">
        <w:rPr>
          <w:sz w:val="22"/>
          <w:szCs w:val="22"/>
        </w:rPr>
        <w:t>. ШКОЛА. ЧЁРНЫЙ ВХОД. РАССВЕТ.</w:t>
      </w:r>
    </w:p>
    <w:p w14:paraId="0BF69A6C" w14:textId="77777777" w:rsidR="002C7C7B" w:rsidRPr="00BA7B2D" w:rsidRDefault="002C7C7B" w:rsidP="002C7C7B">
      <w:pPr>
        <w:pStyle w:val="aff2"/>
        <w:rPr>
          <w:b w:val="0"/>
          <w:bCs w:val="0"/>
          <w:i/>
          <w:iCs/>
          <w:sz w:val="22"/>
          <w:szCs w:val="22"/>
        </w:rPr>
      </w:pPr>
      <w:r w:rsidRPr="00BA7B2D">
        <w:rPr>
          <w:b w:val="0"/>
          <w:bCs w:val="0"/>
          <w:i/>
          <w:iCs/>
          <w:sz w:val="22"/>
          <w:szCs w:val="22"/>
        </w:rPr>
        <w:t>РАПИД</w:t>
      </w:r>
    </w:p>
    <w:p w14:paraId="0E8ED816" w14:textId="77777777" w:rsidR="002C7C7B" w:rsidRPr="00BA7B2D" w:rsidRDefault="002C7C7B" w:rsidP="002C7C7B">
      <w:pPr>
        <w:pStyle w:val="aff4"/>
        <w:rPr>
          <w:sz w:val="22"/>
          <w:szCs w:val="22"/>
        </w:rPr>
      </w:pPr>
      <w:r w:rsidRPr="00BA7B2D">
        <w:rPr>
          <w:sz w:val="22"/>
          <w:szCs w:val="22"/>
        </w:rPr>
        <w:t xml:space="preserve">---Вера, спотыкаясь, спускает вниз по ступенькам к двери чёрного входа. Она перестаёт сдерживать плачь, и в истерике </w:t>
      </w:r>
      <w:proofErr w:type="spellStart"/>
      <w:r w:rsidRPr="00BA7B2D">
        <w:rPr>
          <w:sz w:val="22"/>
          <w:szCs w:val="22"/>
        </w:rPr>
        <w:t>барикадирует</w:t>
      </w:r>
      <w:proofErr w:type="spellEnd"/>
      <w:r w:rsidRPr="00BA7B2D">
        <w:rPr>
          <w:sz w:val="22"/>
          <w:szCs w:val="22"/>
        </w:rPr>
        <w:t xml:space="preserve"> вход всем, что попадается под руку: парты, стулья, меловая доска, глобус, Пушкин в деревянной раме, Сталин – в </w:t>
      </w:r>
      <w:proofErr w:type="spellStart"/>
      <w:r w:rsidRPr="00BA7B2D">
        <w:rPr>
          <w:sz w:val="22"/>
          <w:szCs w:val="22"/>
        </w:rPr>
        <w:t>латуниевой</w:t>
      </w:r>
      <w:proofErr w:type="spellEnd"/>
      <w:r w:rsidRPr="00BA7B2D">
        <w:rPr>
          <w:sz w:val="22"/>
          <w:szCs w:val="22"/>
        </w:rPr>
        <w:t>, чемодан…</w:t>
      </w:r>
    </w:p>
    <w:p w14:paraId="190475F9" w14:textId="4CCB7073" w:rsidR="002C7C7B" w:rsidRPr="00BA7B2D" w:rsidRDefault="002C7C7B" w:rsidP="002C7C7B">
      <w:pPr>
        <w:pStyle w:val="aff4"/>
        <w:rPr>
          <w:sz w:val="22"/>
          <w:szCs w:val="22"/>
        </w:rPr>
      </w:pPr>
      <w:r w:rsidRPr="00BA7B2D">
        <w:rPr>
          <w:sz w:val="22"/>
          <w:szCs w:val="22"/>
        </w:rPr>
        <w:t xml:space="preserve">Тётя Феня, прибежавшая </w:t>
      </w:r>
      <w:r w:rsidR="00095A93" w:rsidRPr="00BA7B2D">
        <w:rPr>
          <w:sz w:val="22"/>
          <w:szCs w:val="22"/>
        </w:rPr>
        <w:t>следом</w:t>
      </w:r>
      <w:r w:rsidRPr="00BA7B2D">
        <w:rPr>
          <w:sz w:val="22"/>
          <w:szCs w:val="22"/>
        </w:rPr>
        <w:t>, хватает Веру и обнимает крепко.</w:t>
      </w:r>
    </w:p>
    <w:p w14:paraId="5B2E8ADA" w14:textId="77777777" w:rsidR="002C7C7B" w:rsidRPr="00BA7B2D" w:rsidRDefault="002C7C7B" w:rsidP="002C7C7B">
      <w:pPr>
        <w:pStyle w:val="aff3"/>
        <w:rPr>
          <w:sz w:val="22"/>
          <w:szCs w:val="22"/>
        </w:rPr>
      </w:pPr>
      <w:r w:rsidRPr="00BA7B2D">
        <w:rPr>
          <w:sz w:val="22"/>
          <w:szCs w:val="22"/>
        </w:rPr>
        <w:t>ТЁТЯ ФЕНЯ</w:t>
      </w:r>
    </w:p>
    <w:p w14:paraId="2391AC48" w14:textId="77777777" w:rsidR="002C7C7B" w:rsidRPr="00BA7B2D" w:rsidRDefault="002C7C7B" w:rsidP="002C7C7B">
      <w:pPr>
        <w:pStyle w:val="aff5"/>
        <w:rPr>
          <w:sz w:val="22"/>
          <w:szCs w:val="22"/>
        </w:rPr>
      </w:pPr>
      <w:r w:rsidRPr="00BA7B2D">
        <w:rPr>
          <w:sz w:val="22"/>
          <w:szCs w:val="22"/>
        </w:rPr>
        <w:t>(гладит её)</w:t>
      </w:r>
    </w:p>
    <w:p w14:paraId="268B0CE4" w14:textId="77777777" w:rsidR="002C7C7B" w:rsidRPr="00BA7B2D" w:rsidRDefault="002C7C7B" w:rsidP="002C7C7B">
      <w:pPr>
        <w:pStyle w:val="aff6"/>
        <w:rPr>
          <w:sz w:val="22"/>
          <w:szCs w:val="22"/>
        </w:rPr>
      </w:pPr>
      <w:r w:rsidRPr="00BA7B2D">
        <w:rPr>
          <w:sz w:val="22"/>
          <w:szCs w:val="22"/>
        </w:rPr>
        <w:t>Ну-ну, девочка. Ты всё правильно сделала---</w:t>
      </w:r>
    </w:p>
    <w:p w14:paraId="3F7A4C49" w14:textId="77777777" w:rsidR="002C7C7B" w:rsidRPr="00BA7B2D" w:rsidRDefault="002C7C7B" w:rsidP="002C7C7B">
      <w:pPr>
        <w:pStyle w:val="aff3"/>
        <w:rPr>
          <w:sz w:val="22"/>
          <w:szCs w:val="22"/>
        </w:rPr>
      </w:pPr>
      <w:r w:rsidRPr="00BA7B2D">
        <w:rPr>
          <w:sz w:val="22"/>
          <w:szCs w:val="22"/>
        </w:rPr>
        <w:t>ВЕРА</w:t>
      </w:r>
    </w:p>
    <w:p w14:paraId="51CD74F8" w14:textId="77777777" w:rsidR="002C7C7B" w:rsidRPr="00BA7B2D" w:rsidRDefault="002C7C7B" w:rsidP="002C7C7B">
      <w:pPr>
        <w:pStyle w:val="aff5"/>
        <w:rPr>
          <w:sz w:val="22"/>
          <w:szCs w:val="22"/>
        </w:rPr>
      </w:pPr>
      <w:r w:rsidRPr="00BA7B2D">
        <w:rPr>
          <w:sz w:val="22"/>
          <w:szCs w:val="22"/>
        </w:rPr>
        <w:t>(захлёбываясь слезами)</w:t>
      </w:r>
    </w:p>
    <w:p w14:paraId="520D2FE0" w14:textId="77777777" w:rsidR="002C7C7B" w:rsidRPr="00BA7B2D" w:rsidRDefault="002C7C7B" w:rsidP="002C7C7B">
      <w:pPr>
        <w:pStyle w:val="aff6"/>
        <w:rPr>
          <w:sz w:val="22"/>
          <w:szCs w:val="22"/>
        </w:rPr>
      </w:pPr>
      <w:r w:rsidRPr="00BA7B2D">
        <w:rPr>
          <w:sz w:val="22"/>
          <w:szCs w:val="22"/>
        </w:rPr>
        <w:t>Нет! Он пришёл, чтоб я его спасла, а я не спасла. Я сдала его труп, чтоб никого не убили, а они убили всё равно---</w:t>
      </w:r>
    </w:p>
    <w:p w14:paraId="5EF27FC9" w14:textId="47F387CC" w:rsidR="002C7C7B" w:rsidRPr="00BA7B2D" w:rsidRDefault="002C7C7B" w:rsidP="002C7C7B">
      <w:pPr>
        <w:pStyle w:val="aff4"/>
        <w:rPr>
          <w:sz w:val="22"/>
          <w:szCs w:val="22"/>
        </w:rPr>
      </w:pPr>
      <w:r w:rsidRPr="00BA7B2D">
        <w:rPr>
          <w:sz w:val="22"/>
          <w:szCs w:val="22"/>
        </w:rPr>
        <w:t>Вер</w:t>
      </w:r>
      <w:r w:rsidR="00490946" w:rsidRPr="00BA7B2D">
        <w:rPr>
          <w:sz w:val="22"/>
          <w:szCs w:val="22"/>
        </w:rPr>
        <w:t>а,</w:t>
      </w:r>
      <w:r w:rsidRPr="00BA7B2D">
        <w:rPr>
          <w:sz w:val="22"/>
          <w:szCs w:val="22"/>
        </w:rPr>
        <w:t xml:space="preserve"> прижавшись к пожилой санитарке</w:t>
      </w:r>
      <w:r w:rsidR="00490946" w:rsidRPr="00BA7B2D">
        <w:rPr>
          <w:sz w:val="22"/>
          <w:szCs w:val="22"/>
        </w:rPr>
        <w:t>,</w:t>
      </w:r>
      <w:r w:rsidRPr="00BA7B2D">
        <w:rPr>
          <w:sz w:val="22"/>
          <w:szCs w:val="22"/>
        </w:rPr>
        <w:t xml:space="preserve"> плачет и плачет. Тётя Феня гладит её, как ребёнка.</w:t>
      </w:r>
    </w:p>
    <w:p w14:paraId="181D32F0" w14:textId="35372C61" w:rsidR="002C7C7B" w:rsidRPr="00BA7B2D" w:rsidRDefault="002C7C7B" w:rsidP="002C7C7B">
      <w:pPr>
        <w:pStyle w:val="aff2"/>
        <w:rPr>
          <w:sz w:val="22"/>
          <w:szCs w:val="22"/>
        </w:rPr>
      </w:pPr>
      <w:r w:rsidRPr="00BA7B2D">
        <w:rPr>
          <w:sz w:val="22"/>
          <w:szCs w:val="22"/>
        </w:rPr>
        <w:t>3-</w:t>
      </w:r>
      <w:proofErr w:type="gramStart"/>
      <w:r w:rsidR="001907B1">
        <w:rPr>
          <w:sz w:val="22"/>
          <w:szCs w:val="22"/>
        </w:rPr>
        <w:t>33</w:t>
      </w:r>
      <w:r w:rsidRPr="00BA7B2D">
        <w:rPr>
          <w:sz w:val="22"/>
          <w:szCs w:val="22"/>
        </w:rPr>
        <w:t>.ИНТ</w:t>
      </w:r>
      <w:proofErr w:type="gramEnd"/>
      <w:r w:rsidRPr="00BA7B2D">
        <w:rPr>
          <w:sz w:val="22"/>
          <w:szCs w:val="22"/>
        </w:rPr>
        <w:t>. КОМЕНДАТУРА.КАБИНЕТ ФОН-ВЕЙХСА. УТРО.</w:t>
      </w:r>
    </w:p>
    <w:p w14:paraId="3337F0C3" w14:textId="77777777" w:rsidR="002C7C7B" w:rsidRPr="00BA7B2D" w:rsidRDefault="002C7C7B" w:rsidP="002C7C7B">
      <w:pPr>
        <w:pStyle w:val="aff4"/>
        <w:rPr>
          <w:sz w:val="22"/>
          <w:szCs w:val="22"/>
        </w:rPr>
      </w:pPr>
      <w:proofErr w:type="spellStart"/>
      <w:r w:rsidRPr="00BA7B2D">
        <w:rPr>
          <w:sz w:val="22"/>
          <w:szCs w:val="22"/>
        </w:rPr>
        <w:t>Кюнг</w:t>
      </w:r>
      <w:proofErr w:type="spellEnd"/>
      <w:r w:rsidRPr="00BA7B2D">
        <w:rPr>
          <w:sz w:val="22"/>
          <w:szCs w:val="22"/>
        </w:rPr>
        <w:t xml:space="preserve"> беснуется, размахивая руками. У стены стоит </w:t>
      </w:r>
      <w:proofErr w:type="spellStart"/>
      <w:r w:rsidRPr="00BA7B2D">
        <w:rPr>
          <w:sz w:val="22"/>
          <w:szCs w:val="22"/>
        </w:rPr>
        <w:t>Шонненберг</w:t>
      </w:r>
      <w:proofErr w:type="spellEnd"/>
      <w:r w:rsidRPr="00BA7B2D">
        <w:rPr>
          <w:sz w:val="22"/>
          <w:szCs w:val="22"/>
        </w:rPr>
        <w:t>, и несколько средних чинов. Фон-</w:t>
      </w:r>
      <w:proofErr w:type="spellStart"/>
      <w:r w:rsidRPr="00BA7B2D">
        <w:rPr>
          <w:sz w:val="22"/>
          <w:szCs w:val="22"/>
        </w:rPr>
        <w:t>Вейхс</w:t>
      </w:r>
      <w:proofErr w:type="spellEnd"/>
      <w:r w:rsidRPr="00BA7B2D">
        <w:rPr>
          <w:sz w:val="22"/>
          <w:szCs w:val="22"/>
        </w:rPr>
        <w:t xml:space="preserve"> хоть и в форме, но видно, что его выдернули из кровати - не собран, наполовину расстёгнут.</w:t>
      </w:r>
    </w:p>
    <w:p w14:paraId="041C3EF0" w14:textId="77777777" w:rsidR="002C7C7B" w:rsidRPr="00BA7B2D" w:rsidRDefault="002C7C7B" w:rsidP="002C7C7B">
      <w:pPr>
        <w:pStyle w:val="aff3"/>
        <w:rPr>
          <w:sz w:val="22"/>
          <w:szCs w:val="22"/>
        </w:rPr>
      </w:pPr>
      <w:r w:rsidRPr="00BA7B2D">
        <w:rPr>
          <w:sz w:val="22"/>
          <w:szCs w:val="22"/>
        </w:rPr>
        <w:t>Кюнг</w:t>
      </w:r>
    </w:p>
    <w:p w14:paraId="4AA72559" w14:textId="77777777" w:rsidR="002C7C7B" w:rsidRPr="00BA7B2D" w:rsidRDefault="002C7C7B" w:rsidP="002C7C7B">
      <w:pPr>
        <w:pStyle w:val="aff5"/>
        <w:rPr>
          <w:sz w:val="22"/>
          <w:szCs w:val="22"/>
        </w:rPr>
      </w:pPr>
      <w:r w:rsidRPr="00BA7B2D">
        <w:rPr>
          <w:sz w:val="22"/>
          <w:szCs w:val="22"/>
        </w:rPr>
        <w:t>(немецкий)</w:t>
      </w:r>
    </w:p>
    <w:p w14:paraId="0950AEF6" w14:textId="77777777" w:rsidR="002C7C7B" w:rsidRPr="00BA7B2D" w:rsidRDefault="002C7C7B" w:rsidP="002C7C7B">
      <w:pPr>
        <w:pStyle w:val="aff6"/>
        <w:rPr>
          <w:sz w:val="22"/>
          <w:szCs w:val="22"/>
        </w:rPr>
      </w:pPr>
      <w:r w:rsidRPr="00BA7B2D">
        <w:rPr>
          <w:sz w:val="22"/>
          <w:szCs w:val="22"/>
        </w:rPr>
        <w:t>По законам военного времени это преступление! Это халатность! Совершенно недопустимый уровень панибратства с местными, привёл к последствиям, губительным для целого фронта!</w:t>
      </w:r>
    </w:p>
    <w:p w14:paraId="7754CEDB" w14:textId="77777777" w:rsidR="002C7C7B" w:rsidRPr="00BA7B2D" w:rsidRDefault="002C7C7B" w:rsidP="002C7C7B">
      <w:pPr>
        <w:pStyle w:val="aff4"/>
        <w:rPr>
          <w:sz w:val="22"/>
          <w:szCs w:val="22"/>
        </w:rPr>
      </w:pPr>
      <w:r w:rsidRPr="00BA7B2D">
        <w:rPr>
          <w:sz w:val="22"/>
          <w:szCs w:val="22"/>
        </w:rPr>
        <w:t>За столом сидит спокойный Фон-</w:t>
      </w:r>
      <w:proofErr w:type="spellStart"/>
      <w:r w:rsidRPr="00BA7B2D">
        <w:rPr>
          <w:sz w:val="22"/>
          <w:szCs w:val="22"/>
        </w:rPr>
        <w:t>Вейхс</w:t>
      </w:r>
      <w:proofErr w:type="spellEnd"/>
      <w:r w:rsidRPr="00BA7B2D">
        <w:rPr>
          <w:sz w:val="22"/>
          <w:szCs w:val="22"/>
        </w:rPr>
        <w:t xml:space="preserve">. </w:t>
      </w:r>
    </w:p>
    <w:p w14:paraId="0B90B04E" w14:textId="77777777" w:rsidR="002C7C7B" w:rsidRPr="00BA7B2D" w:rsidRDefault="002C7C7B" w:rsidP="002C7C7B">
      <w:pPr>
        <w:pStyle w:val="aff3"/>
        <w:rPr>
          <w:sz w:val="22"/>
          <w:szCs w:val="22"/>
        </w:rPr>
      </w:pPr>
      <w:r w:rsidRPr="00BA7B2D">
        <w:rPr>
          <w:sz w:val="22"/>
          <w:szCs w:val="22"/>
        </w:rPr>
        <w:t>Фон Вейхс</w:t>
      </w:r>
    </w:p>
    <w:p w14:paraId="48C866D8" w14:textId="77777777" w:rsidR="002C7C7B" w:rsidRPr="00BA7B2D" w:rsidRDefault="002C7C7B" w:rsidP="002C7C7B">
      <w:pPr>
        <w:pStyle w:val="aff5"/>
        <w:rPr>
          <w:sz w:val="22"/>
          <w:szCs w:val="22"/>
        </w:rPr>
      </w:pPr>
      <w:r w:rsidRPr="00BA7B2D">
        <w:rPr>
          <w:sz w:val="22"/>
          <w:szCs w:val="22"/>
        </w:rPr>
        <w:t>(немецкий)</w:t>
      </w:r>
    </w:p>
    <w:p w14:paraId="4B1E4363" w14:textId="77777777" w:rsidR="002C7C7B" w:rsidRPr="00BA7B2D" w:rsidRDefault="002C7C7B" w:rsidP="002C7C7B">
      <w:pPr>
        <w:pStyle w:val="aff6"/>
        <w:rPr>
          <w:sz w:val="22"/>
          <w:szCs w:val="22"/>
        </w:rPr>
      </w:pPr>
      <w:r w:rsidRPr="00BA7B2D">
        <w:rPr>
          <w:sz w:val="22"/>
          <w:szCs w:val="22"/>
        </w:rPr>
        <w:t>Господин Оберфюрер закончил?</w:t>
      </w:r>
    </w:p>
    <w:p w14:paraId="630BFB6A" w14:textId="77777777" w:rsidR="002C7C7B" w:rsidRPr="00BA7B2D" w:rsidRDefault="002C7C7B" w:rsidP="002C7C7B">
      <w:pPr>
        <w:pStyle w:val="aff3"/>
        <w:rPr>
          <w:sz w:val="22"/>
          <w:szCs w:val="22"/>
        </w:rPr>
      </w:pPr>
      <w:r w:rsidRPr="00BA7B2D">
        <w:rPr>
          <w:sz w:val="22"/>
          <w:szCs w:val="22"/>
        </w:rPr>
        <w:t>Кюнг</w:t>
      </w:r>
    </w:p>
    <w:p w14:paraId="5DB8F22A" w14:textId="77777777" w:rsidR="002C7C7B" w:rsidRPr="00BA7B2D" w:rsidRDefault="002C7C7B" w:rsidP="002C7C7B">
      <w:pPr>
        <w:pStyle w:val="aff5"/>
        <w:rPr>
          <w:sz w:val="22"/>
          <w:szCs w:val="22"/>
        </w:rPr>
      </w:pPr>
      <w:r w:rsidRPr="00BA7B2D">
        <w:rPr>
          <w:sz w:val="22"/>
          <w:szCs w:val="22"/>
        </w:rPr>
        <w:t>(немецкий)</w:t>
      </w:r>
    </w:p>
    <w:p w14:paraId="1B2F1B3D" w14:textId="77777777" w:rsidR="002C7C7B" w:rsidRPr="00BA7B2D" w:rsidRDefault="002C7C7B" w:rsidP="002C7C7B">
      <w:pPr>
        <w:pStyle w:val="aff6"/>
        <w:rPr>
          <w:sz w:val="22"/>
          <w:szCs w:val="22"/>
        </w:rPr>
      </w:pPr>
      <w:r w:rsidRPr="00BA7B2D">
        <w:rPr>
          <w:sz w:val="22"/>
          <w:szCs w:val="22"/>
        </w:rPr>
        <w:t xml:space="preserve">Нет! Я считаю, что произошедшее – ваша личная ответственность. Вы забыли о принципах уничтожения </w:t>
      </w:r>
      <w:proofErr w:type="spellStart"/>
      <w:r w:rsidRPr="00BA7B2D">
        <w:rPr>
          <w:sz w:val="22"/>
          <w:szCs w:val="22"/>
        </w:rPr>
        <w:t>жидо</w:t>
      </w:r>
      <w:proofErr w:type="spellEnd"/>
      <w:r w:rsidRPr="00BA7B2D">
        <w:rPr>
          <w:sz w:val="22"/>
          <w:szCs w:val="22"/>
        </w:rPr>
        <w:t xml:space="preserve">-большевизма! </w:t>
      </w:r>
    </w:p>
    <w:p w14:paraId="7934AECD" w14:textId="77777777" w:rsidR="002C7C7B" w:rsidRPr="00BA7B2D" w:rsidRDefault="002C7C7B" w:rsidP="002C7C7B">
      <w:pPr>
        <w:pStyle w:val="aff3"/>
        <w:rPr>
          <w:sz w:val="22"/>
          <w:szCs w:val="22"/>
        </w:rPr>
      </w:pPr>
      <w:r w:rsidRPr="00BA7B2D">
        <w:rPr>
          <w:sz w:val="22"/>
          <w:szCs w:val="22"/>
        </w:rPr>
        <w:t>Фон Вейхс</w:t>
      </w:r>
    </w:p>
    <w:p w14:paraId="7522DECA" w14:textId="77777777" w:rsidR="002C7C7B" w:rsidRPr="00BA7B2D" w:rsidRDefault="002C7C7B" w:rsidP="002C7C7B">
      <w:pPr>
        <w:pStyle w:val="aff5"/>
        <w:rPr>
          <w:sz w:val="22"/>
          <w:szCs w:val="22"/>
        </w:rPr>
      </w:pPr>
      <w:r w:rsidRPr="00BA7B2D">
        <w:rPr>
          <w:sz w:val="22"/>
          <w:szCs w:val="22"/>
        </w:rPr>
        <w:t>(немецкий)</w:t>
      </w:r>
    </w:p>
    <w:p w14:paraId="55C9D003" w14:textId="77777777" w:rsidR="002C7C7B" w:rsidRPr="00BA7B2D" w:rsidRDefault="002C7C7B" w:rsidP="002C7C7B">
      <w:pPr>
        <w:pStyle w:val="aff6"/>
        <w:rPr>
          <w:sz w:val="22"/>
          <w:szCs w:val="22"/>
        </w:rPr>
      </w:pPr>
      <w:r w:rsidRPr="00BA7B2D">
        <w:rPr>
          <w:sz w:val="22"/>
          <w:szCs w:val="22"/>
        </w:rPr>
        <w:t xml:space="preserve">Оставьте нас наедине с господином оберфюрером. </w:t>
      </w:r>
    </w:p>
    <w:p w14:paraId="3A3DDAD5" w14:textId="77777777" w:rsidR="002C7C7B" w:rsidRPr="00BA7B2D" w:rsidRDefault="002C7C7B" w:rsidP="002C7C7B">
      <w:pPr>
        <w:pStyle w:val="aff4"/>
        <w:rPr>
          <w:sz w:val="22"/>
          <w:szCs w:val="22"/>
        </w:rPr>
      </w:pPr>
      <w:proofErr w:type="spellStart"/>
      <w:r w:rsidRPr="00BA7B2D">
        <w:rPr>
          <w:sz w:val="22"/>
          <w:szCs w:val="22"/>
        </w:rPr>
        <w:lastRenderedPageBreak/>
        <w:t>Шонненберг</w:t>
      </w:r>
      <w:proofErr w:type="spellEnd"/>
      <w:r w:rsidRPr="00BA7B2D">
        <w:rPr>
          <w:sz w:val="22"/>
          <w:szCs w:val="22"/>
        </w:rPr>
        <w:t xml:space="preserve"> и прочие присутствующие выходят. Фон-</w:t>
      </w:r>
      <w:proofErr w:type="spellStart"/>
      <w:r w:rsidRPr="00BA7B2D">
        <w:rPr>
          <w:sz w:val="22"/>
          <w:szCs w:val="22"/>
        </w:rPr>
        <w:t>Вейхс</w:t>
      </w:r>
      <w:proofErr w:type="spellEnd"/>
      <w:r w:rsidRPr="00BA7B2D">
        <w:rPr>
          <w:sz w:val="22"/>
          <w:szCs w:val="22"/>
        </w:rPr>
        <w:t xml:space="preserve"> вскакивает и впервые совершенно меняет поведение. </w:t>
      </w:r>
    </w:p>
    <w:p w14:paraId="7200EBC0" w14:textId="77777777" w:rsidR="002C7C7B" w:rsidRPr="00BA7B2D" w:rsidRDefault="002C7C7B" w:rsidP="002C7C7B">
      <w:pPr>
        <w:pStyle w:val="aff3"/>
        <w:rPr>
          <w:sz w:val="22"/>
          <w:szCs w:val="22"/>
        </w:rPr>
      </w:pPr>
      <w:r w:rsidRPr="00BA7B2D">
        <w:rPr>
          <w:sz w:val="22"/>
          <w:szCs w:val="22"/>
        </w:rPr>
        <w:t>Фон Вейхс</w:t>
      </w:r>
    </w:p>
    <w:p w14:paraId="286124CE" w14:textId="77777777" w:rsidR="002C7C7B" w:rsidRPr="00BA7B2D" w:rsidRDefault="002C7C7B" w:rsidP="002C7C7B">
      <w:pPr>
        <w:pStyle w:val="aff5"/>
        <w:rPr>
          <w:sz w:val="22"/>
          <w:szCs w:val="22"/>
        </w:rPr>
      </w:pPr>
      <w:r w:rsidRPr="00BA7B2D">
        <w:rPr>
          <w:sz w:val="22"/>
          <w:szCs w:val="22"/>
        </w:rPr>
        <w:t>(немецкий)</w:t>
      </w:r>
    </w:p>
    <w:p w14:paraId="31CDB6A6" w14:textId="77777777" w:rsidR="002C7C7B" w:rsidRPr="00BA7B2D" w:rsidRDefault="002C7C7B" w:rsidP="002C7C7B">
      <w:pPr>
        <w:pStyle w:val="aff6"/>
        <w:rPr>
          <w:sz w:val="22"/>
          <w:szCs w:val="22"/>
        </w:rPr>
      </w:pPr>
      <w:r w:rsidRPr="00BA7B2D">
        <w:rPr>
          <w:sz w:val="22"/>
          <w:szCs w:val="22"/>
        </w:rPr>
        <w:t xml:space="preserve">Я генерал Вермахта! Вы еще мочились в свои детские штанишки, а я уже хоронил товарищей в </w:t>
      </w:r>
      <w:proofErr w:type="spellStart"/>
      <w:r w:rsidRPr="00BA7B2D">
        <w:rPr>
          <w:sz w:val="22"/>
          <w:szCs w:val="22"/>
        </w:rPr>
        <w:t>Верденской</w:t>
      </w:r>
      <w:proofErr w:type="spellEnd"/>
      <w:r w:rsidRPr="00BA7B2D">
        <w:rPr>
          <w:sz w:val="22"/>
          <w:szCs w:val="22"/>
        </w:rPr>
        <w:t xml:space="preserve"> мясорубке! И я не позволю, чтобы вы мне тут лекции читали. Хотите затеять служебное расследование? Пожалуйста!</w:t>
      </w:r>
    </w:p>
    <w:p w14:paraId="3BE4C08B" w14:textId="77777777" w:rsidR="002C7C7B" w:rsidRPr="00BA7B2D" w:rsidRDefault="002C7C7B" w:rsidP="002C7C7B">
      <w:pPr>
        <w:pStyle w:val="aff3"/>
        <w:rPr>
          <w:sz w:val="22"/>
          <w:szCs w:val="22"/>
        </w:rPr>
      </w:pPr>
      <w:r w:rsidRPr="00BA7B2D">
        <w:rPr>
          <w:sz w:val="22"/>
          <w:szCs w:val="22"/>
        </w:rPr>
        <w:t>Кюнг</w:t>
      </w:r>
    </w:p>
    <w:p w14:paraId="51BB5DDA" w14:textId="77777777" w:rsidR="002C7C7B" w:rsidRPr="00BA7B2D" w:rsidRDefault="002C7C7B" w:rsidP="002C7C7B">
      <w:pPr>
        <w:pStyle w:val="aff5"/>
        <w:rPr>
          <w:sz w:val="22"/>
          <w:szCs w:val="22"/>
        </w:rPr>
      </w:pPr>
      <w:r w:rsidRPr="00BA7B2D">
        <w:rPr>
          <w:sz w:val="22"/>
          <w:szCs w:val="22"/>
        </w:rPr>
        <w:t>(немецкий)</w:t>
      </w:r>
    </w:p>
    <w:p w14:paraId="1C0C475E" w14:textId="77777777" w:rsidR="002C7C7B" w:rsidRPr="00BA7B2D" w:rsidRDefault="002C7C7B" w:rsidP="002C7C7B">
      <w:pPr>
        <w:pStyle w:val="aff6"/>
        <w:rPr>
          <w:sz w:val="22"/>
          <w:szCs w:val="22"/>
        </w:rPr>
      </w:pPr>
      <w:r w:rsidRPr="00BA7B2D">
        <w:rPr>
          <w:sz w:val="22"/>
          <w:szCs w:val="22"/>
        </w:rPr>
        <w:t xml:space="preserve">Господин генерал--- </w:t>
      </w:r>
    </w:p>
    <w:p w14:paraId="1E1AAC74" w14:textId="77777777" w:rsidR="002C7C7B" w:rsidRPr="00BA7B2D" w:rsidRDefault="002C7C7B" w:rsidP="002C7C7B">
      <w:pPr>
        <w:pStyle w:val="aff3"/>
        <w:rPr>
          <w:sz w:val="22"/>
          <w:szCs w:val="22"/>
        </w:rPr>
      </w:pPr>
      <w:r w:rsidRPr="00BA7B2D">
        <w:rPr>
          <w:sz w:val="22"/>
          <w:szCs w:val="22"/>
        </w:rPr>
        <w:t>Фон Вейхс</w:t>
      </w:r>
    </w:p>
    <w:p w14:paraId="0056A6AD" w14:textId="77777777" w:rsidR="002C7C7B" w:rsidRPr="00BA7B2D" w:rsidRDefault="002C7C7B" w:rsidP="002C7C7B">
      <w:pPr>
        <w:pStyle w:val="aff5"/>
        <w:rPr>
          <w:sz w:val="22"/>
          <w:szCs w:val="22"/>
        </w:rPr>
      </w:pPr>
      <w:r w:rsidRPr="00BA7B2D">
        <w:rPr>
          <w:sz w:val="22"/>
          <w:szCs w:val="22"/>
        </w:rPr>
        <w:t xml:space="preserve">(немецкий) </w:t>
      </w:r>
    </w:p>
    <w:p w14:paraId="1744E7BC" w14:textId="20FFD866" w:rsidR="002C7C7B" w:rsidRPr="00BA7B2D" w:rsidRDefault="002C7C7B" w:rsidP="002C7C7B">
      <w:pPr>
        <w:pStyle w:val="aff6"/>
        <w:rPr>
          <w:sz w:val="22"/>
          <w:szCs w:val="22"/>
        </w:rPr>
      </w:pPr>
      <w:r w:rsidRPr="00BA7B2D">
        <w:rPr>
          <w:sz w:val="22"/>
          <w:szCs w:val="22"/>
        </w:rPr>
        <w:t>---одна сорванная поставка – еще не конец света! И я приказываю вам не устраивать истерик!</w:t>
      </w:r>
    </w:p>
    <w:p w14:paraId="497AC335" w14:textId="77777777" w:rsidR="002C7C7B" w:rsidRPr="00BA7B2D" w:rsidRDefault="002C7C7B" w:rsidP="002C7C7B">
      <w:pPr>
        <w:pStyle w:val="aff3"/>
        <w:rPr>
          <w:sz w:val="22"/>
          <w:szCs w:val="22"/>
        </w:rPr>
      </w:pPr>
      <w:r w:rsidRPr="00BA7B2D">
        <w:rPr>
          <w:sz w:val="22"/>
          <w:szCs w:val="22"/>
        </w:rPr>
        <w:t>Кюнг</w:t>
      </w:r>
    </w:p>
    <w:p w14:paraId="059F9B09" w14:textId="77777777" w:rsidR="002C7C7B" w:rsidRPr="00BA7B2D" w:rsidRDefault="002C7C7B" w:rsidP="002C7C7B">
      <w:pPr>
        <w:pStyle w:val="aff5"/>
        <w:rPr>
          <w:sz w:val="22"/>
          <w:szCs w:val="22"/>
        </w:rPr>
      </w:pPr>
      <w:r w:rsidRPr="00BA7B2D">
        <w:rPr>
          <w:sz w:val="22"/>
          <w:szCs w:val="22"/>
        </w:rPr>
        <w:t xml:space="preserve">(немецкий) </w:t>
      </w:r>
    </w:p>
    <w:p w14:paraId="570B5899" w14:textId="77777777" w:rsidR="002C7C7B" w:rsidRPr="00BA7B2D" w:rsidRDefault="002C7C7B" w:rsidP="002C7C7B">
      <w:pPr>
        <w:pStyle w:val="aff6"/>
        <w:rPr>
          <w:sz w:val="22"/>
          <w:szCs w:val="22"/>
        </w:rPr>
      </w:pPr>
      <w:r w:rsidRPr="00BA7B2D">
        <w:rPr>
          <w:sz w:val="22"/>
          <w:szCs w:val="22"/>
        </w:rPr>
        <w:t xml:space="preserve">Господин генерал, напомню, что вы – не отдаёте мне приказы. С вашего позволения я отправлюсь делать свою работу. И буду стараться делать её хорошо. </w:t>
      </w:r>
    </w:p>
    <w:p w14:paraId="6952C57D" w14:textId="77777777" w:rsidR="002C7C7B" w:rsidRPr="00BA7B2D" w:rsidRDefault="002C7C7B" w:rsidP="002C7C7B">
      <w:pPr>
        <w:pStyle w:val="aff4"/>
        <w:rPr>
          <w:sz w:val="22"/>
          <w:szCs w:val="22"/>
        </w:rPr>
      </w:pPr>
      <w:proofErr w:type="spellStart"/>
      <w:r w:rsidRPr="00BA7B2D">
        <w:rPr>
          <w:sz w:val="22"/>
          <w:szCs w:val="22"/>
        </w:rPr>
        <w:t>Зигнув</w:t>
      </w:r>
      <w:proofErr w:type="spellEnd"/>
      <w:r w:rsidRPr="00BA7B2D">
        <w:rPr>
          <w:sz w:val="22"/>
          <w:szCs w:val="22"/>
        </w:rPr>
        <w:t xml:space="preserve">, </w:t>
      </w:r>
      <w:proofErr w:type="spellStart"/>
      <w:r w:rsidRPr="00BA7B2D">
        <w:rPr>
          <w:sz w:val="22"/>
          <w:szCs w:val="22"/>
        </w:rPr>
        <w:t>Кюнг</w:t>
      </w:r>
      <w:proofErr w:type="spellEnd"/>
      <w:r w:rsidRPr="00BA7B2D">
        <w:rPr>
          <w:sz w:val="22"/>
          <w:szCs w:val="22"/>
        </w:rPr>
        <w:t xml:space="preserve"> разворачивается и уходит. Фон-</w:t>
      </w:r>
      <w:proofErr w:type="spellStart"/>
      <w:r w:rsidRPr="00BA7B2D">
        <w:rPr>
          <w:sz w:val="22"/>
          <w:szCs w:val="22"/>
        </w:rPr>
        <w:t>Вейхс</w:t>
      </w:r>
      <w:proofErr w:type="spellEnd"/>
      <w:r w:rsidRPr="00BA7B2D">
        <w:rPr>
          <w:sz w:val="22"/>
          <w:szCs w:val="22"/>
        </w:rPr>
        <w:t xml:space="preserve"> бросает металлическую пепельницу в закрытую дверь. </w:t>
      </w:r>
    </w:p>
    <w:p w14:paraId="276F396F" w14:textId="77777777" w:rsidR="002C7C7B" w:rsidRPr="00BA7B2D" w:rsidRDefault="002C7C7B" w:rsidP="002C7C7B">
      <w:pPr>
        <w:pStyle w:val="aff3"/>
        <w:rPr>
          <w:sz w:val="22"/>
          <w:szCs w:val="22"/>
        </w:rPr>
      </w:pPr>
      <w:r w:rsidRPr="00BA7B2D">
        <w:rPr>
          <w:sz w:val="22"/>
          <w:szCs w:val="22"/>
        </w:rPr>
        <w:t>Фон-Вейхс</w:t>
      </w:r>
    </w:p>
    <w:p w14:paraId="70FB15D0" w14:textId="77777777" w:rsidR="002C7C7B" w:rsidRPr="00BA7B2D" w:rsidRDefault="002C7C7B" w:rsidP="002C7C7B">
      <w:pPr>
        <w:pStyle w:val="aff5"/>
        <w:rPr>
          <w:sz w:val="22"/>
          <w:szCs w:val="22"/>
        </w:rPr>
      </w:pPr>
      <w:r w:rsidRPr="00BA7B2D">
        <w:rPr>
          <w:sz w:val="22"/>
          <w:szCs w:val="22"/>
        </w:rPr>
        <w:t>(немецкий)</w:t>
      </w:r>
    </w:p>
    <w:p w14:paraId="6B80B922" w14:textId="77777777" w:rsidR="002C7C7B" w:rsidRPr="00BA7B2D" w:rsidRDefault="002C7C7B" w:rsidP="002C7C7B">
      <w:pPr>
        <w:pStyle w:val="aff6"/>
        <w:rPr>
          <w:sz w:val="22"/>
          <w:szCs w:val="22"/>
        </w:rPr>
      </w:pPr>
      <w:r w:rsidRPr="00BA7B2D">
        <w:rPr>
          <w:sz w:val="22"/>
          <w:szCs w:val="22"/>
        </w:rPr>
        <w:t>Сукин сын!</w:t>
      </w:r>
    </w:p>
    <w:p w14:paraId="444B2ED5" w14:textId="77777777" w:rsidR="002C7C7B" w:rsidRPr="00BA7B2D" w:rsidRDefault="002C7C7B" w:rsidP="002C7C7B">
      <w:pPr>
        <w:pStyle w:val="aff4"/>
        <w:rPr>
          <w:sz w:val="22"/>
          <w:szCs w:val="22"/>
        </w:rPr>
      </w:pPr>
      <w:r w:rsidRPr="00BA7B2D">
        <w:rPr>
          <w:sz w:val="22"/>
          <w:szCs w:val="22"/>
        </w:rPr>
        <w:t>Держится за сердце, пытаясь успокоить дыхание.</w:t>
      </w:r>
    </w:p>
    <w:p w14:paraId="1350875C" w14:textId="77777777" w:rsidR="002C7C7B" w:rsidRPr="00BA7B2D" w:rsidRDefault="002C7C7B" w:rsidP="002C7C7B">
      <w:pPr>
        <w:pStyle w:val="aff3"/>
        <w:rPr>
          <w:sz w:val="22"/>
          <w:szCs w:val="22"/>
        </w:rPr>
      </w:pPr>
      <w:r w:rsidRPr="00BA7B2D">
        <w:rPr>
          <w:sz w:val="22"/>
          <w:szCs w:val="22"/>
        </w:rPr>
        <w:t>Фон-Вейхс</w:t>
      </w:r>
    </w:p>
    <w:p w14:paraId="13659011" w14:textId="77777777" w:rsidR="002C7C7B" w:rsidRPr="00BA7B2D" w:rsidRDefault="002C7C7B" w:rsidP="002C7C7B">
      <w:pPr>
        <w:pStyle w:val="aff5"/>
        <w:rPr>
          <w:sz w:val="22"/>
          <w:szCs w:val="22"/>
        </w:rPr>
      </w:pPr>
      <w:r w:rsidRPr="00BA7B2D">
        <w:rPr>
          <w:sz w:val="22"/>
          <w:szCs w:val="22"/>
        </w:rPr>
        <w:t>(немецкий, кричит)</w:t>
      </w:r>
    </w:p>
    <w:p w14:paraId="3A54A621" w14:textId="77777777" w:rsidR="002C7C7B" w:rsidRPr="00BA7B2D" w:rsidRDefault="002C7C7B" w:rsidP="002C7C7B">
      <w:pPr>
        <w:pStyle w:val="aff6"/>
        <w:rPr>
          <w:sz w:val="22"/>
          <w:szCs w:val="22"/>
        </w:rPr>
      </w:pPr>
      <w:proofErr w:type="spellStart"/>
      <w:r w:rsidRPr="00BA7B2D">
        <w:rPr>
          <w:sz w:val="22"/>
          <w:szCs w:val="22"/>
        </w:rPr>
        <w:t>Шоненнберг</w:t>
      </w:r>
      <w:proofErr w:type="spellEnd"/>
      <w:r w:rsidRPr="00BA7B2D">
        <w:rPr>
          <w:sz w:val="22"/>
          <w:szCs w:val="22"/>
        </w:rPr>
        <w:t>!</w:t>
      </w:r>
    </w:p>
    <w:p w14:paraId="5C76248A" w14:textId="77777777" w:rsidR="002C7C7B" w:rsidRPr="00BA7B2D" w:rsidRDefault="002C7C7B" w:rsidP="002C7C7B">
      <w:pPr>
        <w:pStyle w:val="aff4"/>
        <w:rPr>
          <w:sz w:val="22"/>
          <w:szCs w:val="22"/>
        </w:rPr>
      </w:pPr>
      <w:proofErr w:type="spellStart"/>
      <w:r w:rsidRPr="00BA7B2D">
        <w:rPr>
          <w:sz w:val="22"/>
          <w:szCs w:val="22"/>
        </w:rPr>
        <w:t>Шоненнберг</w:t>
      </w:r>
      <w:proofErr w:type="spellEnd"/>
      <w:r w:rsidRPr="00BA7B2D">
        <w:rPr>
          <w:sz w:val="22"/>
          <w:szCs w:val="22"/>
        </w:rPr>
        <w:t xml:space="preserve"> появляется тут же. Фон-</w:t>
      </w:r>
      <w:proofErr w:type="spellStart"/>
      <w:r w:rsidRPr="00BA7B2D">
        <w:rPr>
          <w:sz w:val="22"/>
          <w:szCs w:val="22"/>
        </w:rPr>
        <w:t>Вейхс</w:t>
      </w:r>
      <w:proofErr w:type="spellEnd"/>
      <w:r w:rsidRPr="00BA7B2D">
        <w:rPr>
          <w:sz w:val="22"/>
          <w:szCs w:val="22"/>
        </w:rPr>
        <w:t xml:space="preserve"> продолжает держаться за сердце.</w:t>
      </w:r>
    </w:p>
    <w:p w14:paraId="3B64B932" w14:textId="77777777" w:rsidR="002C7C7B" w:rsidRPr="00BA7B2D" w:rsidRDefault="002C7C7B" w:rsidP="002C7C7B">
      <w:pPr>
        <w:pStyle w:val="aff3"/>
        <w:rPr>
          <w:sz w:val="22"/>
          <w:szCs w:val="22"/>
        </w:rPr>
      </w:pPr>
      <w:r w:rsidRPr="00BA7B2D">
        <w:rPr>
          <w:sz w:val="22"/>
          <w:szCs w:val="22"/>
        </w:rPr>
        <w:t>ФОН-ВЕЙХС</w:t>
      </w:r>
    </w:p>
    <w:p w14:paraId="22217EB2" w14:textId="77777777" w:rsidR="002C7C7B" w:rsidRPr="00BA7B2D" w:rsidRDefault="002C7C7B" w:rsidP="002C7C7B">
      <w:pPr>
        <w:pStyle w:val="aff5"/>
        <w:rPr>
          <w:sz w:val="22"/>
          <w:szCs w:val="22"/>
        </w:rPr>
      </w:pPr>
      <w:r w:rsidRPr="00BA7B2D">
        <w:rPr>
          <w:sz w:val="22"/>
          <w:szCs w:val="22"/>
        </w:rPr>
        <w:t>(немецкий)</w:t>
      </w:r>
    </w:p>
    <w:p w14:paraId="7A0629BC" w14:textId="77777777" w:rsidR="002C7C7B" w:rsidRPr="00BA7B2D" w:rsidRDefault="002C7C7B" w:rsidP="002C7C7B">
      <w:pPr>
        <w:pStyle w:val="aff6"/>
        <w:rPr>
          <w:sz w:val="22"/>
          <w:szCs w:val="22"/>
        </w:rPr>
      </w:pPr>
      <w:r w:rsidRPr="00BA7B2D">
        <w:rPr>
          <w:sz w:val="22"/>
          <w:szCs w:val="22"/>
        </w:rPr>
        <w:t>Дай мне что-нибудь.</w:t>
      </w:r>
    </w:p>
    <w:p w14:paraId="597BFE8B" w14:textId="77777777" w:rsidR="002C7C7B" w:rsidRPr="00BA7B2D" w:rsidRDefault="002C7C7B" w:rsidP="002C7C7B">
      <w:pPr>
        <w:pStyle w:val="aff4"/>
        <w:rPr>
          <w:sz w:val="22"/>
          <w:szCs w:val="22"/>
        </w:rPr>
      </w:pPr>
      <w:proofErr w:type="spellStart"/>
      <w:r w:rsidRPr="00BA7B2D">
        <w:rPr>
          <w:sz w:val="22"/>
          <w:szCs w:val="22"/>
        </w:rPr>
        <w:t>Шоненнберг</w:t>
      </w:r>
      <w:proofErr w:type="spellEnd"/>
      <w:r w:rsidRPr="00BA7B2D">
        <w:rPr>
          <w:sz w:val="22"/>
          <w:szCs w:val="22"/>
        </w:rPr>
        <w:t xml:space="preserve"> лезет во внутренний карман, достаёт металлический кейс, в нём таблетки, шприц, пара ампул. Протягивает таблетку Фон-</w:t>
      </w:r>
      <w:proofErr w:type="spellStart"/>
      <w:r w:rsidRPr="00BA7B2D">
        <w:rPr>
          <w:sz w:val="22"/>
          <w:szCs w:val="22"/>
        </w:rPr>
        <w:t>Вейхсу</w:t>
      </w:r>
      <w:proofErr w:type="spellEnd"/>
      <w:r w:rsidRPr="00BA7B2D">
        <w:rPr>
          <w:sz w:val="22"/>
          <w:szCs w:val="22"/>
        </w:rPr>
        <w:t>. Тот суёт в рот. Смотрит в окно – на площади, на наспех сооруженной виселице болтается труп Опанасенко с табличкой (на немецком и русском): «Каждый партизан будет убит!» и трупы расстрелянных пациентов, на одном из которых табличка (на немецком и русском): «Наказан за действия партизан!»</w:t>
      </w:r>
    </w:p>
    <w:p w14:paraId="04E0EDE5" w14:textId="77777777" w:rsidR="002C7C7B" w:rsidRPr="00BA7B2D" w:rsidRDefault="002C7C7B" w:rsidP="002C7C7B">
      <w:pPr>
        <w:pStyle w:val="aff3"/>
        <w:rPr>
          <w:sz w:val="22"/>
          <w:szCs w:val="22"/>
        </w:rPr>
      </w:pPr>
      <w:r w:rsidRPr="00BA7B2D">
        <w:rPr>
          <w:sz w:val="22"/>
          <w:szCs w:val="22"/>
        </w:rPr>
        <w:lastRenderedPageBreak/>
        <w:t>ФОН-ВЕЙХС</w:t>
      </w:r>
    </w:p>
    <w:p w14:paraId="44132409" w14:textId="77777777" w:rsidR="002C7C7B" w:rsidRPr="00BA7B2D" w:rsidRDefault="002C7C7B" w:rsidP="002C7C7B">
      <w:pPr>
        <w:pStyle w:val="aff5"/>
        <w:rPr>
          <w:sz w:val="22"/>
          <w:szCs w:val="22"/>
        </w:rPr>
      </w:pPr>
      <w:r w:rsidRPr="00BA7B2D">
        <w:rPr>
          <w:sz w:val="22"/>
          <w:szCs w:val="22"/>
        </w:rPr>
        <w:t>(немецкий)</w:t>
      </w:r>
    </w:p>
    <w:p w14:paraId="2D5A4FCD" w14:textId="77777777" w:rsidR="002C7C7B" w:rsidRPr="00BA7B2D" w:rsidRDefault="002C7C7B" w:rsidP="002C7C7B">
      <w:pPr>
        <w:pStyle w:val="aff6"/>
        <w:rPr>
          <w:sz w:val="22"/>
          <w:szCs w:val="22"/>
        </w:rPr>
      </w:pPr>
      <w:r w:rsidRPr="00BA7B2D">
        <w:rPr>
          <w:sz w:val="22"/>
          <w:szCs w:val="22"/>
        </w:rPr>
        <w:t xml:space="preserve">Пока он будет жечь евреев, предпримите какие-нибудь меры. Лишите их продуктов, хозяйства. Лишь бы он успокоился и не убивал направо и налево. Вечером на ужине </w:t>
      </w:r>
      <w:proofErr w:type="spellStart"/>
      <w:r w:rsidRPr="00BA7B2D">
        <w:rPr>
          <w:sz w:val="22"/>
          <w:szCs w:val="22"/>
        </w:rPr>
        <w:t>долОжите</w:t>
      </w:r>
      <w:proofErr w:type="spellEnd"/>
      <w:r w:rsidRPr="00BA7B2D">
        <w:rPr>
          <w:sz w:val="22"/>
          <w:szCs w:val="22"/>
        </w:rPr>
        <w:t>. Какое-то время поживём спокойно.</w:t>
      </w:r>
    </w:p>
    <w:p w14:paraId="7CB43FD7" w14:textId="77777777" w:rsidR="002C7C7B" w:rsidRPr="00BA7B2D" w:rsidRDefault="002C7C7B" w:rsidP="002C7C7B">
      <w:pPr>
        <w:pStyle w:val="aff3"/>
        <w:rPr>
          <w:sz w:val="22"/>
          <w:szCs w:val="22"/>
        </w:rPr>
      </w:pPr>
      <w:r w:rsidRPr="00BA7B2D">
        <w:rPr>
          <w:sz w:val="22"/>
          <w:szCs w:val="22"/>
        </w:rPr>
        <w:t>ШОНЕННБЕРГ</w:t>
      </w:r>
    </w:p>
    <w:p w14:paraId="2A02092D" w14:textId="77777777" w:rsidR="002C7C7B" w:rsidRPr="00BA7B2D" w:rsidRDefault="002C7C7B" w:rsidP="002C7C7B">
      <w:pPr>
        <w:pStyle w:val="aff5"/>
        <w:rPr>
          <w:sz w:val="22"/>
          <w:szCs w:val="22"/>
        </w:rPr>
      </w:pPr>
      <w:r w:rsidRPr="00BA7B2D">
        <w:rPr>
          <w:sz w:val="22"/>
          <w:szCs w:val="22"/>
        </w:rPr>
        <w:t>(немецкий)</w:t>
      </w:r>
    </w:p>
    <w:p w14:paraId="2B26D6BF" w14:textId="77777777" w:rsidR="002C7C7B" w:rsidRPr="00BA7B2D" w:rsidRDefault="002C7C7B" w:rsidP="002C7C7B">
      <w:pPr>
        <w:pStyle w:val="aff6"/>
        <w:rPr>
          <w:sz w:val="22"/>
          <w:szCs w:val="22"/>
        </w:rPr>
      </w:pPr>
      <w:r w:rsidRPr="00BA7B2D">
        <w:rPr>
          <w:sz w:val="22"/>
          <w:szCs w:val="22"/>
        </w:rPr>
        <w:t>Отсутствие продуктов плохо скажется---</w:t>
      </w:r>
    </w:p>
    <w:p w14:paraId="0C09173C" w14:textId="77777777" w:rsidR="002C7C7B" w:rsidRPr="00BA7B2D" w:rsidRDefault="002C7C7B" w:rsidP="002C7C7B">
      <w:pPr>
        <w:pStyle w:val="aff3"/>
        <w:rPr>
          <w:sz w:val="22"/>
          <w:szCs w:val="22"/>
        </w:rPr>
      </w:pPr>
      <w:r w:rsidRPr="00BA7B2D">
        <w:rPr>
          <w:sz w:val="22"/>
          <w:szCs w:val="22"/>
        </w:rPr>
        <w:t>ФОН-ВЕЙХС</w:t>
      </w:r>
    </w:p>
    <w:p w14:paraId="53CD14F7" w14:textId="77777777" w:rsidR="002C7C7B" w:rsidRPr="00BA7B2D" w:rsidRDefault="002C7C7B" w:rsidP="002C7C7B">
      <w:pPr>
        <w:pStyle w:val="aff5"/>
        <w:rPr>
          <w:sz w:val="22"/>
          <w:szCs w:val="22"/>
        </w:rPr>
      </w:pPr>
      <w:r w:rsidRPr="00BA7B2D">
        <w:rPr>
          <w:sz w:val="22"/>
          <w:szCs w:val="22"/>
        </w:rPr>
        <w:t>(раздражённо)</w:t>
      </w:r>
    </w:p>
    <w:p w14:paraId="7DAA1C19" w14:textId="77777777" w:rsidR="002C7C7B" w:rsidRPr="00BA7B2D" w:rsidRDefault="002C7C7B" w:rsidP="002C7C7B">
      <w:pPr>
        <w:pStyle w:val="aff6"/>
        <w:rPr>
          <w:sz w:val="22"/>
          <w:szCs w:val="22"/>
        </w:rPr>
      </w:pPr>
      <w:r w:rsidRPr="00BA7B2D">
        <w:rPr>
          <w:sz w:val="22"/>
          <w:szCs w:val="22"/>
        </w:rPr>
        <w:t>Назначьте двойной паёк за каждого партизана! Я пока займусь заводом, его надо запустить во чтобы то ни стало.</w:t>
      </w:r>
    </w:p>
    <w:p w14:paraId="0204D928" w14:textId="4BC35BFA" w:rsidR="002C7C7B" w:rsidRDefault="002C7C7B" w:rsidP="002C7C7B">
      <w:pPr>
        <w:pStyle w:val="aff4"/>
        <w:rPr>
          <w:sz w:val="22"/>
          <w:szCs w:val="22"/>
        </w:rPr>
      </w:pPr>
      <w:proofErr w:type="spellStart"/>
      <w:r w:rsidRPr="00BA7B2D">
        <w:rPr>
          <w:sz w:val="22"/>
          <w:szCs w:val="22"/>
        </w:rPr>
        <w:t>Шоненнберг</w:t>
      </w:r>
      <w:proofErr w:type="spellEnd"/>
      <w:r w:rsidRPr="00BA7B2D">
        <w:rPr>
          <w:sz w:val="22"/>
          <w:szCs w:val="22"/>
        </w:rPr>
        <w:t>, кивнув, уходит.</w:t>
      </w:r>
    </w:p>
    <w:p w14:paraId="13094399" w14:textId="2BC3CA62" w:rsidR="00697FEB" w:rsidRPr="00BA7B2D" w:rsidRDefault="00697FEB" w:rsidP="00697FEB">
      <w:pPr>
        <w:pStyle w:val="aff2"/>
        <w:rPr>
          <w:sz w:val="22"/>
          <w:szCs w:val="22"/>
        </w:rPr>
      </w:pPr>
      <w:r w:rsidRPr="00BA7B2D">
        <w:rPr>
          <w:sz w:val="22"/>
          <w:szCs w:val="22"/>
        </w:rPr>
        <w:t>3-</w:t>
      </w:r>
      <w:proofErr w:type="gramStart"/>
      <w:r w:rsidR="001907B1">
        <w:rPr>
          <w:sz w:val="22"/>
          <w:szCs w:val="22"/>
        </w:rPr>
        <w:t>34</w:t>
      </w:r>
      <w:r w:rsidRPr="00BA7B2D">
        <w:rPr>
          <w:sz w:val="22"/>
          <w:szCs w:val="22"/>
        </w:rPr>
        <w:t>.НАТ</w:t>
      </w:r>
      <w:proofErr w:type="gramEnd"/>
      <w:r w:rsidRPr="00BA7B2D">
        <w:rPr>
          <w:sz w:val="22"/>
          <w:szCs w:val="22"/>
        </w:rPr>
        <w:t>. УЛИЦА ГОРОДА. У ДОМА МАРИИ ГРИГОРЬЕВНЫ.ДЕНЬ.</w:t>
      </w:r>
    </w:p>
    <w:p w14:paraId="657312BB" w14:textId="77777777" w:rsidR="00697FEB" w:rsidRPr="00BA7B2D" w:rsidRDefault="00697FEB" w:rsidP="00697FEB">
      <w:pPr>
        <w:pStyle w:val="aff4"/>
        <w:rPr>
          <w:sz w:val="22"/>
          <w:szCs w:val="22"/>
        </w:rPr>
      </w:pPr>
      <w:r w:rsidRPr="00BA7B2D">
        <w:rPr>
          <w:sz w:val="22"/>
          <w:szCs w:val="22"/>
        </w:rPr>
        <w:t>По улице едет грузовик с солдатами вермахта. Останавливается на середине. Солдаты выпрыгивают из кузова и парами разбегаются по домам.</w:t>
      </w:r>
    </w:p>
    <w:p w14:paraId="0AA27B16" w14:textId="77777777" w:rsidR="00697FEB" w:rsidRPr="00BA7B2D" w:rsidRDefault="00697FEB" w:rsidP="00697FEB">
      <w:pPr>
        <w:pStyle w:val="aff4"/>
        <w:rPr>
          <w:sz w:val="22"/>
          <w:szCs w:val="22"/>
        </w:rPr>
      </w:pPr>
      <w:r w:rsidRPr="00BA7B2D">
        <w:rPr>
          <w:sz w:val="22"/>
          <w:szCs w:val="22"/>
        </w:rPr>
        <w:t>Из домов выносят мешки, свиней, птицу. Из дома Марии Григорьевны выводят корову. Мария Григорьевна, рыдая, бежит следом.</w:t>
      </w:r>
    </w:p>
    <w:p w14:paraId="1658A4BB" w14:textId="77777777" w:rsidR="00697FEB" w:rsidRPr="00BA7B2D" w:rsidRDefault="00697FEB" w:rsidP="00697FEB">
      <w:pPr>
        <w:pStyle w:val="aff3"/>
        <w:rPr>
          <w:sz w:val="22"/>
          <w:szCs w:val="22"/>
        </w:rPr>
      </w:pPr>
      <w:r w:rsidRPr="00BA7B2D">
        <w:rPr>
          <w:sz w:val="22"/>
          <w:szCs w:val="22"/>
        </w:rPr>
        <w:t>МАРИЯ ГРИГОРЬЕВНА</w:t>
      </w:r>
    </w:p>
    <w:p w14:paraId="61B45414" w14:textId="77777777" w:rsidR="00697FEB" w:rsidRPr="00BA7B2D" w:rsidRDefault="00697FEB" w:rsidP="00697FEB">
      <w:pPr>
        <w:pStyle w:val="aff6"/>
        <w:rPr>
          <w:sz w:val="22"/>
          <w:szCs w:val="22"/>
        </w:rPr>
      </w:pPr>
      <w:r w:rsidRPr="00BA7B2D">
        <w:rPr>
          <w:sz w:val="22"/>
          <w:szCs w:val="22"/>
        </w:rPr>
        <w:t>Родненькие, не забирайте! Умоляю! Детки же! Чем кормить-то?</w:t>
      </w:r>
    </w:p>
    <w:p w14:paraId="5E0A5B4E" w14:textId="77777777" w:rsidR="00697FEB" w:rsidRDefault="00697FEB" w:rsidP="00697FEB">
      <w:pPr>
        <w:pStyle w:val="aff4"/>
        <w:rPr>
          <w:sz w:val="22"/>
          <w:szCs w:val="22"/>
        </w:rPr>
      </w:pPr>
      <w:r w:rsidRPr="00BA7B2D">
        <w:rPr>
          <w:sz w:val="22"/>
          <w:szCs w:val="22"/>
        </w:rPr>
        <w:t>Немец бесцеремонно толкает её, Мария Григорьевна падает, Лида и Валя поднимают мать. На улице стоит женский вой, но автоматная очередь в какой-то момент всех успокаивает.</w:t>
      </w:r>
    </w:p>
    <w:p w14:paraId="4E5DA995" w14:textId="33AEE8DA" w:rsidR="00697FEB" w:rsidRPr="00BA7B2D" w:rsidRDefault="00697FEB" w:rsidP="00697FEB">
      <w:pPr>
        <w:pStyle w:val="aff2"/>
        <w:rPr>
          <w:sz w:val="22"/>
          <w:szCs w:val="22"/>
        </w:rPr>
      </w:pPr>
      <w:r w:rsidRPr="00BA7B2D">
        <w:rPr>
          <w:sz w:val="22"/>
          <w:szCs w:val="22"/>
        </w:rPr>
        <w:t>3-</w:t>
      </w:r>
      <w:proofErr w:type="gramStart"/>
      <w:r w:rsidR="001907B1">
        <w:rPr>
          <w:sz w:val="22"/>
          <w:szCs w:val="22"/>
        </w:rPr>
        <w:t>35</w:t>
      </w:r>
      <w:r w:rsidRPr="00BA7B2D">
        <w:rPr>
          <w:sz w:val="22"/>
          <w:szCs w:val="22"/>
        </w:rPr>
        <w:t>.Н</w:t>
      </w:r>
      <w:r>
        <w:rPr>
          <w:sz w:val="22"/>
          <w:szCs w:val="22"/>
        </w:rPr>
        <w:t>А</w:t>
      </w:r>
      <w:r w:rsidRPr="00BA7B2D">
        <w:rPr>
          <w:sz w:val="22"/>
          <w:szCs w:val="22"/>
        </w:rPr>
        <w:t>Т.</w:t>
      </w:r>
      <w:r>
        <w:rPr>
          <w:sz w:val="22"/>
          <w:szCs w:val="22"/>
        </w:rPr>
        <w:t>УЛИЦА</w:t>
      </w:r>
      <w:proofErr w:type="gramEnd"/>
      <w:r>
        <w:rPr>
          <w:sz w:val="22"/>
          <w:szCs w:val="22"/>
        </w:rPr>
        <w:t xml:space="preserve"> ГОРОДА</w:t>
      </w:r>
      <w:r w:rsidRPr="00BA7B2D">
        <w:rPr>
          <w:sz w:val="22"/>
          <w:szCs w:val="22"/>
        </w:rPr>
        <w:t>. ДЕНЬ.</w:t>
      </w:r>
    </w:p>
    <w:p w14:paraId="7A3FA8B2" w14:textId="77777777" w:rsidR="00697FEB" w:rsidRDefault="00697FEB" w:rsidP="00697FEB">
      <w:pPr>
        <w:pStyle w:val="aff4"/>
        <w:rPr>
          <w:sz w:val="22"/>
          <w:szCs w:val="22"/>
        </w:rPr>
      </w:pPr>
      <w:r w:rsidRPr="00BA7B2D">
        <w:rPr>
          <w:sz w:val="22"/>
          <w:szCs w:val="22"/>
        </w:rPr>
        <w:t xml:space="preserve">---- </w:t>
      </w:r>
      <w:r>
        <w:rPr>
          <w:sz w:val="22"/>
          <w:szCs w:val="22"/>
        </w:rPr>
        <w:t>Под табличкой на немецком висят тела казненных пациентов больницы.</w:t>
      </w:r>
    </w:p>
    <w:p w14:paraId="7737A042" w14:textId="52441904" w:rsidR="00697FEB" w:rsidRPr="00BA7B2D" w:rsidRDefault="00697FEB" w:rsidP="00697FEB">
      <w:pPr>
        <w:pStyle w:val="aff2"/>
        <w:rPr>
          <w:sz w:val="22"/>
          <w:szCs w:val="22"/>
        </w:rPr>
      </w:pPr>
      <w:r w:rsidRPr="00BA7B2D">
        <w:rPr>
          <w:sz w:val="22"/>
          <w:szCs w:val="22"/>
        </w:rPr>
        <w:t>3-</w:t>
      </w:r>
      <w:proofErr w:type="gramStart"/>
      <w:r w:rsidR="001907B1">
        <w:rPr>
          <w:sz w:val="22"/>
          <w:szCs w:val="22"/>
        </w:rPr>
        <w:t>36</w:t>
      </w:r>
      <w:r w:rsidRPr="00BA7B2D">
        <w:rPr>
          <w:sz w:val="22"/>
          <w:szCs w:val="22"/>
        </w:rPr>
        <w:t>.ИНТ.ДОМ</w:t>
      </w:r>
      <w:proofErr w:type="gramEnd"/>
      <w:r w:rsidRPr="00BA7B2D">
        <w:rPr>
          <w:sz w:val="22"/>
          <w:szCs w:val="22"/>
        </w:rPr>
        <w:t xml:space="preserve"> ТЁТИ ФЕНИ.КОМНАТА. ДЕНЬ.</w:t>
      </w:r>
    </w:p>
    <w:p w14:paraId="2C0BFDE3" w14:textId="77777777" w:rsidR="00697FEB" w:rsidRPr="00BA7B2D" w:rsidRDefault="00697FEB" w:rsidP="00697FEB">
      <w:pPr>
        <w:pStyle w:val="aff4"/>
        <w:rPr>
          <w:sz w:val="22"/>
          <w:szCs w:val="22"/>
        </w:rPr>
      </w:pPr>
      <w:r w:rsidRPr="00BA7B2D">
        <w:rPr>
          <w:sz w:val="22"/>
          <w:szCs w:val="22"/>
        </w:rPr>
        <w:t>---- Мирра и Борис сидят под окном на полу. Они тихо разговаривают. Света нет. Одеты в верхнюю одежду, сверху одеяла, платки, какие-то тряпки. В руках у Бориса кусок хлеба.</w:t>
      </w:r>
    </w:p>
    <w:p w14:paraId="6317B552" w14:textId="77777777" w:rsidR="00697FEB" w:rsidRPr="00BA7B2D" w:rsidRDefault="00697FEB" w:rsidP="00697FEB">
      <w:pPr>
        <w:pStyle w:val="aff3"/>
        <w:rPr>
          <w:sz w:val="22"/>
          <w:szCs w:val="22"/>
        </w:rPr>
      </w:pPr>
      <w:r w:rsidRPr="00BA7B2D">
        <w:rPr>
          <w:sz w:val="22"/>
          <w:szCs w:val="22"/>
        </w:rPr>
        <w:t>Борис</w:t>
      </w:r>
    </w:p>
    <w:p w14:paraId="1F93EC0C" w14:textId="77777777" w:rsidR="00697FEB" w:rsidRPr="00BA7B2D" w:rsidRDefault="00697FEB" w:rsidP="00697FEB">
      <w:pPr>
        <w:pStyle w:val="aff6"/>
        <w:rPr>
          <w:sz w:val="22"/>
          <w:szCs w:val="22"/>
        </w:rPr>
      </w:pPr>
      <w:r w:rsidRPr="00BA7B2D">
        <w:rPr>
          <w:sz w:val="22"/>
          <w:szCs w:val="22"/>
        </w:rPr>
        <w:t>Давай его с почестями съедим.</w:t>
      </w:r>
    </w:p>
    <w:p w14:paraId="08D3595C" w14:textId="77777777" w:rsidR="00697FEB" w:rsidRPr="00BA7B2D" w:rsidRDefault="00697FEB" w:rsidP="00697FEB">
      <w:pPr>
        <w:pStyle w:val="aff3"/>
        <w:rPr>
          <w:sz w:val="22"/>
          <w:szCs w:val="22"/>
        </w:rPr>
      </w:pPr>
      <w:r w:rsidRPr="00BA7B2D">
        <w:rPr>
          <w:sz w:val="22"/>
          <w:szCs w:val="22"/>
        </w:rPr>
        <w:t>Мирра</w:t>
      </w:r>
    </w:p>
    <w:p w14:paraId="2F17DF76" w14:textId="77777777" w:rsidR="00697FEB" w:rsidRPr="00BA7B2D" w:rsidRDefault="00697FEB" w:rsidP="00697FEB">
      <w:pPr>
        <w:pStyle w:val="aff6"/>
        <w:rPr>
          <w:sz w:val="22"/>
          <w:szCs w:val="22"/>
        </w:rPr>
      </w:pPr>
      <w:r w:rsidRPr="00BA7B2D">
        <w:rPr>
          <w:sz w:val="22"/>
          <w:szCs w:val="22"/>
        </w:rPr>
        <w:t xml:space="preserve">Последний что ли? </w:t>
      </w:r>
    </w:p>
    <w:p w14:paraId="41E47ED2" w14:textId="77777777" w:rsidR="00697FEB" w:rsidRPr="00BA7B2D" w:rsidRDefault="00697FEB" w:rsidP="00697FEB">
      <w:pPr>
        <w:pStyle w:val="aff3"/>
        <w:rPr>
          <w:sz w:val="22"/>
          <w:szCs w:val="22"/>
        </w:rPr>
      </w:pPr>
      <w:r w:rsidRPr="00BA7B2D">
        <w:rPr>
          <w:sz w:val="22"/>
          <w:szCs w:val="22"/>
        </w:rPr>
        <w:t>Борис</w:t>
      </w:r>
    </w:p>
    <w:p w14:paraId="75E206AB" w14:textId="77777777" w:rsidR="00697FEB" w:rsidRPr="00BA7B2D" w:rsidRDefault="00697FEB" w:rsidP="00697FEB">
      <w:pPr>
        <w:pStyle w:val="aff6"/>
        <w:rPr>
          <w:sz w:val="22"/>
          <w:szCs w:val="22"/>
        </w:rPr>
      </w:pPr>
      <w:r w:rsidRPr="00BA7B2D">
        <w:rPr>
          <w:sz w:val="22"/>
          <w:szCs w:val="22"/>
        </w:rPr>
        <w:t xml:space="preserve">Последний. Он долго служил нам верой и правдой и героически погиб--- </w:t>
      </w:r>
    </w:p>
    <w:p w14:paraId="7B26B9CA" w14:textId="77777777" w:rsidR="00697FEB" w:rsidRPr="00BA7B2D" w:rsidRDefault="00697FEB" w:rsidP="00697FEB">
      <w:pPr>
        <w:pStyle w:val="aff4"/>
        <w:rPr>
          <w:sz w:val="22"/>
          <w:szCs w:val="22"/>
        </w:rPr>
      </w:pPr>
      <w:r w:rsidRPr="00BA7B2D">
        <w:rPr>
          <w:sz w:val="22"/>
          <w:szCs w:val="22"/>
        </w:rPr>
        <w:lastRenderedPageBreak/>
        <w:t xml:space="preserve">Борис улыбается, Мирра не оценивает его шутки. </w:t>
      </w:r>
    </w:p>
    <w:p w14:paraId="17B27B56" w14:textId="77777777" w:rsidR="00697FEB" w:rsidRPr="00BA7B2D" w:rsidRDefault="00697FEB" w:rsidP="00697FEB">
      <w:pPr>
        <w:pStyle w:val="aff3"/>
        <w:rPr>
          <w:sz w:val="22"/>
          <w:szCs w:val="22"/>
        </w:rPr>
      </w:pPr>
      <w:r w:rsidRPr="00BA7B2D">
        <w:rPr>
          <w:sz w:val="22"/>
          <w:szCs w:val="22"/>
        </w:rPr>
        <w:t>Мирра</w:t>
      </w:r>
    </w:p>
    <w:p w14:paraId="35325CF2" w14:textId="77777777" w:rsidR="00697FEB" w:rsidRPr="00BA7B2D" w:rsidRDefault="00697FEB" w:rsidP="00697FEB">
      <w:pPr>
        <w:pStyle w:val="aff6"/>
        <w:rPr>
          <w:sz w:val="22"/>
          <w:szCs w:val="22"/>
        </w:rPr>
      </w:pPr>
      <w:r w:rsidRPr="00BA7B2D">
        <w:rPr>
          <w:sz w:val="22"/>
          <w:szCs w:val="22"/>
        </w:rPr>
        <w:t>Что мы здесь сидим? Что с нашим ребёнком? Как ты можешь шутить?</w:t>
      </w:r>
    </w:p>
    <w:p w14:paraId="68248D6C" w14:textId="77777777" w:rsidR="00697FEB" w:rsidRPr="00BA7B2D" w:rsidRDefault="00697FEB" w:rsidP="00697FEB">
      <w:pPr>
        <w:pStyle w:val="aff4"/>
        <w:rPr>
          <w:sz w:val="22"/>
          <w:szCs w:val="22"/>
        </w:rPr>
      </w:pPr>
      <w:r w:rsidRPr="00BA7B2D">
        <w:rPr>
          <w:sz w:val="22"/>
          <w:szCs w:val="22"/>
        </w:rPr>
        <w:t>Борис разламывает хлеб, протягивает жене. Где-то недалеко слышен звук проезжающего мотоцикла. Борис и Мирра замирают.</w:t>
      </w:r>
    </w:p>
    <w:p w14:paraId="5D525C72" w14:textId="77777777" w:rsidR="00697FEB" w:rsidRPr="00BA7B2D" w:rsidRDefault="00697FEB" w:rsidP="00697FEB">
      <w:pPr>
        <w:pStyle w:val="aff3"/>
        <w:rPr>
          <w:sz w:val="22"/>
          <w:szCs w:val="22"/>
        </w:rPr>
      </w:pPr>
      <w:r w:rsidRPr="00BA7B2D">
        <w:rPr>
          <w:sz w:val="22"/>
          <w:szCs w:val="22"/>
        </w:rPr>
        <w:t>Борис</w:t>
      </w:r>
    </w:p>
    <w:p w14:paraId="3BB1770D" w14:textId="77777777" w:rsidR="00697FEB" w:rsidRPr="00BA7B2D" w:rsidRDefault="00697FEB" w:rsidP="00697FEB">
      <w:pPr>
        <w:pStyle w:val="aff6"/>
        <w:rPr>
          <w:sz w:val="22"/>
          <w:szCs w:val="22"/>
        </w:rPr>
      </w:pPr>
      <w:r w:rsidRPr="00BA7B2D">
        <w:rPr>
          <w:sz w:val="22"/>
          <w:szCs w:val="22"/>
        </w:rPr>
        <w:t>Что-то они ездят весь день после взрыва. Ищут кого-то---</w:t>
      </w:r>
    </w:p>
    <w:p w14:paraId="22310E4F" w14:textId="77777777" w:rsidR="00697FEB" w:rsidRPr="00BA7B2D" w:rsidRDefault="00697FEB" w:rsidP="00697FEB">
      <w:pPr>
        <w:pStyle w:val="aff3"/>
        <w:rPr>
          <w:sz w:val="22"/>
          <w:szCs w:val="22"/>
        </w:rPr>
      </w:pPr>
      <w:r w:rsidRPr="00BA7B2D">
        <w:rPr>
          <w:sz w:val="22"/>
          <w:szCs w:val="22"/>
        </w:rPr>
        <w:t>Мирра</w:t>
      </w:r>
    </w:p>
    <w:p w14:paraId="20AC74CB" w14:textId="1A1A0719" w:rsidR="00697FEB" w:rsidRPr="00BA7B2D" w:rsidRDefault="00697FEB" w:rsidP="00697FEB">
      <w:pPr>
        <w:pStyle w:val="aff6"/>
        <w:rPr>
          <w:sz w:val="22"/>
          <w:szCs w:val="22"/>
        </w:rPr>
      </w:pPr>
      <w:r w:rsidRPr="00BA7B2D">
        <w:rPr>
          <w:sz w:val="22"/>
          <w:szCs w:val="22"/>
        </w:rPr>
        <w:t xml:space="preserve">Как бы не нас. </w:t>
      </w:r>
    </w:p>
    <w:p w14:paraId="0F0B8091" w14:textId="516C98AE" w:rsidR="002C7C7B" w:rsidRPr="00BA7B2D" w:rsidRDefault="002C7C7B" w:rsidP="002C7C7B">
      <w:pPr>
        <w:pStyle w:val="aff2"/>
        <w:rPr>
          <w:sz w:val="22"/>
          <w:szCs w:val="22"/>
        </w:rPr>
      </w:pPr>
      <w:r w:rsidRPr="00BA7B2D">
        <w:rPr>
          <w:sz w:val="22"/>
          <w:szCs w:val="22"/>
        </w:rPr>
        <w:t>3-</w:t>
      </w:r>
      <w:proofErr w:type="gramStart"/>
      <w:r w:rsidR="001907B1">
        <w:rPr>
          <w:sz w:val="22"/>
          <w:szCs w:val="22"/>
        </w:rPr>
        <w:t>37</w:t>
      </w:r>
      <w:r w:rsidRPr="00BA7B2D">
        <w:rPr>
          <w:sz w:val="22"/>
          <w:szCs w:val="22"/>
        </w:rPr>
        <w:t>.ИНТ</w:t>
      </w:r>
      <w:proofErr w:type="gramEnd"/>
      <w:r w:rsidRPr="00BA7B2D">
        <w:rPr>
          <w:sz w:val="22"/>
          <w:szCs w:val="22"/>
        </w:rPr>
        <w:t>. КВАРТИРА ЛАНСКОЙ. СПАЛЬНЯ. УТРО.</w:t>
      </w:r>
    </w:p>
    <w:p w14:paraId="474FF486" w14:textId="77777777" w:rsidR="002C7C7B" w:rsidRPr="00BA7B2D" w:rsidRDefault="002C7C7B" w:rsidP="002C7C7B">
      <w:pPr>
        <w:pStyle w:val="aff4"/>
        <w:rPr>
          <w:sz w:val="22"/>
          <w:szCs w:val="22"/>
        </w:rPr>
      </w:pPr>
      <w:r w:rsidRPr="00BA7B2D">
        <w:rPr>
          <w:sz w:val="22"/>
          <w:szCs w:val="22"/>
        </w:rPr>
        <w:t>Винокуров просыпается один в кровати. Осматривается, зовёт Марту.</w:t>
      </w:r>
    </w:p>
    <w:p w14:paraId="61648BD9" w14:textId="77777777" w:rsidR="002C7C7B" w:rsidRPr="00BA7B2D" w:rsidRDefault="002C7C7B" w:rsidP="002C7C7B">
      <w:pPr>
        <w:pStyle w:val="aff3"/>
        <w:rPr>
          <w:sz w:val="22"/>
          <w:szCs w:val="22"/>
        </w:rPr>
      </w:pPr>
      <w:r w:rsidRPr="00BA7B2D">
        <w:rPr>
          <w:sz w:val="22"/>
          <w:szCs w:val="22"/>
        </w:rPr>
        <w:t>ВИНОКУРОВ</w:t>
      </w:r>
    </w:p>
    <w:p w14:paraId="6955F57F" w14:textId="77777777" w:rsidR="002C7C7B" w:rsidRPr="00BA7B2D" w:rsidRDefault="002C7C7B" w:rsidP="002C7C7B">
      <w:pPr>
        <w:pStyle w:val="aff6"/>
        <w:rPr>
          <w:sz w:val="22"/>
          <w:szCs w:val="22"/>
        </w:rPr>
      </w:pPr>
      <w:r w:rsidRPr="00BA7B2D">
        <w:rPr>
          <w:sz w:val="22"/>
          <w:szCs w:val="22"/>
        </w:rPr>
        <w:t>Марта! Марта, дорогая, Кира где?</w:t>
      </w:r>
    </w:p>
    <w:p w14:paraId="21B7F808" w14:textId="77777777" w:rsidR="002C7C7B" w:rsidRPr="00BA7B2D" w:rsidRDefault="002C7C7B" w:rsidP="002C7C7B">
      <w:pPr>
        <w:pStyle w:val="aff4"/>
        <w:rPr>
          <w:sz w:val="22"/>
          <w:szCs w:val="22"/>
        </w:rPr>
      </w:pPr>
      <w:r w:rsidRPr="00BA7B2D">
        <w:rPr>
          <w:sz w:val="22"/>
          <w:szCs w:val="22"/>
        </w:rPr>
        <w:t>В спальню, семеня, заходит Марта в фартуке, руки в муке, в руках кувшин с тёплой водой, которую она наливает в керамический таз.</w:t>
      </w:r>
    </w:p>
    <w:p w14:paraId="29B31E27" w14:textId="77777777" w:rsidR="002C7C7B" w:rsidRPr="00BA7B2D" w:rsidRDefault="002C7C7B" w:rsidP="002C7C7B">
      <w:pPr>
        <w:pStyle w:val="aff3"/>
        <w:rPr>
          <w:sz w:val="22"/>
          <w:szCs w:val="22"/>
        </w:rPr>
      </w:pPr>
      <w:r w:rsidRPr="00BA7B2D">
        <w:rPr>
          <w:sz w:val="22"/>
          <w:szCs w:val="22"/>
        </w:rPr>
        <w:t>МАРТА</w:t>
      </w:r>
    </w:p>
    <w:p w14:paraId="57989070" w14:textId="77777777" w:rsidR="002C7C7B" w:rsidRPr="00BA7B2D" w:rsidRDefault="002C7C7B" w:rsidP="002C7C7B">
      <w:pPr>
        <w:pStyle w:val="aff6"/>
        <w:rPr>
          <w:sz w:val="22"/>
          <w:szCs w:val="22"/>
        </w:rPr>
      </w:pPr>
      <w:r w:rsidRPr="00BA7B2D">
        <w:rPr>
          <w:sz w:val="22"/>
          <w:szCs w:val="22"/>
        </w:rPr>
        <w:t xml:space="preserve">Ушла, </w:t>
      </w:r>
      <w:proofErr w:type="spellStart"/>
      <w:r w:rsidRPr="00BA7B2D">
        <w:rPr>
          <w:sz w:val="22"/>
          <w:szCs w:val="22"/>
        </w:rPr>
        <w:t>Витенька</w:t>
      </w:r>
      <w:proofErr w:type="spellEnd"/>
      <w:r w:rsidRPr="00BA7B2D">
        <w:rPr>
          <w:sz w:val="22"/>
          <w:szCs w:val="22"/>
        </w:rPr>
        <w:t xml:space="preserve">. Утеплилась, и </w:t>
      </w:r>
      <w:proofErr w:type="spellStart"/>
      <w:r w:rsidRPr="00BA7B2D">
        <w:rPr>
          <w:sz w:val="22"/>
          <w:szCs w:val="22"/>
        </w:rPr>
        <w:t>усвистала</w:t>
      </w:r>
      <w:proofErr w:type="spellEnd"/>
      <w:r w:rsidRPr="00BA7B2D">
        <w:rPr>
          <w:sz w:val="22"/>
          <w:szCs w:val="22"/>
        </w:rPr>
        <w:t xml:space="preserve">. Но валенки не стала надевать, три раза ей сказала – помёрзнешь. Ни в какую. </w:t>
      </w:r>
    </w:p>
    <w:p w14:paraId="12EA0377" w14:textId="77777777" w:rsidR="002C7C7B" w:rsidRPr="00BA7B2D" w:rsidRDefault="002C7C7B" w:rsidP="002C7C7B">
      <w:pPr>
        <w:pStyle w:val="aff3"/>
        <w:rPr>
          <w:sz w:val="22"/>
          <w:szCs w:val="22"/>
        </w:rPr>
      </w:pPr>
      <w:r w:rsidRPr="00BA7B2D">
        <w:rPr>
          <w:sz w:val="22"/>
          <w:szCs w:val="22"/>
        </w:rPr>
        <w:t>ВИНОКУРОВ</w:t>
      </w:r>
    </w:p>
    <w:p w14:paraId="3693997D" w14:textId="77777777" w:rsidR="002C7C7B" w:rsidRPr="00BA7B2D" w:rsidRDefault="002C7C7B" w:rsidP="002C7C7B">
      <w:pPr>
        <w:pStyle w:val="aff6"/>
        <w:rPr>
          <w:sz w:val="22"/>
          <w:szCs w:val="22"/>
        </w:rPr>
      </w:pPr>
      <w:r w:rsidRPr="00BA7B2D">
        <w:rPr>
          <w:sz w:val="22"/>
          <w:szCs w:val="22"/>
        </w:rPr>
        <w:t>Господи, куда?</w:t>
      </w:r>
    </w:p>
    <w:p w14:paraId="57741F29" w14:textId="77777777" w:rsidR="002C7C7B" w:rsidRPr="00BA7B2D" w:rsidRDefault="002C7C7B" w:rsidP="002C7C7B">
      <w:pPr>
        <w:pStyle w:val="aff3"/>
        <w:rPr>
          <w:sz w:val="22"/>
          <w:szCs w:val="22"/>
        </w:rPr>
      </w:pPr>
      <w:r w:rsidRPr="00BA7B2D">
        <w:rPr>
          <w:sz w:val="22"/>
          <w:szCs w:val="22"/>
        </w:rPr>
        <w:t>МАРТА</w:t>
      </w:r>
    </w:p>
    <w:p w14:paraId="1CDC3E11" w14:textId="77777777" w:rsidR="002C7C7B" w:rsidRPr="00BA7B2D" w:rsidRDefault="002C7C7B" w:rsidP="002C7C7B">
      <w:pPr>
        <w:pStyle w:val="aff6"/>
        <w:rPr>
          <w:sz w:val="22"/>
          <w:szCs w:val="22"/>
        </w:rPr>
      </w:pPr>
      <w:r w:rsidRPr="00BA7B2D">
        <w:rPr>
          <w:sz w:val="22"/>
          <w:szCs w:val="22"/>
        </w:rPr>
        <w:t>На работы какие-то. Я проводила, пешком их повели, на мельницу что ли старую, точно не поняла. Иди садись, я сырники сделала.</w:t>
      </w:r>
    </w:p>
    <w:p w14:paraId="4845C14E" w14:textId="77777777" w:rsidR="002C7C7B" w:rsidRPr="00BA7B2D" w:rsidRDefault="002C7C7B" w:rsidP="002C7C7B">
      <w:pPr>
        <w:pStyle w:val="aff3"/>
        <w:rPr>
          <w:sz w:val="22"/>
          <w:szCs w:val="22"/>
        </w:rPr>
      </w:pPr>
      <w:r w:rsidRPr="00BA7B2D">
        <w:rPr>
          <w:sz w:val="22"/>
          <w:szCs w:val="22"/>
        </w:rPr>
        <w:t>Винокуров</w:t>
      </w:r>
    </w:p>
    <w:p w14:paraId="3715B0D7" w14:textId="77777777" w:rsidR="002C7C7B" w:rsidRPr="00BA7B2D" w:rsidRDefault="002C7C7B" w:rsidP="002C7C7B">
      <w:pPr>
        <w:pStyle w:val="aff6"/>
        <w:rPr>
          <w:sz w:val="22"/>
          <w:szCs w:val="22"/>
        </w:rPr>
      </w:pPr>
      <w:r w:rsidRPr="00BA7B2D">
        <w:rPr>
          <w:sz w:val="22"/>
          <w:szCs w:val="22"/>
        </w:rPr>
        <w:t>Она поела?</w:t>
      </w:r>
    </w:p>
    <w:p w14:paraId="562E0A56" w14:textId="77777777" w:rsidR="002C7C7B" w:rsidRPr="00BA7B2D" w:rsidRDefault="002C7C7B" w:rsidP="002C7C7B">
      <w:pPr>
        <w:pStyle w:val="aff3"/>
        <w:rPr>
          <w:sz w:val="22"/>
          <w:szCs w:val="22"/>
        </w:rPr>
      </w:pPr>
      <w:r w:rsidRPr="00BA7B2D">
        <w:rPr>
          <w:sz w:val="22"/>
          <w:szCs w:val="22"/>
        </w:rPr>
        <w:t>Марта</w:t>
      </w:r>
    </w:p>
    <w:p w14:paraId="3F4F641A" w14:textId="77777777" w:rsidR="002C7C7B" w:rsidRPr="00BA7B2D" w:rsidRDefault="002C7C7B" w:rsidP="002C7C7B">
      <w:pPr>
        <w:pStyle w:val="aff6"/>
        <w:rPr>
          <w:sz w:val="22"/>
          <w:szCs w:val="22"/>
        </w:rPr>
      </w:pPr>
      <w:r w:rsidRPr="00BA7B2D">
        <w:rPr>
          <w:sz w:val="22"/>
          <w:szCs w:val="22"/>
        </w:rPr>
        <w:t xml:space="preserve">Конечно поела, добавку даже просила. </w:t>
      </w:r>
    </w:p>
    <w:p w14:paraId="63C011A2" w14:textId="77777777" w:rsidR="002C7C7B" w:rsidRPr="00BA7B2D" w:rsidRDefault="002C7C7B" w:rsidP="002C7C7B">
      <w:pPr>
        <w:pStyle w:val="aff4"/>
        <w:rPr>
          <w:sz w:val="22"/>
          <w:szCs w:val="22"/>
        </w:rPr>
      </w:pPr>
      <w:r w:rsidRPr="00BA7B2D">
        <w:rPr>
          <w:sz w:val="22"/>
          <w:szCs w:val="22"/>
        </w:rPr>
        <w:t>Марта убегает в кухню. Винокуров спускает ноги, садиться. Думает. Поднимается, спешно натягивает халат. Умывается в приготовленном тазу.</w:t>
      </w:r>
    </w:p>
    <w:p w14:paraId="5A716C09" w14:textId="77777777" w:rsidR="002C7C7B" w:rsidRPr="00BA7B2D" w:rsidRDefault="002C7C7B" w:rsidP="002C7C7B">
      <w:pPr>
        <w:pStyle w:val="aff3"/>
        <w:rPr>
          <w:sz w:val="22"/>
          <w:szCs w:val="22"/>
        </w:rPr>
      </w:pPr>
      <w:r w:rsidRPr="00BA7B2D">
        <w:rPr>
          <w:sz w:val="22"/>
          <w:szCs w:val="22"/>
        </w:rPr>
        <w:t>ВИНОКУРОВ</w:t>
      </w:r>
    </w:p>
    <w:p w14:paraId="4C4A7C98" w14:textId="77777777" w:rsidR="002C7C7B" w:rsidRPr="00BA7B2D" w:rsidRDefault="002C7C7B" w:rsidP="002C7C7B">
      <w:pPr>
        <w:pStyle w:val="aff6"/>
        <w:rPr>
          <w:sz w:val="22"/>
          <w:szCs w:val="22"/>
        </w:rPr>
      </w:pPr>
      <w:r w:rsidRPr="00BA7B2D">
        <w:rPr>
          <w:sz w:val="22"/>
          <w:szCs w:val="22"/>
        </w:rPr>
        <w:t>Марта!</w:t>
      </w:r>
    </w:p>
    <w:p w14:paraId="609ABF90" w14:textId="77777777" w:rsidR="002C7C7B" w:rsidRPr="00BA7B2D" w:rsidRDefault="002C7C7B" w:rsidP="002C7C7B">
      <w:pPr>
        <w:pStyle w:val="aff4"/>
        <w:rPr>
          <w:sz w:val="22"/>
          <w:szCs w:val="22"/>
        </w:rPr>
      </w:pPr>
      <w:r w:rsidRPr="00BA7B2D">
        <w:rPr>
          <w:sz w:val="22"/>
          <w:szCs w:val="22"/>
        </w:rPr>
        <w:t>Марта возвращается.</w:t>
      </w:r>
    </w:p>
    <w:p w14:paraId="2BB3EA2E" w14:textId="77777777" w:rsidR="002C7C7B" w:rsidRPr="00BA7B2D" w:rsidRDefault="002C7C7B" w:rsidP="002C7C7B">
      <w:pPr>
        <w:pStyle w:val="aff3"/>
        <w:rPr>
          <w:sz w:val="22"/>
          <w:szCs w:val="22"/>
        </w:rPr>
      </w:pPr>
      <w:r w:rsidRPr="00BA7B2D">
        <w:rPr>
          <w:sz w:val="22"/>
          <w:szCs w:val="22"/>
        </w:rPr>
        <w:t>ВИНОКУРОВ</w:t>
      </w:r>
    </w:p>
    <w:p w14:paraId="302BABA5" w14:textId="77777777" w:rsidR="002C7C7B" w:rsidRPr="00BA7B2D" w:rsidRDefault="002C7C7B" w:rsidP="002C7C7B">
      <w:pPr>
        <w:pStyle w:val="aff6"/>
        <w:rPr>
          <w:sz w:val="22"/>
          <w:szCs w:val="22"/>
        </w:rPr>
      </w:pPr>
      <w:r w:rsidRPr="00BA7B2D">
        <w:rPr>
          <w:sz w:val="22"/>
          <w:szCs w:val="22"/>
        </w:rPr>
        <w:t xml:space="preserve">Нашивку получи сегодня, нельзя нарушать их порядок. Если очередь </w:t>
      </w:r>
      <w:r w:rsidRPr="00BA7B2D">
        <w:rPr>
          <w:sz w:val="22"/>
          <w:szCs w:val="22"/>
        </w:rPr>
        <w:lastRenderedPageBreak/>
        <w:t xml:space="preserve">будет большая – говори, что ты моя работница, пропустят: </w:t>
      </w:r>
    </w:p>
    <w:p w14:paraId="1664B6FB" w14:textId="77777777" w:rsidR="002C7C7B" w:rsidRPr="00BA7B2D" w:rsidRDefault="002C7C7B" w:rsidP="002C7C7B">
      <w:pPr>
        <w:pStyle w:val="aff5"/>
        <w:rPr>
          <w:sz w:val="22"/>
          <w:szCs w:val="22"/>
        </w:rPr>
      </w:pPr>
      <w:r w:rsidRPr="00BA7B2D">
        <w:rPr>
          <w:sz w:val="22"/>
          <w:szCs w:val="22"/>
        </w:rPr>
        <w:t>(произносит для Марты допустимой транскрипцией)</w:t>
      </w:r>
    </w:p>
    <w:p w14:paraId="30CC6D16" w14:textId="77777777" w:rsidR="002C7C7B" w:rsidRPr="00BA7B2D" w:rsidRDefault="002C7C7B" w:rsidP="002C7C7B">
      <w:pPr>
        <w:pStyle w:val="aff6"/>
        <w:rPr>
          <w:sz w:val="22"/>
          <w:szCs w:val="22"/>
        </w:rPr>
      </w:pPr>
      <w:r w:rsidRPr="00BA7B2D">
        <w:rPr>
          <w:sz w:val="22"/>
          <w:szCs w:val="22"/>
        </w:rPr>
        <w:t xml:space="preserve">Винокуров, </w:t>
      </w:r>
      <w:proofErr w:type="spellStart"/>
      <w:r w:rsidRPr="00BA7B2D">
        <w:rPr>
          <w:sz w:val="22"/>
          <w:szCs w:val="22"/>
        </w:rPr>
        <w:t>транслатор</w:t>
      </w:r>
      <w:proofErr w:type="spellEnd"/>
      <w:r w:rsidRPr="00BA7B2D">
        <w:rPr>
          <w:sz w:val="22"/>
          <w:szCs w:val="22"/>
        </w:rPr>
        <w:t>, штаб Фон-</w:t>
      </w:r>
      <w:proofErr w:type="spellStart"/>
      <w:r w:rsidRPr="00BA7B2D">
        <w:rPr>
          <w:sz w:val="22"/>
          <w:szCs w:val="22"/>
        </w:rPr>
        <w:t>Вейхса</w:t>
      </w:r>
      <w:proofErr w:type="spellEnd"/>
      <w:r w:rsidRPr="00BA7B2D">
        <w:rPr>
          <w:sz w:val="22"/>
          <w:szCs w:val="22"/>
        </w:rPr>
        <w:t xml:space="preserve">, запомнишь? </w:t>
      </w:r>
    </w:p>
    <w:p w14:paraId="2D81BDC9" w14:textId="77777777" w:rsidR="002C7C7B" w:rsidRPr="00BA7B2D" w:rsidRDefault="002C7C7B" w:rsidP="002C7C7B">
      <w:pPr>
        <w:pStyle w:val="aff3"/>
        <w:rPr>
          <w:sz w:val="22"/>
          <w:szCs w:val="22"/>
        </w:rPr>
      </w:pPr>
      <w:r w:rsidRPr="00BA7B2D">
        <w:rPr>
          <w:sz w:val="22"/>
          <w:szCs w:val="22"/>
        </w:rPr>
        <w:t>МАРТА</w:t>
      </w:r>
    </w:p>
    <w:p w14:paraId="655A84DC" w14:textId="77777777" w:rsidR="002C7C7B" w:rsidRPr="00BA7B2D" w:rsidRDefault="002C7C7B" w:rsidP="002C7C7B">
      <w:pPr>
        <w:pStyle w:val="aff6"/>
        <w:rPr>
          <w:sz w:val="22"/>
          <w:szCs w:val="22"/>
        </w:rPr>
      </w:pPr>
      <w:r w:rsidRPr="00BA7B2D">
        <w:rPr>
          <w:sz w:val="22"/>
          <w:szCs w:val="22"/>
        </w:rPr>
        <w:t>Запомнила – запомнила. Транслятор. Я на базар, рыбы куплю, и получу.</w:t>
      </w:r>
    </w:p>
    <w:p w14:paraId="5CA7D8A4" w14:textId="40EAC042" w:rsidR="002C7C7B" w:rsidRPr="00BA7B2D" w:rsidRDefault="002C7C7B" w:rsidP="002C7C7B">
      <w:pPr>
        <w:pStyle w:val="aff2"/>
        <w:ind w:left="0" w:firstLine="0"/>
        <w:rPr>
          <w:sz w:val="22"/>
          <w:szCs w:val="22"/>
        </w:rPr>
      </w:pPr>
      <w:r w:rsidRPr="00BA7B2D">
        <w:rPr>
          <w:sz w:val="22"/>
          <w:szCs w:val="22"/>
        </w:rPr>
        <w:t>3-</w:t>
      </w:r>
      <w:proofErr w:type="gramStart"/>
      <w:r w:rsidRPr="00BA7B2D">
        <w:rPr>
          <w:sz w:val="22"/>
          <w:szCs w:val="22"/>
        </w:rPr>
        <w:t>3</w:t>
      </w:r>
      <w:r w:rsidR="001907B1">
        <w:rPr>
          <w:sz w:val="22"/>
          <w:szCs w:val="22"/>
        </w:rPr>
        <w:t>8</w:t>
      </w:r>
      <w:r w:rsidRPr="00BA7B2D">
        <w:rPr>
          <w:sz w:val="22"/>
          <w:szCs w:val="22"/>
        </w:rPr>
        <w:t>.НАТ</w:t>
      </w:r>
      <w:proofErr w:type="gramEnd"/>
      <w:r w:rsidRPr="00BA7B2D">
        <w:rPr>
          <w:sz w:val="22"/>
          <w:szCs w:val="22"/>
        </w:rPr>
        <w:t>. У мельницы. утро.</w:t>
      </w:r>
    </w:p>
    <w:p w14:paraId="2E2EFAEC" w14:textId="77777777" w:rsidR="002C7C7B" w:rsidRPr="00BA7B2D" w:rsidRDefault="002C7C7B" w:rsidP="002C7C7B">
      <w:pPr>
        <w:pStyle w:val="aff4"/>
        <w:rPr>
          <w:sz w:val="22"/>
          <w:szCs w:val="22"/>
        </w:rPr>
      </w:pPr>
      <w:r w:rsidRPr="00BA7B2D">
        <w:rPr>
          <w:sz w:val="22"/>
          <w:szCs w:val="22"/>
        </w:rPr>
        <w:t xml:space="preserve">Женские ботиночки с атласными шнурками месят грязь. </w:t>
      </w:r>
      <w:proofErr w:type="spellStart"/>
      <w:r w:rsidRPr="00BA7B2D">
        <w:rPr>
          <w:sz w:val="22"/>
          <w:szCs w:val="22"/>
        </w:rPr>
        <w:t>Ланская</w:t>
      </w:r>
      <w:proofErr w:type="spellEnd"/>
      <w:r w:rsidRPr="00BA7B2D">
        <w:rPr>
          <w:sz w:val="22"/>
          <w:szCs w:val="22"/>
        </w:rPr>
        <w:t xml:space="preserve"> пытается управлять тележкой, в которой лежат мешки с зерном, ей нужно довезти тележку до грузовика. </w:t>
      </w:r>
      <w:proofErr w:type="spellStart"/>
      <w:r w:rsidRPr="00BA7B2D">
        <w:rPr>
          <w:sz w:val="22"/>
          <w:szCs w:val="22"/>
        </w:rPr>
        <w:t>Ланская</w:t>
      </w:r>
      <w:proofErr w:type="spellEnd"/>
      <w:r w:rsidRPr="00BA7B2D">
        <w:rPr>
          <w:sz w:val="22"/>
          <w:szCs w:val="22"/>
        </w:rPr>
        <w:t xml:space="preserve"> красная, грязная, телега вязнет в земле, перемешанной со снегом. Солдаты подгоняют работников, прикрикивают.</w:t>
      </w:r>
    </w:p>
    <w:p w14:paraId="5B5D066D" w14:textId="77777777" w:rsidR="002C7C7B" w:rsidRPr="00BA7B2D" w:rsidRDefault="002C7C7B" w:rsidP="002C7C7B">
      <w:pPr>
        <w:pStyle w:val="aff4"/>
        <w:rPr>
          <w:sz w:val="22"/>
          <w:szCs w:val="22"/>
        </w:rPr>
      </w:pPr>
      <w:r w:rsidRPr="00BA7B2D">
        <w:rPr>
          <w:sz w:val="22"/>
          <w:szCs w:val="22"/>
        </w:rPr>
        <w:t xml:space="preserve">Кое-как доехав до грузовика, </w:t>
      </w:r>
      <w:proofErr w:type="spellStart"/>
      <w:r w:rsidRPr="00BA7B2D">
        <w:rPr>
          <w:sz w:val="22"/>
          <w:szCs w:val="22"/>
        </w:rPr>
        <w:t>Ланская</w:t>
      </w:r>
      <w:proofErr w:type="spellEnd"/>
      <w:r w:rsidRPr="00BA7B2D">
        <w:rPr>
          <w:sz w:val="22"/>
          <w:szCs w:val="22"/>
        </w:rPr>
        <w:t xml:space="preserve"> присаживается на ящик. Две женщины перекидывают мешки в грузовик. Лидия Григорьевна, назначенная в отряде бригадиром, смотрит на </w:t>
      </w:r>
      <w:proofErr w:type="spellStart"/>
      <w:r w:rsidRPr="00BA7B2D">
        <w:rPr>
          <w:sz w:val="22"/>
          <w:szCs w:val="22"/>
        </w:rPr>
        <w:t>Ланскую</w:t>
      </w:r>
      <w:proofErr w:type="spellEnd"/>
      <w:r w:rsidRPr="00BA7B2D">
        <w:rPr>
          <w:sz w:val="22"/>
          <w:szCs w:val="22"/>
        </w:rPr>
        <w:t xml:space="preserve"> со злорадством. </w:t>
      </w:r>
    </w:p>
    <w:p w14:paraId="1ACC6382" w14:textId="77777777" w:rsidR="002C7C7B" w:rsidRPr="00BA7B2D" w:rsidRDefault="002C7C7B" w:rsidP="002C7C7B">
      <w:pPr>
        <w:pStyle w:val="aff3"/>
        <w:rPr>
          <w:sz w:val="22"/>
          <w:szCs w:val="22"/>
        </w:rPr>
      </w:pPr>
      <w:r w:rsidRPr="00BA7B2D">
        <w:rPr>
          <w:sz w:val="22"/>
          <w:szCs w:val="22"/>
        </w:rPr>
        <w:t>ЛИДИЯ ГРИГОРЬЕВНА</w:t>
      </w:r>
    </w:p>
    <w:p w14:paraId="2E1238E3" w14:textId="77777777" w:rsidR="002C7C7B" w:rsidRPr="00BA7B2D" w:rsidRDefault="002C7C7B" w:rsidP="002C7C7B">
      <w:pPr>
        <w:pStyle w:val="aff6"/>
        <w:rPr>
          <w:sz w:val="22"/>
          <w:szCs w:val="22"/>
        </w:rPr>
      </w:pPr>
      <w:r w:rsidRPr="00BA7B2D">
        <w:rPr>
          <w:sz w:val="22"/>
          <w:szCs w:val="22"/>
        </w:rPr>
        <w:t>Чего отдыхаем? Ещё пять ходок, потом перерыв пять минут.</w:t>
      </w:r>
    </w:p>
    <w:p w14:paraId="0C1D1AF5" w14:textId="77777777" w:rsidR="002C7C7B" w:rsidRPr="00BA7B2D" w:rsidRDefault="002C7C7B" w:rsidP="002C7C7B">
      <w:pPr>
        <w:pStyle w:val="aff3"/>
        <w:rPr>
          <w:sz w:val="22"/>
          <w:szCs w:val="22"/>
        </w:rPr>
      </w:pPr>
      <w:r w:rsidRPr="00BA7B2D">
        <w:rPr>
          <w:sz w:val="22"/>
          <w:szCs w:val="22"/>
        </w:rPr>
        <w:t>ЛАНСКАЯ</w:t>
      </w:r>
    </w:p>
    <w:p w14:paraId="539FEF36" w14:textId="77777777" w:rsidR="002C7C7B" w:rsidRPr="00BA7B2D" w:rsidRDefault="002C7C7B" w:rsidP="002C7C7B">
      <w:pPr>
        <w:pStyle w:val="aff6"/>
        <w:rPr>
          <w:sz w:val="22"/>
          <w:szCs w:val="22"/>
        </w:rPr>
      </w:pPr>
      <w:r w:rsidRPr="00BA7B2D">
        <w:rPr>
          <w:sz w:val="22"/>
          <w:szCs w:val="22"/>
        </w:rPr>
        <w:t>Лида, прекрати эти мытарства, я больше не могу---</w:t>
      </w:r>
    </w:p>
    <w:p w14:paraId="39A8CC06" w14:textId="77777777" w:rsidR="002C7C7B" w:rsidRPr="00BA7B2D" w:rsidRDefault="002C7C7B" w:rsidP="002C7C7B">
      <w:pPr>
        <w:pStyle w:val="aff4"/>
        <w:rPr>
          <w:sz w:val="22"/>
          <w:szCs w:val="22"/>
        </w:rPr>
      </w:pPr>
      <w:r w:rsidRPr="00BA7B2D">
        <w:rPr>
          <w:sz w:val="22"/>
          <w:szCs w:val="22"/>
        </w:rPr>
        <w:t xml:space="preserve">Один из солдат внимательно за ними следит. </w:t>
      </w:r>
    </w:p>
    <w:p w14:paraId="1BA7E11E" w14:textId="77777777" w:rsidR="002C7C7B" w:rsidRPr="00BA7B2D" w:rsidRDefault="002C7C7B" w:rsidP="002C7C7B">
      <w:pPr>
        <w:pStyle w:val="aff3"/>
        <w:rPr>
          <w:sz w:val="22"/>
          <w:szCs w:val="22"/>
        </w:rPr>
      </w:pPr>
      <w:r w:rsidRPr="00BA7B2D">
        <w:rPr>
          <w:sz w:val="22"/>
          <w:szCs w:val="22"/>
        </w:rPr>
        <w:t>Лидия Григорьевна</w:t>
      </w:r>
    </w:p>
    <w:p w14:paraId="1273F4B2" w14:textId="77777777" w:rsidR="002C7C7B" w:rsidRPr="00BA7B2D" w:rsidRDefault="002C7C7B" w:rsidP="002C7C7B">
      <w:pPr>
        <w:pStyle w:val="aff5"/>
        <w:rPr>
          <w:sz w:val="22"/>
          <w:szCs w:val="22"/>
        </w:rPr>
      </w:pPr>
      <w:r w:rsidRPr="00BA7B2D">
        <w:rPr>
          <w:sz w:val="22"/>
          <w:szCs w:val="22"/>
        </w:rPr>
        <w:t>(властно)</w:t>
      </w:r>
    </w:p>
    <w:p w14:paraId="057F1E5E" w14:textId="77777777" w:rsidR="002C7C7B" w:rsidRPr="00BA7B2D" w:rsidRDefault="002C7C7B" w:rsidP="002C7C7B">
      <w:pPr>
        <w:pStyle w:val="aff6"/>
        <w:rPr>
          <w:sz w:val="22"/>
          <w:szCs w:val="22"/>
        </w:rPr>
      </w:pPr>
      <w:r w:rsidRPr="00BA7B2D">
        <w:rPr>
          <w:sz w:val="22"/>
          <w:szCs w:val="22"/>
        </w:rPr>
        <w:t>Шесть ходок, перерыв три минуты.</w:t>
      </w:r>
    </w:p>
    <w:p w14:paraId="78BCBD7C" w14:textId="77777777" w:rsidR="002C7C7B" w:rsidRPr="00BA7B2D" w:rsidRDefault="002C7C7B" w:rsidP="002C7C7B">
      <w:pPr>
        <w:pStyle w:val="aff4"/>
        <w:rPr>
          <w:sz w:val="22"/>
          <w:szCs w:val="22"/>
        </w:rPr>
      </w:pPr>
      <w:r w:rsidRPr="00BA7B2D">
        <w:rPr>
          <w:sz w:val="22"/>
          <w:szCs w:val="22"/>
        </w:rPr>
        <w:t xml:space="preserve">Лидия Григорьевна показывает солдату: все нормально. </w:t>
      </w:r>
      <w:proofErr w:type="spellStart"/>
      <w:r w:rsidRPr="00BA7B2D">
        <w:rPr>
          <w:sz w:val="22"/>
          <w:szCs w:val="22"/>
        </w:rPr>
        <w:t>Ланская</w:t>
      </w:r>
      <w:proofErr w:type="spellEnd"/>
      <w:r w:rsidRPr="00BA7B2D">
        <w:rPr>
          <w:sz w:val="22"/>
          <w:szCs w:val="22"/>
        </w:rPr>
        <w:t xml:space="preserve"> берет тележку и уходит. Из корпуса деревянной мельницы выгружают мешки с зерном.</w:t>
      </w:r>
    </w:p>
    <w:p w14:paraId="42063F02" w14:textId="67DDD9E6" w:rsidR="00E95A81" w:rsidRPr="00BA7B2D" w:rsidRDefault="00E95A81" w:rsidP="00E95A81">
      <w:pPr>
        <w:pStyle w:val="aff2"/>
        <w:rPr>
          <w:sz w:val="22"/>
          <w:szCs w:val="22"/>
        </w:rPr>
      </w:pPr>
      <w:r w:rsidRPr="00BA7B2D">
        <w:rPr>
          <w:sz w:val="22"/>
          <w:szCs w:val="22"/>
        </w:rPr>
        <w:t>3-</w:t>
      </w:r>
      <w:proofErr w:type="gramStart"/>
      <w:r w:rsidR="001907B1">
        <w:rPr>
          <w:sz w:val="22"/>
          <w:szCs w:val="22"/>
        </w:rPr>
        <w:t>39</w:t>
      </w:r>
      <w:r w:rsidRPr="00BA7B2D">
        <w:rPr>
          <w:sz w:val="22"/>
          <w:szCs w:val="22"/>
        </w:rPr>
        <w:t>.НАТ</w:t>
      </w:r>
      <w:proofErr w:type="gramEnd"/>
      <w:r w:rsidRPr="00BA7B2D">
        <w:rPr>
          <w:sz w:val="22"/>
          <w:szCs w:val="22"/>
        </w:rPr>
        <w:t>. У КОМЕНДАТУРЫ.ДЕНЬ.</w:t>
      </w:r>
    </w:p>
    <w:p w14:paraId="04AC0EF7" w14:textId="77777777" w:rsidR="00E95A81" w:rsidRPr="00BA7B2D" w:rsidRDefault="00E95A81" w:rsidP="00E95A81">
      <w:pPr>
        <w:pStyle w:val="aff4"/>
        <w:rPr>
          <w:sz w:val="22"/>
          <w:szCs w:val="22"/>
        </w:rPr>
      </w:pPr>
      <w:r w:rsidRPr="00BA7B2D">
        <w:rPr>
          <w:sz w:val="22"/>
          <w:szCs w:val="22"/>
        </w:rPr>
        <w:t>Из здания комендатуры выходят Винокуров, Фон-</w:t>
      </w:r>
      <w:proofErr w:type="spellStart"/>
      <w:r w:rsidRPr="00BA7B2D">
        <w:rPr>
          <w:sz w:val="22"/>
          <w:szCs w:val="22"/>
        </w:rPr>
        <w:t>Фейхс</w:t>
      </w:r>
      <w:proofErr w:type="spellEnd"/>
      <w:r w:rsidRPr="00BA7B2D">
        <w:rPr>
          <w:sz w:val="22"/>
          <w:szCs w:val="22"/>
        </w:rPr>
        <w:t>, ГАУПТМАН и несколько солдат. Спешат к машине и мотоциклам. Фон-</w:t>
      </w:r>
      <w:proofErr w:type="spellStart"/>
      <w:r w:rsidRPr="00BA7B2D">
        <w:rPr>
          <w:sz w:val="22"/>
          <w:szCs w:val="22"/>
        </w:rPr>
        <w:t>Вейхс</w:t>
      </w:r>
      <w:proofErr w:type="spellEnd"/>
      <w:r w:rsidRPr="00BA7B2D">
        <w:rPr>
          <w:sz w:val="22"/>
          <w:szCs w:val="22"/>
        </w:rPr>
        <w:t xml:space="preserve"> выглядит озадаченным. Винокуров помалкивает, спеша за ним. Кто-то кричит на бегу.</w:t>
      </w:r>
    </w:p>
    <w:p w14:paraId="57C6C809" w14:textId="77777777" w:rsidR="00E95A81" w:rsidRPr="00BA7B2D" w:rsidRDefault="00E95A81" w:rsidP="00E95A81">
      <w:pPr>
        <w:pStyle w:val="aff3"/>
        <w:rPr>
          <w:sz w:val="22"/>
          <w:szCs w:val="22"/>
        </w:rPr>
      </w:pPr>
      <w:r w:rsidRPr="00BA7B2D">
        <w:rPr>
          <w:sz w:val="22"/>
          <w:szCs w:val="22"/>
        </w:rPr>
        <w:t>МАРИЯ ГРИГОРЬЕВНА</w:t>
      </w:r>
    </w:p>
    <w:p w14:paraId="7FF4E4D8" w14:textId="77777777" w:rsidR="00E95A81" w:rsidRPr="00BA7B2D" w:rsidRDefault="00E95A81" w:rsidP="00E95A81">
      <w:pPr>
        <w:pStyle w:val="aff6"/>
        <w:rPr>
          <w:sz w:val="22"/>
          <w:szCs w:val="22"/>
        </w:rPr>
      </w:pPr>
      <w:r w:rsidRPr="00BA7B2D">
        <w:rPr>
          <w:sz w:val="22"/>
          <w:szCs w:val="22"/>
        </w:rPr>
        <w:t xml:space="preserve">Виктор Францевич! Помогите! </w:t>
      </w:r>
      <w:proofErr w:type="spellStart"/>
      <w:r w:rsidRPr="00BA7B2D">
        <w:rPr>
          <w:sz w:val="22"/>
          <w:szCs w:val="22"/>
        </w:rPr>
        <w:t>Подожите</w:t>
      </w:r>
      <w:proofErr w:type="spellEnd"/>
      <w:r w:rsidRPr="00BA7B2D">
        <w:rPr>
          <w:sz w:val="22"/>
          <w:szCs w:val="22"/>
        </w:rPr>
        <w:t>!</w:t>
      </w:r>
    </w:p>
    <w:p w14:paraId="70FC4207" w14:textId="77777777" w:rsidR="00E95A81" w:rsidRPr="00BA7B2D" w:rsidRDefault="00E95A81" w:rsidP="00E95A81">
      <w:pPr>
        <w:pStyle w:val="aff4"/>
        <w:rPr>
          <w:sz w:val="22"/>
          <w:szCs w:val="22"/>
        </w:rPr>
      </w:pPr>
      <w:r w:rsidRPr="00BA7B2D">
        <w:rPr>
          <w:sz w:val="22"/>
          <w:szCs w:val="22"/>
        </w:rPr>
        <w:t>Винокуров оборачивается – к нему бежит Мария Григорьевна.</w:t>
      </w:r>
    </w:p>
    <w:p w14:paraId="187E07A6" w14:textId="77777777" w:rsidR="00E95A81" w:rsidRPr="00BA7B2D" w:rsidRDefault="00E95A81" w:rsidP="00E95A81">
      <w:pPr>
        <w:pStyle w:val="aff3"/>
        <w:rPr>
          <w:sz w:val="22"/>
          <w:szCs w:val="22"/>
        </w:rPr>
      </w:pPr>
      <w:r w:rsidRPr="00BA7B2D">
        <w:rPr>
          <w:sz w:val="22"/>
          <w:szCs w:val="22"/>
        </w:rPr>
        <w:t>ФОН-ВЕЙХС</w:t>
      </w:r>
    </w:p>
    <w:p w14:paraId="35F81D95" w14:textId="77777777" w:rsidR="00E95A81" w:rsidRPr="00BA7B2D" w:rsidRDefault="00E95A81" w:rsidP="00E95A81">
      <w:pPr>
        <w:pStyle w:val="aff5"/>
        <w:rPr>
          <w:sz w:val="22"/>
          <w:szCs w:val="22"/>
        </w:rPr>
      </w:pPr>
      <w:r w:rsidRPr="00BA7B2D">
        <w:rPr>
          <w:sz w:val="22"/>
          <w:szCs w:val="22"/>
        </w:rPr>
        <w:t>(немецкий, нервно)</w:t>
      </w:r>
    </w:p>
    <w:p w14:paraId="0A93B267" w14:textId="77777777" w:rsidR="00E95A81" w:rsidRPr="00BA7B2D" w:rsidRDefault="00E95A81" w:rsidP="00E95A81">
      <w:pPr>
        <w:pStyle w:val="aff6"/>
        <w:rPr>
          <w:sz w:val="22"/>
          <w:szCs w:val="22"/>
        </w:rPr>
      </w:pPr>
      <w:r w:rsidRPr="00BA7B2D">
        <w:rPr>
          <w:sz w:val="22"/>
          <w:szCs w:val="22"/>
        </w:rPr>
        <w:t>Что ей нужно?</w:t>
      </w:r>
    </w:p>
    <w:p w14:paraId="5F2FC1A7" w14:textId="77777777" w:rsidR="00E95A81" w:rsidRPr="00BA7B2D" w:rsidRDefault="00E95A81" w:rsidP="00E95A81">
      <w:pPr>
        <w:pStyle w:val="aff3"/>
        <w:rPr>
          <w:sz w:val="22"/>
          <w:szCs w:val="22"/>
        </w:rPr>
      </w:pPr>
      <w:r w:rsidRPr="00BA7B2D">
        <w:rPr>
          <w:sz w:val="22"/>
          <w:szCs w:val="22"/>
        </w:rPr>
        <w:lastRenderedPageBreak/>
        <w:t>ВИНОКУРОВ</w:t>
      </w:r>
    </w:p>
    <w:p w14:paraId="46251243" w14:textId="77777777" w:rsidR="00E95A81" w:rsidRPr="00BA7B2D" w:rsidRDefault="00E95A81" w:rsidP="00E95A81">
      <w:pPr>
        <w:pStyle w:val="aff5"/>
        <w:rPr>
          <w:sz w:val="22"/>
          <w:szCs w:val="22"/>
        </w:rPr>
      </w:pPr>
      <w:r w:rsidRPr="00BA7B2D">
        <w:rPr>
          <w:sz w:val="22"/>
          <w:szCs w:val="22"/>
        </w:rPr>
        <w:t>(немецкий)</w:t>
      </w:r>
    </w:p>
    <w:p w14:paraId="173A7214" w14:textId="77777777" w:rsidR="00E95A81" w:rsidRPr="00BA7B2D" w:rsidRDefault="00E95A81" w:rsidP="00E95A81">
      <w:pPr>
        <w:pStyle w:val="aff6"/>
        <w:rPr>
          <w:sz w:val="22"/>
          <w:szCs w:val="22"/>
        </w:rPr>
      </w:pPr>
      <w:r w:rsidRPr="00BA7B2D">
        <w:rPr>
          <w:sz w:val="22"/>
          <w:szCs w:val="22"/>
        </w:rPr>
        <w:t>Минуточку.</w:t>
      </w:r>
    </w:p>
    <w:p w14:paraId="383725A9" w14:textId="77777777" w:rsidR="00E95A81" w:rsidRPr="00BA7B2D" w:rsidRDefault="00E95A81" w:rsidP="00E95A81">
      <w:pPr>
        <w:pStyle w:val="aff3"/>
        <w:rPr>
          <w:sz w:val="22"/>
          <w:szCs w:val="22"/>
        </w:rPr>
      </w:pPr>
      <w:r w:rsidRPr="00BA7B2D">
        <w:rPr>
          <w:sz w:val="22"/>
          <w:szCs w:val="22"/>
        </w:rPr>
        <w:t>ФОН-ВЕЙХС</w:t>
      </w:r>
    </w:p>
    <w:p w14:paraId="36AC874E" w14:textId="77777777" w:rsidR="00E95A81" w:rsidRPr="00BA7B2D" w:rsidRDefault="00E95A81" w:rsidP="00E95A81">
      <w:pPr>
        <w:pStyle w:val="aff5"/>
        <w:rPr>
          <w:sz w:val="22"/>
          <w:szCs w:val="22"/>
        </w:rPr>
      </w:pPr>
      <w:r w:rsidRPr="00BA7B2D">
        <w:rPr>
          <w:sz w:val="22"/>
          <w:szCs w:val="22"/>
        </w:rPr>
        <w:t>(немецкий)</w:t>
      </w:r>
    </w:p>
    <w:p w14:paraId="13CF9D0C" w14:textId="77777777" w:rsidR="00E95A81" w:rsidRPr="00BA7B2D" w:rsidRDefault="00E95A81" w:rsidP="00E95A81">
      <w:pPr>
        <w:pStyle w:val="aff6"/>
        <w:rPr>
          <w:sz w:val="22"/>
          <w:szCs w:val="22"/>
        </w:rPr>
      </w:pPr>
      <w:r w:rsidRPr="00BA7B2D">
        <w:rPr>
          <w:sz w:val="22"/>
          <w:szCs w:val="22"/>
        </w:rPr>
        <w:t>У нас нет времени!</w:t>
      </w:r>
    </w:p>
    <w:p w14:paraId="1EC88371" w14:textId="77777777" w:rsidR="00E95A81" w:rsidRPr="00BA7B2D" w:rsidRDefault="00E95A81" w:rsidP="00E95A81">
      <w:pPr>
        <w:pStyle w:val="aff3"/>
        <w:rPr>
          <w:sz w:val="22"/>
          <w:szCs w:val="22"/>
        </w:rPr>
      </w:pPr>
      <w:r w:rsidRPr="00BA7B2D">
        <w:rPr>
          <w:sz w:val="22"/>
          <w:szCs w:val="22"/>
        </w:rPr>
        <w:t>ВИНОКУРОВ</w:t>
      </w:r>
    </w:p>
    <w:p w14:paraId="0D6754BB" w14:textId="77777777" w:rsidR="00E95A81" w:rsidRPr="00BA7B2D" w:rsidRDefault="00E95A81" w:rsidP="00E95A81">
      <w:pPr>
        <w:pStyle w:val="aff5"/>
        <w:rPr>
          <w:sz w:val="22"/>
          <w:szCs w:val="22"/>
        </w:rPr>
      </w:pPr>
      <w:r w:rsidRPr="00BA7B2D">
        <w:rPr>
          <w:sz w:val="22"/>
          <w:szCs w:val="22"/>
        </w:rPr>
        <w:t>(русский)</w:t>
      </w:r>
    </w:p>
    <w:p w14:paraId="502A32C5" w14:textId="77777777" w:rsidR="00E95A81" w:rsidRPr="00BA7B2D" w:rsidRDefault="00E95A81" w:rsidP="00E95A81">
      <w:pPr>
        <w:pStyle w:val="aff6"/>
        <w:rPr>
          <w:sz w:val="22"/>
          <w:szCs w:val="22"/>
        </w:rPr>
      </w:pPr>
      <w:r w:rsidRPr="00BA7B2D">
        <w:rPr>
          <w:sz w:val="22"/>
          <w:szCs w:val="22"/>
        </w:rPr>
        <w:t>Что вы кричите? Не видите, я на службе?</w:t>
      </w:r>
    </w:p>
    <w:p w14:paraId="7DEA892D" w14:textId="77777777" w:rsidR="00E95A81" w:rsidRPr="00BA7B2D" w:rsidRDefault="00E95A81" w:rsidP="00E95A81">
      <w:pPr>
        <w:pStyle w:val="aff3"/>
        <w:rPr>
          <w:sz w:val="22"/>
          <w:szCs w:val="22"/>
        </w:rPr>
      </w:pPr>
      <w:r w:rsidRPr="00BA7B2D">
        <w:rPr>
          <w:sz w:val="22"/>
          <w:szCs w:val="22"/>
        </w:rPr>
        <w:t>МАРИЯ ГРИГОРЬЕВНА</w:t>
      </w:r>
    </w:p>
    <w:p w14:paraId="299D8CD8" w14:textId="77777777" w:rsidR="00E95A81" w:rsidRPr="00BA7B2D" w:rsidRDefault="00E95A81" w:rsidP="00E95A81">
      <w:pPr>
        <w:pStyle w:val="aff5"/>
        <w:rPr>
          <w:sz w:val="22"/>
          <w:szCs w:val="22"/>
        </w:rPr>
      </w:pPr>
      <w:r w:rsidRPr="00BA7B2D">
        <w:rPr>
          <w:sz w:val="22"/>
          <w:szCs w:val="22"/>
        </w:rPr>
        <w:t>(запыхавшись)</w:t>
      </w:r>
    </w:p>
    <w:p w14:paraId="1C30F9EF" w14:textId="77777777" w:rsidR="00E95A81" w:rsidRPr="00BA7B2D" w:rsidRDefault="00E95A81" w:rsidP="00E95A81">
      <w:pPr>
        <w:pStyle w:val="aff6"/>
        <w:rPr>
          <w:sz w:val="22"/>
          <w:szCs w:val="22"/>
        </w:rPr>
      </w:pPr>
      <w:r w:rsidRPr="00BA7B2D">
        <w:rPr>
          <w:sz w:val="22"/>
          <w:szCs w:val="22"/>
        </w:rPr>
        <w:t>Корова! Корову забрали! Скажите им. Я двух несушек отдам, индюшка есть – пусть забирают! Но корова? Толик в больнице, девочки у меня, отец немощный! Вы же у меня тоже молоко берёте! Кира Владимировна, как же без молочка?</w:t>
      </w:r>
    </w:p>
    <w:p w14:paraId="1DF119E5" w14:textId="77777777" w:rsidR="00E95A81" w:rsidRPr="00BA7B2D" w:rsidRDefault="00E95A81" w:rsidP="00E95A81">
      <w:pPr>
        <w:pStyle w:val="aff3"/>
        <w:rPr>
          <w:sz w:val="22"/>
          <w:szCs w:val="22"/>
        </w:rPr>
      </w:pPr>
      <w:r w:rsidRPr="00BA7B2D">
        <w:rPr>
          <w:sz w:val="22"/>
          <w:szCs w:val="22"/>
        </w:rPr>
        <w:t>ВИНОКУРОВ</w:t>
      </w:r>
    </w:p>
    <w:p w14:paraId="457B3863" w14:textId="77777777" w:rsidR="00E95A81" w:rsidRPr="00BA7B2D" w:rsidRDefault="00E95A81" w:rsidP="00E95A81">
      <w:pPr>
        <w:pStyle w:val="aff6"/>
        <w:rPr>
          <w:sz w:val="22"/>
          <w:szCs w:val="22"/>
        </w:rPr>
      </w:pPr>
      <w:r w:rsidRPr="00BA7B2D">
        <w:rPr>
          <w:sz w:val="22"/>
          <w:szCs w:val="22"/>
        </w:rPr>
        <w:t>Успокойтесь. Решим ваш вопрос. Всё решим.</w:t>
      </w:r>
    </w:p>
    <w:p w14:paraId="232F11C5" w14:textId="77777777" w:rsidR="00E95A81" w:rsidRPr="00BA7B2D" w:rsidRDefault="00E95A81" w:rsidP="00E95A81">
      <w:pPr>
        <w:pStyle w:val="aff3"/>
        <w:rPr>
          <w:sz w:val="22"/>
          <w:szCs w:val="22"/>
        </w:rPr>
      </w:pPr>
      <w:r w:rsidRPr="00BA7B2D">
        <w:rPr>
          <w:sz w:val="22"/>
          <w:szCs w:val="22"/>
        </w:rPr>
        <w:t>МАРИЯ ГРИГОРЬЕВНА</w:t>
      </w:r>
    </w:p>
    <w:p w14:paraId="5FC98A4E" w14:textId="77777777" w:rsidR="00E95A81" w:rsidRPr="00BA7B2D" w:rsidRDefault="00E95A81" w:rsidP="00E95A81">
      <w:pPr>
        <w:pStyle w:val="aff5"/>
        <w:rPr>
          <w:sz w:val="22"/>
          <w:szCs w:val="22"/>
        </w:rPr>
      </w:pPr>
      <w:r w:rsidRPr="00BA7B2D">
        <w:rPr>
          <w:sz w:val="22"/>
          <w:szCs w:val="22"/>
        </w:rPr>
        <w:t>(целует руки)</w:t>
      </w:r>
    </w:p>
    <w:p w14:paraId="51CBC713" w14:textId="77777777" w:rsidR="00E95A81" w:rsidRPr="00BA7B2D" w:rsidRDefault="00E95A81" w:rsidP="00E95A81">
      <w:pPr>
        <w:pStyle w:val="aff6"/>
        <w:rPr>
          <w:sz w:val="22"/>
          <w:szCs w:val="22"/>
        </w:rPr>
      </w:pPr>
      <w:r w:rsidRPr="00BA7B2D">
        <w:rPr>
          <w:sz w:val="22"/>
          <w:szCs w:val="22"/>
        </w:rPr>
        <w:t>Правда? Послушают вас? Спаситель, спаситель.</w:t>
      </w:r>
    </w:p>
    <w:p w14:paraId="11A0FD98" w14:textId="77777777" w:rsidR="00E95A81" w:rsidRPr="00BA7B2D" w:rsidRDefault="00E95A81" w:rsidP="00E95A81">
      <w:pPr>
        <w:pStyle w:val="aff3"/>
        <w:rPr>
          <w:sz w:val="22"/>
          <w:szCs w:val="22"/>
        </w:rPr>
      </w:pPr>
      <w:r w:rsidRPr="00BA7B2D">
        <w:rPr>
          <w:sz w:val="22"/>
          <w:szCs w:val="22"/>
        </w:rPr>
        <w:t>ВИНОКУРОВ</w:t>
      </w:r>
    </w:p>
    <w:p w14:paraId="682D73F4" w14:textId="77777777" w:rsidR="00E95A81" w:rsidRPr="00BA7B2D" w:rsidRDefault="00E95A81" w:rsidP="00E95A81">
      <w:pPr>
        <w:pStyle w:val="aff6"/>
        <w:rPr>
          <w:sz w:val="22"/>
          <w:szCs w:val="22"/>
        </w:rPr>
      </w:pPr>
      <w:r w:rsidRPr="00BA7B2D">
        <w:rPr>
          <w:sz w:val="22"/>
          <w:szCs w:val="22"/>
        </w:rPr>
        <w:t>Ну что вы. Придумаем что-нибудь. Зайду к вам.</w:t>
      </w:r>
    </w:p>
    <w:p w14:paraId="32C63946" w14:textId="77777777" w:rsidR="00E95A81" w:rsidRPr="00BA7B2D" w:rsidRDefault="00E95A81" w:rsidP="00E95A81">
      <w:pPr>
        <w:pStyle w:val="aff3"/>
        <w:rPr>
          <w:sz w:val="22"/>
          <w:szCs w:val="22"/>
        </w:rPr>
      </w:pPr>
      <w:r w:rsidRPr="00BA7B2D">
        <w:rPr>
          <w:sz w:val="22"/>
          <w:szCs w:val="22"/>
        </w:rPr>
        <w:t>МАРИЯ ГРИГОРЬЕВНА</w:t>
      </w:r>
    </w:p>
    <w:p w14:paraId="798FFFE7" w14:textId="77777777" w:rsidR="00E95A81" w:rsidRPr="00BA7B2D" w:rsidRDefault="00E95A81" w:rsidP="00E95A81">
      <w:pPr>
        <w:pStyle w:val="aff6"/>
        <w:rPr>
          <w:sz w:val="22"/>
          <w:szCs w:val="22"/>
        </w:rPr>
      </w:pPr>
      <w:r w:rsidRPr="00BA7B2D">
        <w:rPr>
          <w:sz w:val="22"/>
          <w:szCs w:val="22"/>
        </w:rPr>
        <w:t>Ой спасибо! Ой не забуду!</w:t>
      </w:r>
    </w:p>
    <w:p w14:paraId="671258E1" w14:textId="0E15E02B" w:rsidR="00697FEB" w:rsidRPr="00BA7B2D" w:rsidRDefault="00E95A81" w:rsidP="002C7C7B">
      <w:pPr>
        <w:pStyle w:val="aff4"/>
        <w:rPr>
          <w:sz w:val="22"/>
          <w:szCs w:val="22"/>
        </w:rPr>
      </w:pPr>
      <w:r w:rsidRPr="00BA7B2D">
        <w:rPr>
          <w:sz w:val="22"/>
          <w:szCs w:val="22"/>
        </w:rPr>
        <w:t>Винокуров спешно уходит, садится в машину. Мария Григорьевна крестит их вслед.</w:t>
      </w:r>
    </w:p>
    <w:p w14:paraId="2C92B0E0" w14:textId="60E20C16" w:rsidR="002C7C7B" w:rsidRPr="00BA7B2D" w:rsidRDefault="002C7C7B" w:rsidP="002C7C7B">
      <w:pPr>
        <w:pStyle w:val="aff2"/>
        <w:rPr>
          <w:sz w:val="22"/>
          <w:szCs w:val="22"/>
        </w:rPr>
      </w:pPr>
      <w:r w:rsidRPr="00BA7B2D">
        <w:rPr>
          <w:sz w:val="22"/>
          <w:szCs w:val="22"/>
        </w:rPr>
        <w:t>3-</w:t>
      </w:r>
      <w:proofErr w:type="gramStart"/>
      <w:r w:rsidR="001907B1">
        <w:rPr>
          <w:sz w:val="22"/>
          <w:szCs w:val="22"/>
        </w:rPr>
        <w:t>40</w:t>
      </w:r>
      <w:r w:rsidRPr="00BA7B2D">
        <w:rPr>
          <w:sz w:val="22"/>
          <w:szCs w:val="22"/>
        </w:rPr>
        <w:t>.ИНТ</w:t>
      </w:r>
      <w:proofErr w:type="gramEnd"/>
      <w:r w:rsidRPr="00BA7B2D">
        <w:rPr>
          <w:sz w:val="22"/>
          <w:szCs w:val="22"/>
        </w:rPr>
        <w:t xml:space="preserve">. ШКОЛА. </w:t>
      </w:r>
      <w:proofErr w:type="gramStart"/>
      <w:r w:rsidRPr="00BA7B2D">
        <w:rPr>
          <w:sz w:val="22"/>
          <w:szCs w:val="22"/>
        </w:rPr>
        <w:t>ПОДСОБКА./</w:t>
      </w:r>
      <w:proofErr w:type="gramEnd"/>
      <w:r w:rsidRPr="00BA7B2D">
        <w:rPr>
          <w:sz w:val="22"/>
          <w:szCs w:val="22"/>
        </w:rPr>
        <w:t>коридор</w:t>
      </w:r>
      <w:r w:rsidR="00900A91" w:rsidRPr="00BA7B2D">
        <w:rPr>
          <w:sz w:val="22"/>
          <w:szCs w:val="22"/>
        </w:rPr>
        <w:t>-2/ ОРДИНАТОРСКАЯ.</w:t>
      </w:r>
      <w:r w:rsidRPr="00BA7B2D">
        <w:rPr>
          <w:sz w:val="22"/>
          <w:szCs w:val="22"/>
        </w:rPr>
        <w:t>ДЕНЬ.</w:t>
      </w:r>
    </w:p>
    <w:p w14:paraId="12985021" w14:textId="59226E18" w:rsidR="002C7C7B" w:rsidRPr="00BA7B2D" w:rsidRDefault="002C7C7B" w:rsidP="002C7C7B">
      <w:pPr>
        <w:pStyle w:val="aff4"/>
        <w:rPr>
          <w:sz w:val="22"/>
          <w:szCs w:val="22"/>
        </w:rPr>
      </w:pPr>
      <w:proofErr w:type="spellStart"/>
      <w:r w:rsidRPr="00BA7B2D">
        <w:rPr>
          <w:sz w:val="22"/>
          <w:szCs w:val="22"/>
        </w:rPr>
        <w:t>Шоненнберг</w:t>
      </w:r>
      <w:proofErr w:type="spellEnd"/>
      <w:r w:rsidRPr="00BA7B2D">
        <w:rPr>
          <w:sz w:val="22"/>
          <w:szCs w:val="22"/>
        </w:rPr>
        <w:t xml:space="preserve"> внутри осматривает запасы. Пара мешков с крупой, сухое молоко, лук, макароны, ящик тушёнки, картошка ---</w:t>
      </w:r>
    </w:p>
    <w:p w14:paraId="7846B1CA" w14:textId="77777777" w:rsidR="002C7C7B" w:rsidRPr="00BA7B2D" w:rsidRDefault="002C7C7B" w:rsidP="002C7C7B">
      <w:pPr>
        <w:pStyle w:val="aff3"/>
        <w:rPr>
          <w:sz w:val="22"/>
          <w:szCs w:val="22"/>
        </w:rPr>
      </w:pPr>
      <w:r w:rsidRPr="00BA7B2D">
        <w:rPr>
          <w:sz w:val="22"/>
          <w:szCs w:val="22"/>
        </w:rPr>
        <w:t>ШОНЕННБЕРГ</w:t>
      </w:r>
    </w:p>
    <w:p w14:paraId="4B1F8E3D" w14:textId="77777777" w:rsidR="002C7C7B" w:rsidRPr="00BA7B2D" w:rsidRDefault="002C7C7B" w:rsidP="002C7C7B">
      <w:pPr>
        <w:pStyle w:val="aff5"/>
        <w:rPr>
          <w:sz w:val="22"/>
          <w:szCs w:val="22"/>
        </w:rPr>
      </w:pPr>
      <w:r w:rsidRPr="00BA7B2D">
        <w:rPr>
          <w:sz w:val="22"/>
          <w:szCs w:val="22"/>
        </w:rPr>
        <w:t>(немецкий)</w:t>
      </w:r>
    </w:p>
    <w:p w14:paraId="14A09DBE" w14:textId="3E4B9169" w:rsidR="002C7C7B" w:rsidRPr="00BA7B2D" w:rsidRDefault="002C7C7B" w:rsidP="002C7C7B">
      <w:pPr>
        <w:pStyle w:val="aff6"/>
        <w:rPr>
          <w:sz w:val="22"/>
          <w:szCs w:val="22"/>
        </w:rPr>
      </w:pPr>
      <w:r w:rsidRPr="00BA7B2D">
        <w:rPr>
          <w:sz w:val="22"/>
          <w:szCs w:val="22"/>
        </w:rPr>
        <w:t>Забирайте половину. Консервы и молоко не трогать.</w:t>
      </w:r>
    </w:p>
    <w:p w14:paraId="70D044DB" w14:textId="77777777" w:rsidR="002C7C7B" w:rsidRPr="00BA7B2D" w:rsidRDefault="002C7C7B" w:rsidP="002C7C7B">
      <w:pPr>
        <w:pStyle w:val="aff4"/>
        <w:rPr>
          <w:sz w:val="22"/>
          <w:szCs w:val="22"/>
        </w:rPr>
      </w:pPr>
      <w:r w:rsidRPr="00BA7B2D">
        <w:rPr>
          <w:sz w:val="22"/>
          <w:szCs w:val="22"/>
        </w:rPr>
        <w:t xml:space="preserve">Солдаты послушано выполняют. Вера и </w:t>
      </w:r>
      <w:proofErr w:type="spellStart"/>
      <w:r w:rsidRPr="00BA7B2D">
        <w:rPr>
          <w:sz w:val="22"/>
          <w:szCs w:val="22"/>
        </w:rPr>
        <w:t>Шоненнберг</w:t>
      </w:r>
      <w:proofErr w:type="spellEnd"/>
      <w:r w:rsidRPr="00BA7B2D">
        <w:rPr>
          <w:sz w:val="22"/>
          <w:szCs w:val="22"/>
        </w:rPr>
        <w:t xml:space="preserve"> стоят напротив друг друга, солдаты снуют мимо них, вынося еду.</w:t>
      </w:r>
    </w:p>
    <w:p w14:paraId="00EE86AA" w14:textId="77777777" w:rsidR="002C7C7B" w:rsidRPr="00BA7B2D" w:rsidRDefault="002C7C7B" w:rsidP="002C7C7B">
      <w:pPr>
        <w:pStyle w:val="aff3"/>
        <w:rPr>
          <w:sz w:val="22"/>
          <w:szCs w:val="22"/>
        </w:rPr>
      </w:pPr>
      <w:r w:rsidRPr="00BA7B2D">
        <w:rPr>
          <w:sz w:val="22"/>
          <w:szCs w:val="22"/>
        </w:rPr>
        <w:t>ШОНЕННБЕРГ</w:t>
      </w:r>
    </w:p>
    <w:p w14:paraId="59B0DA09" w14:textId="77777777" w:rsidR="002C7C7B" w:rsidRPr="00BA7B2D" w:rsidRDefault="002C7C7B" w:rsidP="002C7C7B">
      <w:pPr>
        <w:pStyle w:val="aff6"/>
        <w:rPr>
          <w:sz w:val="22"/>
          <w:szCs w:val="22"/>
        </w:rPr>
      </w:pPr>
      <w:r w:rsidRPr="00BA7B2D">
        <w:rPr>
          <w:sz w:val="22"/>
          <w:szCs w:val="22"/>
        </w:rPr>
        <w:t xml:space="preserve">Фрау Вера, вакцин </w:t>
      </w:r>
      <w:proofErr w:type="spellStart"/>
      <w:r w:rsidRPr="00BA7B2D">
        <w:rPr>
          <w:sz w:val="22"/>
          <w:szCs w:val="22"/>
        </w:rPr>
        <w:t>былу</w:t>
      </w:r>
      <w:proofErr w:type="spellEnd"/>
      <w:r w:rsidRPr="00BA7B2D">
        <w:rPr>
          <w:sz w:val="22"/>
          <w:szCs w:val="22"/>
        </w:rPr>
        <w:t xml:space="preserve"> да </w:t>
      </w:r>
      <w:proofErr w:type="spellStart"/>
      <w:r w:rsidRPr="00BA7B2D">
        <w:rPr>
          <w:sz w:val="22"/>
          <w:szCs w:val="22"/>
        </w:rPr>
        <w:t>локомотиво</w:t>
      </w:r>
      <w:proofErr w:type="spellEnd"/>
      <w:r w:rsidRPr="00BA7B2D">
        <w:rPr>
          <w:sz w:val="22"/>
          <w:szCs w:val="22"/>
        </w:rPr>
        <w:t>. Паровоз ---</w:t>
      </w:r>
    </w:p>
    <w:p w14:paraId="70A96089" w14:textId="77777777" w:rsidR="002C7C7B" w:rsidRPr="00BA7B2D" w:rsidRDefault="002C7C7B" w:rsidP="002C7C7B">
      <w:pPr>
        <w:pStyle w:val="aff5"/>
        <w:rPr>
          <w:sz w:val="22"/>
          <w:szCs w:val="22"/>
        </w:rPr>
      </w:pPr>
      <w:r w:rsidRPr="00BA7B2D">
        <w:rPr>
          <w:sz w:val="22"/>
          <w:szCs w:val="22"/>
        </w:rPr>
        <w:lastRenderedPageBreak/>
        <w:t>(показывает руками взрыв)</w:t>
      </w:r>
    </w:p>
    <w:p w14:paraId="2CE96833" w14:textId="77777777" w:rsidR="002C7C7B" w:rsidRPr="00BA7B2D" w:rsidRDefault="002C7C7B" w:rsidP="002C7C7B">
      <w:pPr>
        <w:pStyle w:val="aff5"/>
        <w:rPr>
          <w:sz w:val="22"/>
          <w:szCs w:val="22"/>
        </w:rPr>
      </w:pPr>
      <w:r w:rsidRPr="00BA7B2D">
        <w:rPr>
          <w:sz w:val="22"/>
          <w:szCs w:val="22"/>
        </w:rPr>
        <w:t>--- партизан.</w:t>
      </w:r>
    </w:p>
    <w:p w14:paraId="114F2CBE" w14:textId="77777777" w:rsidR="002C7C7B" w:rsidRPr="00BA7B2D" w:rsidRDefault="002C7C7B" w:rsidP="002C7C7B">
      <w:pPr>
        <w:pStyle w:val="aff3"/>
        <w:rPr>
          <w:sz w:val="22"/>
          <w:szCs w:val="22"/>
        </w:rPr>
      </w:pPr>
      <w:r w:rsidRPr="00BA7B2D">
        <w:rPr>
          <w:sz w:val="22"/>
          <w:szCs w:val="22"/>
        </w:rPr>
        <w:t>ВЕРА</w:t>
      </w:r>
    </w:p>
    <w:p w14:paraId="2574420D" w14:textId="77777777" w:rsidR="002C7C7B" w:rsidRPr="00BA7B2D" w:rsidRDefault="002C7C7B" w:rsidP="002C7C7B">
      <w:pPr>
        <w:pStyle w:val="aff6"/>
        <w:rPr>
          <w:sz w:val="22"/>
          <w:szCs w:val="22"/>
        </w:rPr>
      </w:pPr>
      <w:r w:rsidRPr="00BA7B2D">
        <w:rPr>
          <w:sz w:val="22"/>
          <w:szCs w:val="22"/>
        </w:rPr>
        <w:t>Нет вакцин?</w:t>
      </w:r>
    </w:p>
    <w:p w14:paraId="7816BC12" w14:textId="2B7C3DAD" w:rsidR="002C7C7B" w:rsidRPr="00BA7B2D" w:rsidRDefault="002C7C7B" w:rsidP="002C7C7B">
      <w:pPr>
        <w:pStyle w:val="aff4"/>
        <w:rPr>
          <w:sz w:val="22"/>
          <w:szCs w:val="22"/>
        </w:rPr>
      </w:pPr>
      <w:proofErr w:type="spellStart"/>
      <w:r w:rsidRPr="00BA7B2D">
        <w:rPr>
          <w:sz w:val="22"/>
          <w:szCs w:val="22"/>
        </w:rPr>
        <w:t>Шоненнберг</w:t>
      </w:r>
      <w:proofErr w:type="spellEnd"/>
      <w:r w:rsidRPr="00BA7B2D">
        <w:rPr>
          <w:sz w:val="22"/>
          <w:szCs w:val="22"/>
        </w:rPr>
        <w:t xml:space="preserve"> кивает. </w:t>
      </w:r>
    </w:p>
    <w:p w14:paraId="1B39E618" w14:textId="77777777" w:rsidR="002C7C7B" w:rsidRPr="00BA7B2D" w:rsidRDefault="002C7C7B" w:rsidP="002C7C7B">
      <w:pPr>
        <w:pStyle w:val="aff3"/>
        <w:rPr>
          <w:sz w:val="22"/>
          <w:szCs w:val="22"/>
        </w:rPr>
      </w:pPr>
      <w:r w:rsidRPr="00BA7B2D">
        <w:rPr>
          <w:sz w:val="22"/>
          <w:szCs w:val="22"/>
        </w:rPr>
        <w:t>ШОНЕННБЕРГ</w:t>
      </w:r>
    </w:p>
    <w:p w14:paraId="173CDB3F" w14:textId="77777777" w:rsidR="002C7C7B" w:rsidRPr="00BA7B2D" w:rsidRDefault="002C7C7B" w:rsidP="002C7C7B">
      <w:pPr>
        <w:pStyle w:val="aff5"/>
        <w:rPr>
          <w:sz w:val="22"/>
          <w:szCs w:val="22"/>
        </w:rPr>
      </w:pPr>
      <w:r w:rsidRPr="00BA7B2D">
        <w:rPr>
          <w:sz w:val="22"/>
          <w:szCs w:val="22"/>
        </w:rPr>
        <w:t>(чуть тише)</w:t>
      </w:r>
    </w:p>
    <w:p w14:paraId="14B3C007" w14:textId="77777777" w:rsidR="002C7C7B" w:rsidRPr="00BA7B2D" w:rsidRDefault="002C7C7B" w:rsidP="002C7C7B">
      <w:pPr>
        <w:pStyle w:val="aff6"/>
        <w:rPr>
          <w:sz w:val="22"/>
          <w:szCs w:val="22"/>
        </w:rPr>
      </w:pPr>
      <w:r w:rsidRPr="00BA7B2D">
        <w:rPr>
          <w:sz w:val="22"/>
          <w:szCs w:val="22"/>
        </w:rPr>
        <w:t xml:space="preserve">Так. </w:t>
      </w:r>
      <w:proofErr w:type="spellStart"/>
      <w:r w:rsidRPr="00BA7B2D">
        <w:rPr>
          <w:sz w:val="22"/>
          <w:szCs w:val="22"/>
        </w:rPr>
        <w:t>Хигиена</w:t>
      </w:r>
      <w:proofErr w:type="spellEnd"/>
      <w:r w:rsidRPr="00BA7B2D">
        <w:rPr>
          <w:sz w:val="22"/>
          <w:szCs w:val="22"/>
        </w:rPr>
        <w:t xml:space="preserve"> в </w:t>
      </w:r>
      <w:proofErr w:type="spellStart"/>
      <w:r w:rsidRPr="00BA7B2D">
        <w:rPr>
          <w:sz w:val="22"/>
          <w:szCs w:val="22"/>
        </w:rPr>
        <w:t>хоспиталю</w:t>
      </w:r>
      <w:proofErr w:type="spellEnd"/>
      <w:r w:rsidRPr="00BA7B2D">
        <w:rPr>
          <w:sz w:val="22"/>
          <w:szCs w:val="22"/>
        </w:rPr>
        <w:t xml:space="preserve">. </w:t>
      </w:r>
      <w:proofErr w:type="spellStart"/>
      <w:r w:rsidRPr="00BA7B2D">
        <w:rPr>
          <w:sz w:val="22"/>
          <w:szCs w:val="22"/>
        </w:rPr>
        <w:t>Эпидьем</w:t>
      </w:r>
      <w:proofErr w:type="spellEnd"/>
      <w:r w:rsidRPr="00BA7B2D">
        <w:rPr>
          <w:sz w:val="22"/>
          <w:szCs w:val="22"/>
        </w:rPr>
        <w:t xml:space="preserve"> – закрывать </w:t>
      </w:r>
      <w:proofErr w:type="spellStart"/>
      <w:r w:rsidRPr="00BA7B2D">
        <w:rPr>
          <w:sz w:val="22"/>
          <w:szCs w:val="22"/>
        </w:rPr>
        <w:t>шпиталь</w:t>
      </w:r>
      <w:proofErr w:type="spellEnd"/>
      <w:r w:rsidRPr="00BA7B2D">
        <w:rPr>
          <w:sz w:val="22"/>
          <w:szCs w:val="22"/>
        </w:rPr>
        <w:t xml:space="preserve">. </w:t>
      </w:r>
      <w:proofErr w:type="spellStart"/>
      <w:r w:rsidRPr="00BA7B2D">
        <w:rPr>
          <w:sz w:val="22"/>
          <w:szCs w:val="22"/>
        </w:rPr>
        <w:t>Разумьешь</w:t>
      </w:r>
      <w:proofErr w:type="spellEnd"/>
      <w:r w:rsidRPr="00BA7B2D">
        <w:rPr>
          <w:sz w:val="22"/>
          <w:szCs w:val="22"/>
        </w:rPr>
        <w:t>?</w:t>
      </w:r>
    </w:p>
    <w:p w14:paraId="4EDA929A" w14:textId="77777777" w:rsidR="002C7C7B" w:rsidRPr="00BA7B2D" w:rsidRDefault="002C7C7B" w:rsidP="002C7C7B">
      <w:pPr>
        <w:pStyle w:val="aff3"/>
        <w:rPr>
          <w:sz w:val="22"/>
          <w:szCs w:val="22"/>
        </w:rPr>
      </w:pPr>
      <w:r w:rsidRPr="00BA7B2D">
        <w:rPr>
          <w:sz w:val="22"/>
          <w:szCs w:val="22"/>
        </w:rPr>
        <w:t>ВЕРА</w:t>
      </w:r>
    </w:p>
    <w:p w14:paraId="3236F16B" w14:textId="77777777" w:rsidR="002C7C7B" w:rsidRPr="00BA7B2D" w:rsidRDefault="002C7C7B" w:rsidP="002C7C7B">
      <w:pPr>
        <w:pStyle w:val="aff6"/>
        <w:rPr>
          <w:sz w:val="22"/>
          <w:szCs w:val="22"/>
        </w:rPr>
      </w:pPr>
      <w:r w:rsidRPr="00BA7B2D">
        <w:rPr>
          <w:sz w:val="22"/>
          <w:szCs w:val="22"/>
        </w:rPr>
        <w:t>Да.</w:t>
      </w:r>
    </w:p>
    <w:p w14:paraId="00D856B0" w14:textId="77777777" w:rsidR="002C7C7B" w:rsidRPr="00BA7B2D" w:rsidRDefault="002C7C7B" w:rsidP="002C7C7B">
      <w:pPr>
        <w:pStyle w:val="aff3"/>
        <w:rPr>
          <w:sz w:val="22"/>
          <w:szCs w:val="22"/>
        </w:rPr>
      </w:pPr>
      <w:r w:rsidRPr="00BA7B2D">
        <w:rPr>
          <w:sz w:val="22"/>
          <w:szCs w:val="22"/>
        </w:rPr>
        <w:t>ШОНЕНБЕРГ</w:t>
      </w:r>
    </w:p>
    <w:p w14:paraId="068255FD" w14:textId="77777777" w:rsidR="002C7C7B" w:rsidRPr="00BA7B2D" w:rsidRDefault="002C7C7B" w:rsidP="002C7C7B">
      <w:pPr>
        <w:pStyle w:val="aff6"/>
        <w:rPr>
          <w:sz w:val="22"/>
          <w:szCs w:val="22"/>
        </w:rPr>
      </w:pPr>
      <w:proofErr w:type="spellStart"/>
      <w:r w:rsidRPr="00BA7B2D">
        <w:rPr>
          <w:sz w:val="22"/>
          <w:szCs w:val="22"/>
        </w:rPr>
        <w:t>Здрадишь</w:t>
      </w:r>
      <w:proofErr w:type="spellEnd"/>
      <w:r w:rsidRPr="00BA7B2D">
        <w:rPr>
          <w:sz w:val="22"/>
          <w:szCs w:val="22"/>
        </w:rPr>
        <w:t xml:space="preserve"> </w:t>
      </w:r>
      <w:proofErr w:type="spellStart"/>
      <w:r w:rsidRPr="00BA7B2D">
        <w:rPr>
          <w:sz w:val="22"/>
          <w:szCs w:val="22"/>
        </w:rPr>
        <w:t>партизантов</w:t>
      </w:r>
      <w:proofErr w:type="spellEnd"/>
      <w:r w:rsidRPr="00BA7B2D">
        <w:rPr>
          <w:sz w:val="22"/>
          <w:szCs w:val="22"/>
        </w:rPr>
        <w:t xml:space="preserve"> – мы </w:t>
      </w:r>
      <w:proofErr w:type="spellStart"/>
      <w:r w:rsidRPr="00BA7B2D">
        <w:rPr>
          <w:sz w:val="22"/>
          <w:szCs w:val="22"/>
        </w:rPr>
        <w:t>дАвать</w:t>
      </w:r>
      <w:proofErr w:type="spellEnd"/>
      <w:r w:rsidRPr="00BA7B2D">
        <w:rPr>
          <w:sz w:val="22"/>
          <w:szCs w:val="22"/>
        </w:rPr>
        <w:t xml:space="preserve"> продукты. </w:t>
      </w:r>
      <w:proofErr w:type="spellStart"/>
      <w:r w:rsidRPr="00BA7B2D">
        <w:rPr>
          <w:sz w:val="22"/>
          <w:szCs w:val="22"/>
        </w:rPr>
        <w:t>Многа</w:t>
      </w:r>
      <w:proofErr w:type="spellEnd"/>
      <w:r w:rsidRPr="00BA7B2D">
        <w:rPr>
          <w:sz w:val="22"/>
          <w:szCs w:val="22"/>
        </w:rPr>
        <w:t xml:space="preserve">. </w:t>
      </w:r>
      <w:proofErr w:type="spellStart"/>
      <w:r w:rsidRPr="00BA7B2D">
        <w:rPr>
          <w:sz w:val="22"/>
          <w:szCs w:val="22"/>
        </w:rPr>
        <w:t>Разумьешь</w:t>
      </w:r>
      <w:proofErr w:type="spellEnd"/>
      <w:r w:rsidRPr="00BA7B2D">
        <w:rPr>
          <w:sz w:val="22"/>
          <w:szCs w:val="22"/>
        </w:rPr>
        <w:t>?</w:t>
      </w:r>
    </w:p>
    <w:p w14:paraId="5129794B" w14:textId="77777777" w:rsidR="002C7C7B" w:rsidRPr="00BA7B2D" w:rsidRDefault="002C7C7B" w:rsidP="002C7C7B">
      <w:pPr>
        <w:pStyle w:val="aff3"/>
        <w:rPr>
          <w:sz w:val="22"/>
          <w:szCs w:val="22"/>
        </w:rPr>
      </w:pPr>
      <w:r w:rsidRPr="00BA7B2D">
        <w:rPr>
          <w:sz w:val="22"/>
          <w:szCs w:val="22"/>
        </w:rPr>
        <w:t>ВЕРА</w:t>
      </w:r>
    </w:p>
    <w:p w14:paraId="3F1F01EF" w14:textId="77777777" w:rsidR="002C7C7B" w:rsidRPr="00BA7B2D" w:rsidRDefault="002C7C7B" w:rsidP="002C7C7B">
      <w:pPr>
        <w:pStyle w:val="aff6"/>
        <w:rPr>
          <w:sz w:val="22"/>
          <w:szCs w:val="22"/>
        </w:rPr>
      </w:pPr>
      <w:r w:rsidRPr="00BA7B2D">
        <w:rPr>
          <w:sz w:val="22"/>
          <w:szCs w:val="22"/>
        </w:rPr>
        <w:t>В госпитале нет партизан.</w:t>
      </w:r>
    </w:p>
    <w:p w14:paraId="2399FB3A" w14:textId="77777777" w:rsidR="002C7C7B" w:rsidRPr="00BA7B2D" w:rsidRDefault="002C7C7B" w:rsidP="002C7C7B">
      <w:pPr>
        <w:pStyle w:val="aff4"/>
        <w:rPr>
          <w:sz w:val="22"/>
          <w:szCs w:val="22"/>
        </w:rPr>
      </w:pPr>
      <w:proofErr w:type="spellStart"/>
      <w:r w:rsidRPr="00BA7B2D">
        <w:rPr>
          <w:sz w:val="22"/>
          <w:szCs w:val="22"/>
        </w:rPr>
        <w:t>Шоненнберг</w:t>
      </w:r>
      <w:proofErr w:type="spellEnd"/>
      <w:r w:rsidRPr="00BA7B2D">
        <w:rPr>
          <w:sz w:val="22"/>
          <w:szCs w:val="22"/>
        </w:rPr>
        <w:t xml:space="preserve"> смотрит внимательно на Веру.</w:t>
      </w:r>
    </w:p>
    <w:p w14:paraId="6547ABE5" w14:textId="77777777" w:rsidR="002C7C7B" w:rsidRPr="00BA7B2D" w:rsidRDefault="002C7C7B" w:rsidP="002C7C7B">
      <w:pPr>
        <w:pStyle w:val="aff6"/>
        <w:rPr>
          <w:sz w:val="22"/>
          <w:szCs w:val="22"/>
        </w:rPr>
      </w:pPr>
    </w:p>
    <w:p w14:paraId="099A6981" w14:textId="77777777" w:rsidR="002C7C7B" w:rsidRPr="00BA7B2D" w:rsidRDefault="002C7C7B" w:rsidP="002C7C7B">
      <w:pPr>
        <w:pStyle w:val="aff3"/>
        <w:rPr>
          <w:sz w:val="22"/>
          <w:szCs w:val="22"/>
        </w:rPr>
      </w:pPr>
      <w:r w:rsidRPr="00BA7B2D">
        <w:rPr>
          <w:sz w:val="22"/>
          <w:szCs w:val="22"/>
        </w:rPr>
        <w:t>ШОНЕННБЕРГ</w:t>
      </w:r>
    </w:p>
    <w:p w14:paraId="03CE3044" w14:textId="77777777" w:rsidR="002C7C7B" w:rsidRPr="00BA7B2D" w:rsidRDefault="002C7C7B" w:rsidP="002C7C7B">
      <w:pPr>
        <w:pStyle w:val="aff6"/>
        <w:rPr>
          <w:sz w:val="22"/>
          <w:szCs w:val="22"/>
        </w:rPr>
      </w:pPr>
      <w:r w:rsidRPr="00BA7B2D">
        <w:rPr>
          <w:sz w:val="22"/>
          <w:szCs w:val="22"/>
        </w:rPr>
        <w:t xml:space="preserve">А </w:t>
      </w:r>
      <w:proofErr w:type="spellStart"/>
      <w:r w:rsidRPr="00BA7B2D">
        <w:rPr>
          <w:sz w:val="22"/>
          <w:szCs w:val="22"/>
        </w:rPr>
        <w:t>ешли</w:t>
      </w:r>
      <w:proofErr w:type="spellEnd"/>
      <w:r w:rsidRPr="00BA7B2D">
        <w:rPr>
          <w:sz w:val="22"/>
          <w:szCs w:val="22"/>
        </w:rPr>
        <w:t xml:space="preserve"> </w:t>
      </w:r>
      <w:proofErr w:type="spellStart"/>
      <w:r w:rsidRPr="00BA7B2D">
        <w:rPr>
          <w:sz w:val="22"/>
          <w:szCs w:val="22"/>
        </w:rPr>
        <w:t>вейдут</w:t>
      </w:r>
      <w:proofErr w:type="spellEnd"/>
      <w:r w:rsidRPr="00BA7B2D">
        <w:rPr>
          <w:sz w:val="22"/>
          <w:szCs w:val="22"/>
        </w:rPr>
        <w:t>?</w:t>
      </w:r>
    </w:p>
    <w:p w14:paraId="181E4F3D" w14:textId="77777777" w:rsidR="002C7C7B" w:rsidRPr="00BA7B2D" w:rsidRDefault="002C7C7B" w:rsidP="002C7C7B">
      <w:pPr>
        <w:pStyle w:val="aff3"/>
        <w:rPr>
          <w:sz w:val="22"/>
          <w:szCs w:val="22"/>
        </w:rPr>
      </w:pPr>
      <w:r w:rsidRPr="00BA7B2D">
        <w:rPr>
          <w:sz w:val="22"/>
          <w:szCs w:val="22"/>
        </w:rPr>
        <w:t>ВЕРА</w:t>
      </w:r>
    </w:p>
    <w:p w14:paraId="5DD282EB" w14:textId="77777777" w:rsidR="002C7C7B" w:rsidRPr="00BA7B2D" w:rsidRDefault="002C7C7B" w:rsidP="002C7C7B">
      <w:pPr>
        <w:pStyle w:val="aff6"/>
        <w:rPr>
          <w:sz w:val="22"/>
          <w:szCs w:val="22"/>
        </w:rPr>
      </w:pPr>
      <w:r w:rsidRPr="00BA7B2D">
        <w:rPr>
          <w:sz w:val="22"/>
          <w:szCs w:val="22"/>
        </w:rPr>
        <w:t>Если придут, я сообщу.</w:t>
      </w:r>
    </w:p>
    <w:p w14:paraId="6FF54E34" w14:textId="77777777" w:rsidR="002C7C7B" w:rsidRPr="00BA7B2D" w:rsidRDefault="002C7C7B" w:rsidP="002C7C7B">
      <w:pPr>
        <w:pStyle w:val="aff3"/>
        <w:rPr>
          <w:sz w:val="22"/>
          <w:szCs w:val="22"/>
        </w:rPr>
      </w:pPr>
      <w:r w:rsidRPr="00BA7B2D">
        <w:rPr>
          <w:sz w:val="22"/>
          <w:szCs w:val="22"/>
        </w:rPr>
        <w:t>ШОНЕННБЕРГ</w:t>
      </w:r>
    </w:p>
    <w:p w14:paraId="30C6231E" w14:textId="24463DF5" w:rsidR="002C7C7B" w:rsidRPr="00BA7B2D" w:rsidRDefault="002C7C7B" w:rsidP="002C7C7B">
      <w:pPr>
        <w:pStyle w:val="aff6"/>
        <w:rPr>
          <w:sz w:val="22"/>
          <w:szCs w:val="22"/>
        </w:rPr>
      </w:pPr>
      <w:r w:rsidRPr="00BA7B2D">
        <w:rPr>
          <w:sz w:val="22"/>
          <w:szCs w:val="22"/>
        </w:rPr>
        <w:t xml:space="preserve">До </w:t>
      </w:r>
      <w:proofErr w:type="spellStart"/>
      <w:r w:rsidRPr="00BA7B2D">
        <w:rPr>
          <w:sz w:val="22"/>
          <w:szCs w:val="22"/>
        </w:rPr>
        <w:t>забаченья</w:t>
      </w:r>
      <w:proofErr w:type="spellEnd"/>
      <w:r w:rsidRPr="00BA7B2D">
        <w:rPr>
          <w:sz w:val="22"/>
          <w:szCs w:val="22"/>
        </w:rPr>
        <w:t xml:space="preserve"> </w:t>
      </w:r>
      <w:proofErr w:type="spellStart"/>
      <w:r w:rsidRPr="00BA7B2D">
        <w:rPr>
          <w:sz w:val="22"/>
          <w:szCs w:val="22"/>
        </w:rPr>
        <w:t>вечором</w:t>
      </w:r>
      <w:proofErr w:type="spellEnd"/>
      <w:r w:rsidRPr="00BA7B2D">
        <w:rPr>
          <w:sz w:val="22"/>
          <w:szCs w:val="22"/>
        </w:rPr>
        <w:t>.</w:t>
      </w:r>
      <w:r w:rsidR="00A4538D" w:rsidRPr="00BA7B2D">
        <w:rPr>
          <w:sz w:val="22"/>
          <w:szCs w:val="22"/>
        </w:rPr>
        <w:t xml:space="preserve"> </w:t>
      </w:r>
      <w:proofErr w:type="spellStart"/>
      <w:r w:rsidR="00A4538D" w:rsidRPr="00BA7B2D">
        <w:rPr>
          <w:sz w:val="22"/>
          <w:szCs w:val="22"/>
        </w:rPr>
        <w:t>Импреза</w:t>
      </w:r>
      <w:proofErr w:type="spellEnd"/>
      <w:r w:rsidR="00A4538D" w:rsidRPr="00BA7B2D">
        <w:rPr>
          <w:sz w:val="22"/>
          <w:szCs w:val="22"/>
        </w:rPr>
        <w:t xml:space="preserve">, </w:t>
      </w:r>
      <w:proofErr w:type="spellStart"/>
      <w:r w:rsidR="00A4538D" w:rsidRPr="00BA7B2D">
        <w:rPr>
          <w:sz w:val="22"/>
          <w:szCs w:val="22"/>
        </w:rPr>
        <w:t>поменташь</w:t>
      </w:r>
      <w:proofErr w:type="spellEnd"/>
      <w:r w:rsidR="00A4538D" w:rsidRPr="00BA7B2D">
        <w:rPr>
          <w:sz w:val="22"/>
          <w:szCs w:val="22"/>
        </w:rPr>
        <w:t>?</w:t>
      </w:r>
    </w:p>
    <w:p w14:paraId="3C3E03E6" w14:textId="654E7681" w:rsidR="002C7C7B" w:rsidRPr="00BA7B2D" w:rsidRDefault="00A4538D" w:rsidP="002C7C7B">
      <w:pPr>
        <w:pStyle w:val="aff4"/>
        <w:rPr>
          <w:sz w:val="22"/>
          <w:szCs w:val="22"/>
        </w:rPr>
      </w:pPr>
      <w:r w:rsidRPr="00BA7B2D">
        <w:rPr>
          <w:sz w:val="22"/>
          <w:szCs w:val="22"/>
        </w:rPr>
        <w:t xml:space="preserve">Вера кивает. </w:t>
      </w:r>
      <w:proofErr w:type="spellStart"/>
      <w:r w:rsidR="002C7C7B" w:rsidRPr="00BA7B2D">
        <w:rPr>
          <w:sz w:val="22"/>
          <w:szCs w:val="22"/>
        </w:rPr>
        <w:t>Шоненнберг</w:t>
      </w:r>
      <w:proofErr w:type="spellEnd"/>
      <w:r w:rsidRPr="00BA7B2D">
        <w:rPr>
          <w:sz w:val="22"/>
          <w:szCs w:val="22"/>
        </w:rPr>
        <w:t xml:space="preserve">, улыбнувшись, </w:t>
      </w:r>
      <w:r w:rsidR="002C7C7B" w:rsidRPr="00BA7B2D">
        <w:rPr>
          <w:sz w:val="22"/>
          <w:szCs w:val="22"/>
        </w:rPr>
        <w:t>уходит</w:t>
      </w:r>
      <w:r w:rsidRPr="00BA7B2D">
        <w:rPr>
          <w:sz w:val="22"/>
          <w:szCs w:val="22"/>
        </w:rPr>
        <w:t>. С</w:t>
      </w:r>
      <w:r w:rsidR="002C7C7B" w:rsidRPr="00BA7B2D">
        <w:rPr>
          <w:sz w:val="22"/>
          <w:szCs w:val="22"/>
        </w:rPr>
        <w:t>олдаты с продуктами за ним</w:t>
      </w:r>
      <w:r w:rsidR="00900A91" w:rsidRPr="00BA7B2D">
        <w:rPr>
          <w:sz w:val="22"/>
          <w:szCs w:val="22"/>
        </w:rPr>
        <w:t xml:space="preserve"> – спускаются с лестницы.</w:t>
      </w:r>
      <w:r w:rsidR="002C7C7B" w:rsidRPr="00BA7B2D">
        <w:rPr>
          <w:sz w:val="22"/>
          <w:szCs w:val="22"/>
        </w:rPr>
        <w:t xml:space="preserve"> Больные, высунувшись из палаты, провожают их взглядом, перешёптываясь, в том числе Кочкин.</w:t>
      </w:r>
    </w:p>
    <w:p w14:paraId="32286BC4" w14:textId="77777777" w:rsidR="002C7C7B" w:rsidRPr="00BA7B2D" w:rsidRDefault="002C7C7B" w:rsidP="002C7C7B">
      <w:pPr>
        <w:pStyle w:val="aff3"/>
        <w:rPr>
          <w:sz w:val="22"/>
          <w:szCs w:val="22"/>
        </w:rPr>
      </w:pPr>
      <w:r w:rsidRPr="00BA7B2D">
        <w:rPr>
          <w:sz w:val="22"/>
          <w:szCs w:val="22"/>
        </w:rPr>
        <w:t>КОЧКИН</w:t>
      </w:r>
    </w:p>
    <w:p w14:paraId="53BB168B" w14:textId="77777777" w:rsidR="002C7C7B" w:rsidRPr="00BA7B2D" w:rsidRDefault="002C7C7B" w:rsidP="002C7C7B">
      <w:pPr>
        <w:pStyle w:val="aff6"/>
        <w:rPr>
          <w:sz w:val="22"/>
          <w:szCs w:val="22"/>
        </w:rPr>
      </w:pPr>
      <w:r w:rsidRPr="00BA7B2D">
        <w:rPr>
          <w:sz w:val="22"/>
          <w:szCs w:val="22"/>
        </w:rPr>
        <w:t>Харчи отдала! Это ж надо!</w:t>
      </w:r>
    </w:p>
    <w:p w14:paraId="4B5CB241" w14:textId="51764A1E" w:rsidR="002C7C7B" w:rsidRPr="00BA7B2D" w:rsidRDefault="00900A91" w:rsidP="002C7C7B">
      <w:pPr>
        <w:pStyle w:val="aff4"/>
        <w:rPr>
          <w:sz w:val="22"/>
          <w:szCs w:val="22"/>
        </w:rPr>
      </w:pPr>
      <w:r w:rsidRPr="00BA7B2D">
        <w:rPr>
          <w:sz w:val="22"/>
          <w:szCs w:val="22"/>
        </w:rPr>
        <w:t xml:space="preserve">Из палаты появляется </w:t>
      </w:r>
      <w:proofErr w:type="spellStart"/>
      <w:r w:rsidRPr="00BA7B2D">
        <w:rPr>
          <w:sz w:val="22"/>
          <w:szCs w:val="22"/>
        </w:rPr>
        <w:t>Сухохлебов</w:t>
      </w:r>
      <w:proofErr w:type="spellEnd"/>
      <w:r w:rsidRPr="00BA7B2D">
        <w:rPr>
          <w:sz w:val="22"/>
          <w:szCs w:val="22"/>
        </w:rPr>
        <w:t xml:space="preserve">, идёт к Вере. </w:t>
      </w:r>
    </w:p>
    <w:p w14:paraId="3E2F46B3" w14:textId="77777777" w:rsidR="002C7C7B" w:rsidRPr="00BA7B2D" w:rsidRDefault="002C7C7B" w:rsidP="002C7C7B">
      <w:pPr>
        <w:pStyle w:val="aff3"/>
        <w:rPr>
          <w:sz w:val="22"/>
          <w:szCs w:val="22"/>
        </w:rPr>
      </w:pPr>
      <w:r w:rsidRPr="00BA7B2D">
        <w:rPr>
          <w:sz w:val="22"/>
          <w:szCs w:val="22"/>
        </w:rPr>
        <w:t>СУХОХЛЕБОВ</w:t>
      </w:r>
    </w:p>
    <w:p w14:paraId="36B807C3" w14:textId="65F6D288" w:rsidR="002C7C7B" w:rsidRPr="00BA7B2D" w:rsidRDefault="00E95A81" w:rsidP="002C7C7B">
      <w:pPr>
        <w:pStyle w:val="aff6"/>
        <w:rPr>
          <w:sz w:val="22"/>
          <w:szCs w:val="22"/>
        </w:rPr>
      </w:pPr>
      <w:r>
        <w:rPr>
          <w:sz w:val="22"/>
          <w:szCs w:val="22"/>
        </w:rPr>
        <w:t xml:space="preserve">Вера </w:t>
      </w:r>
      <w:proofErr w:type="spellStart"/>
      <w:r>
        <w:rPr>
          <w:sz w:val="22"/>
          <w:szCs w:val="22"/>
        </w:rPr>
        <w:t>Николавна</w:t>
      </w:r>
      <w:proofErr w:type="spellEnd"/>
      <w:r>
        <w:rPr>
          <w:sz w:val="22"/>
          <w:szCs w:val="22"/>
        </w:rPr>
        <w:t>! Я… что-нибудь придумаю.</w:t>
      </w:r>
    </w:p>
    <w:p w14:paraId="4D0E894C" w14:textId="77777777" w:rsidR="002C7C7B" w:rsidRPr="00BA7B2D" w:rsidRDefault="002C7C7B" w:rsidP="002C7C7B">
      <w:pPr>
        <w:pStyle w:val="aff4"/>
        <w:rPr>
          <w:sz w:val="22"/>
          <w:szCs w:val="22"/>
        </w:rPr>
      </w:pPr>
      <w:r w:rsidRPr="00BA7B2D">
        <w:rPr>
          <w:sz w:val="22"/>
          <w:szCs w:val="22"/>
        </w:rPr>
        <w:t>Вера разворачивается к нему.</w:t>
      </w:r>
    </w:p>
    <w:p w14:paraId="41B6110F" w14:textId="77777777" w:rsidR="002C7C7B" w:rsidRPr="00BA7B2D" w:rsidRDefault="002C7C7B" w:rsidP="002C7C7B">
      <w:pPr>
        <w:pStyle w:val="aff3"/>
        <w:rPr>
          <w:sz w:val="22"/>
          <w:szCs w:val="22"/>
        </w:rPr>
      </w:pPr>
      <w:r w:rsidRPr="00BA7B2D">
        <w:rPr>
          <w:sz w:val="22"/>
          <w:szCs w:val="22"/>
        </w:rPr>
        <w:t>ВЕРА</w:t>
      </w:r>
    </w:p>
    <w:p w14:paraId="00B94E3C" w14:textId="26A4C038" w:rsidR="002C7C7B" w:rsidRPr="00BA7B2D" w:rsidRDefault="002C7C7B" w:rsidP="002C7C7B">
      <w:pPr>
        <w:pStyle w:val="aff5"/>
        <w:rPr>
          <w:sz w:val="22"/>
          <w:szCs w:val="22"/>
        </w:rPr>
      </w:pPr>
      <w:r w:rsidRPr="00BA7B2D">
        <w:rPr>
          <w:sz w:val="22"/>
          <w:szCs w:val="22"/>
        </w:rPr>
        <w:t>(</w:t>
      </w:r>
      <w:r w:rsidR="00E95A81">
        <w:rPr>
          <w:sz w:val="22"/>
          <w:szCs w:val="22"/>
        </w:rPr>
        <w:t>печально</w:t>
      </w:r>
      <w:r w:rsidRPr="00BA7B2D">
        <w:rPr>
          <w:sz w:val="22"/>
          <w:szCs w:val="22"/>
        </w:rPr>
        <w:t>)</w:t>
      </w:r>
    </w:p>
    <w:p w14:paraId="1FD98DAD" w14:textId="28E44BC2" w:rsidR="00E95A81" w:rsidRDefault="00E95A81" w:rsidP="002C7C7B">
      <w:pPr>
        <w:pStyle w:val="aff6"/>
        <w:rPr>
          <w:sz w:val="22"/>
          <w:szCs w:val="22"/>
        </w:rPr>
      </w:pPr>
      <w:r>
        <w:rPr>
          <w:sz w:val="22"/>
          <w:szCs w:val="22"/>
        </w:rPr>
        <w:t>А что тут придумаешь?</w:t>
      </w:r>
      <w:r w:rsidR="002C7C7B" w:rsidRPr="00BA7B2D">
        <w:rPr>
          <w:sz w:val="22"/>
          <w:szCs w:val="22"/>
        </w:rPr>
        <w:t xml:space="preserve"> Забрали продукты, </w:t>
      </w:r>
      <w:r w:rsidR="00697FEB">
        <w:rPr>
          <w:sz w:val="22"/>
          <w:szCs w:val="22"/>
        </w:rPr>
        <w:t>людей расстреляли, вакцин</w:t>
      </w:r>
      <w:r w:rsidR="002C7C7B" w:rsidRPr="00BA7B2D">
        <w:rPr>
          <w:sz w:val="22"/>
          <w:szCs w:val="22"/>
        </w:rPr>
        <w:t xml:space="preserve"> больше нет. Любая эпидемия – церемониться не станут. </w:t>
      </w:r>
      <w:r>
        <w:rPr>
          <w:sz w:val="22"/>
          <w:szCs w:val="22"/>
        </w:rPr>
        <w:t>С вашего позволения, я пойду?</w:t>
      </w:r>
    </w:p>
    <w:p w14:paraId="4FB0A67B" w14:textId="77777777" w:rsidR="00E95A81" w:rsidRDefault="00E95A81" w:rsidP="002C7C7B">
      <w:pPr>
        <w:pStyle w:val="aff6"/>
        <w:rPr>
          <w:sz w:val="22"/>
          <w:szCs w:val="22"/>
        </w:rPr>
      </w:pPr>
    </w:p>
    <w:p w14:paraId="08A1561C" w14:textId="01266771" w:rsidR="00E95A81" w:rsidRDefault="00E95A81" w:rsidP="002C7C7B">
      <w:pPr>
        <w:pStyle w:val="aff6"/>
        <w:rPr>
          <w:sz w:val="22"/>
          <w:szCs w:val="22"/>
        </w:rPr>
      </w:pPr>
      <w:r>
        <w:rPr>
          <w:sz w:val="22"/>
          <w:szCs w:val="22"/>
        </w:rPr>
        <w:tab/>
      </w:r>
      <w:r>
        <w:rPr>
          <w:sz w:val="22"/>
          <w:szCs w:val="22"/>
        </w:rPr>
        <w:tab/>
        <w:t xml:space="preserve">  СУХОХЛЕБОВ</w:t>
      </w:r>
    </w:p>
    <w:p w14:paraId="395B0CA1" w14:textId="31000C88" w:rsidR="00E95A81" w:rsidRDefault="00E95A81" w:rsidP="002C7C7B">
      <w:pPr>
        <w:pStyle w:val="aff6"/>
        <w:rPr>
          <w:sz w:val="22"/>
          <w:szCs w:val="22"/>
        </w:rPr>
      </w:pPr>
      <w:r>
        <w:rPr>
          <w:sz w:val="22"/>
          <w:szCs w:val="22"/>
        </w:rPr>
        <w:t>Подождите…</w:t>
      </w:r>
    </w:p>
    <w:p w14:paraId="69ED8D21" w14:textId="23B58F52" w:rsidR="00E95A81" w:rsidRDefault="00E95A81" w:rsidP="002C7C7B">
      <w:pPr>
        <w:pStyle w:val="aff6"/>
        <w:rPr>
          <w:sz w:val="22"/>
          <w:szCs w:val="22"/>
        </w:rPr>
      </w:pPr>
      <w:r>
        <w:rPr>
          <w:sz w:val="22"/>
          <w:szCs w:val="22"/>
        </w:rPr>
        <w:tab/>
      </w:r>
      <w:r>
        <w:rPr>
          <w:sz w:val="22"/>
          <w:szCs w:val="22"/>
        </w:rPr>
        <w:tab/>
      </w:r>
      <w:r>
        <w:rPr>
          <w:sz w:val="22"/>
          <w:szCs w:val="22"/>
        </w:rPr>
        <w:tab/>
      </w:r>
    </w:p>
    <w:p w14:paraId="0747F5F7" w14:textId="034471FA" w:rsidR="00E95A81" w:rsidRDefault="00E95A81" w:rsidP="002C7C7B">
      <w:pPr>
        <w:pStyle w:val="aff6"/>
        <w:rPr>
          <w:sz w:val="22"/>
          <w:szCs w:val="22"/>
        </w:rPr>
      </w:pPr>
      <w:r>
        <w:rPr>
          <w:sz w:val="22"/>
          <w:szCs w:val="22"/>
        </w:rPr>
        <w:tab/>
      </w:r>
      <w:r>
        <w:rPr>
          <w:sz w:val="22"/>
          <w:szCs w:val="22"/>
        </w:rPr>
        <w:tab/>
        <w:t xml:space="preserve">  ВЕРА</w:t>
      </w:r>
    </w:p>
    <w:p w14:paraId="5FFB08D8" w14:textId="43F4DFF7" w:rsidR="002C7C7B" w:rsidRPr="00BA7B2D" w:rsidRDefault="00E95A81" w:rsidP="002C7C7B">
      <w:pPr>
        <w:pStyle w:val="aff6"/>
        <w:rPr>
          <w:sz w:val="22"/>
          <w:szCs w:val="22"/>
        </w:rPr>
      </w:pPr>
      <w:r>
        <w:rPr>
          <w:sz w:val="22"/>
          <w:szCs w:val="22"/>
        </w:rPr>
        <w:t>Я прошу вас, в</w:t>
      </w:r>
      <w:r w:rsidR="002C7C7B" w:rsidRPr="00BA7B2D">
        <w:rPr>
          <w:sz w:val="22"/>
          <w:szCs w:val="22"/>
        </w:rPr>
        <w:t>ернитесь в свою палату и соблюдайте постельный режим</w:t>
      </w:r>
      <w:r>
        <w:rPr>
          <w:sz w:val="22"/>
          <w:szCs w:val="22"/>
        </w:rPr>
        <w:t>.</w:t>
      </w:r>
    </w:p>
    <w:p w14:paraId="3C8F3763" w14:textId="4F145AF4" w:rsidR="002C7C7B" w:rsidRPr="00BA7B2D" w:rsidRDefault="002C7C7B" w:rsidP="002C7C7B">
      <w:pPr>
        <w:pStyle w:val="aff4"/>
        <w:rPr>
          <w:sz w:val="22"/>
          <w:szCs w:val="22"/>
        </w:rPr>
      </w:pPr>
      <w:r w:rsidRPr="00BA7B2D">
        <w:rPr>
          <w:sz w:val="22"/>
          <w:szCs w:val="22"/>
        </w:rPr>
        <w:t xml:space="preserve">Вера разворачивается </w:t>
      </w:r>
      <w:r w:rsidR="00900A91" w:rsidRPr="00BA7B2D">
        <w:rPr>
          <w:sz w:val="22"/>
          <w:szCs w:val="22"/>
        </w:rPr>
        <w:t xml:space="preserve">и закрывает дверь ординаторской перед носом </w:t>
      </w:r>
      <w:proofErr w:type="spellStart"/>
      <w:r w:rsidR="00900A91" w:rsidRPr="00BA7B2D">
        <w:rPr>
          <w:sz w:val="22"/>
          <w:szCs w:val="22"/>
        </w:rPr>
        <w:t>Сухохлебова</w:t>
      </w:r>
      <w:proofErr w:type="spellEnd"/>
      <w:r w:rsidR="00900A91" w:rsidRPr="00BA7B2D">
        <w:rPr>
          <w:sz w:val="22"/>
          <w:szCs w:val="22"/>
        </w:rPr>
        <w:t xml:space="preserve">. </w:t>
      </w:r>
      <w:proofErr w:type="spellStart"/>
      <w:r w:rsidR="00D8483D" w:rsidRPr="00BA7B2D">
        <w:rPr>
          <w:sz w:val="22"/>
          <w:szCs w:val="22"/>
        </w:rPr>
        <w:t>Сухохлебов</w:t>
      </w:r>
      <w:proofErr w:type="spellEnd"/>
      <w:r w:rsidR="00D8483D" w:rsidRPr="00BA7B2D">
        <w:rPr>
          <w:sz w:val="22"/>
          <w:szCs w:val="22"/>
        </w:rPr>
        <w:t xml:space="preserve"> злиться и спускается вниз. Подсобка открыта, ключ торчит в замке. </w:t>
      </w:r>
      <w:r w:rsidRPr="00BA7B2D">
        <w:rPr>
          <w:sz w:val="22"/>
          <w:szCs w:val="22"/>
        </w:rPr>
        <w:t>В пустом коридоре появляется Домка, быстро ныряет в незакрытую подсобку, суёт в карман луковицу и хватает две банки тушёнки. Разворачивается, чтоб убежать, но в дверях на него смотрит Кочкин. Домка прячет назад руки с тушёнкой.</w:t>
      </w:r>
    </w:p>
    <w:p w14:paraId="5D4CAC00" w14:textId="77777777" w:rsidR="002C7C7B" w:rsidRPr="00BA7B2D" w:rsidRDefault="002C7C7B" w:rsidP="002C7C7B">
      <w:pPr>
        <w:pStyle w:val="aff3"/>
        <w:rPr>
          <w:sz w:val="22"/>
          <w:szCs w:val="22"/>
        </w:rPr>
      </w:pPr>
      <w:r w:rsidRPr="00BA7B2D">
        <w:rPr>
          <w:sz w:val="22"/>
          <w:szCs w:val="22"/>
        </w:rPr>
        <w:t>КОЧКИН</w:t>
      </w:r>
    </w:p>
    <w:p w14:paraId="616F7070" w14:textId="77777777" w:rsidR="002C7C7B" w:rsidRPr="00BA7B2D" w:rsidRDefault="002C7C7B" w:rsidP="002C7C7B">
      <w:pPr>
        <w:pStyle w:val="aff6"/>
        <w:rPr>
          <w:sz w:val="22"/>
          <w:szCs w:val="22"/>
        </w:rPr>
      </w:pPr>
      <w:r w:rsidRPr="00BA7B2D">
        <w:rPr>
          <w:sz w:val="22"/>
          <w:szCs w:val="22"/>
        </w:rPr>
        <w:t>Не стыдно?</w:t>
      </w:r>
    </w:p>
    <w:p w14:paraId="0B395CDF" w14:textId="77777777" w:rsidR="002C7C7B" w:rsidRPr="00BA7B2D" w:rsidRDefault="002C7C7B" w:rsidP="002C7C7B">
      <w:pPr>
        <w:pStyle w:val="aff3"/>
        <w:rPr>
          <w:sz w:val="22"/>
          <w:szCs w:val="22"/>
        </w:rPr>
      </w:pPr>
      <w:r w:rsidRPr="00BA7B2D">
        <w:rPr>
          <w:sz w:val="22"/>
          <w:szCs w:val="22"/>
        </w:rPr>
        <w:t>ДОМКА</w:t>
      </w:r>
    </w:p>
    <w:p w14:paraId="32AC84DE" w14:textId="77777777" w:rsidR="002C7C7B" w:rsidRPr="00BA7B2D" w:rsidRDefault="002C7C7B" w:rsidP="002C7C7B">
      <w:pPr>
        <w:pStyle w:val="aff6"/>
        <w:rPr>
          <w:sz w:val="22"/>
          <w:szCs w:val="22"/>
        </w:rPr>
      </w:pPr>
      <w:r w:rsidRPr="00BA7B2D">
        <w:rPr>
          <w:sz w:val="22"/>
          <w:szCs w:val="22"/>
        </w:rPr>
        <w:t>Мне для дела.</w:t>
      </w:r>
    </w:p>
    <w:p w14:paraId="1F7218C9" w14:textId="77777777" w:rsidR="002C7C7B" w:rsidRPr="00BA7B2D" w:rsidRDefault="002C7C7B" w:rsidP="002C7C7B">
      <w:pPr>
        <w:pStyle w:val="aff3"/>
        <w:rPr>
          <w:sz w:val="22"/>
          <w:szCs w:val="22"/>
        </w:rPr>
      </w:pPr>
      <w:r w:rsidRPr="00BA7B2D">
        <w:rPr>
          <w:sz w:val="22"/>
          <w:szCs w:val="22"/>
        </w:rPr>
        <w:t>КОЧКИН</w:t>
      </w:r>
    </w:p>
    <w:p w14:paraId="772D8C37" w14:textId="77777777" w:rsidR="002C7C7B" w:rsidRPr="00BA7B2D" w:rsidRDefault="002C7C7B" w:rsidP="002C7C7B">
      <w:pPr>
        <w:pStyle w:val="aff6"/>
        <w:rPr>
          <w:sz w:val="22"/>
          <w:szCs w:val="22"/>
        </w:rPr>
      </w:pPr>
      <w:r w:rsidRPr="00BA7B2D">
        <w:rPr>
          <w:sz w:val="22"/>
          <w:szCs w:val="22"/>
        </w:rPr>
        <w:t>Это что за дела такие у матери воровать? Она чем потом кормить всех будет?</w:t>
      </w:r>
    </w:p>
    <w:p w14:paraId="296918D6" w14:textId="77777777" w:rsidR="002C7C7B" w:rsidRPr="00BA7B2D" w:rsidRDefault="002C7C7B" w:rsidP="002C7C7B">
      <w:pPr>
        <w:pStyle w:val="aff4"/>
        <w:rPr>
          <w:sz w:val="22"/>
          <w:szCs w:val="22"/>
        </w:rPr>
      </w:pPr>
      <w:r w:rsidRPr="00BA7B2D">
        <w:rPr>
          <w:sz w:val="22"/>
          <w:szCs w:val="22"/>
        </w:rPr>
        <w:t>Кочкин забирает тушёнку, ставит обратно в ящик, выгоняет Домку, закрывает дверь на ключ, ключ убирает в карман. Расстроенный Домка уходит.</w:t>
      </w:r>
    </w:p>
    <w:p w14:paraId="5B67D710" w14:textId="4257A694" w:rsidR="002C7C7B" w:rsidRPr="00BA7B2D" w:rsidRDefault="002C7C7B" w:rsidP="002C7C7B">
      <w:pPr>
        <w:pStyle w:val="aff2"/>
        <w:rPr>
          <w:sz w:val="22"/>
          <w:szCs w:val="22"/>
        </w:rPr>
      </w:pPr>
      <w:r w:rsidRPr="00BA7B2D">
        <w:rPr>
          <w:sz w:val="22"/>
          <w:szCs w:val="22"/>
        </w:rPr>
        <w:t>3-</w:t>
      </w:r>
      <w:proofErr w:type="gramStart"/>
      <w:r w:rsidR="00D77961" w:rsidRPr="00BA7B2D">
        <w:rPr>
          <w:sz w:val="22"/>
          <w:szCs w:val="22"/>
        </w:rPr>
        <w:t>4</w:t>
      </w:r>
      <w:r w:rsidR="001907B1">
        <w:rPr>
          <w:sz w:val="22"/>
          <w:szCs w:val="22"/>
        </w:rPr>
        <w:t>1</w:t>
      </w:r>
      <w:r w:rsidRPr="00BA7B2D">
        <w:rPr>
          <w:sz w:val="22"/>
          <w:szCs w:val="22"/>
        </w:rPr>
        <w:t>.ИНТ</w:t>
      </w:r>
      <w:proofErr w:type="gramEnd"/>
      <w:r w:rsidRPr="00BA7B2D">
        <w:rPr>
          <w:sz w:val="22"/>
          <w:szCs w:val="22"/>
        </w:rPr>
        <w:t xml:space="preserve">. ЗАВОД. ГЛАВНЫЙ ЦЕХ. ДЕНЬ </w:t>
      </w:r>
    </w:p>
    <w:p w14:paraId="39B26957" w14:textId="77777777" w:rsidR="002C7C7B" w:rsidRPr="00BA7B2D" w:rsidRDefault="002C7C7B" w:rsidP="002C7C7B">
      <w:pPr>
        <w:pStyle w:val="aff4"/>
        <w:rPr>
          <w:sz w:val="22"/>
          <w:szCs w:val="22"/>
        </w:rPr>
      </w:pPr>
      <w:r w:rsidRPr="00BA7B2D">
        <w:rPr>
          <w:sz w:val="22"/>
          <w:szCs w:val="22"/>
        </w:rPr>
        <w:t>Фон-</w:t>
      </w:r>
      <w:proofErr w:type="spellStart"/>
      <w:r w:rsidRPr="00BA7B2D">
        <w:rPr>
          <w:sz w:val="22"/>
          <w:szCs w:val="22"/>
        </w:rPr>
        <w:t>Вейхс</w:t>
      </w:r>
      <w:proofErr w:type="spellEnd"/>
      <w:r w:rsidRPr="00BA7B2D">
        <w:rPr>
          <w:sz w:val="22"/>
          <w:szCs w:val="22"/>
        </w:rPr>
        <w:t xml:space="preserve"> и Винокуров идут по цеху, в котором частично демонтированы станки. Пётр Петрович поспевает рядом. За ними следует ГАУПТМАН, сопровождающий генерала. Группа немецких солдат у входа в цех. Фон-</w:t>
      </w:r>
      <w:proofErr w:type="spellStart"/>
      <w:r w:rsidRPr="00BA7B2D">
        <w:rPr>
          <w:sz w:val="22"/>
          <w:szCs w:val="22"/>
        </w:rPr>
        <w:t>Вейхс</w:t>
      </w:r>
      <w:proofErr w:type="spellEnd"/>
      <w:r w:rsidRPr="00BA7B2D">
        <w:rPr>
          <w:sz w:val="22"/>
          <w:szCs w:val="22"/>
        </w:rPr>
        <w:t xml:space="preserve"> заметно нервничает. Рабочие жмутся у стенки.</w:t>
      </w:r>
    </w:p>
    <w:p w14:paraId="0C7FF0FF" w14:textId="77777777" w:rsidR="002C7C7B" w:rsidRPr="00BA7B2D" w:rsidRDefault="002C7C7B" w:rsidP="002C7C7B">
      <w:pPr>
        <w:pStyle w:val="aff3"/>
        <w:rPr>
          <w:sz w:val="22"/>
          <w:szCs w:val="22"/>
        </w:rPr>
      </w:pPr>
      <w:r w:rsidRPr="00BA7B2D">
        <w:rPr>
          <w:sz w:val="22"/>
          <w:szCs w:val="22"/>
        </w:rPr>
        <w:t>Петр Петрович</w:t>
      </w:r>
    </w:p>
    <w:p w14:paraId="234D1791" w14:textId="77777777" w:rsidR="002C7C7B" w:rsidRPr="00BA7B2D" w:rsidRDefault="002C7C7B" w:rsidP="002C7C7B">
      <w:pPr>
        <w:pStyle w:val="aff6"/>
        <w:rPr>
          <w:sz w:val="22"/>
          <w:szCs w:val="22"/>
        </w:rPr>
      </w:pPr>
      <w:r w:rsidRPr="00BA7B2D">
        <w:rPr>
          <w:sz w:val="22"/>
          <w:szCs w:val="22"/>
        </w:rPr>
        <w:t>----как велели – всё сделали. Станки вынули, готовим места под новые…</w:t>
      </w:r>
    </w:p>
    <w:p w14:paraId="5F8DE09A" w14:textId="77777777" w:rsidR="002C7C7B" w:rsidRPr="00BA7B2D" w:rsidRDefault="002C7C7B" w:rsidP="002C7C7B">
      <w:pPr>
        <w:pStyle w:val="aff3"/>
        <w:rPr>
          <w:sz w:val="22"/>
          <w:szCs w:val="22"/>
        </w:rPr>
      </w:pPr>
      <w:r w:rsidRPr="00BA7B2D">
        <w:rPr>
          <w:sz w:val="22"/>
          <w:szCs w:val="22"/>
        </w:rPr>
        <w:t>ВИНОКУРОВ</w:t>
      </w:r>
    </w:p>
    <w:p w14:paraId="60EE665C" w14:textId="77777777" w:rsidR="002C7C7B" w:rsidRPr="00BA7B2D" w:rsidRDefault="002C7C7B" w:rsidP="002C7C7B">
      <w:pPr>
        <w:pStyle w:val="aff5"/>
        <w:rPr>
          <w:sz w:val="22"/>
          <w:szCs w:val="22"/>
        </w:rPr>
      </w:pPr>
      <w:r w:rsidRPr="00BA7B2D">
        <w:rPr>
          <w:sz w:val="22"/>
          <w:szCs w:val="22"/>
        </w:rPr>
        <w:t xml:space="preserve">(немецкий) </w:t>
      </w:r>
    </w:p>
    <w:p w14:paraId="34D9BF46" w14:textId="77777777" w:rsidR="002C7C7B" w:rsidRPr="00BA7B2D" w:rsidRDefault="002C7C7B" w:rsidP="002C7C7B">
      <w:pPr>
        <w:pStyle w:val="aff6"/>
        <w:rPr>
          <w:sz w:val="22"/>
          <w:szCs w:val="22"/>
        </w:rPr>
      </w:pPr>
      <w:r w:rsidRPr="00BA7B2D">
        <w:rPr>
          <w:sz w:val="22"/>
          <w:szCs w:val="22"/>
        </w:rPr>
        <w:t>Они сразу начали демонтаж станков, как только вы отдали приказ.</w:t>
      </w:r>
    </w:p>
    <w:p w14:paraId="208BB0D4" w14:textId="77777777" w:rsidR="002C7C7B" w:rsidRPr="00BA7B2D" w:rsidRDefault="002C7C7B" w:rsidP="002C7C7B">
      <w:pPr>
        <w:pStyle w:val="aff3"/>
        <w:rPr>
          <w:sz w:val="22"/>
          <w:szCs w:val="22"/>
        </w:rPr>
      </w:pPr>
      <w:r w:rsidRPr="00BA7B2D">
        <w:rPr>
          <w:sz w:val="22"/>
          <w:szCs w:val="22"/>
        </w:rPr>
        <w:t>ФОН-ВЕЙХС</w:t>
      </w:r>
    </w:p>
    <w:p w14:paraId="2A0B8B09" w14:textId="77777777" w:rsidR="002C7C7B" w:rsidRPr="00BA7B2D" w:rsidRDefault="002C7C7B" w:rsidP="002C7C7B">
      <w:pPr>
        <w:pStyle w:val="aff5"/>
        <w:rPr>
          <w:sz w:val="22"/>
          <w:szCs w:val="22"/>
        </w:rPr>
      </w:pPr>
      <w:r w:rsidRPr="00BA7B2D">
        <w:rPr>
          <w:sz w:val="22"/>
          <w:szCs w:val="22"/>
        </w:rPr>
        <w:t>(раздражённо)</w:t>
      </w:r>
    </w:p>
    <w:p w14:paraId="17E19FD4" w14:textId="77777777" w:rsidR="002C7C7B" w:rsidRPr="00BA7B2D" w:rsidRDefault="002C7C7B" w:rsidP="002C7C7B">
      <w:pPr>
        <w:pStyle w:val="aff6"/>
        <w:rPr>
          <w:sz w:val="22"/>
          <w:szCs w:val="22"/>
        </w:rPr>
      </w:pPr>
      <w:r w:rsidRPr="00BA7B2D">
        <w:rPr>
          <w:sz w:val="22"/>
          <w:szCs w:val="22"/>
        </w:rPr>
        <w:t>Я вижу. Что можно сделать теперь?</w:t>
      </w:r>
    </w:p>
    <w:p w14:paraId="45BD4D66" w14:textId="77777777" w:rsidR="002C7C7B" w:rsidRPr="00BA7B2D" w:rsidRDefault="002C7C7B" w:rsidP="002C7C7B">
      <w:pPr>
        <w:pStyle w:val="aff3"/>
        <w:rPr>
          <w:sz w:val="22"/>
          <w:szCs w:val="22"/>
        </w:rPr>
      </w:pPr>
      <w:r w:rsidRPr="00BA7B2D">
        <w:rPr>
          <w:sz w:val="22"/>
          <w:szCs w:val="22"/>
        </w:rPr>
        <w:t>ВИНОКУРОВ</w:t>
      </w:r>
    </w:p>
    <w:p w14:paraId="0A4F238A" w14:textId="77777777" w:rsidR="002C7C7B" w:rsidRPr="00BA7B2D" w:rsidRDefault="002C7C7B" w:rsidP="002C7C7B">
      <w:pPr>
        <w:pStyle w:val="aff6"/>
        <w:rPr>
          <w:sz w:val="22"/>
          <w:szCs w:val="22"/>
        </w:rPr>
      </w:pPr>
      <w:r w:rsidRPr="00BA7B2D">
        <w:rPr>
          <w:sz w:val="22"/>
          <w:szCs w:val="22"/>
        </w:rPr>
        <w:t>Соображайте, Пётр Петрович, что делать будем. Станки уничтожены.</w:t>
      </w:r>
    </w:p>
    <w:p w14:paraId="191324AD" w14:textId="77777777" w:rsidR="002C7C7B" w:rsidRPr="00BA7B2D" w:rsidRDefault="002C7C7B" w:rsidP="002C7C7B">
      <w:pPr>
        <w:pStyle w:val="aff4"/>
        <w:rPr>
          <w:sz w:val="22"/>
          <w:szCs w:val="22"/>
        </w:rPr>
      </w:pPr>
      <w:r w:rsidRPr="00BA7B2D">
        <w:rPr>
          <w:sz w:val="22"/>
          <w:szCs w:val="22"/>
        </w:rPr>
        <w:t>Винокуров смотрит на него как удав на кролика.</w:t>
      </w:r>
    </w:p>
    <w:p w14:paraId="0E72B587" w14:textId="77777777" w:rsidR="002C7C7B" w:rsidRPr="00BA7B2D" w:rsidRDefault="002C7C7B" w:rsidP="002C7C7B">
      <w:pPr>
        <w:pStyle w:val="aff3"/>
        <w:rPr>
          <w:sz w:val="22"/>
          <w:szCs w:val="22"/>
        </w:rPr>
      </w:pPr>
      <w:r w:rsidRPr="00BA7B2D">
        <w:rPr>
          <w:sz w:val="22"/>
          <w:szCs w:val="22"/>
        </w:rPr>
        <w:lastRenderedPageBreak/>
        <w:t>Петр Петрович</w:t>
      </w:r>
    </w:p>
    <w:p w14:paraId="61AAA3C1" w14:textId="77777777" w:rsidR="002C7C7B" w:rsidRPr="00BA7B2D" w:rsidRDefault="002C7C7B" w:rsidP="002C7C7B">
      <w:pPr>
        <w:pStyle w:val="aff6"/>
        <w:rPr>
          <w:sz w:val="22"/>
          <w:szCs w:val="22"/>
        </w:rPr>
      </w:pPr>
      <w:r w:rsidRPr="00BA7B2D">
        <w:rPr>
          <w:sz w:val="22"/>
          <w:szCs w:val="22"/>
        </w:rPr>
        <w:t xml:space="preserve">Ну--- на полную мощность, конечно, запустить завод не получится. Но начать производство сможем если сами выточим часть деталей на замену. </w:t>
      </w:r>
    </w:p>
    <w:p w14:paraId="6A59074A" w14:textId="77777777" w:rsidR="002C7C7B" w:rsidRPr="00BA7B2D" w:rsidRDefault="002C7C7B" w:rsidP="002C7C7B">
      <w:pPr>
        <w:pStyle w:val="aff3"/>
        <w:rPr>
          <w:sz w:val="22"/>
          <w:szCs w:val="22"/>
        </w:rPr>
      </w:pPr>
      <w:r w:rsidRPr="00BA7B2D">
        <w:rPr>
          <w:sz w:val="22"/>
          <w:szCs w:val="22"/>
        </w:rPr>
        <w:t>Винокуров</w:t>
      </w:r>
    </w:p>
    <w:p w14:paraId="74799C76" w14:textId="77777777" w:rsidR="002C7C7B" w:rsidRPr="00BA7B2D" w:rsidRDefault="002C7C7B" w:rsidP="002C7C7B">
      <w:pPr>
        <w:pStyle w:val="aff5"/>
        <w:rPr>
          <w:sz w:val="22"/>
          <w:szCs w:val="22"/>
        </w:rPr>
      </w:pPr>
      <w:r w:rsidRPr="00BA7B2D">
        <w:rPr>
          <w:sz w:val="22"/>
          <w:szCs w:val="22"/>
        </w:rPr>
        <w:t>(немецкий)</w:t>
      </w:r>
    </w:p>
    <w:p w14:paraId="7874615C" w14:textId="77777777" w:rsidR="002C7C7B" w:rsidRPr="00BA7B2D" w:rsidRDefault="002C7C7B" w:rsidP="002C7C7B">
      <w:pPr>
        <w:pStyle w:val="aff6"/>
        <w:rPr>
          <w:sz w:val="22"/>
          <w:szCs w:val="22"/>
        </w:rPr>
      </w:pPr>
      <w:r w:rsidRPr="00BA7B2D">
        <w:rPr>
          <w:sz w:val="22"/>
          <w:szCs w:val="22"/>
        </w:rPr>
        <w:t xml:space="preserve">Они могут сами сделать нужные детали, чтоб станки заработали под необходимые задачи. </w:t>
      </w:r>
    </w:p>
    <w:p w14:paraId="23C8086D" w14:textId="77777777" w:rsidR="002C7C7B" w:rsidRPr="00BA7B2D" w:rsidRDefault="002C7C7B" w:rsidP="002C7C7B">
      <w:pPr>
        <w:pStyle w:val="aff4"/>
        <w:rPr>
          <w:sz w:val="22"/>
          <w:szCs w:val="22"/>
        </w:rPr>
      </w:pPr>
      <w:r w:rsidRPr="00BA7B2D">
        <w:rPr>
          <w:sz w:val="22"/>
          <w:szCs w:val="22"/>
        </w:rPr>
        <w:t>Фон-</w:t>
      </w:r>
      <w:proofErr w:type="spellStart"/>
      <w:r w:rsidRPr="00BA7B2D">
        <w:rPr>
          <w:sz w:val="22"/>
          <w:szCs w:val="22"/>
        </w:rPr>
        <w:t>Вейхс</w:t>
      </w:r>
      <w:proofErr w:type="spellEnd"/>
      <w:r w:rsidRPr="00BA7B2D">
        <w:rPr>
          <w:sz w:val="22"/>
          <w:szCs w:val="22"/>
        </w:rPr>
        <w:t xml:space="preserve"> внимательно смотрит на Петра Петровича. </w:t>
      </w:r>
    </w:p>
    <w:p w14:paraId="4BF7F6C4" w14:textId="77777777" w:rsidR="002C7C7B" w:rsidRPr="00BA7B2D" w:rsidRDefault="002C7C7B" w:rsidP="002C7C7B">
      <w:pPr>
        <w:pStyle w:val="aff3"/>
        <w:rPr>
          <w:sz w:val="22"/>
          <w:szCs w:val="22"/>
        </w:rPr>
      </w:pPr>
      <w:r w:rsidRPr="00BA7B2D">
        <w:rPr>
          <w:sz w:val="22"/>
          <w:szCs w:val="22"/>
        </w:rPr>
        <w:t>Фон Вейхс</w:t>
      </w:r>
    </w:p>
    <w:p w14:paraId="02C2ADC0" w14:textId="77777777" w:rsidR="002C7C7B" w:rsidRPr="00BA7B2D" w:rsidRDefault="002C7C7B" w:rsidP="002C7C7B">
      <w:pPr>
        <w:pStyle w:val="aff5"/>
        <w:rPr>
          <w:sz w:val="22"/>
          <w:szCs w:val="22"/>
        </w:rPr>
      </w:pPr>
      <w:r w:rsidRPr="00BA7B2D">
        <w:rPr>
          <w:sz w:val="22"/>
          <w:szCs w:val="22"/>
        </w:rPr>
        <w:t xml:space="preserve">(немецкий) </w:t>
      </w:r>
    </w:p>
    <w:p w14:paraId="01904B7D" w14:textId="77777777" w:rsidR="002C7C7B" w:rsidRPr="00BA7B2D" w:rsidRDefault="002C7C7B" w:rsidP="002C7C7B">
      <w:pPr>
        <w:pStyle w:val="aff6"/>
        <w:rPr>
          <w:sz w:val="22"/>
          <w:szCs w:val="22"/>
        </w:rPr>
      </w:pPr>
      <w:r w:rsidRPr="00BA7B2D">
        <w:rPr>
          <w:sz w:val="22"/>
          <w:szCs w:val="22"/>
        </w:rPr>
        <w:t xml:space="preserve">Он понимает, что мы будем производить? </w:t>
      </w:r>
    </w:p>
    <w:p w14:paraId="17AC9863" w14:textId="77777777" w:rsidR="002C7C7B" w:rsidRPr="00BA7B2D" w:rsidRDefault="002C7C7B" w:rsidP="002C7C7B">
      <w:pPr>
        <w:pStyle w:val="aff3"/>
        <w:rPr>
          <w:sz w:val="22"/>
          <w:szCs w:val="22"/>
        </w:rPr>
      </w:pPr>
      <w:r w:rsidRPr="00BA7B2D">
        <w:rPr>
          <w:sz w:val="22"/>
          <w:szCs w:val="22"/>
        </w:rPr>
        <w:t>Винокуров</w:t>
      </w:r>
    </w:p>
    <w:p w14:paraId="535ECB40" w14:textId="77777777" w:rsidR="002C7C7B" w:rsidRPr="00BA7B2D" w:rsidRDefault="002C7C7B" w:rsidP="002C7C7B">
      <w:pPr>
        <w:pStyle w:val="aff6"/>
        <w:rPr>
          <w:sz w:val="22"/>
          <w:szCs w:val="22"/>
        </w:rPr>
      </w:pPr>
      <w:r w:rsidRPr="00BA7B2D">
        <w:rPr>
          <w:sz w:val="22"/>
          <w:szCs w:val="22"/>
        </w:rPr>
        <w:t>Вы понимаете, что здесь будут производить?</w:t>
      </w:r>
    </w:p>
    <w:p w14:paraId="76A8334A" w14:textId="77777777" w:rsidR="002C7C7B" w:rsidRPr="00BA7B2D" w:rsidRDefault="002C7C7B" w:rsidP="002C7C7B">
      <w:pPr>
        <w:pStyle w:val="aff3"/>
        <w:rPr>
          <w:sz w:val="22"/>
          <w:szCs w:val="22"/>
        </w:rPr>
      </w:pPr>
      <w:r w:rsidRPr="00BA7B2D">
        <w:rPr>
          <w:sz w:val="22"/>
          <w:szCs w:val="22"/>
        </w:rPr>
        <w:t>Петр Петрович</w:t>
      </w:r>
    </w:p>
    <w:p w14:paraId="2DC49685" w14:textId="77777777" w:rsidR="002C7C7B" w:rsidRPr="00BA7B2D" w:rsidRDefault="002C7C7B" w:rsidP="002C7C7B">
      <w:pPr>
        <w:pStyle w:val="aff6"/>
        <w:rPr>
          <w:sz w:val="22"/>
          <w:szCs w:val="22"/>
        </w:rPr>
      </w:pPr>
      <w:r w:rsidRPr="00BA7B2D">
        <w:rPr>
          <w:sz w:val="22"/>
          <w:szCs w:val="22"/>
        </w:rPr>
        <w:t>Чай не дурак. Но чертежи и документация нужна.</w:t>
      </w:r>
    </w:p>
    <w:p w14:paraId="69CF30B9" w14:textId="77777777" w:rsidR="002C7C7B" w:rsidRPr="00BA7B2D" w:rsidRDefault="002C7C7B" w:rsidP="002C7C7B">
      <w:pPr>
        <w:pStyle w:val="aff3"/>
        <w:rPr>
          <w:sz w:val="22"/>
          <w:szCs w:val="22"/>
        </w:rPr>
      </w:pPr>
      <w:r w:rsidRPr="00BA7B2D">
        <w:rPr>
          <w:sz w:val="22"/>
          <w:szCs w:val="22"/>
        </w:rPr>
        <w:t>Фон Вейхс</w:t>
      </w:r>
    </w:p>
    <w:p w14:paraId="4C8D2331" w14:textId="77777777" w:rsidR="002C7C7B" w:rsidRPr="00BA7B2D" w:rsidRDefault="002C7C7B" w:rsidP="002C7C7B">
      <w:pPr>
        <w:pStyle w:val="aff5"/>
        <w:rPr>
          <w:sz w:val="22"/>
          <w:szCs w:val="22"/>
        </w:rPr>
      </w:pPr>
      <w:r w:rsidRPr="00BA7B2D">
        <w:rPr>
          <w:sz w:val="22"/>
          <w:szCs w:val="22"/>
        </w:rPr>
        <w:t>(немецкий)</w:t>
      </w:r>
    </w:p>
    <w:p w14:paraId="5D8BDD8D" w14:textId="77777777" w:rsidR="002C7C7B" w:rsidRPr="00BA7B2D" w:rsidRDefault="002C7C7B" w:rsidP="002C7C7B">
      <w:pPr>
        <w:pStyle w:val="aff6"/>
        <w:rPr>
          <w:sz w:val="22"/>
          <w:szCs w:val="22"/>
        </w:rPr>
      </w:pPr>
      <w:r w:rsidRPr="00BA7B2D">
        <w:rPr>
          <w:sz w:val="22"/>
          <w:szCs w:val="22"/>
        </w:rPr>
        <w:t>Вы уверенны в его надёжности?</w:t>
      </w:r>
    </w:p>
    <w:p w14:paraId="59BF4064" w14:textId="77777777" w:rsidR="002C7C7B" w:rsidRPr="00BA7B2D" w:rsidRDefault="002C7C7B" w:rsidP="002C7C7B">
      <w:pPr>
        <w:pStyle w:val="aff3"/>
        <w:rPr>
          <w:sz w:val="22"/>
          <w:szCs w:val="22"/>
        </w:rPr>
      </w:pPr>
      <w:r w:rsidRPr="00BA7B2D">
        <w:rPr>
          <w:sz w:val="22"/>
          <w:szCs w:val="22"/>
        </w:rPr>
        <w:t>Винокуров</w:t>
      </w:r>
    </w:p>
    <w:p w14:paraId="191611D3" w14:textId="77777777" w:rsidR="002C7C7B" w:rsidRPr="00BA7B2D" w:rsidRDefault="002C7C7B" w:rsidP="002C7C7B">
      <w:pPr>
        <w:pStyle w:val="aff6"/>
        <w:rPr>
          <w:sz w:val="22"/>
          <w:szCs w:val="22"/>
        </w:rPr>
      </w:pPr>
      <w:r w:rsidRPr="00BA7B2D">
        <w:rPr>
          <w:sz w:val="22"/>
          <w:szCs w:val="22"/>
        </w:rPr>
        <w:t>Вы, Пётр Петрович, верны Германии?</w:t>
      </w:r>
    </w:p>
    <w:p w14:paraId="7EB688CA" w14:textId="77777777" w:rsidR="002C7C7B" w:rsidRPr="00BA7B2D" w:rsidRDefault="002C7C7B" w:rsidP="002C7C7B">
      <w:pPr>
        <w:pStyle w:val="aff3"/>
        <w:rPr>
          <w:sz w:val="22"/>
          <w:szCs w:val="22"/>
        </w:rPr>
      </w:pPr>
      <w:r w:rsidRPr="00BA7B2D">
        <w:rPr>
          <w:sz w:val="22"/>
          <w:szCs w:val="22"/>
        </w:rPr>
        <w:t>ПЁТР ПЕТРОВИЧ</w:t>
      </w:r>
    </w:p>
    <w:p w14:paraId="3BAAB5FA" w14:textId="77777777" w:rsidR="002C7C7B" w:rsidRPr="00BA7B2D" w:rsidRDefault="002C7C7B" w:rsidP="002C7C7B">
      <w:pPr>
        <w:pStyle w:val="aff5"/>
        <w:rPr>
          <w:sz w:val="22"/>
          <w:szCs w:val="22"/>
        </w:rPr>
      </w:pPr>
      <w:r w:rsidRPr="00BA7B2D">
        <w:rPr>
          <w:sz w:val="22"/>
          <w:szCs w:val="22"/>
        </w:rPr>
        <w:t>(серьёзно)</w:t>
      </w:r>
    </w:p>
    <w:p w14:paraId="1F1416C2" w14:textId="77777777" w:rsidR="002C7C7B" w:rsidRPr="00BA7B2D" w:rsidRDefault="002C7C7B" w:rsidP="002C7C7B">
      <w:pPr>
        <w:pStyle w:val="aff6"/>
        <w:rPr>
          <w:sz w:val="22"/>
          <w:szCs w:val="22"/>
        </w:rPr>
      </w:pPr>
      <w:r w:rsidRPr="00BA7B2D">
        <w:rPr>
          <w:sz w:val="22"/>
          <w:szCs w:val="22"/>
        </w:rPr>
        <w:t>Моего сына ни за что сгубили. Расстреляли, без суда и следствия. Как вы думаете?</w:t>
      </w:r>
    </w:p>
    <w:p w14:paraId="60B9C945" w14:textId="77777777" w:rsidR="002C7C7B" w:rsidRPr="00BA7B2D" w:rsidRDefault="002C7C7B" w:rsidP="002C7C7B">
      <w:pPr>
        <w:pStyle w:val="aff3"/>
        <w:rPr>
          <w:sz w:val="22"/>
          <w:szCs w:val="22"/>
        </w:rPr>
      </w:pPr>
      <w:r w:rsidRPr="00BA7B2D">
        <w:rPr>
          <w:sz w:val="22"/>
          <w:szCs w:val="22"/>
        </w:rPr>
        <w:t>Винокуров</w:t>
      </w:r>
    </w:p>
    <w:p w14:paraId="526B5021" w14:textId="77777777" w:rsidR="002C7C7B" w:rsidRPr="00BA7B2D" w:rsidRDefault="002C7C7B" w:rsidP="002C7C7B">
      <w:pPr>
        <w:pStyle w:val="aff5"/>
        <w:rPr>
          <w:sz w:val="22"/>
          <w:szCs w:val="22"/>
        </w:rPr>
      </w:pPr>
      <w:r w:rsidRPr="00BA7B2D">
        <w:rPr>
          <w:sz w:val="22"/>
          <w:szCs w:val="22"/>
        </w:rPr>
        <w:t>(немецкий)</w:t>
      </w:r>
    </w:p>
    <w:p w14:paraId="79EDE9B0" w14:textId="77777777" w:rsidR="002C7C7B" w:rsidRPr="00BA7B2D" w:rsidRDefault="002C7C7B" w:rsidP="002C7C7B">
      <w:pPr>
        <w:pStyle w:val="aff6"/>
        <w:rPr>
          <w:sz w:val="22"/>
          <w:szCs w:val="22"/>
        </w:rPr>
      </w:pPr>
      <w:r w:rsidRPr="00BA7B2D">
        <w:rPr>
          <w:sz w:val="22"/>
          <w:szCs w:val="22"/>
        </w:rPr>
        <w:t xml:space="preserve">Его сын расстрелян, как враг народа. Кстати, его сын – муж доктора из госпиталя.   </w:t>
      </w:r>
    </w:p>
    <w:p w14:paraId="372AEDC3" w14:textId="77777777" w:rsidR="002C7C7B" w:rsidRPr="00BA7B2D" w:rsidRDefault="002C7C7B" w:rsidP="002C7C7B">
      <w:pPr>
        <w:pStyle w:val="aff4"/>
        <w:rPr>
          <w:sz w:val="22"/>
          <w:szCs w:val="22"/>
        </w:rPr>
      </w:pPr>
      <w:r w:rsidRPr="00BA7B2D">
        <w:rPr>
          <w:sz w:val="22"/>
          <w:szCs w:val="22"/>
        </w:rPr>
        <w:t>Фон-</w:t>
      </w:r>
      <w:proofErr w:type="spellStart"/>
      <w:r w:rsidRPr="00BA7B2D">
        <w:rPr>
          <w:sz w:val="22"/>
          <w:szCs w:val="22"/>
        </w:rPr>
        <w:t>Вейхс</w:t>
      </w:r>
      <w:proofErr w:type="spellEnd"/>
      <w:r w:rsidRPr="00BA7B2D">
        <w:rPr>
          <w:sz w:val="22"/>
          <w:szCs w:val="22"/>
        </w:rPr>
        <w:t xml:space="preserve"> кивает – теперь понятно, и немного успокаивается.</w:t>
      </w:r>
    </w:p>
    <w:p w14:paraId="04F0302E" w14:textId="77777777" w:rsidR="002C7C7B" w:rsidRPr="00BA7B2D" w:rsidRDefault="002C7C7B" w:rsidP="002C7C7B">
      <w:pPr>
        <w:pStyle w:val="aff3"/>
        <w:rPr>
          <w:sz w:val="22"/>
          <w:szCs w:val="22"/>
        </w:rPr>
      </w:pPr>
      <w:r w:rsidRPr="00BA7B2D">
        <w:rPr>
          <w:sz w:val="22"/>
          <w:szCs w:val="22"/>
        </w:rPr>
        <w:t>ВИНОКУРОВ</w:t>
      </w:r>
    </w:p>
    <w:p w14:paraId="0D74FC20" w14:textId="77777777" w:rsidR="002C7C7B" w:rsidRPr="00BA7B2D" w:rsidRDefault="002C7C7B" w:rsidP="002C7C7B">
      <w:pPr>
        <w:pStyle w:val="aff6"/>
        <w:rPr>
          <w:sz w:val="22"/>
          <w:szCs w:val="22"/>
        </w:rPr>
      </w:pPr>
      <w:r w:rsidRPr="00BA7B2D">
        <w:rPr>
          <w:sz w:val="22"/>
          <w:szCs w:val="22"/>
        </w:rPr>
        <w:t>Работайте.</w:t>
      </w:r>
    </w:p>
    <w:p w14:paraId="5BF91FEE" w14:textId="77777777" w:rsidR="002C7C7B" w:rsidRPr="00BA7B2D" w:rsidRDefault="002C7C7B" w:rsidP="002C7C7B">
      <w:pPr>
        <w:pStyle w:val="aff3"/>
        <w:rPr>
          <w:sz w:val="22"/>
          <w:szCs w:val="22"/>
        </w:rPr>
      </w:pPr>
      <w:r w:rsidRPr="00BA7B2D">
        <w:rPr>
          <w:sz w:val="22"/>
          <w:szCs w:val="22"/>
        </w:rPr>
        <w:t>ПЁТР ПЕТРОВИЧ</w:t>
      </w:r>
    </w:p>
    <w:p w14:paraId="7F4AD229" w14:textId="77777777" w:rsidR="002C7C7B" w:rsidRPr="00BA7B2D" w:rsidRDefault="002C7C7B" w:rsidP="002C7C7B">
      <w:pPr>
        <w:pStyle w:val="aff5"/>
        <w:rPr>
          <w:sz w:val="22"/>
          <w:szCs w:val="22"/>
        </w:rPr>
      </w:pPr>
      <w:r w:rsidRPr="00BA7B2D">
        <w:rPr>
          <w:sz w:val="22"/>
          <w:szCs w:val="22"/>
        </w:rPr>
        <w:t>(разворачивается к рабочим, идёт к ним)</w:t>
      </w:r>
    </w:p>
    <w:p w14:paraId="746D73E4" w14:textId="2440CE37" w:rsidR="002C7C7B" w:rsidRDefault="002C7C7B" w:rsidP="002C7C7B">
      <w:pPr>
        <w:pStyle w:val="aff6"/>
        <w:rPr>
          <w:sz w:val="22"/>
          <w:szCs w:val="22"/>
        </w:rPr>
      </w:pPr>
      <w:r w:rsidRPr="00BA7B2D">
        <w:rPr>
          <w:sz w:val="22"/>
          <w:szCs w:val="22"/>
        </w:rPr>
        <w:t>Братцы! Станки вертаем в зад!</w:t>
      </w:r>
    </w:p>
    <w:p w14:paraId="6533D265" w14:textId="101B524C" w:rsidR="00E95A81" w:rsidRDefault="00E95A81" w:rsidP="00E95A81">
      <w:pPr>
        <w:pStyle w:val="aff6"/>
        <w:ind w:left="0"/>
        <w:rPr>
          <w:sz w:val="22"/>
          <w:szCs w:val="22"/>
        </w:rPr>
      </w:pPr>
    </w:p>
    <w:p w14:paraId="06F8467E" w14:textId="7DAC97F5" w:rsidR="00E95A81" w:rsidRPr="00BA7B2D" w:rsidRDefault="00E95A81" w:rsidP="00E95A81">
      <w:pPr>
        <w:pStyle w:val="aff2"/>
        <w:rPr>
          <w:sz w:val="22"/>
          <w:szCs w:val="22"/>
        </w:rPr>
      </w:pPr>
      <w:r w:rsidRPr="00BA7B2D">
        <w:rPr>
          <w:sz w:val="22"/>
          <w:szCs w:val="22"/>
        </w:rPr>
        <w:lastRenderedPageBreak/>
        <w:t>3-</w:t>
      </w:r>
      <w:proofErr w:type="gramStart"/>
      <w:r w:rsidR="001907B1">
        <w:rPr>
          <w:sz w:val="22"/>
          <w:szCs w:val="22"/>
        </w:rPr>
        <w:t>42</w:t>
      </w:r>
      <w:r w:rsidRPr="00BA7B2D">
        <w:rPr>
          <w:sz w:val="22"/>
          <w:szCs w:val="22"/>
        </w:rPr>
        <w:t>.НАТ</w:t>
      </w:r>
      <w:proofErr w:type="gramEnd"/>
      <w:r w:rsidRPr="00BA7B2D">
        <w:rPr>
          <w:sz w:val="22"/>
          <w:szCs w:val="22"/>
        </w:rPr>
        <w:t>. У КОМЕНДАТУРЫ.ДЕНЬ.</w:t>
      </w:r>
    </w:p>
    <w:p w14:paraId="7DB50C17" w14:textId="77777777" w:rsidR="00E95A81" w:rsidRPr="00BA7B2D" w:rsidRDefault="00E95A81" w:rsidP="00E95A81">
      <w:pPr>
        <w:pStyle w:val="aff4"/>
        <w:rPr>
          <w:sz w:val="22"/>
          <w:szCs w:val="22"/>
        </w:rPr>
      </w:pPr>
      <w:r w:rsidRPr="00BA7B2D">
        <w:rPr>
          <w:sz w:val="22"/>
          <w:szCs w:val="22"/>
        </w:rPr>
        <w:t>Марта, ковыляя, идёт через площадь к комендатуре. В руке у неё сумка с продуктами, к груди прижимает огромную рыбину, завёрнутую в газеты, голова со стеклянными глазами торчит наружу. С ужасом смотрит на виселицу.</w:t>
      </w:r>
    </w:p>
    <w:p w14:paraId="259DC7A8" w14:textId="77777777" w:rsidR="00E95A81" w:rsidRPr="00BA7B2D" w:rsidRDefault="00E95A81" w:rsidP="00E95A81">
      <w:pPr>
        <w:pStyle w:val="aff3"/>
        <w:rPr>
          <w:sz w:val="22"/>
          <w:szCs w:val="22"/>
        </w:rPr>
      </w:pPr>
      <w:r w:rsidRPr="00BA7B2D">
        <w:rPr>
          <w:sz w:val="22"/>
          <w:szCs w:val="22"/>
        </w:rPr>
        <w:t>МАРТА</w:t>
      </w:r>
    </w:p>
    <w:p w14:paraId="31014595" w14:textId="77777777" w:rsidR="00E95A81" w:rsidRPr="00BA7B2D" w:rsidRDefault="00E95A81" w:rsidP="00E95A81">
      <w:pPr>
        <w:pStyle w:val="aff5"/>
        <w:rPr>
          <w:sz w:val="22"/>
          <w:szCs w:val="22"/>
        </w:rPr>
      </w:pPr>
      <w:r w:rsidRPr="00BA7B2D">
        <w:rPr>
          <w:sz w:val="22"/>
          <w:szCs w:val="22"/>
        </w:rPr>
        <w:t>(шепотом)</w:t>
      </w:r>
    </w:p>
    <w:p w14:paraId="18D73EE5" w14:textId="77777777" w:rsidR="00E95A81" w:rsidRPr="00BA7B2D" w:rsidRDefault="00E95A81" w:rsidP="00E95A81">
      <w:pPr>
        <w:pStyle w:val="aff6"/>
        <w:rPr>
          <w:sz w:val="22"/>
          <w:szCs w:val="22"/>
        </w:rPr>
      </w:pPr>
      <w:r w:rsidRPr="00BA7B2D">
        <w:rPr>
          <w:sz w:val="22"/>
          <w:szCs w:val="22"/>
        </w:rPr>
        <w:t>Что ж за зверства-то такие---</w:t>
      </w:r>
    </w:p>
    <w:p w14:paraId="1494A1E6" w14:textId="77777777" w:rsidR="00E95A81" w:rsidRPr="00BA7B2D" w:rsidRDefault="00E95A81" w:rsidP="00E95A81">
      <w:pPr>
        <w:pStyle w:val="aff4"/>
        <w:rPr>
          <w:sz w:val="22"/>
          <w:szCs w:val="22"/>
        </w:rPr>
      </w:pPr>
      <w:r w:rsidRPr="00BA7B2D">
        <w:rPr>
          <w:sz w:val="22"/>
          <w:szCs w:val="22"/>
        </w:rPr>
        <w:t>У комендатуры длинный стол и небольшая очередь – там записывают в книгу учёта евреев и выдают нашивки. Марта подходит к концу очереди---</w:t>
      </w:r>
    </w:p>
    <w:p w14:paraId="2513ABB4" w14:textId="77777777" w:rsidR="00E95A81" w:rsidRPr="00BA7B2D" w:rsidRDefault="00E95A81" w:rsidP="00E95A81">
      <w:pPr>
        <w:pStyle w:val="aff3"/>
        <w:rPr>
          <w:sz w:val="22"/>
          <w:szCs w:val="22"/>
        </w:rPr>
      </w:pPr>
      <w:r w:rsidRPr="00BA7B2D">
        <w:rPr>
          <w:sz w:val="22"/>
          <w:szCs w:val="22"/>
        </w:rPr>
        <w:t>МАРТА</w:t>
      </w:r>
    </w:p>
    <w:p w14:paraId="7EAEE63D" w14:textId="77777777" w:rsidR="00E95A81" w:rsidRPr="00BA7B2D" w:rsidRDefault="00E95A81" w:rsidP="00E95A81">
      <w:pPr>
        <w:pStyle w:val="aff6"/>
        <w:rPr>
          <w:sz w:val="22"/>
          <w:szCs w:val="22"/>
        </w:rPr>
      </w:pPr>
      <w:r w:rsidRPr="00BA7B2D">
        <w:rPr>
          <w:sz w:val="22"/>
          <w:szCs w:val="22"/>
        </w:rPr>
        <w:t>Фаина, тут что ли нашивки получать?</w:t>
      </w:r>
    </w:p>
    <w:p w14:paraId="16C3A7CD" w14:textId="77777777" w:rsidR="00E95A81" w:rsidRPr="00BA7B2D" w:rsidRDefault="00E95A81" w:rsidP="00E95A81">
      <w:pPr>
        <w:pStyle w:val="aff3"/>
        <w:rPr>
          <w:sz w:val="22"/>
          <w:szCs w:val="22"/>
        </w:rPr>
      </w:pPr>
      <w:r w:rsidRPr="00BA7B2D">
        <w:rPr>
          <w:sz w:val="22"/>
          <w:szCs w:val="22"/>
        </w:rPr>
        <w:t>ФАИНА</w:t>
      </w:r>
    </w:p>
    <w:p w14:paraId="6B091DD7" w14:textId="77777777" w:rsidR="00E95A81" w:rsidRPr="00BA7B2D" w:rsidRDefault="00E95A81" w:rsidP="00E95A81">
      <w:pPr>
        <w:pStyle w:val="aff5"/>
        <w:rPr>
          <w:sz w:val="22"/>
          <w:szCs w:val="22"/>
        </w:rPr>
      </w:pPr>
      <w:r w:rsidRPr="00BA7B2D">
        <w:rPr>
          <w:sz w:val="22"/>
          <w:szCs w:val="22"/>
        </w:rPr>
        <w:t>(грустно)</w:t>
      </w:r>
    </w:p>
    <w:p w14:paraId="57CAAE0D" w14:textId="77777777" w:rsidR="00E95A81" w:rsidRPr="00BA7B2D" w:rsidRDefault="00E95A81" w:rsidP="00E95A81">
      <w:pPr>
        <w:pStyle w:val="aff6"/>
        <w:rPr>
          <w:sz w:val="22"/>
          <w:szCs w:val="22"/>
        </w:rPr>
      </w:pPr>
      <w:r w:rsidRPr="00BA7B2D">
        <w:rPr>
          <w:sz w:val="22"/>
          <w:szCs w:val="22"/>
        </w:rPr>
        <w:t>Тут…</w:t>
      </w:r>
    </w:p>
    <w:p w14:paraId="158406C3" w14:textId="77777777" w:rsidR="00E95A81" w:rsidRPr="00BA7B2D" w:rsidRDefault="00E95A81" w:rsidP="00E95A81">
      <w:pPr>
        <w:pStyle w:val="aff3"/>
        <w:rPr>
          <w:sz w:val="22"/>
          <w:szCs w:val="22"/>
        </w:rPr>
      </w:pPr>
      <w:r w:rsidRPr="00BA7B2D">
        <w:rPr>
          <w:sz w:val="22"/>
          <w:szCs w:val="22"/>
        </w:rPr>
        <w:t>МАРТА</w:t>
      </w:r>
    </w:p>
    <w:p w14:paraId="050418BF" w14:textId="77777777" w:rsidR="00E95A81" w:rsidRPr="00BA7B2D" w:rsidRDefault="00E95A81" w:rsidP="00E95A81">
      <w:pPr>
        <w:pStyle w:val="aff6"/>
        <w:rPr>
          <w:sz w:val="22"/>
          <w:szCs w:val="22"/>
        </w:rPr>
      </w:pPr>
      <w:r w:rsidRPr="00BA7B2D">
        <w:rPr>
          <w:sz w:val="22"/>
          <w:szCs w:val="22"/>
        </w:rPr>
        <w:t xml:space="preserve">Хорошо на улицу вынесли, удобно. А я думала по ступенькам сейчас карабкаться. Сумку ж не оставишь. </w:t>
      </w:r>
    </w:p>
    <w:p w14:paraId="093609D1" w14:textId="77777777" w:rsidR="00E95A81" w:rsidRPr="00BA7B2D" w:rsidRDefault="00E95A81" w:rsidP="00E95A81">
      <w:pPr>
        <w:pStyle w:val="aff3"/>
        <w:rPr>
          <w:sz w:val="22"/>
          <w:szCs w:val="22"/>
        </w:rPr>
      </w:pPr>
      <w:r w:rsidRPr="00BA7B2D">
        <w:rPr>
          <w:sz w:val="22"/>
          <w:szCs w:val="22"/>
        </w:rPr>
        <w:t>ФАИНА</w:t>
      </w:r>
    </w:p>
    <w:p w14:paraId="792353C4" w14:textId="77777777" w:rsidR="00E95A81" w:rsidRPr="00BA7B2D" w:rsidRDefault="00E95A81" w:rsidP="00E95A81">
      <w:pPr>
        <w:pStyle w:val="aff5"/>
        <w:rPr>
          <w:sz w:val="22"/>
          <w:szCs w:val="22"/>
        </w:rPr>
      </w:pPr>
      <w:r w:rsidRPr="00BA7B2D">
        <w:rPr>
          <w:sz w:val="22"/>
          <w:szCs w:val="22"/>
        </w:rPr>
        <w:t>(кивает на столб)</w:t>
      </w:r>
    </w:p>
    <w:p w14:paraId="5B5172EC" w14:textId="77777777" w:rsidR="00E95A81" w:rsidRPr="00BA7B2D" w:rsidRDefault="00E95A81" w:rsidP="00E95A81">
      <w:pPr>
        <w:pStyle w:val="aff6"/>
        <w:rPr>
          <w:sz w:val="22"/>
          <w:szCs w:val="22"/>
        </w:rPr>
      </w:pPr>
      <w:r w:rsidRPr="00BA7B2D">
        <w:rPr>
          <w:sz w:val="22"/>
          <w:szCs w:val="22"/>
        </w:rPr>
        <w:t>Ты видела?</w:t>
      </w:r>
    </w:p>
    <w:p w14:paraId="5EB2B727" w14:textId="77777777" w:rsidR="00E95A81" w:rsidRPr="00BA7B2D" w:rsidRDefault="00E95A81" w:rsidP="00E95A81">
      <w:pPr>
        <w:pStyle w:val="aff3"/>
        <w:rPr>
          <w:sz w:val="22"/>
          <w:szCs w:val="22"/>
        </w:rPr>
      </w:pPr>
      <w:r w:rsidRPr="00BA7B2D">
        <w:rPr>
          <w:sz w:val="22"/>
          <w:szCs w:val="22"/>
        </w:rPr>
        <w:t>МАРТА</w:t>
      </w:r>
    </w:p>
    <w:p w14:paraId="092930D5" w14:textId="77777777" w:rsidR="00E95A81" w:rsidRPr="00BA7B2D" w:rsidRDefault="00E95A81" w:rsidP="00E95A81">
      <w:pPr>
        <w:pStyle w:val="aff6"/>
        <w:rPr>
          <w:sz w:val="22"/>
          <w:szCs w:val="22"/>
        </w:rPr>
      </w:pPr>
      <w:r w:rsidRPr="00BA7B2D">
        <w:rPr>
          <w:sz w:val="22"/>
          <w:szCs w:val="22"/>
        </w:rPr>
        <w:t>Конечно. А чего наделали-то?</w:t>
      </w:r>
    </w:p>
    <w:p w14:paraId="0C4310CE" w14:textId="77777777" w:rsidR="00E95A81" w:rsidRPr="00BA7B2D" w:rsidRDefault="00E95A81" w:rsidP="00E95A81">
      <w:pPr>
        <w:pStyle w:val="aff3"/>
        <w:rPr>
          <w:sz w:val="22"/>
          <w:szCs w:val="22"/>
        </w:rPr>
      </w:pPr>
      <w:r w:rsidRPr="00BA7B2D">
        <w:rPr>
          <w:sz w:val="22"/>
          <w:szCs w:val="22"/>
        </w:rPr>
        <w:t>ФАИНА</w:t>
      </w:r>
    </w:p>
    <w:p w14:paraId="03E875DF" w14:textId="77777777" w:rsidR="00E95A81" w:rsidRPr="00BA7B2D" w:rsidRDefault="00E95A81" w:rsidP="00E95A81">
      <w:pPr>
        <w:pStyle w:val="aff6"/>
        <w:rPr>
          <w:sz w:val="22"/>
          <w:szCs w:val="22"/>
        </w:rPr>
      </w:pPr>
      <w:r w:rsidRPr="00BA7B2D">
        <w:rPr>
          <w:sz w:val="22"/>
          <w:szCs w:val="22"/>
        </w:rPr>
        <w:t>Говорят, поезд немецкий взорвали.</w:t>
      </w:r>
    </w:p>
    <w:p w14:paraId="07FEA6FC" w14:textId="77777777" w:rsidR="00E95A81" w:rsidRPr="00BA7B2D" w:rsidRDefault="00E95A81" w:rsidP="00E95A81">
      <w:pPr>
        <w:pStyle w:val="aff4"/>
        <w:rPr>
          <w:sz w:val="22"/>
          <w:szCs w:val="22"/>
        </w:rPr>
      </w:pPr>
      <w:r w:rsidRPr="00BA7B2D">
        <w:rPr>
          <w:sz w:val="22"/>
          <w:szCs w:val="22"/>
        </w:rPr>
        <w:t>Марта качает головой.</w:t>
      </w:r>
    </w:p>
    <w:p w14:paraId="4F58C326" w14:textId="77777777" w:rsidR="00E95A81" w:rsidRPr="00BA7B2D" w:rsidRDefault="00E95A81" w:rsidP="00E95A81">
      <w:pPr>
        <w:pStyle w:val="aff3"/>
        <w:rPr>
          <w:sz w:val="22"/>
          <w:szCs w:val="22"/>
        </w:rPr>
      </w:pPr>
      <w:r w:rsidRPr="00BA7B2D">
        <w:rPr>
          <w:sz w:val="22"/>
          <w:szCs w:val="22"/>
        </w:rPr>
        <w:t>МАРТА</w:t>
      </w:r>
    </w:p>
    <w:p w14:paraId="1B436C16" w14:textId="77777777" w:rsidR="00E95A81" w:rsidRPr="00BA7B2D" w:rsidRDefault="00E95A81" w:rsidP="00E95A81">
      <w:pPr>
        <w:pStyle w:val="aff6"/>
        <w:rPr>
          <w:sz w:val="22"/>
          <w:szCs w:val="22"/>
        </w:rPr>
      </w:pPr>
      <w:r w:rsidRPr="00BA7B2D">
        <w:rPr>
          <w:sz w:val="22"/>
          <w:szCs w:val="22"/>
        </w:rPr>
        <w:t>Вот неймётся-то. На кой, спрашивается? Сидели б тихо, кому это надо вот висеть тут теперь. Долго ты стоишь? Мне рыбу чистить ещё---</w:t>
      </w:r>
    </w:p>
    <w:p w14:paraId="04965552" w14:textId="77777777" w:rsidR="00E95A81" w:rsidRPr="00BA7B2D" w:rsidRDefault="00E95A81" w:rsidP="00E95A81">
      <w:pPr>
        <w:pStyle w:val="aff4"/>
        <w:rPr>
          <w:sz w:val="22"/>
          <w:szCs w:val="22"/>
        </w:rPr>
      </w:pPr>
      <w:r w:rsidRPr="00BA7B2D">
        <w:rPr>
          <w:sz w:val="22"/>
          <w:szCs w:val="22"/>
        </w:rPr>
        <w:t>Пока они болтают, из здания комендатуры выходит УНТЕРШТУРМФЮРЕР и солдаты СС, задом сдаёт грузовик, крышка кузова открывается, к кузову приставляют помост.</w:t>
      </w:r>
    </w:p>
    <w:p w14:paraId="1653EFA7" w14:textId="77777777" w:rsidR="00E95A81" w:rsidRPr="00BA7B2D" w:rsidRDefault="00E95A81" w:rsidP="00E95A81">
      <w:pPr>
        <w:pStyle w:val="aff3"/>
        <w:rPr>
          <w:sz w:val="22"/>
          <w:szCs w:val="22"/>
        </w:rPr>
      </w:pPr>
      <w:r w:rsidRPr="00BA7B2D">
        <w:rPr>
          <w:sz w:val="22"/>
          <w:szCs w:val="22"/>
        </w:rPr>
        <w:t>УНТЕРШТУРМФЮРЕР</w:t>
      </w:r>
    </w:p>
    <w:p w14:paraId="2D1D8A5F" w14:textId="77777777" w:rsidR="00E95A81" w:rsidRPr="00BA7B2D" w:rsidRDefault="00E95A81" w:rsidP="00E95A81">
      <w:pPr>
        <w:pStyle w:val="aff5"/>
        <w:rPr>
          <w:sz w:val="22"/>
          <w:szCs w:val="22"/>
        </w:rPr>
      </w:pPr>
      <w:r w:rsidRPr="00BA7B2D">
        <w:rPr>
          <w:sz w:val="22"/>
          <w:szCs w:val="22"/>
        </w:rPr>
        <w:t>(подходит к столу, немецкий)</w:t>
      </w:r>
    </w:p>
    <w:p w14:paraId="61523AE6" w14:textId="4E2B38DE" w:rsidR="00E95A81" w:rsidRPr="00BA7B2D" w:rsidRDefault="00E95A81" w:rsidP="00E95A81">
      <w:pPr>
        <w:pStyle w:val="aff6"/>
        <w:rPr>
          <w:sz w:val="22"/>
          <w:szCs w:val="22"/>
        </w:rPr>
      </w:pPr>
      <w:r w:rsidRPr="00BA7B2D">
        <w:rPr>
          <w:sz w:val="22"/>
          <w:szCs w:val="22"/>
        </w:rPr>
        <w:t>Этих можете не регистрировать, всех забираем.</w:t>
      </w:r>
    </w:p>
    <w:p w14:paraId="2AAA61F9" w14:textId="77777777" w:rsidR="00E95A81" w:rsidRPr="00BA7B2D" w:rsidRDefault="00E95A81" w:rsidP="00E95A81">
      <w:pPr>
        <w:pStyle w:val="aff4"/>
        <w:rPr>
          <w:sz w:val="22"/>
          <w:szCs w:val="22"/>
        </w:rPr>
      </w:pPr>
      <w:r w:rsidRPr="00BA7B2D">
        <w:rPr>
          <w:sz w:val="22"/>
          <w:szCs w:val="22"/>
        </w:rPr>
        <w:t>Солдаты начинают загонять небольшую очередь в грузовик.</w:t>
      </w:r>
    </w:p>
    <w:p w14:paraId="657D4DD2" w14:textId="77777777" w:rsidR="00E95A81" w:rsidRPr="00BA7B2D" w:rsidRDefault="00E95A81" w:rsidP="00E95A81">
      <w:pPr>
        <w:pStyle w:val="aff3"/>
        <w:rPr>
          <w:sz w:val="22"/>
          <w:szCs w:val="22"/>
        </w:rPr>
      </w:pPr>
      <w:r w:rsidRPr="00BA7B2D">
        <w:rPr>
          <w:sz w:val="22"/>
          <w:szCs w:val="22"/>
        </w:rPr>
        <w:t>СОЛДАТ СС</w:t>
      </w:r>
    </w:p>
    <w:p w14:paraId="131F4C41" w14:textId="77777777" w:rsidR="00E95A81" w:rsidRPr="00BA7B2D" w:rsidRDefault="00E95A81" w:rsidP="00E95A81">
      <w:pPr>
        <w:pStyle w:val="aff6"/>
        <w:rPr>
          <w:sz w:val="22"/>
          <w:szCs w:val="22"/>
        </w:rPr>
      </w:pPr>
      <w:r w:rsidRPr="00BA7B2D">
        <w:rPr>
          <w:sz w:val="22"/>
          <w:szCs w:val="22"/>
        </w:rPr>
        <w:t>Быстро, быстро, в кузов!</w:t>
      </w:r>
    </w:p>
    <w:p w14:paraId="32BD20B9" w14:textId="77777777" w:rsidR="00E95A81" w:rsidRPr="00BA7B2D" w:rsidRDefault="00E95A81" w:rsidP="00E95A81">
      <w:pPr>
        <w:pStyle w:val="aff3"/>
        <w:rPr>
          <w:sz w:val="22"/>
          <w:szCs w:val="22"/>
        </w:rPr>
      </w:pPr>
      <w:r w:rsidRPr="00BA7B2D">
        <w:rPr>
          <w:sz w:val="22"/>
          <w:szCs w:val="22"/>
        </w:rPr>
        <w:lastRenderedPageBreak/>
        <w:t>МАРТА</w:t>
      </w:r>
    </w:p>
    <w:p w14:paraId="1C9D1B25" w14:textId="77777777" w:rsidR="00E95A81" w:rsidRPr="00BA7B2D" w:rsidRDefault="00E95A81" w:rsidP="00E95A81">
      <w:pPr>
        <w:pStyle w:val="aff6"/>
        <w:rPr>
          <w:sz w:val="22"/>
          <w:szCs w:val="22"/>
        </w:rPr>
      </w:pPr>
      <w:r w:rsidRPr="00BA7B2D">
        <w:rPr>
          <w:sz w:val="22"/>
          <w:szCs w:val="22"/>
        </w:rPr>
        <w:t>Куда? Господи! Куда ж ты толкаешься---</w:t>
      </w:r>
    </w:p>
    <w:p w14:paraId="52272E49" w14:textId="77777777" w:rsidR="00E95A81" w:rsidRPr="00BA7B2D" w:rsidRDefault="00E95A81" w:rsidP="00E95A81">
      <w:pPr>
        <w:pStyle w:val="aff4"/>
        <w:rPr>
          <w:sz w:val="22"/>
          <w:szCs w:val="22"/>
        </w:rPr>
      </w:pPr>
      <w:r w:rsidRPr="00BA7B2D">
        <w:rPr>
          <w:sz w:val="22"/>
          <w:szCs w:val="22"/>
        </w:rPr>
        <w:t>Марта крепко держит рыбину и продукты, не может залезть в грузовик. Солдат вырывает из её рук сумку.</w:t>
      </w:r>
    </w:p>
    <w:p w14:paraId="44278A2D" w14:textId="77777777" w:rsidR="00E95A81" w:rsidRPr="00BA7B2D" w:rsidRDefault="00E95A81" w:rsidP="00E95A81">
      <w:pPr>
        <w:pStyle w:val="aff3"/>
        <w:rPr>
          <w:sz w:val="22"/>
          <w:szCs w:val="22"/>
        </w:rPr>
      </w:pPr>
      <w:r w:rsidRPr="00BA7B2D">
        <w:rPr>
          <w:sz w:val="22"/>
          <w:szCs w:val="22"/>
        </w:rPr>
        <w:t>МАРТА</w:t>
      </w:r>
    </w:p>
    <w:p w14:paraId="3BECAA27" w14:textId="77777777" w:rsidR="00E95A81" w:rsidRPr="00BA7B2D" w:rsidRDefault="00E95A81" w:rsidP="00E95A81">
      <w:pPr>
        <w:pStyle w:val="aff6"/>
        <w:rPr>
          <w:sz w:val="22"/>
          <w:szCs w:val="22"/>
        </w:rPr>
      </w:pPr>
      <w:r w:rsidRPr="00BA7B2D">
        <w:rPr>
          <w:sz w:val="22"/>
          <w:szCs w:val="22"/>
        </w:rPr>
        <w:t>Да что ж вы творите!</w:t>
      </w:r>
    </w:p>
    <w:p w14:paraId="014870CA" w14:textId="77777777" w:rsidR="00E95A81" w:rsidRPr="00BA7B2D" w:rsidRDefault="00E95A81" w:rsidP="00E95A81">
      <w:pPr>
        <w:pStyle w:val="aff5"/>
        <w:rPr>
          <w:sz w:val="22"/>
          <w:szCs w:val="22"/>
        </w:rPr>
      </w:pPr>
      <w:r w:rsidRPr="00BA7B2D">
        <w:rPr>
          <w:sz w:val="22"/>
          <w:szCs w:val="22"/>
        </w:rPr>
        <w:t xml:space="preserve">(путает всё) </w:t>
      </w:r>
    </w:p>
    <w:p w14:paraId="531BA7F5" w14:textId="66032D99" w:rsidR="00E95A81" w:rsidRDefault="00E95A81" w:rsidP="00E95A81">
      <w:pPr>
        <w:pStyle w:val="aff6"/>
        <w:rPr>
          <w:sz w:val="22"/>
          <w:szCs w:val="22"/>
        </w:rPr>
      </w:pPr>
      <w:r w:rsidRPr="00BA7B2D">
        <w:rPr>
          <w:sz w:val="22"/>
          <w:szCs w:val="22"/>
        </w:rPr>
        <w:t>Я транслятор товарища Винокурова! Верните продукты!</w:t>
      </w:r>
    </w:p>
    <w:p w14:paraId="22F928BD" w14:textId="4B9CB28D" w:rsidR="00E95A81" w:rsidRDefault="00E95A81" w:rsidP="00E95A81">
      <w:pPr>
        <w:pStyle w:val="aff6"/>
        <w:rPr>
          <w:sz w:val="22"/>
          <w:szCs w:val="22"/>
        </w:rPr>
      </w:pPr>
    </w:p>
    <w:p w14:paraId="5D7A0437" w14:textId="3BCCE65D" w:rsidR="00E95A81" w:rsidRPr="00BA7B2D" w:rsidRDefault="00E95A81" w:rsidP="00E95A81">
      <w:pPr>
        <w:pStyle w:val="aff3"/>
        <w:rPr>
          <w:sz w:val="22"/>
          <w:szCs w:val="22"/>
        </w:rPr>
      </w:pPr>
      <w:r>
        <w:rPr>
          <w:sz w:val="22"/>
          <w:szCs w:val="22"/>
        </w:rPr>
        <w:t>ФАИНА</w:t>
      </w:r>
    </w:p>
    <w:p w14:paraId="2D009CD4" w14:textId="2202E868" w:rsidR="00E95A81" w:rsidRPr="00BA7B2D" w:rsidRDefault="00E95A81" w:rsidP="00E95A81">
      <w:pPr>
        <w:pStyle w:val="aff6"/>
        <w:rPr>
          <w:sz w:val="22"/>
          <w:szCs w:val="22"/>
        </w:rPr>
      </w:pPr>
      <w:r>
        <w:rPr>
          <w:sz w:val="22"/>
          <w:szCs w:val="22"/>
        </w:rPr>
        <w:t>Не спорь с ними -</w:t>
      </w:r>
    </w:p>
    <w:p w14:paraId="557AA789" w14:textId="0B8D4B9C" w:rsidR="00E95A81" w:rsidRDefault="00E95A81" w:rsidP="00E95A81">
      <w:pPr>
        <w:pStyle w:val="aff6"/>
        <w:rPr>
          <w:sz w:val="22"/>
          <w:szCs w:val="22"/>
        </w:rPr>
      </w:pPr>
    </w:p>
    <w:p w14:paraId="272D24BB" w14:textId="77777777" w:rsidR="00E95A81" w:rsidRPr="00BA7B2D" w:rsidRDefault="00E95A81" w:rsidP="00E95A81">
      <w:pPr>
        <w:pStyle w:val="aff3"/>
        <w:rPr>
          <w:sz w:val="22"/>
          <w:szCs w:val="22"/>
        </w:rPr>
      </w:pPr>
      <w:r w:rsidRPr="00BA7B2D">
        <w:rPr>
          <w:sz w:val="22"/>
          <w:szCs w:val="22"/>
        </w:rPr>
        <w:t>МАРТА</w:t>
      </w:r>
    </w:p>
    <w:p w14:paraId="09E6EBE9" w14:textId="5DF065D0" w:rsidR="00E95A81" w:rsidRPr="00BA7B2D" w:rsidRDefault="00E95A81" w:rsidP="00E95A81">
      <w:pPr>
        <w:pStyle w:val="aff6"/>
        <w:rPr>
          <w:sz w:val="22"/>
          <w:szCs w:val="22"/>
        </w:rPr>
      </w:pPr>
      <w:r>
        <w:rPr>
          <w:sz w:val="22"/>
          <w:szCs w:val="22"/>
        </w:rPr>
        <w:t>Куда, куда вы нас везете?..</w:t>
      </w:r>
    </w:p>
    <w:p w14:paraId="469A43F0" w14:textId="6A7EBEA4" w:rsidR="00E95A81" w:rsidRDefault="00E95A81" w:rsidP="00E95A81">
      <w:pPr>
        <w:pStyle w:val="aff6"/>
        <w:ind w:left="0"/>
        <w:rPr>
          <w:sz w:val="22"/>
          <w:szCs w:val="22"/>
        </w:rPr>
      </w:pPr>
    </w:p>
    <w:p w14:paraId="1B6490DE" w14:textId="6F55EB27" w:rsidR="00E95A81" w:rsidRPr="00BA7B2D" w:rsidRDefault="00E95A81" w:rsidP="00E95A81">
      <w:pPr>
        <w:pStyle w:val="aff6"/>
        <w:ind w:left="0"/>
        <w:rPr>
          <w:sz w:val="22"/>
          <w:szCs w:val="22"/>
        </w:rPr>
      </w:pPr>
      <w:r>
        <w:rPr>
          <w:sz w:val="22"/>
          <w:szCs w:val="22"/>
        </w:rPr>
        <w:t>Людей запихивают в грузовик, они в тревожном недоумении смотрят на солдат.</w:t>
      </w:r>
    </w:p>
    <w:p w14:paraId="0330ECC7" w14:textId="77777777" w:rsidR="00E95A81" w:rsidRPr="00BA7B2D" w:rsidRDefault="00E95A81" w:rsidP="00E95A81">
      <w:pPr>
        <w:pStyle w:val="aff6"/>
        <w:ind w:left="0"/>
        <w:rPr>
          <w:sz w:val="22"/>
          <w:szCs w:val="22"/>
        </w:rPr>
      </w:pPr>
    </w:p>
    <w:p w14:paraId="536EB240" w14:textId="047780CA" w:rsidR="002C7C7B" w:rsidRPr="00BA7B2D" w:rsidRDefault="002C7C7B" w:rsidP="002C7C7B">
      <w:pPr>
        <w:pStyle w:val="aff2"/>
        <w:rPr>
          <w:sz w:val="22"/>
          <w:szCs w:val="22"/>
        </w:rPr>
      </w:pPr>
      <w:r w:rsidRPr="00BA7B2D">
        <w:rPr>
          <w:sz w:val="22"/>
          <w:szCs w:val="22"/>
        </w:rPr>
        <w:t>3-</w:t>
      </w:r>
      <w:proofErr w:type="gramStart"/>
      <w:r w:rsidR="001907B1">
        <w:rPr>
          <w:sz w:val="22"/>
          <w:szCs w:val="22"/>
        </w:rPr>
        <w:t>43</w:t>
      </w:r>
      <w:r w:rsidRPr="00BA7B2D">
        <w:rPr>
          <w:sz w:val="22"/>
          <w:szCs w:val="22"/>
        </w:rPr>
        <w:t>.НАТ</w:t>
      </w:r>
      <w:proofErr w:type="gramEnd"/>
      <w:r w:rsidRPr="00BA7B2D">
        <w:rPr>
          <w:sz w:val="22"/>
          <w:szCs w:val="22"/>
        </w:rPr>
        <w:t>. ТЕРРИТОРИЯ ВАГОНОСТРОИТЕЛЬНОГО ЗАВОДА. ДЕНЬ.</w:t>
      </w:r>
    </w:p>
    <w:p w14:paraId="58B93084" w14:textId="15C54A46" w:rsidR="002C7C7B" w:rsidRDefault="00E95A81" w:rsidP="002C7C7B">
      <w:pPr>
        <w:pStyle w:val="aff4"/>
        <w:rPr>
          <w:sz w:val="22"/>
          <w:szCs w:val="22"/>
        </w:rPr>
      </w:pPr>
      <w:r>
        <w:rPr>
          <w:sz w:val="22"/>
          <w:szCs w:val="22"/>
        </w:rPr>
        <w:t>Винокуров и Фон-</w:t>
      </w:r>
      <w:proofErr w:type="spellStart"/>
      <w:r>
        <w:rPr>
          <w:sz w:val="22"/>
          <w:szCs w:val="22"/>
        </w:rPr>
        <w:t>Вейхс</w:t>
      </w:r>
      <w:proofErr w:type="spellEnd"/>
      <w:r w:rsidR="002C7C7B" w:rsidRPr="00BA7B2D">
        <w:rPr>
          <w:sz w:val="22"/>
          <w:szCs w:val="22"/>
        </w:rPr>
        <w:t xml:space="preserve"> появляются из цеха. </w:t>
      </w:r>
      <w:proofErr w:type="spellStart"/>
      <w:r w:rsidR="002C7C7B" w:rsidRPr="00BA7B2D">
        <w:rPr>
          <w:sz w:val="22"/>
          <w:szCs w:val="22"/>
        </w:rPr>
        <w:t>Гауптман</w:t>
      </w:r>
      <w:proofErr w:type="spellEnd"/>
      <w:r w:rsidR="002C7C7B" w:rsidRPr="00BA7B2D">
        <w:rPr>
          <w:sz w:val="22"/>
          <w:szCs w:val="22"/>
        </w:rPr>
        <w:t xml:space="preserve"> за ними. Во дворе машина и солдаты.</w:t>
      </w:r>
    </w:p>
    <w:p w14:paraId="070755C4" w14:textId="77777777" w:rsidR="00E95A81" w:rsidRPr="00BA7B2D" w:rsidRDefault="00E95A81" w:rsidP="00E95A81">
      <w:pPr>
        <w:pStyle w:val="aff3"/>
        <w:rPr>
          <w:sz w:val="22"/>
          <w:szCs w:val="22"/>
        </w:rPr>
      </w:pPr>
      <w:r w:rsidRPr="00BA7B2D">
        <w:rPr>
          <w:sz w:val="22"/>
          <w:szCs w:val="22"/>
        </w:rPr>
        <w:t>ФОН-ВЕЙХС</w:t>
      </w:r>
    </w:p>
    <w:p w14:paraId="3F720510" w14:textId="77777777" w:rsidR="00E95A81" w:rsidRPr="00BA7B2D" w:rsidRDefault="00E95A81" w:rsidP="00E95A81">
      <w:pPr>
        <w:pStyle w:val="aff5"/>
        <w:rPr>
          <w:sz w:val="22"/>
          <w:szCs w:val="22"/>
        </w:rPr>
      </w:pPr>
      <w:r w:rsidRPr="00BA7B2D">
        <w:rPr>
          <w:sz w:val="22"/>
          <w:szCs w:val="22"/>
        </w:rPr>
        <w:t>(немецкий)</w:t>
      </w:r>
    </w:p>
    <w:p w14:paraId="14390DE2" w14:textId="77777777" w:rsidR="00E95A81" w:rsidRPr="00BA7B2D" w:rsidRDefault="00E95A81" w:rsidP="00E95A81">
      <w:pPr>
        <w:pStyle w:val="aff6"/>
        <w:rPr>
          <w:sz w:val="22"/>
          <w:szCs w:val="22"/>
        </w:rPr>
      </w:pPr>
      <w:r w:rsidRPr="00BA7B2D">
        <w:rPr>
          <w:sz w:val="22"/>
          <w:szCs w:val="22"/>
        </w:rPr>
        <w:t>Быстрее бы уже закончился этот день, и мы открыли шампанское и насладились пением вашей супруги.</w:t>
      </w:r>
    </w:p>
    <w:p w14:paraId="6BD64D1F" w14:textId="77777777" w:rsidR="00E95A81" w:rsidRPr="00BA7B2D" w:rsidRDefault="00E95A81" w:rsidP="00E95A81">
      <w:pPr>
        <w:pStyle w:val="aff3"/>
        <w:rPr>
          <w:sz w:val="22"/>
          <w:szCs w:val="22"/>
        </w:rPr>
      </w:pPr>
      <w:r w:rsidRPr="00BA7B2D">
        <w:rPr>
          <w:sz w:val="22"/>
          <w:szCs w:val="22"/>
        </w:rPr>
        <w:t>ВИНОКУРОВ</w:t>
      </w:r>
    </w:p>
    <w:p w14:paraId="17599D0B" w14:textId="77777777" w:rsidR="00E95A81" w:rsidRPr="00BA7B2D" w:rsidRDefault="00E95A81" w:rsidP="00E95A81">
      <w:pPr>
        <w:pStyle w:val="aff5"/>
        <w:rPr>
          <w:sz w:val="22"/>
          <w:szCs w:val="22"/>
        </w:rPr>
      </w:pPr>
      <w:r w:rsidRPr="00BA7B2D">
        <w:rPr>
          <w:sz w:val="22"/>
          <w:szCs w:val="22"/>
        </w:rPr>
        <w:t>(немецкий, беспокойно)</w:t>
      </w:r>
    </w:p>
    <w:p w14:paraId="63EA6F5C" w14:textId="77777777" w:rsidR="00E95A81" w:rsidRPr="00BA7B2D" w:rsidRDefault="00E95A81" w:rsidP="00E95A81">
      <w:pPr>
        <w:pStyle w:val="aff6"/>
        <w:rPr>
          <w:sz w:val="22"/>
          <w:szCs w:val="22"/>
        </w:rPr>
      </w:pPr>
      <w:r w:rsidRPr="00BA7B2D">
        <w:rPr>
          <w:sz w:val="22"/>
          <w:szCs w:val="22"/>
        </w:rPr>
        <w:t>Да-да. Надеюсь, она не простудиться к вечеру.</w:t>
      </w:r>
    </w:p>
    <w:p w14:paraId="33BEF763" w14:textId="77777777" w:rsidR="00E95A81" w:rsidRPr="00BA7B2D" w:rsidRDefault="00E95A81" w:rsidP="00E95A81">
      <w:pPr>
        <w:pStyle w:val="aff3"/>
        <w:rPr>
          <w:sz w:val="22"/>
          <w:szCs w:val="22"/>
        </w:rPr>
      </w:pPr>
      <w:r w:rsidRPr="00BA7B2D">
        <w:rPr>
          <w:sz w:val="22"/>
          <w:szCs w:val="22"/>
        </w:rPr>
        <w:t>ФОН-ВЕЙХС</w:t>
      </w:r>
    </w:p>
    <w:p w14:paraId="40255812" w14:textId="77777777" w:rsidR="00E95A81" w:rsidRPr="00BA7B2D" w:rsidRDefault="00E95A81" w:rsidP="00E95A81">
      <w:pPr>
        <w:pStyle w:val="aff5"/>
        <w:rPr>
          <w:sz w:val="22"/>
          <w:szCs w:val="22"/>
        </w:rPr>
      </w:pPr>
      <w:r w:rsidRPr="00BA7B2D">
        <w:rPr>
          <w:sz w:val="22"/>
          <w:szCs w:val="22"/>
        </w:rPr>
        <w:t>(озабоченно, немецкий)</w:t>
      </w:r>
    </w:p>
    <w:p w14:paraId="73B092D6" w14:textId="2489F080" w:rsidR="00E95A81" w:rsidRPr="00BA7B2D" w:rsidRDefault="00E95A81" w:rsidP="00E95A81">
      <w:pPr>
        <w:pStyle w:val="aff6"/>
        <w:rPr>
          <w:sz w:val="22"/>
          <w:szCs w:val="22"/>
        </w:rPr>
      </w:pPr>
      <w:r w:rsidRPr="00BA7B2D">
        <w:rPr>
          <w:sz w:val="22"/>
          <w:szCs w:val="22"/>
        </w:rPr>
        <w:t xml:space="preserve">Больна? Я прикажу </w:t>
      </w:r>
      <w:proofErr w:type="spellStart"/>
      <w:r w:rsidRPr="00BA7B2D">
        <w:rPr>
          <w:sz w:val="22"/>
          <w:szCs w:val="22"/>
        </w:rPr>
        <w:t>Шоненнбергу</w:t>
      </w:r>
      <w:proofErr w:type="spellEnd"/>
      <w:r w:rsidRPr="00BA7B2D">
        <w:rPr>
          <w:sz w:val="22"/>
          <w:szCs w:val="22"/>
        </w:rPr>
        <w:t xml:space="preserve"> осмотреть, у нас лучшие лекарства</w:t>
      </w:r>
      <w:r>
        <w:rPr>
          <w:sz w:val="22"/>
          <w:szCs w:val="22"/>
        </w:rPr>
        <w:t xml:space="preserve"> -</w:t>
      </w:r>
    </w:p>
    <w:p w14:paraId="4CBF1108" w14:textId="77777777" w:rsidR="00E95A81" w:rsidRPr="00BA7B2D" w:rsidRDefault="00E95A81" w:rsidP="002C7C7B">
      <w:pPr>
        <w:pStyle w:val="aff4"/>
        <w:rPr>
          <w:sz w:val="22"/>
          <w:szCs w:val="22"/>
        </w:rPr>
      </w:pPr>
    </w:p>
    <w:p w14:paraId="53872E0A" w14:textId="77777777" w:rsidR="002C7C7B" w:rsidRPr="00BA7B2D" w:rsidRDefault="002C7C7B" w:rsidP="002C7C7B">
      <w:pPr>
        <w:pStyle w:val="aff3"/>
        <w:rPr>
          <w:sz w:val="22"/>
          <w:szCs w:val="22"/>
        </w:rPr>
      </w:pPr>
      <w:r w:rsidRPr="00BA7B2D">
        <w:rPr>
          <w:sz w:val="22"/>
          <w:szCs w:val="22"/>
        </w:rPr>
        <w:t>ВИНОКУРОВ</w:t>
      </w:r>
    </w:p>
    <w:p w14:paraId="03FE19AB" w14:textId="77777777" w:rsidR="002C7C7B" w:rsidRPr="00BA7B2D" w:rsidRDefault="002C7C7B" w:rsidP="002C7C7B">
      <w:pPr>
        <w:pStyle w:val="aff5"/>
        <w:rPr>
          <w:sz w:val="22"/>
          <w:szCs w:val="22"/>
        </w:rPr>
      </w:pPr>
      <w:r w:rsidRPr="00BA7B2D">
        <w:rPr>
          <w:sz w:val="22"/>
          <w:szCs w:val="22"/>
        </w:rPr>
        <w:t>(немецкий, юлит, подбирает слова)</w:t>
      </w:r>
    </w:p>
    <w:p w14:paraId="462B550A" w14:textId="77777777" w:rsidR="002C7C7B" w:rsidRPr="00BA7B2D" w:rsidRDefault="002C7C7B" w:rsidP="002C7C7B">
      <w:pPr>
        <w:pStyle w:val="aff6"/>
        <w:rPr>
          <w:sz w:val="22"/>
          <w:szCs w:val="22"/>
        </w:rPr>
      </w:pPr>
      <w:r w:rsidRPr="00BA7B2D">
        <w:rPr>
          <w:sz w:val="22"/>
          <w:szCs w:val="22"/>
        </w:rPr>
        <w:t>Нет-нет, утром была здорова. Но я волнуюсь, на улице холодно. А Кира – натура творческая - им, порой, свойственно устраивать бунт. В хорошем смысле этого слова---</w:t>
      </w:r>
    </w:p>
    <w:p w14:paraId="076A4903" w14:textId="77777777" w:rsidR="002C7C7B" w:rsidRPr="00BA7B2D" w:rsidRDefault="002C7C7B" w:rsidP="002C7C7B">
      <w:pPr>
        <w:pStyle w:val="aff3"/>
        <w:rPr>
          <w:sz w:val="22"/>
          <w:szCs w:val="22"/>
        </w:rPr>
      </w:pPr>
      <w:r w:rsidRPr="00BA7B2D">
        <w:rPr>
          <w:sz w:val="22"/>
          <w:szCs w:val="22"/>
        </w:rPr>
        <w:lastRenderedPageBreak/>
        <w:t>ФОН-ВЕЙХС</w:t>
      </w:r>
    </w:p>
    <w:p w14:paraId="137FAC8B" w14:textId="77777777" w:rsidR="002C7C7B" w:rsidRPr="00BA7B2D" w:rsidRDefault="002C7C7B" w:rsidP="002C7C7B">
      <w:pPr>
        <w:pStyle w:val="aff5"/>
        <w:rPr>
          <w:sz w:val="22"/>
          <w:szCs w:val="22"/>
        </w:rPr>
      </w:pPr>
      <w:r w:rsidRPr="00BA7B2D">
        <w:rPr>
          <w:sz w:val="22"/>
          <w:szCs w:val="22"/>
        </w:rPr>
        <w:t>(немецкий, настороженно)</w:t>
      </w:r>
    </w:p>
    <w:p w14:paraId="240B09AB" w14:textId="77777777" w:rsidR="002C7C7B" w:rsidRPr="00BA7B2D" w:rsidRDefault="002C7C7B" w:rsidP="002C7C7B">
      <w:pPr>
        <w:pStyle w:val="aff6"/>
        <w:rPr>
          <w:sz w:val="22"/>
          <w:szCs w:val="22"/>
        </w:rPr>
      </w:pPr>
      <w:r w:rsidRPr="00BA7B2D">
        <w:rPr>
          <w:sz w:val="22"/>
          <w:szCs w:val="22"/>
        </w:rPr>
        <w:t>Что такое «хороший бунт»?</w:t>
      </w:r>
    </w:p>
    <w:p w14:paraId="567EAF4D" w14:textId="77777777" w:rsidR="002C7C7B" w:rsidRPr="00BA7B2D" w:rsidRDefault="002C7C7B" w:rsidP="002C7C7B">
      <w:pPr>
        <w:pStyle w:val="aff4"/>
        <w:rPr>
          <w:sz w:val="22"/>
          <w:szCs w:val="22"/>
        </w:rPr>
      </w:pPr>
      <w:r w:rsidRPr="00BA7B2D">
        <w:rPr>
          <w:sz w:val="22"/>
          <w:szCs w:val="22"/>
        </w:rPr>
        <w:t>Винокуров, махнув рукой, всячески делает вид, что – полнейшая ерунда.</w:t>
      </w:r>
    </w:p>
    <w:p w14:paraId="5517F011" w14:textId="77777777" w:rsidR="002C7C7B" w:rsidRPr="00BA7B2D" w:rsidRDefault="002C7C7B" w:rsidP="002C7C7B">
      <w:pPr>
        <w:pStyle w:val="aff3"/>
        <w:rPr>
          <w:sz w:val="22"/>
          <w:szCs w:val="22"/>
        </w:rPr>
      </w:pPr>
      <w:r w:rsidRPr="00BA7B2D">
        <w:rPr>
          <w:sz w:val="22"/>
          <w:szCs w:val="22"/>
        </w:rPr>
        <w:t>Винокуров</w:t>
      </w:r>
    </w:p>
    <w:p w14:paraId="1261A6E0" w14:textId="77777777" w:rsidR="002C7C7B" w:rsidRPr="00BA7B2D" w:rsidRDefault="002C7C7B" w:rsidP="002C7C7B">
      <w:pPr>
        <w:pStyle w:val="aff5"/>
        <w:rPr>
          <w:sz w:val="22"/>
          <w:szCs w:val="22"/>
        </w:rPr>
      </w:pPr>
      <w:r w:rsidRPr="00BA7B2D">
        <w:rPr>
          <w:sz w:val="22"/>
          <w:szCs w:val="22"/>
        </w:rPr>
        <w:t>(немецкий, умиляясь Ланской)</w:t>
      </w:r>
    </w:p>
    <w:p w14:paraId="474BAC07" w14:textId="77777777" w:rsidR="002C7C7B" w:rsidRPr="00BA7B2D" w:rsidRDefault="002C7C7B" w:rsidP="002C7C7B">
      <w:pPr>
        <w:pStyle w:val="aff6"/>
        <w:rPr>
          <w:sz w:val="22"/>
          <w:szCs w:val="22"/>
        </w:rPr>
      </w:pPr>
      <w:r w:rsidRPr="00BA7B2D">
        <w:rPr>
          <w:sz w:val="22"/>
          <w:szCs w:val="22"/>
        </w:rPr>
        <w:t>Захотела показать близость к народу, и поехала на работы, считай босая. В такой холод, загород, на мельницу---</w:t>
      </w:r>
    </w:p>
    <w:p w14:paraId="3D135B6A" w14:textId="77777777" w:rsidR="002C7C7B" w:rsidRPr="00BA7B2D" w:rsidRDefault="002C7C7B" w:rsidP="002C7C7B">
      <w:pPr>
        <w:pStyle w:val="aff4"/>
        <w:rPr>
          <w:sz w:val="22"/>
          <w:szCs w:val="22"/>
        </w:rPr>
      </w:pPr>
      <w:r w:rsidRPr="00BA7B2D">
        <w:rPr>
          <w:sz w:val="22"/>
          <w:szCs w:val="22"/>
        </w:rPr>
        <w:t>Фон-</w:t>
      </w:r>
      <w:proofErr w:type="spellStart"/>
      <w:r w:rsidRPr="00BA7B2D">
        <w:rPr>
          <w:sz w:val="22"/>
          <w:szCs w:val="22"/>
        </w:rPr>
        <w:t>Вейхс</w:t>
      </w:r>
      <w:proofErr w:type="spellEnd"/>
      <w:r w:rsidRPr="00BA7B2D">
        <w:rPr>
          <w:sz w:val="22"/>
          <w:szCs w:val="22"/>
        </w:rPr>
        <w:t xml:space="preserve"> замирает.</w:t>
      </w:r>
    </w:p>
    <w:p w14:paraId="2AA6C74D" w14:textId="77777777" w:rsidR="002C7C7B" w:rsidRPr="00BA7B2D" w:rsidRDefault="002C7C7B" w:rsidP="002C7C7B">
      <w:pPr>
        <w:pStyle w:val="aff3"/>
        <w:rPr>
          <w:sz w:val="22"/>
          <w:szCs w:val="22"/>
        </w:rPr>
      </w:pPr>
      <w:r w:rsidRPr="00BA7B2D">
        <w:rPr>
          <w:sz w:val="22"/>
          <w:szCs w:val="22"/>
        </w:rPr>
        <w:t>ФОН-ВЕЙХС</w:t>
      </w:r>
    </w:p>
    <w:p w14:paraId="5B38ADFC" w14:textId="77777777" w:rsidR="002C7C7B" w:rsidRPr="00BA7B2D" w:rsidRDefault="002C7C7B" w:rsidP="002C7C7B">
      <w:pPr>
        <w:pStyle w:val="aff5"/>
        <w:rPr>
          <w:sz w:val="22"/>
          <w:szCs w:val="22"/>
        </w:rPr>
      </w:pPr>
      <w:r w:rsidRPr="00BA7B2D">
        <w:rPr>
          <w:sz w:val="22"/>
          <w:szCs w:val="22"/>
        </w:rPr>
        <w:t>(немецкий)</w:t>
      </w:r>
    </w:p>
    <w:p w14:paraId="287794A9" w14:textId="77777777" w:rsidR="002C7C7B" w:rsidRPr="00BA7B2D" w:rsidRDefault="002C7C7B" w:rsidP="002C7C7B">
      <w:pPr>
        <w:pStyle w:val="aff6"/>
        <w:rPr>
          <w:sz w:val="22"/>
          <w:szCs w:val="22"/>
        </w:rPr>
      </w:pPr>
      <w:r w:rsidRPr="00BA7B2D">
        <w:rPr>
          <w:sz w:val="22"/>
          <w:szCs w:val="22"/>
        </w:rPr>
        <w:t>Мельница?</w:t>
      </w:r>
    </w:p>
    <w:p w14:paraId="0E8ED164" w14:textId="77777777" w:rsidR="002C7C7B" w:rsidRPr="00BA7B2D" w:rsidRDefault="002C7C7B" w:rsidP="002C7C7B">
      <w:pPr>
        <w:pStyle w:val="aff3"/>
        <w:rPr>
          <w:sz w:val="22"/>
          <w:szCs w:val="22"/>
        </w:rPr>
      </w:pPr>
      <w:r w:rsidRPr="00BA7B2D">
        <w:rPr>
          <w:sz w:val="22"/>
          <w:szCs w:val="22"/>
        </w:rPr>
        <w:t>Винокуров</w:t>
      </w:r>
    </w:p>
    <w:p w14:paraId="1803B36F" w14:textId="77777777" w:rsidR="002C7C7B" w:rsidRPr="00BA7B2D" w:rsidRDefault="002C7C7B" w:rsidP="002C7C7B">
      <w:pPr>
        <w:pStyle w:val="aff5"/>
        <w:rPr>
          <w:sz w:val="22"/>
          <w:szCs w:val="22"/>
        </w:rPr>
      </w:pPr>
      <w:r w:rsidRPr="00BA7B2D">
        <w:rPr>
          <w:sz w:val="22"/>
          <w:szCs w:val="22"/>
        </w:rPr>
        <w:t>(немецкий)</w:t>
      </w:r>
    </w:p>
    <w:p w14:paraId="61077573" w14:textId="77777777" w:rsidR="002C7C7B" w:rsidRPr="00BA7B2D" w:rsidRDefault="002C7C7B" w:rsidP="002C7C7B">
      <w:pPr>
        <w:pStyle w:val="aff6"/>
        <w:rPr>
          <w:sz w:val="22"/>
          <w:szCs w:val="22"/>
        </w:rPr>
      </w:pPr>
      <w:r w:rsidRPr="00BA7B2D">
        <w:rPr>
          <w:sz w:val="22"/>
          <w:szCs w:val="22"/>
        </w:rPr>
        <w:t>Да. Я так понял там планируется еврейский квартал? Какое-то общежитие для евреев?</w:t>
      </w:r>
    </w:p>
    <w:p w14:paraId="7631AB98" w14:textId="77777777" w:rsidR="002C7C7B" w:rsidRPr="00BA7B2D" w:rsidRDefault="002C7C7B" w:rsidP="002C7C7B">
      <w:pPr>
        <w:pStyle w:val="aff4"/>
        <w:rPr>
          <w:sz w:val="22"/>
          <w:szCs w:val="22"/>
        </w:rPr>
      </w:pPr>
      <w:r w:rsidRPr="00BA7B2D">
        <w:rPr>
          <w:sz w:val="22"/>
          <w:szCs w:val="22"/>
        </w:rPr>
        <w:t>Фон-</w:t>
      </w:r>
      <w:proofErr w:type="spellStart"/>
      <w:r w:rsidRPr="00BA7B2D">
        <w:rPr>
          <w:sz w:val="22"/>
          <w:szCs w:val="22"/>
        </w:rPr>
        <w:t>Вейхс</w:t>
      </w:r>
      <w:proofErr w:type="spellEnd"/>
      <w:r w:rsidRPr="00BA7B2D">
        <w:rPr>
          <w:sz w:val="22"/>
          <w:szCs w:val="22"/>
        </w:rPr>
        <w:t xml:space="preserve"> меняется в лице.</w:t>
      </w:r>
    </w:p>
    <w:p w14:paraId="6A90D8DB" w14:textId="77777777" w:rsidR="002C7C7B" w:rsidRPr="00BA7B2D" w:rsidRDefault="002C7C7B" w:rsidP="002C7C7B">
      <w:pPr>
        <w:pStyle w:val="aff3"/>
        <w:rPr>
          <w:sz w:val="22"/>
          <w:szCs w:val="22"/>
        </w:rPr>
      </w:pPr>
      <w:r w:rsidRPr="00BA7B2D">
        <w:rPr>
          <w:sz w:val="22"/>
          <w:szCs w:val="22"/>
        </w:rPr>
        <w:t>Фон Вейхс</w:t>
      </w:r>
    </w:p>
    <w:p w14:paraId="51DC4650" w14:textId="77777777" w:rsidR="002C7C7B" w:rsidRPr="00BA7B2D" w:rsidRDefault="002C7C7B" w:rsidP="002C7C7B">
      <w:pPr>
        <w:pStyle w:val="aff5"/>
        <w:rPr>
          <w:sz w:val="22"/>
          <w:szCs w:val="22"/>
        </w:rPr>
      </w:pPr>
      <w:r w:rsidRPr="00BA7B2D">
        <w:rPr>
          <w:sz w:val="22"/>
          <w:szCs w:val="22"/>
        </w:rPr>
        <w:t>(немецкий)</w:t>
      </w:r>
    </w:p>
    <w:p w14:paraId="0A825577" w14:textId="77777777" w:rsidR="002C7C7B" w:rsidRPr="00BA7B2D" w:rsidRDefault="002C7C7B" w:rsidP="002C7C7B">
      <w:pPr>
        <w:pStyle w:val="aff6"/>
        <w:rPr>
          <w:sz w:val="22"/>
          <w:szCs w:val="22"/>
        </w:rPr>
      </w:pPr>
      <w:r w:rsidRPr="00BA7B2D">
        <w:rPr>
          <w:sz w:val="22"/>
          <w:szCs w:val="22"/>
        </w:rPr>
        <w:t>Виктор. Это не общежитие.</w:t>
      </w:r>
    </w:p>
    <w:p w14:paraId="45156702" w14:textId="77777777" w:rsidR="002C7C7B" w:rsidRPr="00BA7B2D" w:rsidRDefault="002C7C7B" w:rsidP="002C7C7B">
      <w:pPr>
        <w:pStyle w:val="aff4"/>
        <w:rPr>
          <w:sz w:val="22"/>
          <w:szCs w:val="22"/>
        </w:rPr>
      </w:pPr>
      <w:r w:rsidRPr="00BA7B2D">
        <w:rPr>
          <w:sz w:val="22"/>
          <w:szCs w:val="22"/>
        </w:rPr>
        <w:t>Винокуров соображает и бледнеет.</w:t>
      </w:r>
    </w:p>
    <w:p w14:paraId="611D9B14" w14:textId="77777777" w:rsidR="002C7C7B" w:rsidRPr="00BA7B2D" w:rsidRDefault="002C7C7B" w:rsidP="002C7C7B">
      <w:pPr>
        <w:pStyle w:val="aff3"/>
        <w:rPr>
          <w:sz w:val="22"/>
          <w:szCs w:val="22"/>
        </w:rPr>
      </w:pPr>
      <w:r w:rsidRPr="00BA7B2D">
        <w:rPr>
          <w:sz w:val="22"/>
          <w:szCs w:val="22"/>
        </w:rPr>
        <w:t>Фон Вейхс</w:t>
      </w:r>
    </w:p>
    <w:p w14:paraId="47D348EC" w14:textId="77777777" w:rsidR="002C7C7B" w:rsidRPr="00BA7B2D" w:rsidRDefault="002C7C7B" w:rsidP="002C7C7B">
      <w:pPr>
        <w:pStyle w:val="aff5"/>
        <w:rPr>
          <w:sz w:val="22"/>
          <w:szCs w:val="22"/>
        </w:rPr>
      </w:pPr>
      <w:r w:rsidRPr="00BA7B2D">
        <w:rPr>
          <w:sz w:val="22"/>
          <w:szCs w:val="22"/>
        </w:rPr>
        <w:t>(немецкий)</w:t>
      </w:r>
    </w:p>
    <w:p w14:paraId="0FA16CD7" w14:textId="77777777" w:rsidR="002C7C7B" w:rsidRPr="00BA7B2D" w:rsidRDefault="002C7C7B" w:rsidP="002C7C7B">
      <w:pPr>
        <w:pStyle w:val="aff6"/>
        <w:rPr>
          <w:sz w:val="22"/>
          <w:szCs w:val="22"/>
        </w:rPr>
      </w:pPr>
      <w:r w:rsidRPr="00BA7B2D">
        <w:rPr>
          <w:sz w:val="22"/>
          <w:szCs w:val="22"/>
        </w:rPr>
        <w:t>Берите мою машину.</w:t>
      </w:r>
    </w:p>
    <w:p w14:paraId="3ED9252F" w14:textId="3261322F" w:rsidR="002C7C7B" w:rsidRPr="00BA7B2D" w:rsidRDefault="002C7C7B" w:rsidP="002C7C7B">
      <w:pPr>
        <w:pStyle w:val="aff2"/>
        <w:rPr>
          <w:sz w:val="22"/>
          <w:szCs w:val="22"/>
        </w:rPr>
      </w:pPr>
      <w:r w:rsidRPr="00BA7B2D">
        <w:rPr>
          <w:sz w:val="22"/>
          <w:szCs w:val="22"/>
        </w:rPr>
        <w:t>3-</w:t>
      </w:r>
      <w:proofErr w:type="gramStart"/>
      <w:r w:rsidR="001907B1">
        <w:rPr>
          <w:sz w:val="22"/>
          <w:szCs w:val="22"/>
        </w:rPr>
        <w:t>44</w:t>
      </w:r>
      <w:r w:rsidRPr="00BA7B2D">
        <w:rPr>
          <w:sz w:val="22"/>
          <w:szCs w:val="22"/>
        </w:rPr>
        <w:t>.НАТ</w:t>
      </w:r>
      <w:proofErr w:type="gramEnd"/>
      <w:r w:rsidRPr="00BA7B2D">
        <w:rPr>
          <w:sz w:val="22"/>
          <w:szCs w:val="22"/>
        </w:rPr>
        <w:t>. МЕЛЬНИЦА. ДЕНЬ.</w:t>
      </w:r>
    </w:p>
    <w:p w14:paraId="2B7454F1" w14:textId="77777777" w:rsidR="002C7C7B" w:rsidRPr="00BA7B2D" w:rsidRDefault="002C7C7B" w:rsidP="002C7C7B">
      <w:pPr>
        <w:pStyle w:val="aff4"/>
        <w:rPr>
          <w:sz w:val="22"/>
          <w:szCs w:val="22"/>
        </w:rPr>
      </w:pPr>
      <w:r w:rsidRPr="00BA7B2D">
        <w:rPr>
          <w:sz w:val="22"/>
          <w:szCs w:val="22"/>
        </w:rPr>
        <w:t xml:space="preserve">К мельнице подъезжают несколько грузовиков, наполненных людьми с нашивками на рукавах. Один из грузовиков полон солдат как СС, так и Вермахта. Первыми спрыгивают </w:t>
      </w:r>
      <w:proofErr w:type="spellStart"/>
      <w:r w:rsidRPr="00BA7B2D">
        <w:rPr>
          <w:sz w:val="22"/>
          <w:szCs w:val="22"/>
        </w:rPr>
        <w:t>огнемётчики</w:t>
      </w:r>
      <w:proofErr w:type="spellEnd"/>
      <w:r w:rsidRPr="00BA7B2D">
        <w:rPr>
          <w:sz w:val="22"/>
          <w:szCs w:val="22"/>
        </w:rPr>
        <w:t xml:space="preserve"> с ранцами, проверяя своё смертельное оборудование – языки пламени вырываются из труб.</w:t>
      </w:r>
    </w:p>
    <w:p w14:paraId="28EB655D" w14:textId="77777777" w:rsidR="002C7C7B" w:rsidRPr="00BA7B2D" w:rsidRDefault="002C7C7B" w:rsidP="002C7C7B">
      <w:pPr>
        <w:pStyle w:val="aff4"/>
        <w:rPr>
          <w:sz w:val="22"/>
          <w:szCs w:val="22"/>
        </w:rPr>
      </w:pPr>
      <w:r w:rsidRPr="00BA7B2D">
        <w:rPr>
          <w:sz w:val="22"/>
          <w:szCs w:val="22"/>
        </w:rPr>
        <w:t xml:space="preserve">Солдаты выстраиваются шеренгой, чтобы разделить рабочих и евреев. </w:t>
      </w:r>
      <w:proofErr w:type="spellStart"/>
      <w:r w:rsidRPr="00BA7B2D">
        <w:rPr>
          <w:sz w:val="22"/>
          <w:szCs w:val="22"/>
        </w:rPr>
        <w:t>Ланская</w:t>
      </w:r>
      <w:proofErr w:type="spellEnd"/>
      <w:r w:rsidRPr="00BA7B2D">
        <w:rPr>
          <w:sz w:val="22"/>
          <w:szCs w:val="22"/>
        </w:rPr>
        <w:t xml:space="preserve">, тащит тележку от мельницы </w:t>
      </w:r>
      <w:proofErr w:type="gramStart"/>
      <w:r w:rsidRPr="00BA7B2D">
        <w:rPr>
          <w:sz w:val="22"/>
          <w:szCs w:val="22"/>
        </w:rPr>
        <w:t>к грузовики</w:t>
      </w:r>
      <w:proofErr w:type="gramEnd"/>
      <w:r w:rsidRPr="00BA7B2D">
        <w:rPr>
          <w:sz w:val="22"/>
          <w:szCs w:val="22"/>
        </w:rPr>
        <w:t xml:space="preserve"> – красная, грязная, двигается спиной и не сразу понимает, что происходит.</w:t>
      </w:r>
    </w:p>
    <w:p w14:paraId="699C6305" w14:textId="77777777" w:rsidR="002C7C7B" w:rsidRPr="00BA7B2D" w:rsidRDefault="002C7C7B" w:rsidP="002C7C7B">
      <w:pPr>
        <w:pStyle w:val="aff3"/>
        <w:rPr>
          <w:sz w:val="22"/>
          <w:szCs w:val="22"/>
        </w:rPr>
      </w:pPr>
      <w:r w:rsidRPr="00BA7B2D">
        <w:rPr>
          <w:sz w:val="22"/>
          <w:szCs w:val="22"/>
        </w:rPr>
        <w:t>ЛИДИЯ ГРИГОРЬЕВНА</w:t>
      </w:r>
    </w:p>
    <w:p w14:paraId="2F8FA689" w14:textId="77777777" w:rsidR="002C7C7B" w:rsidRPr="00BA7B2D" w:rsidRDefault="002C7C7B" w:rsidP="002C7C7B">
      <w:pPr>
        <w:pStyle w:val="aff5"/>
        <w:rPr>
          <w:sz w:val="22"/>
          <w:szCs w:val="22"/>
        </w:rPr>
      </w:pPr>
      <w:r w:rsidRPr="00BA7B2D">
        <w:rPr>
          <w:sz w:val="22"/>
          <w:szCs w:val="22"/>
        </w:rPr>
        <w:t>(Ланской)</w:t>
      </w:r>
    </w:p>
    <w:p w14:paraId="34F4A8F1" w14:textId="77777777" w:rsidR="002C7C7B" w:rsidRPr="00BA7B2D" w:rsidRDefault="002C7C7B" w:rsidP="002C7C7B">
      <w:pPr>
        <w:pStyle w:val="aff6"/>
        <w:rPr>
          <w:sz w:val="22"/>
          <w:szCs w:val="22"/>
        </w:rPr>
      </w:pPr>
      <w:r w:rsidRPr="00BA7B2D">
        <w:rPr>
          <w:sz w:val="22"/>
          <w:szCs w:val="22"/>
        </w:rPr>
        <w:t>Чего встала? Тащи давай у тебя последние мешки.</w:t>
      </w:r>
    </w:p>
    <w:p w14:paraId="2901F0DB" w14:textId="77777777" w:rsidR="002C7C7B" w:rsidRPr="00BA7B2D" w:rsidRDefault="002C7C7B" w:rsidP="002C7C7B">
      <w:pPr>
        <w:pStyle w:val="aff4"/>
        <w:rPr>
          <w:sz w:val="22"/>
          <w:szCs w:val="22"/>
        </w:rPr>
      </w:pPr>
      <w:r w:rsidRPr="00BA7B2D">
        <w:rPr>
          <w:sz w:val="22"/>
          <w:szCs w:val="22"/>
        </w:rPr>
        <w:t xml:space="preserve">Евреев тем временем выгружают из грузовиков и гонят в сторону мельницы. Дотащив тачку </w:t>
      </w:r>
      <w:proofErr w:type="spellStart"/>
      <w:proofErr w:type="gramStart"/>
      <w:r w:rsidRPr="00BA7B2D">
        <w:rPr>
          <w:sz w:val="22"/>
          <w:szCs w:val="22"/>
        </w:rPr>
        <w:t>Ланская</w:t>
      </w:r>
      <w:proofErr w:type="spellEnd"/>
      <w:proofErr w:type="gramEnd"/>
      <w:r w:rsidRPr="00BA7B2D">
        <w:rPr>
          <w:sz w:val="22"/>
          <w:szCs w:val="22"/>
        </w:rPr>
        <w:t xml:space="preserve"> всматривается в людей в кузове и видит Марту, которая так и не отпустила рыбину.</w:t>
      </w:r>
    </w:p>
    <w:p w14:paraId="4A81CA17" w14:textId="77777777" w:rsidR="002C7C7B" w:rsidRPr="00BA7B2D" w:rsidRDefault="002C7C7B" w:rsidP="002C7C7B">
      <w:pPr>
        <w:pStyle w:val="aff3"/>
        <w:rPr>
          <w:sz w:val="22"/>
          <w:szCs w:val="22"/>
        </w:rPr>
      </w:pPr>
      <w:r w:rsidRPr="00BA7B2D">
        <w:rPr>
          <w:sz w:val="22"/>
          <w:szCs w:val="22"/>
        </w:rPr>
        <w:lastRenderedPageBreak/>
        <w:t>Ланская</w:t>
      </w:r>
    </w:p>
    <w:p w14:paraId="7032A799" w14:textId="77777777" w:rsidR="002C7C7B" w:rsidRPr="00BA7B2D" w:rsidRDefault="002C7C7B" w:rsidP="002C7C7B">
      <w:pPr>
        <w:pStyle w:val="aff6"/>
        <w:rPr>
          <w:sz w:val="22"/>
          <w:szCs w:val="22"/>
        </w:rPr>
      </w:pPr>
      <w:r w:rsidRPr="00BA7B2D">
        <w:rPr>
          <w:sz w:val="22"/>
          <w:szCs w:val="22"/>
        </w:rPr>
        <w:t>Что за ерунда? Куда ей тут работать?</w:t>
      </w:r>
    </w:p>
    <w:p w14:paraId="62549137" w14:textId="77777777" w:rsidR="002C7C7B" w:rsidRPr="00BA7B2D" w:rsidRDefault="002C7C7B" w:rsidP="002C7C7B">
      <w:pPr>
        <w:pStyle w:val="aff4"/>
        <w:rPr>
          <w:sz w:val="22"/>
          <w:szCs w:val="22"/>
        </w:rPr>
      </w:pPr>
      <w:proofErr w:type="spellStart"/>
      <w:r w:rsidRPr="00BA7B2D">
        <w:rPr>
          <w:sz w:val="22"/>
          <w:szCs w:val="22"/>
        </w:rPr>
        <w:t>Ланская</w:t>
      </w:r>
      <w:proofErr w:type="spellEnd"/>
      <w:r w:rsidRPr="00BA7B2D">
        <w:rPr>
          <w:sz w:val="22"/>
          <w:szCs w:val="22"/>
        </w:rPr>
        <w:t xml:space="preserve"> пытается пробиться сквозь шеренгу.</w:t>
      </w:r>
    </w:p>
    <w:p w14:paraId="6153D5C0" w14:textId="77777777" w:rsidR="002C7C7B" w:rsidRPr="00BA7B2D" w:rsidRDefault="002C7C7B" w:rsidP="002C7C7B">
      <w:pPr>
        <w:pStyle w:val="aff3"/>
        <w:rPr>
          <w:sz w:val="22"/>
          <w:szCs w:val="22"/>
        </w:rPr>
      </w:pPr>
      <w:r w:rsidRPr="00BA7B2D">
        <w:rPr>
          <w:sz w:val="22"/>
          <w:szCs w:val="22"/>
        </w:rPr>
        <w:t>Ланская</w:t>
      </w:r>
    </w:p>
    <w:p w14:paraId="683C20BB" w14:textId="77777777" w:rsidR="002C7C7B" w:rsidRPr="00BA7B2D" w:rsidRDefault="002C7C7B" w:rsidP="002C7C7B">
      <w:pPr>
        <w:pStyle w:val="aff6"/>
        <w:rPr>
          <w:sz w:val="22"/>
          <w:szCs w:val="22"/>
        </w:rPr>
      </w:pPr>
      <w:r w:rsidRPr="00BA7B2D">
        <w:rPr>
          <w:sz w:val="22"/>
          <w:szCs w:val="22"/>
        </w:rPr>
        <w:t>Марта! Марта, я здесь!</w:t>
      </w:r>
    </w:p>
    <w:p w14:paraId="65C09B0B" w14:textId="77777777" w:rsidR="002C7C7B" w:rsidRPr="00BA7B2D" w:rsidRDefault="002C7C7B" w:rsidP="002C7C7B">
      <w:pPr>
        <w:pStyle w:val="aff4"/>
        <w:rPr>
          <w:sz w:val="22"/>
          <w:szCs w:val="22"/>
        </w:rPr>
      </w:pPr>
      <w:r w:rsidRPr="00BA7B2D">
        <w:rPr>
          <w:sz w:val="22"/>
          <w:szCs w:val="22"/>
        </w:rPr>
        <w:t xml:space="preserve">Марта, сбежав по помосту, видит </w:t>
      </w:r>
      <w:proofErr w:type="spellStart"/>
      <w:r w:rsidRPr="00BA7B2D">
        <w:rPr>
          <w:sz w:val="22"/>
          <w:szCs w:val="22"/>
        </w:rPr>
        <w:t>Ланскую</w:t>
      </w:r>
      <w:proofErr w:type="spellEnd"/>
      <w:r w:rsidRPr="00BA7B2D">
        <w:rPr>
          <w:sz w:val="22"/>
          <w:szCs w:val="22"/>
        </w:rPr>
        <w:t xml:space="preserve"> через солдат, радуется, семенит не останавливаясь, Кира также бежит с другой стороны шеренги.</w:t>
      </w:r>
    </w:p>
    <w:p w14:paraId="2908F187" w14:textId="77777777" w:rsidR="002C7C7B" w:rsidRPr="00BA7B2D" w:rsidRDefault="002C7C7B" w:rsidP="002C7C7B">
      <w:pPr>
        <w:pStyle w:val="aff3"/>
        <w:rPr>
          <w:sz w:val="22"/>
          <w:szCs w:val="22"/>
        </w:rPr>
      </w:pPr>
      <w:r w:rsidRPr="00BA7B2D">
        <w:rPr>
          <w:sz w:val="22"/>
          <w:szCs w:val="22"/>
        </w:rPr>
        <w:t>Марта</w:t>
      </w:r>
    </w:p>
    <w:p w14:paraId="57269D89" w14:textId="77777777" w:rsidR="002C7C7B" w:rsidRPr="00BA7B2D" w:rsidRDefault="002C7C7B" w:rsidP="002C7C7B">
      <w:pPr>
        <w:pStyle w:val="aff6"/>
        <w:rPr>
          <w:sz w:val="22"/>
          <w:szCs w:val="22"/>
        </w:rPr>
      </w:pPr>
      <w:r w:rsidRPr="00BA7B2D">
        <w:rPr>
          <w:sz w:val="22"/>
          <w:szCs w:val="22"/>
        </w:rPr>
        <w:t>Кира, дорогая!</w:t>
      </w:r>
    </w:p>
    <w:p w14:paraId="7F767445" w14:textId="77777777" w:rsidR="002C7C7B" w:rsidRPr="00BA7B2D" w:rsidRDefault="002C7C7B" w:rsidP="002C7C7B">
      <w:pPr>
        <w:pStyle w:val="aff5"/>
        <w:rPr>
          <w:sz w:val="22"/>
          <w:szCs w:val="22"/>
        </w:rPr>
      </w:pPr>
      <w:r w:rsidRPr="00BA7B2D">
        <w:rPr>
          <w:sz w:val="22"/>
          <w:szCs w:val="22"/>
        </w:rPr>
        <w:t>(протягивает через голову солдата рыбу)</w:t>
      </w:r>
    </w:p>
    <w:p w14:paraId="7E5783A8" w14:textId="77777777" w:rsidR="002C7C7B" w:rsidRPr="00BA7B2D" w:rsidRDefault="002C7C7B" w:rsidP="002C7C7B">
      <w:pPr>
        <w:pStyle w:val="aff6"/>
        <w:rPr>
          <w:sz w:val="22"/>
          <w:szCs w:val="22"/>
        </w:rPr>
      </w:pPr>
      <w:r w:rsidRPr="00BA7B2D">
        <w:rPr>
          <w:sz w:val="22"/>
          <w:szCs w:val="22"/>
        </w:rPr>
        <w:t>Возьми, пожалуйста, Витя ухи хотел. Продукты отобрали, представляешь---</w:t>
      </w:r>
    </w:p>
    <w:p w14:paraId="7E62C953" w14:textId="77777777" w:rsidR="002C7C7B" w:rsidRPr="00BA7B2D" w:rsidRDefault="002C7C7B" w:rsidP="002C7C7B">
      <w:pPr>
        <w:pStyle w:val="aff4"/>
        <w:rPr>
          <w:sz w:val="22"/>
          <w:szCs w:val="22"/>
        </w:rPr>
      </w:pPr>
      <w:proofErr w:type="spellStart"/>
      <w:r w:rsidRPr="00BA7B2D">
        <w:rPr>
          <w:sz w:val="22"/>
          <w:szCs w:val="22"/>
        </w:rPr>
        <w:t>Ланская</w:t>
      </w:r>
      <w:proofErr w:type="spellEnd"/>
      <w:r w:rsidRPr="00BA7B2D">
        <w:rPr>
          <w:sz w:val="22"/>
          <w:szCs w:val="22"/>
        </w:rPr>
        <w:t xml:space="preserve"> хватает рыбину, которую так настойчиво суёт Марта. В этот момент солдат толкает Марту, она падает в грязь, об неё начинают спотыкаться другие.</w:t>
      </w:r>
    </w:p>
    <w:p w14:paraId="2ED27AC0" w14:textId="77777777" w:rsidR="002C7C7B" w:rsidRPr="00BA7B2D" w:rsidRDefault="002C7C7B" w:rsidP="002C7C7B">
      <w:pPr>
        <w:pStyle w:val="aff3"/>
        <w:rPr>
          <w:sz w:val="22"/>
          <w:szCs w:val="22"/>
        </w:rPr>
      </w:pPr>
      <w:r w:rsidRPr="00BA7B2D">
        <w:rPr>
          <w:sz w:val="22"/>
          <w:szCs w:val="22"/>
        </w:rPr>
        <w:t>Ланская</w:t>
      </w:r>
    </w:p>
    <w:p w14:paraId="5BBBEC7E" w14:textId="77777777" w:rsidR="002C7C7B" w:rsidRPr="00BA7B2D" w:rsidRDefault="002C7C7B" w:rsidP="002C7C7B">
      <w:pPr>
        <w:pStyle w:val="aff6"/>
        <w:rPr>
          <w:sz w:val="22"/>
          <w:szCs w:val="22"/>
        </w:rPr>
      </w:pPr>
      <w:r w:rsidRPr="00BA7B2D">
        <w:rPr>
          <w:sz w:val="22"/>
          <w:szCs w:val="22"/>
        </w:rPr>
        <w:t xml:space="preserve">Да как вы смеете? </w:t>
      </w:r>
    </w:p>
    <w:p w14:paraId="536C8852" w14:textId="77777777" w:rsidR="002C7C7B" w:rsidRPr="00BA7B2D" w:rsidRDefault="002C7C7B" w:rsidP="002C7C7B">
      <w:pPr>
        <w:pStyle w:val="aff5"/>
        <w:rPr>
          <w:sz w:val="22"/>
          <w:szCs w:val="22"/>
        </w:rPr>
      </w:pPr>
      <w:r w:rsidRPr="00BA7B2D">
        <w:rPr>
          <w:sz w:val="22"/>
          <w:szCs w:val="22"/>
        </w:rPr>
        <w:t xml:space="preserve">(переходит на </w:t>
      </w:r>
      <w:r w:rsidRPr="00BA7B2D">
        <w:rPr>
          <w:b/>
          <w:bCs/>
          <w:sz w:val="22"/>
          <w:szCs w:val="22"/>
        </w:rPr>
        <w:t>немецкий</w:t>
      </w:r>
      <w:r w:rsidRPr="00BA7B2D">
        <w:rPr>
          <w:sz w:val="22"/>
          <w:szCs w:val="22"/>
        </w:rPr>
        <w:t xml:space="preserve">) </w:t>
      </w:r>
    </w:p>
    <w:p w14:paraId="05B696DF" w14:textId="77777777" w:rsidR="002C7C7B" w:rsidRPr="00BA7B2D" w:rsidRDefault="002C7C7B" w:rsidP="002C7C7B">
      <w:pPr>
        <w:pStyle w:val="aff6"/>
        <w:rPr>
          <w:sz w:val="22"/>
          <w:szCs w:val="22"/>
        </w:rPr>
      </w:pPr>
      <w:r w:rsidRPr="00BA7B2D">
        <w:rPr>
          <w:sz w:val="22"/>
          <w:szCs w:val="22"/>
        </w:rPr>
        <w:t xml:space="preserve">Что вы делаете? Я жена Виктора Винокурова, он работает в штабе. Это наша помощница… </w:t>
      </w:r>
    </w:p>
    <w:p w14:paraId="48C69DC3" w14:textId="77777777" w:rsidR="002C7C7B" w:rsidRPr="00BA7B2D" w:rsidRDefault="002C7C7B" w:rsidP="002C7C7B">
      <w:pPr>
        <w:pStyle w:val="aff4"/>
        <w:rPr>
          <w:sz w:val="22"/>
          <w:szCs w:val="22"/>
        </w:rPr>
      </w:pPr>
      <w:r w:rsidRPr="00BA7B2D">
        <w:rPr>
          <w:sz w:val="22"/>
          <w:szCs w:val="22"/>
        </w:rPr>
        <w:t xml:space="preserve">Солдат поворачивается к ней и, не говоря ни слова, замахивается прикладом. </w:t>
      </w:r>
      <w:proofErr w:type="spellStart"/>
      <w:r w:rsidRPr="00BA7B2D">
        <w:rPr>
          <w:sz w:val="22"/>
          <w:szCs w:val="22"/>
        </w:rPr>
        <w:t>Ланская</w:t>
      </w:r>
      <w:proofErr w:type="spellEnd"/>
      <w:r w:rsidRPr="00BA7B2D">
        <w:rPr>
          <w:sz w:val="22"/>
          <w:szCs w:val="22"/>
        </w:rPr>
        <w:t xml:space="preserve"> отшатывается назад. Марту поднимают и продолжают гнать в направлении мельницы. </w:t>
      </w:r>
    </w:p>
    <w:p w14:paraId="069F16E3" w14:textId="77777777" w:rsidR="002C7C7B" w:rsidRPr="00BA7B2D" w:rsidRDefault="002C7C7B" w:rsidP="002C7C7B">
      <w:pPr>
        <w:pStyle w:val="aff3"/>
        <w:rPr>
          <w:sz w:val="22"/>
          <w:szCs w:val="22"/>
        </w:rPr>
      </w:pPr>
      <w:r w:rsidRPr="00BA7B2D">
        <w:rPr>
          <w:sz w:val="22"/>
          <w:szCs w:val="22"/>
        </w:rPr>
        <w:t>Марта</w:t>
      </w:r>
    </w:p>
    <w:p w14:paraId="203DBC29" w14:textId="77777777" w:rsidR="002C7C7B" w:rsidRPr="00BA7B2D" w:rsidRDefault="002C7C7B" w:rsidP="002C7C7B">
      <w:pPr>
        <w:pStyle w:val="aff6"/>
        <w:rPr>
          <w:sz w:val="22"/>
          <w:szCs w:val="22"/>
        </w:rPr>
      </w:pPr>
      <w:r w:rsidRPr="00BA7B2D">
        <w:rPr>
          <w:sz w:val="22"/>
          <w:szCs w:val="22"/>
        </w:rPr>
        <w:t>Кира, куда мы бежим? Зачем мы бежим?</w:t>
      </w:r>
    </w:p>
    <w:p w14:paraId="7B68457C" w14:textId="77777777" w:rsidR="002C7C7B" w:rsidRPr="00BA7B2D" w:rsidRDefault="002C7C7B" w:rsidP="002C7C7B">
      <w:pPr>
        <w:pStyle w:val="aff4"/>
        <w:rPr>
          <w:sz w:val="22"/>
          <w:szCs w:val="22"/>
        </w:rPr>
      </w:pPr>
      <w:proofErr w:type="spellStart"/>
      <w:r w:rsidRPr="00BA7B2D">
        <w:rPr>
          <w:sz w:val="22"/>
          <w:szCs w:val="22"/>
        </w:rPr>
        <w:t>Ланская</w:t>
      </w:r>
      <w:proofErr w:type="spellEnd"/>
      <w:r w:rsidRPr="00BA7B2D">
        <w:rPr>
          <w:sz w:val="22"/>
          <w:szCs w:val="22"/>
        </w:rPr>
        <w:t xml:space="preserve"> бежит за спинами солдат, пытается не терять ее из вида.</w:t>
      </w:r>
    </w:p>
    <w:p w14:paraId="6A3EA905" w14:textId="77777777" w:rsidR="002C7C7B" w:rsidRPr="00BA7B2D" w:rsidRDefault="002C7C7B" w:rsidP="002C7C7B">
      <w:pPr>
        <w:pStyle w:val="aff3"/>
        <w:rPr>
          <w:sz w:val="22"/>
          <w:szCs w:val="22"/>
        </w:rPr>
      </w:pPr>
      <w:r w:rsidRPr="00BA7B2D">
        <w:rPr>
          <w:sz w:val="22"/>
          <w:szCs w:val="22"/>
        </w:rPr>
        <w:t>Ланская</w:t>
      </w:r>
    </w:p>
    <w:p w14:paraId="00E71224" w14:textId="77777777" w:rsidR="002C7C7B" w:rsidRPr="00BA7B2D" w:rsidRDefault="002C7C7B" w:rsidP="002C7C7B">
      <w:pPr>
        <w:pStyle w:val="aff6"/>
        <w:rPr>
          <w:sz w:val="22"/>
          <w:szCs w:val="22"/>
        </w:rPr>
      </w:pPr>
      <w:r w:rsidRPr="00BA7B2D">
        <w:rPr>
          <w:sz w:val="22"/>
          <w:szCs w:val="22"/>
        </w:rPr>
        <w:t>Марта, милая, ты не бойся! Я найду Виктора! Он разберётся!</w:t>
      </w:r>
    </w:p>
    <w:p w14:paraId="3BAFA314" w14:textId="77777777" w:rsidR="002C7C7B" w:rsidRPr="00BA7B2D" w:rsidRDefault="002C7C7B" w:rsidP="002C7C7B">
      <w:pPr>
        <w:pStyle w:val="aff4"/>
        <w:rPr>
          <w:sz w:val="22"/>
          <w:szCs w:val="22"/>
        </w:rPr>
      </w:pPr>
      <w:proofErr w:type="spellStart"/>
      <w:r w:rsidRPr="00BA7B2D">
        <w:rPr>
          <w:sz w:val="22"/>
          <w:szCs w:val="22"/>
        </w:rPr>
        <w:t>Ланская</w:t>
      </w:r>
      <w:proofErr w:type="spellEnd"/>
      <w:r w:rsidRPr="00BA7B2D">
        <w:rPr>
          <w:sz w:val="22"/>
          <w:szCs w:val="22"/>
        </w:rPr>
        <w:t xml:space="preserve"> спотыкается, падает, Марта исчезает в толпе. </w:t>
      </w:r>
      <w:proofErr w:type="spellStart"/>
      <w:r w:rsidRPr="00BA7B2D">
        <w:rPr>
          <w:sz w:val="22"/>
          <w:szCs w:val="22"/>
        </w:rPr>
        <w:t>Ланская</w:t>
      </w:r>
      <w:proofErr w:type="spellEnd"/>
      <w:r w:rsidRPr="00BA7B2D">
        <w:rPr>
          <w:sz w:val="22"/>
          <w:szCs w:val="22"/>
        </w:rPr>
        <w:t xml:space="preserve"> поднимается, вся в грязи, держит рыбу за хвост, растерянно смотрит по сторонам. Солдаты Вермахта тем временем гонят рабочий отряд в грузовики. </w:t>
      </w:r>
      <w:proofErr w:type="spellStart"/>
      <w:r w:rsidRPr="00BA7B2D">
        <w:rPr>
          <w:sz w:val="22"/>
          <w:szCs w:val="22"/>
        </w:rPr>
        <w:t>Ланская</w:t>
      </w:r>
      <w:proofErr w:type="spellEnd"/>
      <w:r w:rsidRPr="00BA7B2D">
        <w:rPr>
          <w:sz w:val="22"/>
          <w:szCs w:val="22"/>
        </w:rPr>
        <w:t xml:space="preserve"> бежит против течения в сторону мельницы, в ворота которой загоняют евреев. </w:t>
      </w:r>
      <w:proofErr w:type="spellStart"/>
      <w:r w:rsidRPr="00BA7B2D">
        <w:rPr>
          <w:sz w:val="22"/>
          <w:szCs w:val="22"/>
        </w:rPr>
        <w:t>Ланская</w:t>
      </w:r>
      <w:proofErr w:type="spellEnd"/>
      <w:r w:rsidRPr="00BA7B2D">
        <w:rPr>
          <w:sz w:val="22"/>
          <w:szCs w:val="22"/>
        </w:rPr>
        <w:t xml:space="preserve"> хватает одного из СОЛДАТА СС.</w:t>
      </w:r>
    </w:p>
    <w:p w14:paraId="5C10125A" w14:textId="77777777" w:rsidR="002C7C7B" w:rsidRPr="00BA7B2D" w:rsidRDefault="002C7C7B" w:rsidP="002C7C7B">
      <w:pPr>
        <w:pStyle w:val="aff3"/>
        <w:rPr>
          <w:sz w:val="22"/>
          <w:szCs w:val="22"/>
        </w:rPr>
      </w:pPr>
      <w:r w:rsidRPr="00BA7B2D">
        <w:rPr>
          <w:sz w:val="22"/>
          <w:szCs w:val="22"/>
        </w:rPr>
        <w:t>ЛАНСКАЯ</w:t>
      </w:r>
    </w:p>
    <w:p w14:paraId="6F9CF510" w14:textId="77777777" w:rsidR="002C7C7B" w:rsidRPr="00BA7B2D" w:rsidRDefault="002C7C7B" w:rsidP="002C7C7B">
      <w:pPr>
        <w:pStyle w:val="aff5"/>
        <w:rPr>
          <w:sz w:val="22"/>
          <w:szCs w:val="22"/>
        </w:rPr>
      </w:pPr>
      <w:r w:rsidRPr="00BA7B2D">
        <w:rPr>
          <w:sz w:val="22"/>
          <w:szCs w:val="22"/>
        </w:rPr>
        <w:t>(немецкий)</w:t>
      </w:r>
    </w:p>
    <w:p w14:paraId="73725601" w14:textId="77777777" w:rsidR="002C7C7B" w:rsidRPr="00BA7B2D" w:rsidRDefault="002C7C7B" w:rsidP="002C7C7B">
      <w:pPr>
        <w:pStyle w:val="aff6"/>
        <w:rPr>
          <w:sz w:val="22"/>
          <w:szCs w:val="22"/>
        </w:rPr>
      </w:pPr>
      <w:r w:rsidRPr="00BA7B2D">
        <w:rPr>
          <w:sz w:val="22"/>
          <w:szCs w:val="22"/>
        </w:rPr>
        <w:t>Мой супруг работает в штабе генерала Фон-</w:t>
      </w:r>
      <w:proofErr w:type="spellStart"/>
      <w:r w:rsidRPr="00BA7B2D">
        <w:rPr>
          <w:sz w:val="22"/>
          <w:szCs w:val="22"/>
        </w:rPr>
        <w:t>Вейхса</w:t>
      </w:r>
      <w:proofErr w:type="spellEnd"/>
      <w:r w:rsidRPr="00BA7B2D">
        <w:rPr>
          <w:sz w:val="22"/>
          <w:szCs w:val="22"/>
        </w:rPr>
        <w:t>. Мы служим Рейху! Великой Германии! Там наша домработница, освободите её немедленно!</w:t>
      </w:r>
    </w:p>
    <w:p w14:paraId="045A537C" w14:textId="77777777" w:rsidR="002C7C7B" w:rsidRPr="00BA7B2D" w:rsidRDefault="002C7C7B" w:rsidP="002C7C7B">
      <w:pPr>
        <w:pStyle w:val="aff4"/>
        <w:rPr>
          <w:sz w:val="22"/>
          <w:szCs w:val="22"/>
        </w:rPr>
      </w:pPr>
      <w:r w:rsidRPr="00BA7B2D">
        <w:rPr>
          <w:sz w:val="22"/>
          <w:szCs w:val="22"/>
        </w:rPr>
        <w:t xml:space="preserve">СОЛДАТ СС окидывает взглядом грязную </w:t>
      </w:r>
      <w:proofErr w:type="spellStart"/>
      <w:r w:rsidRPr="00BA7B2D">
        <w:rPr>
          <w:sz w:val="22"/>
          <w:szCs w:val="22"/>
        </w:rPr>
        <w:t>Ланскую</w:t>
      </w:r>
      <w:proofErr w:type="spellEnd"/>
      <w:r w:rsidRPr="00BA7B2D">
        <w:rPr>
          <w:sz w:val="22"/>
          <w:szCs w:val="22"/>
        </w:rPr>
        <w:t xml:space="preserve"> с рыбиной в руке.</w:t>
      </w:r>
    </w:p>
    <w:p w14:paraId="18417DE9" w14:textId="77777777" w:rsidR="002C7C7B" w:rsidRPr="00BA7B2D" w:rsidRDefault="002C7C7B" w:rsidP="002C7C7B">
      <w:pPr>
        <w:pStyle w:val="aff3"/>
        <w:rPr>
          <w:sz w:val="22"/>
          <w:szCs w:val="22"/>
        </w:rPr>
      </w:pPr>
      <w:r w:rsidRPr="00BA7B2D">
        <w:rPr>
          <w:sz w:val="22"/>
          <w:szCs w:val="22"/>
        </w:rPr>
        <w:lastRenderedPageBreak/>
        <w:t>СОЛДАТ СС</w:t>
      </w:r>
    </w:p>
    <w:p w14:paraId="23882086" w14:textId="77777777" w:rsidR="002C7C7B" w:rsidRPr="00BA7B2D" w:rsidRDefault="002C7C7B" w:rsidP="002C7C7B">
      <w:pPr>
        <w:pStyle w:val="aff5"/>
        <w:rPr>
          <w:sz w:val="22"/>
          <w:szCs w:val="22"/>
        </w:rPr>
      </w:pPr>
      <w:r w:rsidRPr="00BA7B2D">
        <w:rPr>
          <w:sz w:val="22"/>
          <w:szCs w:val="22"/>
        </w:rPr>
        <w:t>(немецкий)</w:t>
      </w:r>
    </w:p>
    <w:p w14:paraId="38547618" w14:textId="77777777" w:rsidR="002C7C7B" w:rsidRPr="00BA7B2D" w:rsidRDefault="002C7C7B" w:rsidP="002C7C7B">
      <w:pPr>
        <w:pStyle w:val="aff6"/>
        <w:rPr>
          <w:sz w:val="22"/>
          <w:szCs w:val="22"/>
        </w:rPr>
      </w:pPr>
      <w:r w:rsidRPr="00BA7B2D">
        <w:rPr>
          <w:sz w:val="22"/>
          <w:szCs w:val="22"/>
        </w:rPr>
        <w:t>Да-да, конечно, генерал Фон-</w:t>
      </w:r>
      <w:proofErr w:type="spellStart"/>
      <w:r w:rsidRPr="00BA7B2D">
        <w:rPr>
          <w:sz w:val="22"/>
          <w:szCs w:val="22"/>
        </w:rPr>
        <w:t>Вейхс</w:t>
      </w:r>
      <w:proofErr w:type="spellEnd"/>
      <w:r w:rsidRPr="00BA7B2D">
        <w:rPr>
          <w:sz w:val="22"/>
          <w:szCs w:val="22"/>
        </w:rPr>
        <w:t>. Идёмте.</w:t>
      </w:r>
    </w:p>
    <w:p w14:paraId="1B434027" w14:textId="77777777" w:rsidR="002C7C7B" w:rsidRPr="00BA7B2D" w:rsidRDefault="002C7C7B" w:rsidP="002C7C7B">
      <w:pPr>
        <w:pStyle w:val="aff4"/>
        <w:rPr>
          <w:sz w:val="22"/>
          <w:szCs w:val="22"/>
        </w:rPr>
      </w:pPr>
      <w:r w:rsidRPr="00BA7B2D">
        <w:rPr>
          <w:sz w:val="22"/>
          <w:szCs w:val="22"/>
        </w:rPr>
        <w:t xml:space="preserve">СОЛДАТ СС ведёт </w:t>
      </w:r>
      <w:proofErr w:type="spellStart"/>
      <w:r w:rsidRPr="00BA7B2D">
        <w:rPr>
          <w:sz w:val="22"/>
          <w:szCs w:val="22"/>
        </w:rPr>
        <w:t>Ланскую</w:t>
      </w:r>
      <w:proofErr w:type="spellEnd"/>
      <w:r w:rsidRPr="00BA7B2D">
        <w:rPr>
          <w:sz w:val="22"/>
          <w:szCs w:val="22"/>
        </w:rPr>
        <w:t xml:space="preserve"> к дверям мельницы, которую другие рядовые с усилием закрывают, загнав евреев внутрь.</w:t>
      </w:r>
    </w:p>
    <w:p w14:paraId="7E00CBF1" w14:textId="77777777" w:rsidR="002C7C7B" w:rsidRPr="00BA7B2D" w:rsidRDefault="002C7C7B" w:rsidP="002C7C7B">
      <w:pPr>
        <w:pStyle w:val="aff3"/>
        <w:rPr>
          <w:sz w:val="22"/>
          <w:szCs w:val="22"/>
        </w:rPr>
      </w:pPr>
      <w:r w:rsidRPr="00BA7B2D">
        <w:rPr>
          <w:sz w:val="22"/>
          <w:szCs w:val="22"/>
        </w:rPr>
        <w:t>ЛАНСКАЯ</w:t>
      </w:r>
    </w:p>
    <w:p w14:paraId="7F9CCA18" w14:textId="77777777" w:rsidR="002C7C7B" w:rsidRPr="00BA7B2D" w:rsidRDefault="002C7C7B" w:rsidP="002C7C7B">
      <w:pPr>
        <w:pStyle w:val="aff5"/>
        <w:rPr>
          <w:sz w:val="22"/>
          <w:szCs w:val="22"/>
        </w:rPr>
      </w:pPr>
      <w:r w:rsidRPr="00BA7B2D">
        <w:rPr>
          <w:sz w:val="22"/>
          <w:szCs w:val="22"/>
        </w:rPr>
        <w:t>(немецкий, бежит следом)</w:t>
      </w:r>
    </w:p>
    <w:p w14:paraId="3D01E9FD" w14:textId="77777777" w:rsidR="002C7C7B" w:rsidRPr="00BA7B2D" w:rsidRDefault="002C7C7B" w:rsidP="002C7C7B">
      <w:pPr>
        <w:pStyle w:val="aff6"/>
        <w:rPr>
          <w:sz w:val="22"/>
          <w:szCs w:val="22"/>
        </w:rPr>
      </w:pPr>
      <w:r w:rsidRPr="00BA7B2D">
        <w:rPr>
          <w:sz w:val="22"/>
          <w:szCs w:val="22"/>
        </w:rPr>
        <w:t>Спасибо вам огромное, сразу поняла, что вы нормальный человек.</w:t>
      </w:r>
    </w:p>
    <w:p w14:paraId="0D7A5EB6" w14:textId="77777777" w:rsidR="002C7C7B" w:rsidRPr="00BA7B2D" w:rsidRDefault="002C7C7B" w:rsidP="002C7C7B">
      <w:pPr>
        <w:pStyle w:val="aff4"/>
        <w:rPr>
          <w:sz w:val="22"/>
          <w:szCs w:val="22"/>
        </w:rPr>
      </w:pPr>
      <w:r w:rsidRPr="00BA7B2D">
        <w:rPr>
          <w:sz w:val="22"/>
          <w:szCs w:val="22"/>
        </w:rPr>
        <w:t>В этот момент на территорию мельницы въезжает машина Фон-</w:t>
      </w:r>
      <w:proofErr w:type="spellStart"/>
      <w:r w:rsidRPr="00BA7B2D">
        <w:rPr>
          <w:sz w:val="22"/>
          <w:szCs w:val="22"/>
        </w:rPr>
        <w:t>Вейхса</w:t>
      </w:r>
      <w:proofErr w:type="spellEnd"/>
      <w:r w:rsidRPr="00BA7B2D">
        <w:rPr>
          <w:sz w:val="22"/>
          <w:szCs w:val="22"/>
        </w:rPr>
        <w:t xml:space="preserve">, из неё выскакивают Винокуров и ГАУПТМАН. Винокуров видит, как </w:t>
      </w:r>
      <w:proofErr w:type="spellStart"/>
      <w:r w:rsidRPr="00BA7B2D">
        <w:rPr>
          <w:sz w:val="22"/>
          <w:szCs w:val="22"/>
        </w:rPr>
        <w:t>Ланскую</w:t>
      </w:r>
      <w:proofErr w:type="spellEnd"/>
      <w:r w:rsidRPr="00BA7B2D">
        <w:rPr>
          <w:sz w:val="22"/>
          <w:szCs w:val="22"/>
        </w:rPr>
        <w:t xml:space="preserve"> подводят к воротам.</w:t>
      </w:r>
    </w:p>
    <w:p w14:paraId="2A9030C1" w14:textId="77777777" w:rsidR="002C7C7B" w:rsidRPr="00BA7B2D" w:rsidRDefault="002C7C7B" w:rsidP="002C7C7B">
      <w:pPr>
        <w:pStyle w:val="aff3"/>
        <w:rPr>
          <w:sz w:val="22"/>
          <w:szCs w:val="22"/>
        </w:rPr>
      </w:pPr>
      <w:r w:rsidRPr="00BA7B2D">
        <w:rPr>
          <w:sz w:val="22"/>
          <w:szCs w:val="22"/>
        </w:rPr>
        <w:t>ВИНОКУРОВ</w:t>
      </w:r>
    </w:p>
    <w:p w14:paraId="78AB1E46" w14:textId="77777777" w:rsidR="002C7C7B" w:rsidRPr="00BA7B2D" w:rsidRDefault="002C7C7B" w:rsidP="002C7C7B">
      <w:pPr>
        <w:pStyle w:val="aff5"/>
        <w:rPr>
          <w:sz w:val="22"/>
          <w:szCs w:val="22"/>
        </w:rPr>
      </w:pPr>
      <w:r w:rsidRPr="00BA7B2D">
        <w:rPr>
          <w:sz w:val="22"/>
          <w:szCs w:val="22"/>
        </w:rPr>
        <w:t>(немецкий, показывает пальцем)</w:t>
      </w:r>
    </w:p>
    <w:p w14:paraId="57B54C2E" w14:textId="77777777" w:rsidR="002C7C7B" w:rsidRPr="00BA7B2D" w:rsidRDefault="002C7C7B" w:rsidP="002C7C7B">
      <w:pPr>
        <w:pStyle w:val="aff6"/>
        <w:rPr>
          <w:sz w:val="22"/>
          <w:szCs w:val="22"/>
        </w:rPr>
      </w:pPr>
      <w:r w:rsidRPr="00BA7B2D">
        <w:rPr>
          <w:sz w:val="22"/>
          <w:szCs w:val="22"/>
        </w:rPr>
        <w:t>Вон она!</w:t>
      </w:r>
    </w:p>
    <w:p w14:paraId="61385800" w14:textId="77777777" w:rsidR="002C7C7B" w:rsidRPr="00BA7B2D" w:rsidRDefault="002C7C7B" w:rsidP="002C7C7B">
      <w:pPr>
        <w:pStyle w:val="aff5"/>
        <w:rPr>
          <w:sz w:val="22"/>
          <w:szCs w:val="22"/>
        </w:rPr>
      </w:pPr>
      <w:r w:rsidRPr="00BA7B2D">
        <w:rPr>
          <w:sz w:val="22"/>
          <w:szCs w:val="22"/>
        </w:rPr>
        <w:t>(русский)</w:t>
      </w:r>
    </w:p>
    <w:p w14:paraId="4994E94B" w14:textId="77777777" w:rsidR="002C7C7B" w:rsidRPr="00BA7B2D" w:rsidRDefault="002C7C7B" w:rsidP="002C7C7B">
      <w:pPr>
        <w:pStyle w:val="aff6"/>
        <w:rPr>
          <w:sz w:val="22"/>
          <w:szCs w:val="22"/>
        </w:rPr>
      </w:pPr>
      <w:r w:rsidRPr="00BA7B2D">
        <w:rPr>
          <w:sz w:val="22"/>
          <w:szCs w:val="22"/>
        </w:rPr>
        <w:t>Только не это.</w:t>
      </w:r>
    </w:p>
    <w:p w14:paraId="70C6AE4C" w14:textId="77777777" w:rsidR="002C7C7B" w:rsidRPr="00BA7B2D" w:rsidRDefault="002C7C7B" w:rsidP="002C7C7B">
      <w:pPr>
        <w:pStyle w:val="aff4"/>
        <w:rPr>
          <w:sz w:val="22"/>
          <w:szCs w:val="22"/>
        </w:rPr>
      </w:pPr>
      <w:r w:rsidRPr="00BA7B2D">
        <w:rPr>
          <w:sz w:val="22"/>
          <w:szCs w:val="22"/>
        </w:rPr>
        <w:t xml:space="preserve">ГАУПТМАН спешит к мельнице. Винокуров за ним. СОЛДАТ СС толкает </w:t>
      </w:r>
      <w:proofErr w:type="spellStart"/>
      <w:r w:rsidRPr="00BA7B2D">
        <w:rPr>
          <w:sz w:val="22"/>
          <w:szCs w:val="22"/>
        </w:rPr>
        <w:t>Ланскую</w:t>
      </w:r>
      <w:proofErr w:type="spellEnd"/>
      <w:r w:rsidRPr="00BA7B2D">
        <w:rPr>
          <w:sz w:val="22"/>
          <w:szCs w:val="22"/>
        </w:rPr>
        <w:t xml:space="preserve"> в щель ворот.</w:t>
      </w:r>
    </w:p>
    <w:p w14:paraId="11198177" w14:textId="77777777" w:rsidR="002C7C7B" w:rsidRPr="00BA7B2D" w:rsidRDefault="002C7C7B" w:rsidP="002C7C7B">
      <w:pPr>
        <w:pStyle w:val="aff3"/>
        <w:rPr>
          <w:sz w:val="22"/>
          <w:szCs w:val="22"/>
        </w:rPr>
      </w:pPr>
      <w:r w:rsidRPr="00BA7B2D">
        <w:rPr>
          <w:sz w:val="22"/>
          <w:szCs w:val="22"/>
        </w:rPr>
        <w:t>СОЛДАТ СС</w:t>
      </w:r>
    </w:p>
    <w:p w14:paraId="1A885C45" w14:textId="77777777" w:rsidR="002C7C7B" w:rsidRPr="00BA7B2D" w:rsidRDefault="002C7C7B" w:rsidP="002C7C7B">
      <w:pPr>
        <w:pStyle w:val="aff5"/>
        <w:rPr>
          <w:sz w:val="22"/>
          <w:szCs w:val="22"/>
        </w:rPr>
      </w:pPr>
      <w:r w:rsidRPr="00BA7B2D">
        <w:rPr>
          <w:sz w:val="22"/>
          <w:szCs w:val="22"/>
        </w:rPr>
        <w:t>(немецкий, театрально)</w:t>
      </w:r>
    </w:p>
    <w:p w14:paraId="7C4872B8" w14:textId="77777777" w:rsidR="002C7C7B" w:rsidRPr="00BA7B2D" w:rsidRDefault="002C7C7B" w:rsidP="002C7C7B">
      <w:pPr>
        <w:pStyle w:val="aff6"/>
        <w:rPr>
          <w:sz w:val="22"/>
          <w:szCs w:val="22"/>
        </w:rPr>
      </w:pPr>
      <w:r w:rsidRPr="00BA7B2D">
        <w:rPr>
          <w:sz w:val="22"/>
          <w:szCs w:val="22"/>
        </w:rPr>
        <w:t>Прошу вас, проходите. Забирайте свою домработницу.</w:t>
      </w:r>
    </w:p>
    <w:p w14:paraId="0265EAC5" w14:textId="77777777" w:rsidR="002C7C7B" w:rsidRPr="00BA7B2D" w:rsidRDefault="002C7C7B" w:rsidP="002C7C7B">
      <w:pPr>
        <w:pStyle w:val="aff3"/>
        <w:rPr>
          <w:sz w:val="22"/>
          <w:szCs w:val="22"/>
        </w:rPr>
      </w:pPr>
      <w:r w:rsidRPr="00BA7B2D">
        <w:rPr>
          <w:sz w:val="22"/>
          <w:szCs w:val="22"/>
        </w:rPr>
        <w:t>ЛАНСКАЯ</w:t>
      </w:r>
    </w:p>
    <w:p w14:paraId="1AEC26AA" w14:textId="77777777" w:rsidR="002C7C7B" w:rsidRPr="00BA7B2D" w:rsidRDefault="002C7C7B" w:rsidP="002C7C7B">
      <w:pPr>
        <w:pStyle w:val="aff5"/>
        <w:rPr>
          <w:sz w:val="22"/>
          <w:szCs w:val="22"/>
        </w:rPr>
      </w:pPr>
      <w:r w:rsidRPr="00BA7B2D">
        <w:rPr>
          <w:sz w:val="22"/>
          <w:szCs w:val="22"/>
        </w:rPr>
        <w:t>(немецкий, немного мешкает)</w:t>
      </w:r>
    </w:p>
    <w:p w14:paraId="709409D8" w14:textId="77777777" w:rsidR="002C7C7B" w:rsidRPr="00BA7B2D" w:rsidRDefault="002C7C7B" w:rsidP="002C7C7B">
      <w:pPr>
        <w:pStyle w:val="aff6"/>
        <w:rPr>
          <w:sz w:val="22"/>
          <w:szCs w:val="22"/>
        </w:rPr>
      </w:pPr>
      <w:r w:rsidRPr="00BA7B2D">
        <w:rPr>
          <w:sz w:val="22"/>
          <w:szCs w:val="22"/>
        </w:rPr>
        <w:t>Можно, да?</w:t>
      </w:r>
    </w:p>
    <w:p w14:paraId="7A4A9C40" w14:textId="77777777" w:rsidR="002C7C7B" w:rsidRPr="00BA7B2D" w:rsidRDefault="002C7C7B" w:rsidP="002C7C7B">
      <w:pPr>
        <w:pStyle w:val="aff3"/>
        <w:rPr>
          <w:sz w:val="22"/>
          <w:szCs w:val="22"/>
        </w:rPr>
      </w:pPr>
      <w:r w:rsidRPr="00BA7B2D">
        <w:rPr>
          <w:sz w:val="22"/>
          <w:szCs w:val="22"/>
        </w:rPr>
        <w:t>СОЛДАТ СС</w:t>
      </w:r>
    </w:p>
    <w:p w14:paraId="1B593BF6" w14:textId="77777777" w:rsidR="002C7C7B" w:rsidRPr="00BA7B2D" w:rsidRDefault="002C7C7B" w:rsidP="002C7C7B">
      <w:pPr>
        <w:pStyle w:val="aff5"/>
        <w:rPr>
          <w:sz w:val="22"/>
          <w:szCs w:val="22"/>
        </w:rPr>
      </w:pPr>
      <w:r w:rsidRPr="00BA7B2D">
        <w:rPr>
          <w:sz w:val="22"/>
          <w:szCs w:val="22"/>
        </w:rPr>
        <w:t>(немецкий, театрально)</w:t>
      </w:r>
    </w:p>
    <w:p w14:paraId="495E17D2" w14:textId="77777777" w:rsidR="002C7C7B" w:rsidRPr="00BA7B2D" w:rsidRDefault="002C7C7B" w:rsidP="002C7C7B">
      <w:pPr>
        <w:pStyle w:val="aff6"/>
        <w:rPr>
          <w:sz w:val="22"/>
          <w:szCs w:val="22"/>
        </w:rPr>
      </w:pPr>
      <w:r w:rsidRPr="00BA7B2D">
        <w:rPr>
          <w:sz w:val="22"/>
          <w:szCs w:val="22"/>
        </w:rPr>
        <w:t>Да-да!</w:t>
      </w:r>
    </w:p>
    <w:p w14:paraId="39C4A9C2" w14:textId="77777777" w:rsidR="002C7C7B" w:rsidRPr="00BA7B2D" w:rsidRDefault="002C7C7B" w:rsidP="002C7C7B">
      <w:pPr>
        <w:pStyle w:val="aff4"/>
        <w:rPr>
          <w:sz w:val="22"/>
          <w:szCs w:val="22"/>
        </w:rPr>
      </w:pPr>
      <w:proofErr w:type="spellStart"/>
      <w:r w:rsidRPr="00BA7B2D">
        <w:rPr>
          <w:sz w:val="22"/>
          <w:szCs w:val="22"/>
        </w:rPr>
        <w:t>Ланская</w:t>
      </w:r>
      <w:proofErr w:type="spellEnd"/>
      <w:r w:rsidRPr="00BA7B2D">
        <w:rPr>
          <w:sz w:val="22"/>
          <w:szCs w:val="22"/>
        </w:rPr>
        <w:t xml:space="preserve"> видит сквозь щель лица напуганных людей внутри, они смотрят на неё, тянут руки, </w:t>
      </w:r>
      <w:proofErr w:type="spellStart"/>
      <w:r w:rsidRPr="00BA7B2D">
        <w:rPr>
          <w:sz w:val="22"/>
          <w:szCs w:val="22"/>
        </w:rPr>
        <w:t>Ланская</w:t>
      </w:r>
      <w:proofErr w:type="spellEnd"/>
      <w:r w:rsidRPr="00BA7B2D">
        <w:rPr>
          <w:sz w:val="22"/>
          <w:szCs w:val="22"/>
        </w:rPr>
        <w:t xml:space="preserve"> не решается войти.</w:t>
      </w:r>
    </w:p>
    <w:p w14:paraId="48B1427B" w14:textId="77777777" w:rsidR="002C7C7B" w:rsidRPr="00BA7B2D" w:rsidRDefault="002C7C7B" w:rsidP="002C7C7B">
      <w:pPr>
        <w:pStyle w:val="aff3"/>
        <w:rPr>
          <w:sz w:val="22"/>
          <w:szCs w:val="22"/>
        </w:rPr>
      </w:pPr>
      <w:r w:rsidRPr="00BA7B2D">
        <w:rPr>
          <w:sz w:val="22"/>
          <w:szCs w:val="22"/>
        </w:rPr>
        <w:t>СОЛДАТ СС-2</w:t>
      </w:r>
    </w:p>
    <w:p w14:paraId="53503BB4" w14:textId="77777777" w:rsidR="002C7C7B" w:rsidRPr="00BA7B2D" w:rsidRDefault="002C7C7B" w:rsidP="002C7C7B">
      <w:pPr>
        <w:pStyle w:val="aff5"/>
        <w:rPr>
          <w:sz w:val="22"/>
          <w:szCs w:val="22"/>
        </w:rPr>
      </w:pPr>
      <w:r w:rsidRPr="00BA7B2D">
        <w:rPr>
          <w:sz w:val="22"/>
          <w:szCs w:val="22"/>
        </w:rPr>
        <w:t>(немецкий)</w:t>
      </w:r>
    </w:p>
    <w:p w14:paraId="480F4C1F" w14:textId="77777777" w:rsidR="002C7C7B" w:rsidRPr="00BA7B2D" w:rsidRDefault="002C7C7B" w:rsidP="002C7C7B">
      <w:pPr>
        <w:pStyle w:val="aff6"/>
        <w:rPr>
          <w:sz w:val="22"/>
          <w:szCs w:val="22"/>
        </w:rPr>
      </w:pPr>
      <w:r w:rsidRPr="00BA7B2D">
        <w:rPr>
          <w:sz w:val="22"/>
          <w:szCs w:val="22"/>
        </w:rPr>
        <w:t>Да засовывай ты её уже, что ты возишься?</w:t>
      </w:r>
    </w:p>
    <w:p w14:paraId="0DE8120A" w14:textId="77777777" w:rsidR="002C7C7B" w:rsidRPr="00BA7B2D" w:rsidRDefault="002C7C7B" w:rsidP="002C7C7B">
      <w:pPr>
        <w:pStyle w:val="aff3"/>
        <w:rPr>
          <w:sz w:val="22"/>
          <w:szCs w:val="22"/>
        </w:rPr>
      </w:pPr>
      <w:r w:rsidRPr="00BA7B2D">
        <w:rPr>
          <w:sz w:val="22"/>
          <w:szCs w:val="22"/>
        </w:rPr>
        <w:t>ГАУПТМАН</w:t>
      </w:r>
    </w:p>
    <w:p w14:paraId="1B08B5C5" w14:textId="77777777" w:rsidR="002C7C7B" w:rsidRPr="00BA7B2D" w:rsidRDefault="002C7C7B" w:rsidP="002C7C7B">
      <w:pPr>
        <w:pStyle w:val="aff5"/>
        <w:rPr>
          <w:sz w:val="22"/>
          <w:szCs w:val="22"/>
        </w:rPr>
      </w:pPr>
      <w:r w:rsidRPr="00BA7B2D">
        <w:rPr>
          <w:sz w:val="22"/>
          <w:szCs w:val="22"/>
        </w:rPr>
        <w:t>(немецкий)</w:t>
      </w:r>
    </w:p>
    <w:p w14:paraId="3831F985" w14:textId="77777777" w:rsidR="002C7C7B" w:rsidRPr="00BA7B2D" w:rsidRDefault="002C7C7B" w:rsidP="002C7C7B">
      <w:pPr>
        <w:pStyle w:val="aff6"/>
        <w:rPr>
          <w:sz w:val="22"/>
          <w:szCs w:val="22"/>
        </w:rPr>
      </w:pPr>
      <w:r w:rsidRPr="00BA7B2D">
        <w:rPr>
          <w:sz w:val="22"/>
          <w:szCs w:val="22"/>
        </w:rPr>
        <w:t>Отставить! Отставить! Отпустите. Приказ Генерала Фон-</w:t>
      </w:r>
      <w:proofErr w:type="spellStart"/>
      <w:r w:rsidRPr="00BA7B2D">
        <w:rPr>
          <w:sz w:val="22"/>
          <w:szCs w:val="22"/>
        </w:rPr>
        <w:t>Вейхса</w:t>
      </w:r>
      <w:proofErr w:type="spellEnd"/>
      <w:r w:rsidRPr="00BA7B2D">
        <w:rPr>
          <w:sz w:val="22"/>
          <w:szCs w:val="22"/>
        </w:rPr>
        <w:t>.</w:t>
      </w:r>
    </w:p>
    <w:p w14:paraId="703E2A92" w14:textId="77777777" w:rsidR="002C7C7B" w:rsidRPr="00BA7B2D" w:rsidRDefault="002C7C7B" w:rsidP="002C7C7B">
      <w:pPr>
        <w:pStyle w:val="aff3"/>
        <w:rPr>
          <w:sz w:val="22"/>
          <w:szCs w:val="22"/>
        </w:rPr>
      </w:pPr>
      <w:r w:rsidRPr="00BA7B2D">
        <w:rPr>
          <w:sz w:val="22"/>
          <w:szCs w:val="22"/>
        </w:rPr>
        <w:t>СОЛДАТ СС</w:t>
      </w:r>
    </w:p>
    <w:p w14:paraId="1BF41947" w14:textId="77777777" w:rsidR="002C7C7B" w:rsidRPr="00BA7B2D" w:rsidRDefault="002C7C7B" w:rsidP="002C7C7B">
      <w:pPr>
        <w:pStyle w:val="aff5"/>
        <w:rPr>
          <w:sz w:val="22"/>
          <w:szCs w:val="22"/>
        </w:rPr>
      </w:pPr>
      <w:r w:rsidRPr="00BA7B2D">
        <w:rPr>
          <w:sz w:val="22"/>
          <w:szCs w:val="22"/>
        </w:rPr>
        <w:t>(немецкий)</w:t>
      </w:r>
    </w:p>
    <w:p w14:paraId="7E7A8464" w14:textId="77777777" w:rsidR="002C7C7B" w:rsidRPr="00BA7B2D" w:rsidRDefault="002C7C7B" w:rsidP="002C7C7B">
      <w:pPr>
        <w:pStyle w:val="aff6"/>
        <w:rPr>
          <w:sz w:val="22"/>
          <w:szCs w:val="22"/>
        </w:rPr>
      </w:pPr>
      <w:r w:rsidRPr="00BA7B2D">
        <w:rPr>
          <w:sz w:val="22"/>
          <w:szCs w:val="22"/>
        </w:rPr>
        <w:t>А мы причём? Фрау сама захотела.</w:t>
      </w:r>
    </w:p>
    <w:p w14:paraId="3D35FB19" w14:textId="77777777" w:rsidR="002C7C7B" w:rsidRPr="00BA7B2D" w:rsidRDefault="002C7C7B" w:rsidP="002C7C7B">
      <w:pPr>
        <w:pStyle w:val="aff4"/>
        <w:rPr>
          <w:sz w:val="22"/>
          <w:szCs w:val="22"/>
        </w:rPr>
      </w:pPr>
      <w:r w:rsidRPr="00BA7B2D">
        <w:rPr>
          <w:sz w:val="22"/>
          <w:szCs w:val="22"/>
        </w:rPr>
        <w:lastRenderedPageBreak/>
        <w:t>СОЛДАТ СС захлопывает ворота перед носом Ланской, Винокуров хватает её под локоть и тащит назад.</w:t>
      </w:r>
    </w:p>
    <w:p w14:paraId="5AEEB0D8" w14:textId="77777777" w:rsidR="002C7C7B" w:rsidRPr="00BA7B2D" w:rsidRDefault="002C7C7B" w:rsidP="002C7C7B">
      <w:pPr>
        <w:pStyle w:val="aff3"/>
        <w:rPr>
          <w:sz w:val="22"/>
          <w:szCs w:val="22"/>
        </w:rPr>
      </w:pPr>
      <w:r w:rsidRPr="00BA7B2D">
        <w:rPr>
          <w:sz w:val="22"/>
          <w:szCs w:val="22"/>
        </w:rPr>
        <w:t>ГАУПТМАН</w:t>
      </w:r>
    </w:p>
    <w:p w14:paraId="1203223E" w14:textId="77777777" w:rsidR="002C7C7B" w:rsidRPr="00BA7B2D" w:rsidRDefault="002C7C7B" w:rsidP="002C7C7B">
      <w:pPr>
        <w:pStyle w:val="aff5"/>
        <w:rPr>
          <w:sz w:val="22"/>
          <w:szCs w:val="22"/>
        </w:rPr>
      </w:pPr>
      <w:r w:rsidRPr="00BA7B2D">
        <w:rPr>
          <w:sz w:val="22"/>
          <w:szCs w:val="22"/>
        </w:rPr>
        <w:t>(немецкий, Винокурову)</w:t>
      </w:r>
    </w:p>
    <w:p w14:paraId="1D455AD9" w14:textId="77777777" w:rsidR="002C7C7B" w:rsidRPr="00BA7B2D" w:rsidRDefault="002C7C7B" w:rsidP="002C7C7B">
      <w:pPr>
        <w:pStyle w:val="aff6"/>
        <w:rPr>
          <w:sz w:val="22"/>
          <w:szCs w:val="22"/>
        </w:rPr>
      </w:pPr>
      <w:r w:rsidRPr="00BA7B2D">
        <w:rPr>
          <w:sz w:val="22"/>
          <w:szCs w:val="22"/>
        </w:rPr>
        <w:t>Уезжайте, не ждите меня.</w:t>
      </w:r>
    </w:p>
    <w:p w14:paraId="08BB04C3" w14:textId="77777777" w:rsidR="002C7C7B" w:rsidRPr="00BA7B2D" w:rsidRDefault="002C7C7B" w:rsidP="002C7C7B">
      <w:pPr>
        <w:pStyle w:val="aff3"/>
        <w:rPr>
          <w:sz w:val="22"/>
          <w:szCs w:val="22"/>
        </w:rPr>
      </w:pPr>
      <w:r w:rsidRPr="00BA7B2D">
        <w:rPr>
          <w:sz w:val="22"/>
          <w:szCs w:val="22"/>
        </w:rPr>
        <w:t xml:space="preserve">Ланская </w:t>
      </w:r>
    </w:p>
    <w:p w14:paraId="09B25CB9" w14:textId="77777777" w:rsidR="002C7C7B" w:rsidRPr="00BA7B2D" w:rsidRDefault="002C7C7B" w:rsidP="002C7C7B">
      <w:pPr>
        <w:pStyle w:val="aff6"/>
        <w:rPr>
          <w:sz w:val="22"/>
          <w:szCs w:val="22"/>
        </w:rPr>
      </w:pPr>
      <w:r w:rsidRPr="00BA7B2D">
        <w:rPr>
          <w:sz w:val="22"/>
          <w:szCs w:val="22"/>
        </w:rPr>
        <w:t>Виктор, слава богу. Там Марта, скажи им…</w:t>
      </w:r>
    </w:p>
    <w:p w14:paraId="1A9BDB4F" w14:textId="77777777" w:rsidR="002C7C7B" w:rsidRPr="00BA7B2D" w:rsidRDefault="002C7C7B" w:rsidP="002C7C7B">
      <w:pPr>
        <w:pStyle w:val="aff4"/>
        <w:rPr>
          <w:sz w:val="22"/>
          <w:szCs w:val="22"/>
        </w:rPr>
      </w:pPr>
      <w:r w:rsidRPr="00BA7B2D">
        <w:rPr>
          <w:sz w:val="22"/>
          <w:szCs w:val="22"/>
        </w:rPr>
        <w:t>Винокуров тащит жену к машине, она постоянно оборачивается назад.</w:t>
      </w:r>
    </w:p>
    <w:p w14:paraId="68391EB8" w14:textId="77777777" w:rsidR="002C7C7B" w:rsidRPr="00BA7B2D" w:rsidRDefault="002C7C7B" w:rsidP="002C7C7B">
      <w:pPr>
        <w:pStyle w:val="aff3"/>
        <w:rPr>
          <w:sz w:val="22"/>
          <w:szCs w:val="22"/>
        </w:rPr>
      </w:pPr>
      <w:r w:rsidRPr="00BA7B2D">
        <w:rPr>
          <w:sz w:val="22"/>
          <w:szCs w:val="22"/>
        </w:rPr>
        <w:t>ВИНОКУРОВ</w:t>
      </w:r>
    </w:p>
    <w:p w14:paraId="725C5B72" w14:textId="77777777" w:rsidR="002C7C7B" w:rsidRPr="00BA7B2D" w:rsidRDefault="002C7C7B" w:rsidP="002C7C7B">
      <w:pPr>
        <w:pStyle w:val="aff6"/>
        <w:rPr>
          <w:sz w:val="22"/>
          <w:szCs w:val="22"/>
        </w:rPr>
      </w:pPr>
      <w:r w:rsidRPr="00BA7B2D">
        <w:rPr>
          <w:sz w:val="22"/>
          <w:szCs w:val="22"/>
        </w:rPr>
        <w:t>Конечно-конечно, сейчас я разберусь. Давай, я усажу тебя.</w:t>
      </w:r>
    </w:p>
    <w:p w14:paraId="5C2D261D" w14:textId="77777777" w:rsidR="002C7C7B" w:rsidRPr="00BA7B2D" w:rsidRDefault="002C7C7B" w:rsidP="002C7C7B">
      <w:pPr>
        <w:pStyle w:val="aff3"/>
        <w:rPr>
          <w:sz w:val="22"/>
          <w:szCs w:val="22"/>
        </w:rPr>
      </w:pPr>
      <w:r w:rsidRPr="00BA7B2D">
        <w:rPr>
          <w:sz w:val="22"/>
          <w:szCs w:val="22"/>
        </w:rPr>
        <w:t xml:space="preserve">Ланская </w:t>
      </w:r>
    </w:p>
    <w:p w14:paraId="4B1C108F" w14:textId="77777777" w:rsidR="002C7C7B" w:rsidRPr="00BA7B2D" w:rsidRDefault="002C7C7B" w:rsidP="002C7C7B">
      <w:pPr>
        <w:pStyle w:val="aff6"/>
        <w:rPr>
          <w:sz w:val="22"/>
          <w:szCs w:val="22"/>
        </w:rPr>
      </w:pPr>
      <w:r w:rsidRPr="00BA7B2D">
        <w:rPr>
          <w:sz w:val="22"/>
          <w:szCs w:val="22"/>
        </w:rPr>
        <w:t>Что они делают? Ты знаешь, что они делают?</w:t>
      </w:r>
    </w:p>
    <w:p w14:paraId="0EB4189E" w14:textId="77777777" w:rsidR="002C7C7B" w:rsidRPr="00BA7B2D" w:rsidRDefault="002C7C7B" w:rsidP="002C7C7B">
      <w:pPr>
        <w:pStyle w:val="aff3"/>
        <w:rPr>
          <w:sz w:val="22"/>
          <w:szCs w:val="22"/>
        </w:rPr>
      </w:pPr>
      <w:r w:rsidRPr="00BA7B2D">
        <w:rPr>
          <w:sz w:val="22"/>
          <w:szCs w:val="22"/>
        </w:rPr>
        <w:t>ВИНОКУРОВ</w:t>
      </w:r>
    </w:p>
    <w:p w14:paraId="2E2110A2" w14:textId="77777777" w:rsidR="002C7C7B" w:rsidRPr="00BA7B2D" w:rsidRDefault="002C7C7B" w:rsidP="002C7C7B">
      <w:pPr>
        <w:pStyle w:val="aff6"/>
        <w:rPr>
          <w:sz w:val="22"/>
          <w:szCs w:val="22"/>
        </w:rPr>
      </w:pPr>
      <w:r w:rsidRPr="00BA7B2D">
        <w:rPr>
          <w:sz w:val="22"/>
          <w:szCs w:val="22"/>
        </w:rPr>
        <w:t>Господи, Кира, ты вся грязная. Выбрось ты эту рыбу.</w:t>
      </w:r>
    </w:p>
    <w:p w14:paraId="4587E946" w14:textId="77777777" w:rsidR="002C7C7B" w:rsidRPr="00BA7B2D" w:rsidRDefault="002C7C7B" w:rsidP="002C7C7B">
      <w:pPr>
        <w:pStyle w:val="aff4"/>
        <w:rPr>
          <w:sz w:val="22"/>
          <w:szCs w:val="22"/>
        </w:rPr>
      </w:pPr>
      <w:r w:rsidRPr="00BA7B2D">
        <w:rPr>
          <w:sz w:val="22"/>
          <w:szCs w:val="22"/>
        </w:rPr>
        <w:t xml:space="preserve">В маленькие окошки мельницы, находящиеся довольно высоко, солдаты сс забрасывают зажигалки. Крик и вой доносится из деревянного корпуса. Винокуров силой усаживает </w:t>
      </w:r>
      <w:proofErr w:type="spellStart"/>
      <w:r w:rsidRPr="00BA7B2D">
        <w:rPr>
          <w:sz w:val="22"/>
          <w:szCs w:val="22"/>
        </w:rPr>
        <w:t>Ланскую</w:t>
      </w:r>
      <w:proofErr w:type="spellEnd"/>
      <w:r w:rsidRPr="00BA7B2D">
        <w:rPr>
          <w:sz w:val="22"/>
          <w:szCs w:val="22"/>
        </w:rPr>
        <w:t xml:space="preserve"> в авто, захлопывает дверь. Она видит в окно машины дым из окон мельницы. Ворота изнутри шатают, пытаясь выбраться. </w:t>
      </w:r>
      <w:proofErr w:type="spellStart"/>
      <w:r w:rsidRPr="00BA7B2D">
        <w:rPr>
          <w:sz w:val="22"/>
          <w:szCs w:val="22"/>
        </w:rPr>
        <w:t>Огнемётчики</w:t>
      </w:r>
      <w:proofErr w:type="spellEnd"/>
      <w:r w:rsidRPr="00BA7B2D">
        <w:rPr>
          <w:sz w:val="22"/>
          <w:szCs w:val="22"/>
        </w:rPr>
        <w:t xml:space="preserve"> подходят с нескольких сторон, выпуская пламя. Деревянная конструкция вспыхивает, как спичка. Винокуров садиться в машину.</w:t>
      </w:r>
    </w:p>
    <w:p w14:paraId="0A0CF4C8" w14:textId="77777777" w:rsidR="002C7C7B" w:rsidRPr="00BA7B2D" w:rsidRDefault="002C7C7B" w:rsidP="002C7C7B">
      <w:pPr>
        <w:pStyle w:val="aff3"/>
        <w:rPr>
          <w:sz w:val="22"/>
          <w:szCs w:val="22"/>
        </w:rPr>
      </w:pPr>
      <w:r w:rsidRPr="00BA7B2D">
        <w:rPr>
          <w:sz w:val="22"/>
          <w:szCs w:val="22"/>
        </w:rPr>
        <w:t>ВИНОКУРОВ</w:t>
      </w:r>
    </w:p>
    <w:p w14:paraId="2E1741AC" w14:textId="77777777" w:rsidR="002C7C7B" w:rsidRPr="00BA7B2D" w:rsidRDefault="002C7C7B" w:rsidP="002C7C7B">
      <w:pPr>
        <w:pStyle w:val="aff5"/>
        <w:rPr>
          <w:sz w:val="22"/>
          <w:szCs w:val="22"/>
        </w:rPr>
      </w:pPr>
      <w:r w:rsidRPr="00BA7B2D">
        <w:rPr>
          <w:sz w:val="22"/>
          <w:szCs w:val="22"/>
        </w:rPr>
        <w:t>(немецкий, шофёру)</w:t>
      </w:r>
    </w:p>
    <w:p w14:paraId="4D3F32FC" w14:textId="77777777" w:rsidR="002C7C7B" w:rsidRPr="00BA7B2D" w:rsidRDefault="002C7C7B" w:rsidP="002C7C7B">
      <w:pPr>
        <w:pStyle w:val="aff6"/>
        <w:rPr>
          <w:sz w:val="22"/>
          <w:szCs w:val="22"/>
        </w:rPr>
      </w:pPr>
      <w:r w:rsidRPr="00BA7B2D">
        <w:rPr>
          <w:sz w:val="22"/>
          <w:szCs w:val="22"/>
        </w:rPr>
        <w:t>Поехали отсюда быстрее.</w:t>
      </w:r>
    </w:p>
    <w:p w14:paraId="0C93BCAD" w14:textId="77777777" w:rsidR="002C7C7B" w:rsidRPr="00BA7B2D" w:rsidRDefault="002C7C7B" w:rsidP="002C7C7B">
      <w:pPr>
        <w:pStyle w:val="aff3"/>
        <w:rPr>
          <w:sz w:val="22"/>
          <w:szCs w:val="22"/>
        </w:rPr>
      </w:pPr>
      <w:r w:rsidRPr="00BA7B2D">
        <w:rPr>
          <w:sz w:val="22"/>
          <w:szCs w:val="22"/>
        </w:rPr>
        <w:t>ЛАНСКАЯ</w:t>
      </w:r>
    </w:p>
    <w:p w14:paraId="1AB9E522" w14:textId="77777777" w:rsidR="002C7C7B" w:rsidRPr="00BA7B2D" w:rsidRDefault="002C7C7B" w:rsidP="002C7C7B">
      <w:pPr>
        <w:pStyle w:val="aff5"/>
        <w:rPr>
          <w:sz w:val="22"/>
          <w:szCs w:val="22"/>
        </w:rPr>
      </w:pPr>
      <w:r w:rsidRPr="00BA7B2D">
        <w:rPr>
          <w:sz w:val="22"/>
          <w:szCs w:val="22"/>
        </w:rPr>
        <w:t>(рыдая)</w:t>
      </w:r>
    </w:p>
    <w:p w14:paraId="68980A3D" w14:textId="77777777" w:rsidR="002C7C7B" w:rsidRPr="00BA7B2D" w:rsidRDefault="002C7C7B" w:rsidP="002C7C7B">
      <w:pPr>
        <w:pStyle w:val="aff6"/>
        <w:rPr>
          <w:sz w:val="22"/>
          <w:szCs w:val="22"/>
        </w:rPr>
      </w:pPr>
      <w:r w:rsidRPr="00BA7B2D">
        <w:rPr>
          <w:sz w:val="22"/>
          <w:szCs w:val="22"/>
        </w:rPr>
        <w:t>А Марта? Там же Марта!</w:t>
      </w:r>
    </w:p>
    <w:p w14:paraId="2BCDAB8A" w14:textId="77777777" w:rsidR="002C7C7B" w:rsidRPr="00BA7B2D" w:rsidRDefault="002C7C7B" w:rsidP="002C7C7B">
      <w:pPr>
        <w:pStyle w:val="aff5"/>
        <w:rPr>
          <w:sz w:val="22"/>
          <w:szCs w:val="22"/>
        </w:rPr>
      </w:pPr>
      <w:r w:rsidRPr="00BA7B2D">
        <w:rPr>
          <w:sz w:val="22"/>
          <w:szCs w:val="22"/>
        </w:rPr>
        <w:t>(бьёт его)</w:t>
      </w:r>
    </w:p>
    <w:p w14:paraId="0C3A9DC2" w14:textId="77777777" w:rsidR="002C7C7B" w:rsidRPr="00BA7B2D" w:rsidRDefault="002C7C7B" w:rsidP="002C7C7B">
      <w:pPr>
        <w:pStyle w:val="aff6"/>
        <w:rPr>
          <w:sz w:val="22"/>
          <w:szCs w:val="22"/>
        </w:rPr>
      </w:pPr>
      <w:r w:rsidRPr="00BA7B2D">
        <w:rPr>
          <w:sz w:val="22"/>
          <w:szCs w:val="22"/>
        </w:rPr>
        <w:t>Что ты за человек такой! Что за человек!!!</w:t>
      </w:r>
    </w:p>
    <w:p w14:paraId="3FC2E009" w14:textId="77777777" w:rsidR="002C7C7B" w:rsidRPr="00BA7B2D" w:rsidRDefault="002C7C7B" w:rsidP="002C7C7B">
      <w:pPr>
        <w:pStyle w:val="aff4"/>
        <w:rPr>
          <w:sz w:val="22"/>
          <w:szCs w:val="22"/>
        </w:rPr>
      </w:pPr>
      <w:r w:rsidRPr="00BA7B2D">
        <w:rPr>
          <w:sz w:val="22"/>
          <w:szCs w:val="22"/>
        </w:rPr>
        <w:t>Машина трогается. Мельница горит. Человеческий крик летит над городом.</w:t>
      </w:r>
    </w:p>
    <w:p w14:paraId="32199AD4" w14:textId="1B0657C3" w:rsidR="002C7C7B" w:rsidRPr="00BA7B2D" w:rsidRDefault="002C7C7B" w:rsidP="002C7C7B">
      <w:pPr>
        <w:pStyle w:val="aff2"/>
        <w:rPr>
          <w:sz w:val="22"/>
          <w:szCs w:val="22"/>
        </w:rPr>
      </w:pPr>
      <w:r w:rsidRPr="00BA7B2D">
        <w:rPr>
          <w:sz w:val="22"/>
          <w:szCs w:val="22"/>
        </w:rPr>
        <w:t>3-</w:t>
      </w:r>
      <w:proofErr w:type="gramStart"/>
      <w:r w:rsidR="001907B1">
        <w:rPr>
          <w:sz w:val="22"/>
          <w:szCs w:val="22"/>
        </w:rPr>
        <w:t>45</w:t>
      </w:r>
      <w:r w:rsidRPr="00BA7B2D">
        <w:rPr>
          <w:sz w:val="22"/>
          <w:szCs w:val="22"/>
        </w:rPr>
        <w:t>.НАТ</w:t>
      </w:r>
      <w:proofErr w:type="gramEnd"/>
      <w:r w:rsidRPr="00BA7B2D">
        <w:rPr>
          <w:sz w:val="22"/>
          <w:szCs w:val="22"/>
        </w:rPr>
        <w:t>./ИНТ. МАШИНА ФОН-ВЕЙХСА/ДОРОГА В ГОРОД.ДЕНЬ</w:t>
      </w:r>
    </w:p>
    <w:p w14:paraId="1B557D87" w14:textId="77777777" w:rsidR="002C7C7B" w:rsidRPr="00BA7B2D" w:rsidRDefault="002C7C7B" w:rsidP="002C7C7B">
      <w:pPr>
        <w:pStyle w:val="aff4"/>
        <w:rPr>
          <w:sz w:val="22"/>
          <w:szCs w:val="22"/>
        </w:rPr>
      </w:pPr>
      <w:r w:rsidRPr="00BA7B2D">
        <w:rPr>
          <w:sz w:val="22"/>
          <w:szCs w:val="22"/>
        </w:rPr>
        <w:t xml:space="preserve">Машина мчится по дороге. Винокуров и </w:t>
      </w:r>
      <w:proofErr w:type="spellStart"/>
      <w:r w:rsidRPr="00BA7B2D">
        <w:rPr>
          <w:sz w:val="22"/>
          <w:szCs w:val="22"/>
        </w:rPr>
        <w:t>Ланская</w:t>
      </w:r>
      <w:proofErr w:type="spellEnd"/>
      <w:r w:rsidRPr="00BA7B2D">
        <w:rPr>
          <w:sz w:val="22"/>
          <w:szCs w:val="22"/>
        </w:rPr>
        <w:t xml:space="preserve"> на задних сидениях. Рыбина лежит на коленях у Ланской.</w:t>
      </w:r>
    </w:p>
    <w:p w14:paraId="39BD5499" w14:textId="77777777" w:rsidR="002C7C7B" w:rsidRPr="00BA7B2D" w:rsidRDefault="002C7C7B" w:rsidP="002C7C7B">
      <w:pPr>
        <w:pStyle w:val="aff3"/>
        <w:rPr>
          <w:sz w:val="22"/>
          <w:szCs w:val="22"/>
        </w:rPr>
      </w:pPr>
      <w:r w:rsidRPr="00BA7B2D">
        <w:rPr>
          <w:sz w:val="22"/>
          <w:szCs w:val="22"/>
        </w:rPr>
        <w:t>ВИНОКУРОВ</w:t>
      </w:r>
    </w:p>
    <w:p w14:paraId="2F634009" w14:textId="77777777" w:rsidR="002C7C7B" w:rsidRPr="00BA7B2D" w:rsidRDefault="002C7C7B" w:rsidP="002C7C7B">
      <w:pPr>
        <w:pStyle w:val="aff6"/>
        <w:rPr>
          <w:sz w:val="22"/>
          <w:szCs w:val="22"/>
        </w:rPr>
      </w:pPr>
      <w:r w:rsidRPr="00BA7B2D">
        <w:rPr>
          <w:sz w:val="22"/>
          <w:szCs w:val="22"/>
        </w:rPr>
        <w:t>Я тебя спрашиваю в последний раз -  ты жить хочешь?</w:t>
      </w:r>
    </w:p>
    <w:p w14:paraId="0D9C5391" w14:textId="77777777" w:rsidR="002C7C7B" w:rsidRPr="00BA7B2D" w:rsidRDefault="002C7C7B" w:rsidP="002C7C7B">
      <w:pPr>
        <w:pStyle w:val="aff4"/>
        <w:rPr>
          <w:sz w:val="22"/>
          <w:szCs w:val="22"/>
        </w:rPr>
      </w:pPr>
      <w:proofErr w:type="spellStart"/>
      <w:r w:rsidRPr="00BA7B2D">
        <w:rPr>
          <w:sz w:val="22"/>
          <w:szCs w:val="22"/>
        </w:rPr>
        <w:t>Ланская</w:t>
      </w:r>
      <w:proofErr w:type="spellEnd"/>
      <w:r w:rsidRPr="00BA7B2D">
        <w:rPr>
          <w:sz w:val="22"/>
          <w:szCs w:val="22"/>
        </w:rPr>
        <w:t xml:space="preserve"> всхлипывает, судорожно кивает.</w:t>
      </w:r>
    </w:p>
    <w:p w14:paraId="413EA14A" w14:textId="77777777" w:rsidR="002C7C7B" w:rsidRPr="00BA7B2D" w:rsidRDefault="002C7C7B" w:rsidP="002C7C7B">
      <w:pPr>
        <w:pStyle w:val="aff3"/>
        <w:rPr>
          <w:sz w:val="22"/>
          <w:szCs w:val="22"/>
        </w:rPr>
      </w:pPr>
      <w:r w:rsidRPr="00BA7B2D">
        <w:rPr>
          <w:sz w:val="22"/>
          <w:szCs w:val="22"/>
        </w:rPr>
        <w:lastRenderedPageBreak/>
        <w:t>Винокуров</w:t>
      </w:r>
    </w:p>
    <w:p w14:paraId="1ABE75E4" w14:textId="77777777" w:rsidR="002C7C7B" w:rsidRPr="00BA7B2D" w:rsidRDefault="002C7C7B" w:rsidP="002C7C7B">
      <w:pPr>
        <w:pStyle w:val="aff6"/>
        <w:rPr>
          <w:sz w:val="22"/>
          <w:szCs w:val="22"/>
        </w:rPr>
      </w:pPr>
      <w:r w:rsidRPr="00BA7B2D">
        <w:rPr>
          <w:sz w:val="22"/>
          <w:szCs w:val="22"/>
        </w:rPr>
        <w:t>Тогда слушай меня, родная. Я не враг тебе. Я хочу для нас лучшей жизни и всё для этого делаю. Тебе просто нужно немного помочь мне. Я не спас Марту, да. Прости меня - это было не в моей власти. Но я могу спасти нас.</w:t>
      </w:r>
    </w:p>
    <w:p w14:paraId="17BD75C9" w14:textId="77777777" w:rsidR="002C7C7B" w:rsidRPr="00BA7B2D" w:rsidRDefault="002C7C7B" w:rsidP="002C7C7B">
      <w:pPr>
        <w:pStyle w:val="aff4"/>
        <w:rPr>
          <w:sz w:val="22"/>
          <w:szCs w:val="22"/>
        </w:rPr>
      </w:pPr>
      <w:proofErr w:type="spellStart"/>
      <w:r w:rsidRPr="00BA7B2D">
        <w:rPr>
          <w:sz w:val="22"/>
          <w:szCs w:val="22"/>
        </w:rPr>
        <w:t>Ланская</w:t>
      </w:r>
      <w:proofErr w:type="spellEnd"/>
      <w:r w:rsidRPr="00BA7B2D">
        <w:rPr>
          <w:sz w:val="22"/>
          <w:szCs w:val="22"/>
        </w:rPr>
        <w:t xml:space="preserve"> продолжает кивать, глядя на рыбий труп. </w:t>
      </w:r>
    </w:p>
    <w:p w14:paraId="5A5C5E35" w14:textId="77777777" w:rsidR="002C7C7B" w:rsidRPr="00BA7B2D" w:rsidRDefault="002C7C7B" w:rsidP="002C7C7B">
      <w:pPr>
        <w:pStyle w:val="aff3"/>
        <w:rPr>
          <w:sz w:val="22"/>
          <w:szCs w:val="22"/>
        </w:rPr>
      </w:pPr>
      <w:r w:rsidRPr="00BA7B2D">
        <w:rPr>
          <w:sz w:val="22"/>
          <w:szCs w:val="22"/>
        </w:rPr>
        <w:t>ЛАНСКАЯ</w:t>
      </w:r>
    </w:p>
    <w:p w14:paraId="24970E51" w14:textId="77777777" w:rsidR="002C7C7B" w:rsidRPr="00BA7B2D" w:rsidRDefault="002C7C7B" w:rsidP="002C7C7B">
      <w:pPr>
        <w:pStyle w:val="aff5"/>
        <w:rPr>
          <w:sz w:val="22"/>
          <w:szCs w:val="22"/>
        </w:rPr>
      </w:pPr>
      <w:r w:rsidRPr="00BA7B2D">
        <w:rPr>
          <w:sz w:val="22"/>
          <w:szCs w:val="22"/>
        </w:rPr>
        <w:t>(тихо)</w:t>
      </w:r>
    </w:p>
    <w:p w14:paraId="520D04F4" w14:textId="77777777" w:rsidR="002C7C7B" w:rsidRPr="00BA7B2D" w:rsidRDefault="002C7C7B" w:rsidP="002C7C7B">
      <w:pPr>
        <w:pStyle w:val="aff6"/>
        <w:rPr>
          <w:sz w:val="22"/>
          <w:szCs w:val="22"/>
        </w:rPr>
      </w:pPr>
      <w:r w:rsidRPr="00BA7B2D">
        <w:rPr>
          <w:sz w:val="22"/>
          <w:szCs w:val="22"/>
        </w:rPr>
        <w:t>Спаси, пожалуйста.</w:t>
      </w:r>
    </w:p>
    <w:p w14:paraId="5883E213" w14:textId="77777777" w:rsidR="002C7C7B" w:rsidRPr="00BA7B2D" w:rsidRDefault="002C7C7B" w:rsidP="002C7C7B">
      <w:pPr>
        <w:pStyle w:val="aff4"/>
        <w:rPr>
          <w:sz w:val="22"/>
          <w:szCs w:val="22"/>
        </w:rPr>
      </w:pPr>
      <w:r w:rsidRPr="00BA7B2D">
        <w:rPr>
          <w:sz w:val="22"/>
          <w:szCs w:val="22"/>
        </w:rPr>
        <w:t>Винокуров обнимает её.</w:t>
      </w:r>
    </w:p>
    <w:p w14:paraId="5684E026" w14:textId="77777777" w:rsidR="002C7C7B" w:rsidRPr="00BA7B2D" w:rsidRDefault="002C7C7B" w:rsidP="002C7C7B">
      <w:pPr>
        <w:pStyle w:val="aff3"/>
        <w:rPr>
          <w:sz w:val="22"/>
          <w:szCs w:val="22"/>
        </w:rPr>
      </w:pPr>
      <w:r w:rsidRPr="00BA7B2D">
        <w:rPr>
          <w:sz w:val="22"/>
          <w:szCs w:val="22"/>
        </w:rPr>
        <w:t>ВИНОКУРОВ</w:t>
      </w:r>
    </w:p>
    <w:p w14:paraId="4297E533" w14:textId="77777777" w:rsidR="002C7C7B" w:rsidRPr="00BA7B2D" w:rsidRDefault="002C7C7B" w:rsidP="002C7C7B">
      <w:pPr>
        <w:pStyle w:val="aff6"/>
        <w:rPr>
          <w:sz w:val="22"/>
          <w:szCs w:val="22"/>
        </w:rPr>
      </w:pPr>
      <w:r w:rsidRPr="00BA7B2D">
        <w:rPr>
          <w:sz w:val="22"/>
          <w:szCs w:val="22"/>
        </w:rPr>
        <w:t>Ну всё, всё. Успокойся. Иди сюда.</w:t>
      </w:r>
    </w:p>
    <w:p w14:paraId="46DAC978" w14:textId="21C2904A" w:rsidR="00AD57AB" w:rsidRPr="00BA7B2D" w:rsidRDefault="002C7C7B" w:rsidP="002C7C7B">
      <w:pPr>
        <w:pStyle w:val="aff4"/>
        <w:rPr>
          <w:sz w:val="22"/>
          <w:szCs w:val="22"/>
        </w:rPr>
      </w:pPr>
      <w:proofErr w:type="spellStart"/>
      <w:r w:rsidRPr="00BA7B2D">
        <w:rPr>
          <w:sz w:val="22"/>
          <w:szCs w:val="22"/>
        </w:rPr>
        <w:t>Ланская</w:t>
      </w:r>
      <w:proofErr w:type="spellEnd"/>
      <w:r w:rsidRPr="00BA7B2D">
        <w:rPr>
          <w:sz w:val="22"/>
          <w:szCs w:val="22"/>
        </w:rPr>
        <w:t xml:space="preserve"> прижимается к мужу крепко, и тихо плачет</w:t>
      </w:r>
      <w:r w:rsidR="00A54432">
        <w:rPr>
          <w:sz w:val="22"/>
          <w:szCs w:val="22"/>
        </w:rPr>
        <w:t>, повторяя: «пожалуйста»</w:t>
      </w:r>
      <w:r w:rsidRPr="00BA7B2D">
        <w:rPr>
          <w:sz w:val="22"/>
          <w:szCs w:val="22"/>
        </w:rPr>
        <w:t>. Винокуров рад быть нужным.</w:t>
      </w:r>
    </w:p>
    <w:p w14:paraId="5840B5BC" w14:textId="42857A09" w:rsidR="002C7C7B" w:rsidRPr="00BA7B2D" w:rsidRDefault="002C7C7B" w:rsidP="002C7C7B">
      <w:pPr>
        <w:pStyle w:val="aff4"/>
        <w:rPr>
          <w:sz w:val="22"/>
          <w:szCs w:val="22"/>
        </w:rPr>
      </w:pPr>
      <w:r w:rsidRPr="00BA7B2D">
        <w:rPr>
          <w:sz w:val="22"/>
          <w:szCs w:val="22"/>
        </w:rPr>
        <w:t>Машина едет в сторону города</w:t>
      </w:r>
      <w:r w:rsidR="00A54432">
        <w:rPr>
          <w:sz w:val="22"/>
          <w:szCs w:val="22"/>
        </w:rPr>
        <w:t>.</w:t>
      </w:r>
      <w:r w:rsidRPr="00BA7B2D">
        <w:rPr>
          <w:sz w:val="22"/>
          <w:szCs w:val="22"/>
        </w:rPr>
        <w:t xml:space="preserve"> </w:t>
      </w:r>
    </w:p>
    <w:p w14:paraId="3EEEAD7B" w14:textId="77777777" w:rsidR="000601E2" w:rsidRPr="00BA7B2D" w:rsidRDefault="000601E2" w:rsidP="009336BD">
      <w:pPr>
        <w:pStyle w:val="aff4"/>
        <w:rPr>
          <w:sz w:val="22"/>
          <w:szCs w:val="22"/>
        </w:rPr>
      </w:pPr>
    </w:p>
    <w:p w14:paraId="348B52F6" w14:textId="77777777" w:rsidR="003C729E" w:rsidRPr="00BA7B2D" w:rsidRDefault="003C729E" w:rsidP="003C729E">
      <w:pPr>
        <w:pStyle w:val="aff6"/>
        <w:rPr>
          <w:sz w:val="22"/>
          <w:szCs w:val="22"/>
        </w:rPr>
      </w:pPr>
    </w:p>
    <w:p w14:paraId="73B40C77" w14:textId="77777777" w:rsidR="000945E1" w:rsidRPr="00BA7B2D" w:rsidRDefault="000945E1" w:rsidP="000945E1">
      <w:pPr>
        <w:pStyle w:val="aff4"/>
        <w:rPr>
          <w:sz w:val="22"/>
          <w:szCs w:val="22"/>
        </w:rPr>
      </w:pPr>
    </w:p>
    <w:p w14:paraId="3B1A8AC3" w14:textId="77777777" w:rsidR="001209A7" w:rsidRPr="00BA7B2D" w:rsidRDefault="001209A7" w:rsidP="001209A7">
      <w:pPr>
        <w:pStyle w:val="aff4"/>
        <w:rPr>
          <w:sz w:val="22"/>
          <w:szCs w:val="22"/>
        </w:rPr>
      </w:pPr>
    </w:p>
    <w:p w14:paraId="4905D242" w14:textId="77777777" w:rsidR="001209A7" w:rsidRPr="00BA7B2D" w:rsidRDefault="001209A7" w:rsidP="001209A7">
      <w:pPr>
        <w:pStyle w:val="aff4"/>
        <w:rPr>
          <w:sz w:val="22"/>
          <w:szCs w:val="22"/>
        </w:rPr>
      </w:pPr>
    </w:p>
    <w:p w14:paraId="21034663" w14:textId="77777777" w:rsidR="001209A7" w:rsidRPr="00BA7B2D" w:rsidRDefault="001209A7" w:rsidP="001209A7">
      <w:pPr>
        <w:pStyle w:val="aff6"/>
        <w:rPr>
          <w:sz w:val="22"/>
          <w:szCs w:val="22"/>
        </w:rPr>
      </w:pPr>
    </w:p>
    <w:p w14:paraId="7F1ECA2C" w14:textId="77777777" w:rsidR="0084265A" w:rsidRPr="00BA7B2D" w:rsidRDefault="0084265A" w:rsidP="006B1E1B">
      <w:pPr>
        <w:pStyle w:val="aff6"/>
        <w:rPr>
          <w:sz w:val="22"/>
          <w:szCs w:val="22"/>
        </w:rPr>
      </w:pPr>
    </w:p>
    <w:p w14:paraId="7739B6AE" w14:textId="77777777" w:rsidR="00D56654" w:rsidRPr="00BA7B2D" w:rsidRDefault="00D56654" w:rsidP="00D56654">
      <w:pPr>
        <w:pStyle w:val="aff5"/>
        <w:rPr>
          <w:sz w:val="22"/>
          <w:szCs w:val="22"/>
        </w:rPr>
      </w:pPr>
    </w:p>
    <w:p w14:paraId="1BF903D1" w14:textId="77777777" w:rsidR="00B3190D" w:rsidRPr="00BA7B2D" w:rsidRDefault="00B3190D" w:rsidP="00C355E0">
      <w:pPr>
        <w:pStyle w:val="aff6"/>
        <w:rPr>
          <w:sz w:val="22"/>
          <w:szCs w:val="22"/>
        </w:rPr>
      </w:pPr>
    </w:p>
    <w:p w14:paraId="5EE65307" w14:textId="77777777" w:rsidR="00C355E0" w:rsidRPr="00BA7B2D" w:rsidRDefault="00C355E0" w:rsidP="00C355E0">
      <w:pPr>
        <w:pStyle w:val="aff4"/>
        <w:rPr>
          <w:sz w:val="22"/>
          <w:szCs w:val="22"/>
        </w:rPr>
      </w:pPr>
    </w:p>
    <w:p w14:paraId="12C955FE" w14:textId="77777777" w:rsidR="00C355E0" w:rsidRPr="00BA7B2D" w:rsidRDefault="00C355E0" w:rsidP="00FE5814">
      <w:pPr>
        <w:pStyle w:val="aff4"/>
        <w:rPr>
          <w:sz w:val="22"/>
          <w:szCs w:val="22"/>
        </w:rPr>
      </w:pPr>
    </w:p>
    <w:p w14:paraId="470A53AD" w14:textId="77777777" w:rsidR="002E2C04" w:rsidRPr="00BA7B2D" w:rsidRDefault="002E2C04" w:rsidP="002B6B10">
      <w:pPr>
        <w:pStyle w:val="aff4"/>
        <w:rPr>
          <w:sz w:val="22"/>
          <w:szCs w:val="22"/>
        </w:rPr>
      </w:pPr>
    </w:p>
    <w:p w14:paraId="5C921ECE" w14:textId="77777777" w:rsidR="005B3C2A" w:rsidRPr="00BA7B2D" w:rsidRDefault="005B3C2A" w:rsidP="00A94C9C">
      <w:pPr>
        <w:pStyle w:val="aff2"/>
        <w:rPr>
          <w:sz w:val="22"/>
          <w:szCs w:val="22"/>
        </w:rPr>
      </w:pPr>
    </w:p>
    <w:p w14:paraId="79E75441" w14:textId="77777777" w:rsidR="00A94C9C" w:rsidRPr="00BA7B2D" w:rsidRDefault="00A94C9C" w:rsidP="008126E8">
      <w:pPr>
        <w:pStyle w:val="aff4"/>
        <w:rPr>
          <w:sz w:val="22"/>
          <w:szCs w:val="22"/>
        </w:rPr>
      </w:pPr>
    </w:p>
    <w:p w14:paraId="652253C7" w14:textId="77777777" w:rsidR="008126E8" w:rsidRPr="00BA7B2D" w:rsidRDefault="008126E8" w:rsidP="008126E8">
      <w:pPr>
        <w:pStyle w:val="aff4"/>
        <w:rPr>
          <w:sz w:val="22"/>
          <w:szCs w:val="22"/>
        </w:rPr>
      </w:pPr>
    </w:p>
    <w:p w14:paraId="67448F26" w14:textId="77777777" w:rsidR="008126E8" w:rsidRPr="00BA7B2D" w:rsidRDefault="008126E8" w:rsidP="001977D1">
      <w:pPr>
        <w:pStyle w:val="aff6"/>
        <w:rPr>
          <w:sz w:val="22"/>
          <w:szCs w:val="22"/>
        </w:rPr>
      </w:pPr>
    </w:p>
    <w:p w14:paraId="4F407B0D" w14:textId="77777777" w:rsidR="004224C5" w:rsidRPr="00BA7B2D" w:rsidRDefault="004224C5" w:rsidP="00934160">
      <w:pPr>
        <w:pStyle w:val="aff4"/>
        <w:rPr>
          <w:sz w:val="22"/>
          <w:szCs w:val="22"/>
        </w:rPr>
      </w:pPr>
    </w:p>
    <w:p w14:paraId="19EAC94D" w14:textId="77777777" w:rsidR="00934160" w:rsidRPr="00BA7B2D" w:rsidRDefault="00934160" w:rsidP="00934160">
      <w:pPr>
        <w:pStyle w:val="aff6"/>
        <w:rPr>
          <w:sz w:val="22"/>
          <w:szCs w:val="22"/>
        </w:rPr>
      </w:pPr>
    </w:p>
    <w:p w14:paraId="413D2185" w14:textId="77777777" w:rsidR="00934160" w:rsidRPr="00BA7B2D" w:rsidRDefault="00934160" w:rsidP="009D45C0">
      <w:pPr>
        <w:pStyle w:val="aff4"/>
        <w:rPr>
          <w:sz w:val="22"/>
          <w:szCs w:val="22"/>
        </w:rPr>
      </w:pPr>
    </w:p>
    <w:p w14:paraId="32F46AC0" w14:textId="77777777" w:rsidR="009D45C0" w:rsidRPr="00BA7B2D" w:rsidRDefault="009D45C0" w:rsidP="009D45C0">
      <w:pPr>
        <w:pStyle w:val="aff6"/>
        <w:rPr>
          <w:sz w:val="22"/>
          <w:szCs w:val="22"/>
        </w:rPr>
      </w:pPr>
    </w:p>
    <w:p w14:paraId="2350088D" w14:textId="77777777" w:rsidR="009D45C0" w:rsidRPr="00BA7B2D" w:rsidRDefault="009D45C0" w:rsidP="009D45C0">
      <w:pPr>
        <w:pStyle w:val="aff4"/>
        <w:rPr>
          <w:sz w:val="22"/>
          <w:szCs w:val="22"/>
        </w:rPr>
      </w:pPr>
    </w:p>
    <w:p w14:paraId="2ED273FC" w14:textId="77777777" w:rsidR="009D45C0" w:rsidRPr="00BA7B2D" w:rsidRDefault="009D45C0" w:rsidP="009D45C0">
      <w:pPr>
        <w:pStyle w:val="aff4"/>
        <w:rPr>
          <w:sz w:val="22"/>
          <w:szCs w:val="22"/>
        </w:rPr>
      </w:pPr>
    </w:p>
    <w:p w14:paraId="62F6C558" w14:textId="77777777" w:rsidR="00231BED" w:rsidRPr="00BA7B2D" w:rsidRDefault="00231BED" w:rsidP="00D15707">
      <w:pPr>
        <w:pStyle w:val="aff4"/>
        <w:rPr>
          <w:sz w:val="22"/>
          <w:szCs w:val="22"/>
        </w:rPr>
      </w:pPr>
    </w:p>
    <w:p w14:paraId="1EAD9397" w14:textId="77777777" w:rsidR="000133FC" w:rsidRPr="00BA7B2D" w:rsidRDefault="000133FC" w:rsidP="000133FC">
      <w:pPr>
        <w:pStyle w:val="aff4"/>
        <w:rPr>
          <w:sz w:val="22"/>
          <w:szCs w:val="22"/>
        </w:rPr>
      </w:pPr>
    </w:p>
    <w:p w14:paraId="5910466C" w14:textId="77777777" w:rsidR="009F66E0" w:rsidRPr="00BA7B2D" w:rsidRDefault="009F66E0" w:rsidP="009F66E0">
      <w:pPr>
        <w:pStyle w:val="aff6"/>
        <w:rPr>
          <w:sz w:val="22"/>
          <w:szCs w:val="22"/>
        </w:rPr>
      </w:pPr>
    </w:p>
    <w:p w14:paraId="25A54B03" w14:textId="65845A44" w:rsidR="009F66E0" w:rsidRPr="00BA7B2D" w:rsidRDefault="009F66E0" w:rsidP="009F66E0">
      <w:pPr>
        <w:pStyle w:val="aff4"/>
        <w:rPr>
          <w:sz w:val="22"/>
          <w:szCs w:val="22"/>
        </w:rPr>
      </w:pPr>
      <w:r w:rsidRPr="00BA7B2D">
        <w:rPr>
          <w:sz w:val="22"/>
          <w:szCs w:val="22"/>
        </w:rPr>
        <w:t xml:space="preserve"> </w:t>
      </w:r>
    </w:p>
    <w:p w14:paraId="2C55E7A6" w14:textId="77777777" w:rsidR="009F66E0" w:rsidRPr="00BA7B2D" w:rsidRDefault="009F66E0" w:rsidP="009F66E0">
      <w:pPr>
        <w:pStyle w:val="aff4"/>
        <w:rPr>
          <w:sz w:val="22"/>
          <w:szCs w:val="22"/>
        </w:rPr>
      </w:pPr>
    </w:p>
    <w:p w14:paraId="443CC9D4" w14:textId="77777777" w:rsidR="00170A89" w:rsidRPr="00BA7B2D" w:rsidRDefault="00170A89" w:rsidP="00170A89">
      <w:pPr>
        <w:pStyle w:val="aff6"/>
        <w:rPr>
          <w:sz w:val="22"/>
          <w:szCs w:val="22"/>
        </w:rPr>
      </w:pPr>
    </w:p>
    <w:p w14:paraId="38513A5C" w14:textId="77777777" w:rsidR="00170A89" w:rsidRPr="00BA7B2D" w:rsidRDefault="00170A89" w:rsidP="00952798">
      <w:pPr>
        <w:pStyle w:val="aff4"/>
        <w:rPr>
          <w:sz w:val="22"/>
          <w:szCs w:val="22"/>
        </w:rPr>
      </w:pPr>
    </w:p>
    <w:p w14:paraId="52F4524B" w14:textId="77777777" w:rsidR="00952798" w:rsidRPr="00BA7B2D" w:rsidRDefault="00952798" w:rsidP="00B91572">
      <w:pPr>
        <w:pStyle w:val="aff4"/>
        <w:rPr>
          <w:sz w:val="22"/>
          <w:szCs w:val="22"/>
        </w:rPr>
      </w:pPr>
    </w:p>
    <w:p w14:paraId="0282F542" w14:textId="77777777" w:rsidR="00B91572" w:rsidRPr="00BA7B2D" w:rsidRDefault="00B91572" w:rsidP="00636E6B">
      <w:pPr>
        <w:pStyle w:val="aff4"/>
        <w:rPr>
          <w:sz w:val="22"/>
          <w:szCs w:val="22"/>
        </w:rPr>
      </w:pPr>
    </w:p>
    <w:p w14:paraId="0DB31BC2" w14:textId="77777777" w:rsidR="00636E6B" w:rsidRPr="00BA7B2D" w:rsidRDefault="00636E6B" w:rsidP="00636E6B">
      <w:pPr>
        <w:pStyle w:val="aff2"/>
        <w:rPr>
          <w:sz w:val="22"/>
          <w:szCs w:val="22"/>
        </w:rPr>
      </w:pPr>
    </w:p>
    <w:p w14:paraId="519566A1" w14:textId="77777777" w:rsidR="00223766" w:rsidRPr="00BA7B2D" w:rsidRDefault="00223766" w:rsidP="00223766">
      <w:pPr>
        <w:pStyle w:val="aff6"/>
        <w:rPr>
          <w:sz w:val="22"/>
          <w:szCs w:val="22"/>
        </w:rPr>
      </w:pPr>
    </w:p>
    <w:p w14:paraId="4E9A7A27" w14:textId="77777777" w:rsidR="00223766" w:rsidRPr="00BA7B2D" w:rsidRDefault="00223766" w:rsidP="00223766">
      <w:pPr>
        <w:pStyle w:val="aff4"/>
        <w:rPr>
          <w:sz w:val="22"/>
          <w:szCs w:val="22"/>
        </w:rPr>
      </w:pPr>
    </w:p>
    <w:p w14:paraId="44617F14" w14:textId="77777777" w:rsidR="00223766" w:rsidRPr="00BA7B2D" w:rsidRDefault="00223766" w:rsidP="00BE36C5">
      <w:pPr>
        <w:pStyle w:val="aff6"/>
        <w:rPr>
          <w:sz w:val="22"/>
          <w:szCs w:val="22"/>
        </w:rPr>
      </w:pPr>
    </w:p>
    <w:p w14:paraId="71A6D4F8" w14:textId="77777777" w:rsidR="00BE36C5" w:rsidRPr="00BA7B2D" w:rsidRDefault="00BE36C5" w:rsidP="00BE36C5">
      <w:pPr>
        <w:pStyle w:val="aff6"/>
        <w:rPr>
          <w:sz w:val="22"/>
          <w:szCs w:val="22"/>
        </w:rPr>
      </w:pPr>
    </w:p>
    <w:p w14:paraId="268BA9B7" w14:textId="77777777" w:rsidR="00BE36C5" w:rsidRPr="00BA7B2D" w:rsidRDefault="00BE36C5" w:rsidP="00BE36C5">
      <w:pPr>
        <w:pStyle w:val="aff4"/>
        <w:rPr>
          <w:sz w:val="22"/>
          <w:szCs w:val="22"/>
        </w:rPr>
      </w:pPr>
    </w:p>
    <w:p w14:paraId="745ADED7" w14:textId="77777777" w:rsidR="008215D1" w:rsidRPr="00BA7B2D" w:rsidRDefault="008215D1" w:rsidP="008215D1">
      <w:pPr>
        <w:pStyle w:val="aff4"/>
        <w:rPr>
          <w:sz w:val="22"/>
          <w:szCs w:val="22"/>
        </w:rPr>
      </w:pPr>
    </w:p>
    <w:p w14:paraId="51D43D6B" w14:textId="77777777" w:rsidR="008215D1" w:rsidRPr="00BA7B2D" w:rsidRDefault="008215D1" w:rsidP="008215D1">
      <w:pPr>
        <w:pStyle w:val="aff4"/>
        <w:rPr>
          <w:sz w:val="22"/>
          <w:szCs w:val="22"/>
        </w:rPr>
      </w:pPr>
    </w:p>
    <w:p w14:paraId="7A1EDB54" w14:textId="77777777" w:rsidR="00AD489D" w:rsidRPr="00BA7B2D" w:rsidRDefault="00AD489D" w:rsidP="00CD3F99">
      <w:pPr>
        <w:pStyle w:val="aff4"/>
        <w:rPr>
          <w:sz w:val="22"/>
          <w:szCs w:val="22"/>
        </w:rPr>
      </w:pPr>
    </w:p>
    <w:p w14:paraId="2E55EA40" w14:textId="14CC9B86" w:rsidR="00CD3F99" w:rsidRPr="00BA7B2D" w:rsidRDefault="00CD3F99" w:rsidP="00044D6B">
      <w:pPr>
        <w:pStyle w:val="aff4"/>
        <w:rPr>
          <w:sz w:val="22"/>
          <w:szCs w:val="22"/>
        </w:rPr>
      </w:pPr>
    </w:p>
    <w:p w14:paraId="356471CF" w14:textId="2D2AD58B" w:rsidR="00044D6B" w:rsidRPr="00BA7B2D" w:rsidRDefault="00044D6B" w:rsidP="00044D6B">
      <w:pPr>
        <w:pStyle w:val="aff4"/>
        <w:rPr>
          <w:sz w:val="22"/>
          <w:szCs w:val="22"/>
        </w:rPr>
      </w:pPr>
    </w:p>
    <w:p w14:paraId="16C83943" w14:textId="77777777" w:rsidR="00810D9D" w:rsidRPr="00BA7B2D" w:rsidRDefault="00810D9D" w:rsidP="00810D9D">
      <w:pPr>
        <w:pStyle w:val="aff4"/>
        <w:rPr>
          <w:sz w:val="22"/>
          <w:szCs w:val="22"/>
        </w:rPr>
      </w:pPr>
    </w:p>
    <w:p w14:paraId="46FAA207" w14:textId="77777777" w:rsidR="00810D9D" w:rsidRPr="00BA7B2D" w:rsidRDefault="00810D9D" w:rsidP="00810D9D">
      <w:pPr>
        <w:pStyle w:val="aff4"/>
        <w:rPr>
          <w:sz w:val="22"/>
          <w:szCs w:val="22"/>
        </w:rPr>
      </w:pPr>
    </w:p>
    <w:p w14:paraId="16B08C86" w14:textId="77777777" w:rsidR="00810D9D" w:rsidRPr="00BA7B2D" w:rsidRDefault="00810D9D" w:rsidP="00810D9D">
      <w:pPr>
        <w:pStyle w:val="aff4"/>
        <w:rPr>
          <w:sz w:val="22"/>
          <w:szCs w:val="22"/>
        </w:rPr>
      </w:pPr>
    </w:p>
    <w:p w14:paraId="0739107C" w14:textId="1AC4C2EE" w:rsidR="00810D9D" w:rsidRPr="00BA7B2D" w:rsidRDefault="00810D9D" w:rsidP="00810D9D">
      <w:pPr>
        <w:pStyle w:val="aff6"/>
        <w:rPr>
          <w:sz w:val="22"/>
          <w:szCs w:val="22"/>
        </w:rPr>
      </w:pPr>
    </w:p>
    <w:p w14:paraId="7C2E1D2B" w14:textId="1642FDE0" w:rsidR="000C67DF" w:rsidRPr="00BA7B2D" w:rsidRDefault="000C67DF" w:rsidP="000C67DF">
      <w:pPr>
        <w:pStyle w:val="aff4"/>
        <w:rPr>
          <w:sz w:val="22"/>
          <w:szCs w:val="22"/>
        </w:rPr>
      </w:pPr>
    </w:p>
    <w:p w14:paraId="36AC5F24" w14:textId="77777777" w:rsidR="008A3FBC" w:rsidRPr="00BA7B2D" w:rsidRDefault="008A3FBC" w:rsidP="00385D66">
      <w:pPr>
        <w:pStyle w:val="aff4"/>
        <w:rPr>
          <w:sz w:val="22"/>
          <w:szCs w:val="22"/>
        </w:rPr>
      </w:pPr>
    </w:p>
    <w:p w14:paraId="0DF4D4E9" w14:textId="77777777" w:rsidR="00385D66" w:rsidRPr="00BA7B2D" w:rsidRDefault="00385D66" w:rsidP="00385D66">
      <w:pPr>
        <w:pStyle w:val="aff4"/>
        <w:rPr>
          <w:sz w:val="22"/>
          <w:szCs w:val="22"/>
        </w:rPr>
      </w:pPr>
    </w:p>
    <w:p w14:paraId="472CECEB" w14:textId="7726CF1E" w:rsidR="00385D66" w:rsidRPr="00BA7B2D" w:rsidRDefault="00385D66" w:rsidP="00385D66">
      <w:pPr>
        <w:pStyle w:val="aff4"/>
        <w:rPr>
          <w:sz w:val="22"/>
          <w:szCs w:val="22"/>
        </w:rPr>
      </w:pPr>
    </w:p>
    <w:p w14:paraId="647BF90B" w14:textId="77777777" w:rsidR="00385D66" w:rsidRPr="00BA7B2D" w:rsidRDefault="00385D66" w:rsidP="00385D66">
      <w:pPr>
        <w:pStyle w:val="aff4"/>
        <w:rPr>
          <w:sz w:val="22"/>
          <w:szCs w:val="22"/>
        </w:rPr>
      </w:pPr>
    </w:p>
    <w:p w14:paraId="6043ED9A" w14:textId="77777777" w:rsidR="00385D66" w:rsidRPr="00BA7B2D" w:rsidRDefault="00385D66" w:rsidP="00385D66">
      <w:pPr>
        <w:pStyle w:val="aff4"/>
        <w:rPr>
          <w:sz w:val="22"/>
          <w:szCs w:val="22"/>
        </w:rPr>
      </w:pPr>
    </w:p>
    <w:p w14:paraId="5F3C845C" w14:textId="77777777" w:rsidR="00385D66" w:rsidRPr="00BA7B2D" w:rsidRDefault="00385D66" w:rsidP="00B9658D">
      <w:pPr>
        <w:pStyle w:val="aff6"/>
        <w:rPr>
          <w:sz w:val="22"/>
          <w:szCs w:val="22"/>
        </w:rPr>
      </w:pPr>
    </w:p>
    <w:p w14:paraId="3D0EA704" w14:textId="77777777" w:rsidR="00B9658D" w:rsidRPr="00BA7B2D" w:rsidRDefault="00B9658D" w:rsidP="00B9658D">
      <w:pPr>
        <w:pStyle w:val="aff4"/>
        <w:rPr>
          <w:sz w:val="22"/>
          <w:szCs w:val="22"/>
        </w:rPr>
      </w:pPr>
    </w:p>
    <w:p w14:paraId="00F150EF" w14:textId="77777777" w:rsidR="004C3D0A" w:rsidRPr="00BA7B2D" w:rsidRDefault="004C3D0A" w:rsidP="001A7BD0">
      <w:pPr>
        <w:pStyle w:val="aff6"/>
        <w:rPr>
          <w:sz w:val="22"/>
          <w:szCs w:val="22"/>
        </w:rPr>
      </w:pPr>
    </w:p>
    <w:p w14:paraId="1773F2AF" w14:textId="77777777" w:rsidR="001A7BD0" w:rsidRPr="00BA7B2D" w:rsidRDefault="001A7BD0" w:rsidP="001A7BD0">
      <w:pPr>
        <w:pStyle w:val="aff6"/>
        <w:rPr>
          <w:sz w:val="22"/>
          <w:szCs w:val="22"/>
        </w:rPr>
      </w:pPr>
    </w:p>
    <w:p w14:paraId="0EDD8FA0" w14:textId="3F1F0962" w:rsidR="001A7BD0" w:rsidRPr="00BA7B2D" w:rsidRDefault="001A7BD0" w:rsidP="001A7BD0">
      <w:pPr>
        <w:pStyle w:val="aff5"/>
        <w:rPr>
          <w:sz w:val="22"/>
          <w:szCs w:val="22"/>
        </w:rPr>
      </w:pPr>
    </w:p>
    <w:p w14:paraId="760B5F23" w14:textId="77777777" w:rsidR="001A7BD0" w:rsidRPr="00BA7B2D" w:rsidRDefault="001A7BD0" w:rsidP="001A7BD0">
      <w:pPr>
        <w:pStyle w:val="aff4"/>
        <w:rPr>
          <w:sz w:val="22"/>
          <w:szCs w:val="22"/>
        </w:rPr>
      </w:pPr>
    </w:p>
    <w:p w14:paraId="77558E7C" w14:textId="77777777" w:rsidR="00204399" w:rsidRPr="00BA7B2D" w:rsidRDefault="00204399" w:rsidP="00204399">
      <w:pPr>
        <w:pStyle w:val="aff4"/>
        <w:rPr>
          <w:sz w:val="22"/>
          <w:szCs w:val="22"/>
        </w:rPr>
      </w:pPr>
    </w:p>
    <w:p w14:paraId="3A54CD34" w14:textId="77777777" w:rsidR="00204399" w:rsidRPr="00BA7B2D" w:rsidRDefault="00204399" w:rsidP="005C2952">
      <w:pPr>
        <w:pStyle w:val="aff6"/>
        <w:rPr>
          <w:sz w:val="22"/>
          <w:szCs w:val="22"/>
        </w:rPr>
      </w:pPr>
    </w:p>
    <w:p w14:paraId="3F1D1299" w14:textId="77777777" w:rsidR="005C2952" w:rsidRPr="00BA7B2D" w:rsidRDefault="005C2952" w:rsidP="003502DB">
      <w:pPr>
        <w:pStyle w:val="aff6"/>
        <w:rPr>
          <w:sz w:val="22"/>
          <w:szCs w:val="22"/>
        </w:rPr>
      </w:pPr>
    </w:p>
    <w:p w14:paraId="0CC282AB" w14:textId="77777777" w:rsidR="007C2789" w:rsidRPr="00BA7B2D" w:rsidRDefault="007C2789" w:rsidP="002C7007">
      <w:pPr>
        <w:pStyle w:val="aff6"/>
        <w:rPr>
          <w:sz w:val="22"/>
          <w:szCs w:val="22"/>
        </w:rPr>
      </w:pPr>
    </w:p>
    <w:p w14:paraId="7618A6BC" w14:textId="6C430EE2" w:rsidR="00400383" w:rsidRPr="00BA7B2D" w:rsidRDefault="00400383" w:rsidP="00400383">
      <w:pPr>
        <w:pStyle w:val="aff4"/>
        <w:rPr>
          <w:sz w:val="22"/>
          <w:szCs w:val="22"/>
        </w:rPr>
      </w:pPr>
    </w:p>
    <w:p w14:paraId="0B8807F2" w14:textId="77777777" w:rsidR="00400383" w:rsidRPr="00BA7B2D" w:rsidRDefault="00400383" w:rsidP="00B0564A">
      <w:pPr>
        <w:pStyle w:val="aff4"/>
        <w:rPr>
          <w:sz w:val="22"/>
          <w:szCs w:val="22"/>
        </w:rPr>
      </w:pPr>
    </w:p>
    <w:p w14:paraId="2AB7A183" w14:textId="77777777" w:rsidR="00FF0AF2" w:rsidRPr="00BA7B2D" w:rsidRDefault="00FF0AF2" w:rsidP="006D4E54">
      <w:pPr>
        <w:pStyle w:val="aff4"/>
        <w:rPr>
          <w:sz w:val="22"/>
          <w:szCs w:val="22"/>
        </w:rPr>
      </w:pPr>
    </w:p>
    <w:p w14:paraId="10FFB692" w14:textId="77777777" w:rsidR="006D4E54" w:rsidRPr="00BA7B2D" w:rsidRDefault="006D4E54" w:rsidP="006D4E54">
      <w:pPr>
        <w:pStyle w:val="aff6"/>
        <w:rPr>
          <w:sz w:val="22"/>
          <w:szCs w:val="22"/>
        </w:rPr>
      </w:pPr>
    </w:p>
    <w:p w14:paraId="73915EC5" w14:textId="77777777" w:rsidR="006D4E54" w:rsidRPr="00BA7B2D" w:rsidRDefault="006D4E54" w:rsidP="006D4E54">
      <w:pPr>
        <w:pStyle w:val="aff4"/>
        <w:rPr>
          <w:sz w:val="22"/>
          <w:szCs w:val="22"/>
        </w:rPr>
      </w:pPr>
    </w:p>
    <w:p w14:paraId="2395F098" w14:textId="77777777" w:rsidR="006D4E54" w:rsidRPr="00BA7B2D" w:rsidRDefault="006D4E54" w:rsidP="006D4E54">
      <w:pPr>
        <w:pStyle w:val="aff6"/>
        <w:rPr>
          <w:sz w:val="22"/>
          <w:szCs w:val="22"/>
        </w:rPr>
      </w:pPr>
    </w:p>
    <w:p w14:paraId="013D8645" w14:textId="77777777" w:rsidR="006D4E54" w:rsidRPr="00BA7B2D" w:rsidRDefault="006D4E54" w:rsidP="006D4E54">
      <w:pPr>
        <w:pStyle w:val="aff6"/>
        <w:rPr>
          <w:sz w:val="22"/>
          <w:szCs w:val="22"/>
        </w:rPr>
      </w:pPr>
    </w:p>
    <w:p w14:paraId="306B8A14" w14:textId="77777777" w:rsidR="006D4E54" w:rsidRPr="00BA7B2D" w:rsidRDefault="006D4E54" w:rsidP="006D4E54">
      <w:pPr>
        <w:pStyle w:val="aff6"/>
        <w:rPr>
          <w:sz w:val="22"/>
          <w:szCs w:val="22"/>
        </w:rPr>
      </w:pPr>
    </w:p>
    <w:p w14:paraId="4B0013C8" w14:textId="77777777" w:rsidR="006D4E54" w:rsidRPr="00BA7B2D" w:rsidRDefault="006D4E54" w:rsidP="0038183E">
      <w:pPr>
        <w:pStyle w:val="aff6"/>
        <w:rPr>
          <w:sz w:val="22"/>
          <w:szCs w:val="22"/>
        </w:rPr>
      </w:pPr>
    </w:p>
    <w:p w14:paraId="3CEF271F" w14:textId="77777777" w:rsidR="0038183E" w:rsidRPr="00BA7B2D" w:rsidRDefault="0038183E" w:rsidP="0038183E">
      <w:pPr>
        <w:pStyle w:val="aff6"/>
        <w:rPr>
          <w:sz w:val="22"/>
          <w:szCs w:val="22"/>
        </w:rPr>
      </w:pPr>
    </w:p>
    <w:p w14:paraId="2DAB9E60" w14:textId="77777777" w:rsidR="0038183E" w:rsidRPr="00BA7B2D" w:rsidRDefault="0038183E" w:rsidP="0038183E">
      <w:pPr>
        <w:pStyle w:val="aff6"/>
        <w:rPr>
          <w:sz w:val="22"/>
          <w:szCs w:val="22"/>
        </w:rPr>
      </w:pPr>
    </w:p>
    <w:p w14:paraId="5A8ED6BE" w14:textId="58210AAC" w:rsidR="0038183E" w:rsidRPr="00BA7B2D" w:rsidRDefault="0038183E" w:rsidP="0038183E">
      <w:pPr>
        <w:pStyle w:val="aff4"/>
        <w:rPr>
          <w:sz w:val="22"/>
          <w:szCs w:val="22"/>
        </w:rPr>
      </w:pPr>
    </w:p>
    <w:p w14:paraId="2B6B002D" w14:textId="77777777" w:rsidR="00DF01DE" w:rsidRPr="00BA7B2D" w:rsidRDefault="00DF01DE" w:rsidP="00641B7C">
      <w:pPr>
        <w:pStyle w:val="aff6"/>
        <w:rPr>
          <w:sz w:val="22"/>
          <w:szCs w:val="22"/>
        </w:rPr>
      </w:pPr>
    </w:p>
    <w:p w14:paraId="7030A7F6" w14:textId="77777777" w:rsidR="00641B7C" w:rsidRPr="00BA7B2D" w:rsidRDefault="00641B7C" w:rsidP="00641B7C">
      <w:pPr>
        <w:pStyle w:val="aff6"/>
        <w:rPr>
          <w:sz w:val="22"/>
          <w:szCs w:val="22"/>
        </w:rPr>
      </w:pPr>
    </w:p>
    <w:p w14:paraId="4EC6AFE0" w14:textId="77777777" w:rsidR="00641B7C" w:rsidRPr="00BA7B2D" w:rsidRDefault="00641B7C" w:rsidP="00641B7C">
      <w:pPr>
        <w:pStyle w:val="aff6"/>
        <w:rPr>
          <w:sz w:val="22"/>
          <w:szCs w:val="22"/>
        </w:rPr>
      </w:pPr>
    </w:p>
    <w:p w14:paraId="7F7C15F9" w14:textId="77777777" w:rsidR="00641B7C" w:rsidRPr="00BA7B2D" w:rsidRDefault="00641B7C" w:rsidP="00641B7C">
      <w:pPr>
        <w:pStyle w:val="aff4"/>
        <w:rPr>
          <w:sz w:val="22"/>
          <w:szCs w:val="22"/>
        </w:rPr>
      </w:pPr>
    </w:p>
    <w:p w14:paraId="37A49BCE" w14:textId="77777777" w:rsidR="00641B7C" w:rsidRPr="00BA7B2D" w:rsidRDefault="00641B7C" w:rsidP="00641B7C">
      <w:pPr>
        <w:pStyle w:val="aff5"/>
        <w:rPr>
          <w:sz w:val="22"/>
          <w:szCs w:val="22"/>
        </w:rPr>
      </w:pPr>
    </w:p>
    <w:p w14:paraId="446F7027" w14:textId="77777777" w:rsidR="00641B7C" w:rsidRPr="00BA7B2D" w:rsidRDefault="00641B7C" w:rsidP="00641B7C">
      <w:pPr>
        <w:pStyle w:val="aff3"/>
        <w:rPr>
          <w:sz w:val="22"/>
          <w:szCs w:val="22"/>
        </w:rPr>
      </w:pPr>
    </w:p>
    <w:p w14:paraId="5470D5ED" w14:textId="77777777" w:rsidR="00641B7C" w:rsidRPr="00BA7B2D" w:rsidRDefault="00641B7C" w:rsidP="00641B7C">
      <w:pPr>
        <w:pStyle w:val="aff2"/>
        <w:rPr>
          <w:sz w:val="22"/>
          <w:szCs w:val="22"/>
        </w:rPr>
      </w:pPr>
    </w:p>
    <w:p w14:paraId="1473FEE4" w14:textId="77777777" w:rsidR="00641B7C" w:rsidRPr="00BA7B2D" w:rsidRDefault="00641B7C" w:rsidP="00641B7C">
      <w:pPr>
        <w:pStyle w:val="aff4"/>
        <w:rPr>
          <w:sz w:val="22"/>
          <w:szCs w:val="22"/>
        </w:rPr>
      </w:pPr>
    </w:p>
    <w:p w14:paraId="34EC52E9" w14:textId="77777777" w:rsidR="00641B7C" w:rsidRPr="00BA7B2D" w:rsidRDefault="00641B7C" w:rsidP="00E9564B">
      <w:pPr>
        <w:pStyle w:val="aff2"/>
        <w:rPr>
          <w:sz w:val="22"/>
          <w:szCs w:val="22"/>
        </w:rPr>
      </w:pPr>
    </w:p>
    <w:p w14:paraId="23DD0934" w14:textId="6DDE06D7" w:rsidR="00E9564B" w:rsidRPr="00BA7B2D" w:rsidRDefault="00E9564B" w:rsidP="00E9564B">
      <w:pPr>
        <w:pStyle w:val="aff4"/>
        <w:rPr>
          <w:sz w:val="22"/>
          <w:szCs w:val="22"/>
        </w:rPr>
      </w:pPr>
    </w:p>
    <w:p w14:paraId="66CACA06" w14:textId="77777777" w:rsidR="00B30552" w:rsidRPr="00BA7B2D" w:rsidRDefault="00B30552" w:rsidP="00B30552">
      <w:pPr>
        <w:pStyle w:val="aff4"/>
        <w:rPr>
          <w:sz w:val="22"/>
          <w:szCs w:val="22"/>
        </w:rPr>
      </w:pPr>
    </w:p>
    <w:p w14:paraId="1AC533D4" w14:textId="77777777" w:rsidR="00B30552" w:rsidRPr="00BA7B2D" w:rsidRDefault="00B30552" w:rsidP="00B30552">
      <w:pPr>
        <w:pStyle w:val="aff6"/>
        <w:rPr>
          <w:sz w:val="22"/>
          <w:szCs w:val="22"/>
        </w:rPr>
      </w:pPr>
    </w:p>
    <w:p w14:paraId="07368FBE" w14:textId="77777777" w:rsidR="00B30552" w:rsidRPr="00BA7B2D" w:rsidRDefault="00B30552" w:rsidP="00B30552">
      <w:pPr>
        <w:pStyle w:val="aff6"/>
        <w:rPr>
          <w:sz w:val="22"/>
          <w:szCs w:val="22"/>
        </w:rPr>
      </w:pPr>
    </w:p>
    <w:p w14:paraId="6778B552" w14:textId="77777777" w:rsidR="00B30552" w:rsidRPr="00BA7B2D" w:rsidRDefault="00B30552" w:rsidP="00B30552">
      <w:pPr>
        <w:pStyle w:val="aff4"/>
        <w:rPr>
          <w:sz w:val="22"/>
          <w:szCs w:val="22"/>
        </w:rPr>
      </w:pPr>
    </w:p>
    <w:p w14:paraId="3A5889D0" w14:textId="77777777" w:rsidR="00B30552" w:rsidRPr="00BA7B2D" w:rsidRDefault="00B30552" w:rsidP="00B30552">
      <w:pPr>
        <w:pStyle w:val="aff4"/>
        <w:rPr>
          <w:sz w:val="22"/>
          <w:szCs w:val="22"/>
        </w:rPr>
      </w:pPr>
    </w:p>
    <w:p w14:paraId="676DA625" w14:textId="77777777" w:rsidR="00B30552" w:rsidRPr="00BA7B2D" w:rsidRDefault="00B30552" w:rsidP="00B30552">
      <w:pPr>
        <w:pStyle w:val="aff4"/>
        <w:rPr>
          <w:sz w:val="22"/>
          <w:szCs w:val="22"/>
        </w:rPr>
      </w:pPr>
    </w:p>
    <w:p w14:paraId="7618D3A8" w14:textId="77777777" w:rsidR="00B30552" w:rsidRPr="00BA7B2D" w:rsidRDefault="00B30552" w:rsidP="00B30552">
      <w:pPr>
        <w:pStyle w:val="aff4"/>
        <w:rPr>
          <w:sz w:val="22"/>
          <w:szCs w:val="22"/>
        </w:rPr>
      </w:pPr>
    </w:p>
    <w:p w14:paraId="6A940613" w14:textId="77777777" w:rsidR="00B30552" w:rsidRPr="00BA7B2D" w:rsidRDefault="00B30552" w:rsidP="00B30552">
      <w:pPr>
        <w:pStyle w:val="aff4"/>
        <w:rPr>
          <w:sz w:val="22"/>
          <w:szCs w:val="22"/>
        </w:rPr>
      </w:pPr>
    </w:p>
    <w:p w14:paraId="21FF56A7" w14:textId="1F9768C9" w:rsidR="00B30552" w:rsidRPr="00BA7B2D" w:rsidRDefault="00B30552" w:rsidP="00B30552">
      <w:pPr>
        <w:pStyle w:val="aff6"/>
        <w:rPr>
          <w:sz w:val="22"/>
          <w:szCs w:val="22"/>
        </w:rPr>
      </w:pPr>
    </w:p>
    <w:p w14:paraId="45623E4A" w14:textId="77777777" w:rsidR="00B30552" w:rsidRPr="00BA7B2D" w:rsidRDefault="00B30552" w:rsidP="00B30552">
      <w:pPr>
        <w:pStyle w:val="aff4"/>
        <w:rPr>
          <w:sz w:val="22"/>
          <w:szCs w:val="22"/>
        </w:rPr>
      </w:pPr>
    </w:p>
    <w:p w14:paraId="48590C90" w14:textId="77777777" w:rsidR="00B30552" w:rsidRPr="00BA7B2D" w:rsidRDefault="00B30552" w:rsidP="00B30552">
      <w:pPr>
        <w:pStyle w:val="aff4"/>
        <w:rPr>
          <w:sz w:val="22"/>
          <w:szCs w:val="22"/>
        </w:rPr>
      </w:pPr>
    </w:p>
    <w:p w14:paraId="60EEA49A" w14:textId="77777777" w:rsidR="00B30552" w:rsidRPr="00BA7B2D" w:rsidRDefault="00B30552" w:rsidP="00B30552">
      <w:pPr>
        <w:pStyle w:val="aff6"/>
        <w:rPr>
          <w:sz w:val="22"/>
          <w:szCs w:val="22"/>
        </w:rPr>
      </w:pPr>
    </w:p>
    <w:p w14:paraId="334AF16C" w14:textId="77777777" w:rsidR="00B30552" w:rsidRPr="00BA7B2D" w:rsidRDefault="00B30552" w:rsidP="00B30552">
      <w:pPr>
        <w:pStyle w:val="aff4"/>
        <w:rPr>
          <w:sz w:val="22"/>
          <w:szCs w:val="22"/>
        </w:rPr>
      </w:pPr>
    </w:p>
    <w:p w14:paraId="4722D375" w14:textId="77777777" w:rsidR="00B30552" w:rsidRPr="00BA7B2D" w:rsidRDefault="00B30552" w:rsidP="00B30552">
      <w:pPr>
        <w:pStyle w:val="aff4"/>
        <w:rPr>
          <w:sz w:val="22"/>
          <w:szCs w:val="22"/>
        </w:rPr>
      </w:pPr>
    </w:p>
    <w:p w14:paraId="3797F1D5" w14:textId="77777777" w:rsidR="00B30552" w:rsidRPr="00BA7B2D" w:rsidRDefault="00B30552" w:rsidP="00B30552">
      <w:pPr>
        <w:pStyle w:val="aff6"/>
        <w:rPr>
          <w:sz w:val="22"/>
          <w:szCs w:val="22"/>
        </w:rPr>
      </w:pPr>
    </w:p>
    <w:p w14:paraId="76B17F5A" w14:textId="77777777" w:rsidR="00E5728D" w:rsidRPr="00BA7B2D" w:rsidRDefault="00E5728D" w:rsidP="00E5728D">
      <w:pPr>
        <w:pStyle w:val="aff2"/>
        <w:rPr>
          <w:sz w:val="22"/>
          <w:szCs w:val="22"/>
        </w:rPr>
      </w:pPr>
    </w:p>
    <w:p w14:paraId="11BC491A" w14:textId="43EBAAB0" w:rsidR="002C471B" w:rsidRPr="00BA7B2D" w:rsidRDefault="002C471B" w:rsidP="002C471B">
      <w:pPr>
        <w:pStyle w:val="aff4"/>
        <w:rPr>
          <w:sz w:val="22"/>
          <w:szCs w:val="22"/>
        </w:rPr>
      </w:pPr>
    </w:p>
    <w:p w14:paraId="699428A4" w14:textId="77777777" w:rsidR="002C471B" w:rsidRPr="00BA7B2D" w:rsidRDefault="002C471B" w:rsidP="0026380E">
      <w:pPr>
        <w:pStyle w:val="aff4"/>
        <w:rPr>
          <w:sz w:val="22"/>
          <w:szCs w:val="22"/>
        </w:rPr>
      </w:pPr>
    </w:p>
    <w:p w14:paraId="63CD634F" w14:textId="77777777" w:rsidR="0026380E" w:rsidRPr="00BA7B2D" w:rsidRDefault="0026380E" w:rsidP="0026380E">
      <w:pPr>
        <w:pStyle w:val="aff4"/>
        <w:rPr>
          <w:sz w:val="22"/>
          <w:szCs w:val="22"/>
        </w:rPr>
      </w:pPr>
    </w:p>
    <w:p w14:paraId="03AC2874" w14:textId="77777777" w:rsidR="00686862" w:rsidRPr="00BA7B2D" w:rsidRDefault="00686862" w:rsidP="00686862">
      <w:pPr>
        <w:pStyle w:val="a5"/>
        <w:rPr>
          <w:sz w:val="22"/>
          <w:szCs w:val="22"/>
          <w:lang w:eastAsia="ar-SA"/>
        </w:rPr>
      </w:pPr>
    </w:p>
    <w:p w14:paraId="70C5B21C" w14:textId="77777777" w:rsidR="00A41DD9" w:rsidRPr="00BA7B2D" w:rsidRDefault="00A41DD9" w:rsidP="00A41DD9">
      <w:pPr>
        <w:pStyle w:val="a5"/>
        <w:rPr>
          <w:sz w:val="22"/>
          <w:szCs w:val="22"/>
          <w:lang w:eastAsia="ar-SA"/>
        </w:rPr>
      </w:pPr>
    </w:p>
    <w:p w14:paraId="33E20284" w14:textId="77777777" w:rsidR="007E7522" w:rsidRPr="00BA7B2D" w:rsidRDefault="007E7522" w:rsidP="007E7522">
      <w:pPr>
        <w:pStyle w:val="a6"/>
        <w:rPr>
          <w:sz w:val="22"/>
          <w:szCs w:val="22"/>
        </w:rPr>
      </w:pPr>
    </w:p>
    <w:p w14:paraId="00A91FF3" w14:textId="77777777" w:rsidR="00C91B20" w:rsidRPr="00BA7B2D" w:rsidRDefault="00C91B20" w:rsidP="00C91B20">
      <w:pPr>
        <w:pStyle w:val="a6"/>
        <w:rPr>
          <w:sz w:val="22"/>
          <w:szCs w:val="22"/>
        </w:rPr>
      </w:pPr>
    </w:p>
    <w:p w14:paraId="7AE41666" w14:textId="77777777" w:rsidR="00C91B20" w:rsidRPr="00BA7B2D" w:rsidRDefault="00C91B20" w:rsidP="002273FB">
      <w:pPr>
        <w:pStyle w:val="a6"/>
        <w:rPr>
          <w:sz w:val="22"/>
          <w:szCs w:val="22"/>
        </w:rPr>
      </w:pPr>
    </w:p>
    <w:p w14:paraId="5294E204" w14:textId="77777777" w:rsidR="007A5EE1" w:rsidRPr="00BA7B2D" w:rsidRDefault="007A5EE1" w:rsidP="007A5EE1">
      <w:pPr>
        <w:pStyle w:val="aff4"/>
        <w:rPr>
          <w:sz w:val="22"/>
          <w:szCs w:val="22"/>
        </w:rPr>
      </w:pPr>
    </w:p>
    <w:p w14:paraId="526A2263" w14:textId="77777777" w:rsidR="007A5EE1" w:rsidRPr="00BA7B2D" w:rsidRDefault="007A5EE1" w:rsidP="007A5EE1">
      <w:pPr>
        <w:pStyle w:val="aff2"/>
        <w:rPr>
          <w:sz w:val="22"/>
          <w:szCs w:val="22"/>
        </w:rPr>
      </w:pPr>
    </w:p>
    <w:p w14:paraId="52417AD3" w14:textId="77777777" w:rsidR="007A5EE1" w:rsidRPr="00BA7B2D" w:rsidRDefault="007A5EE1" w:rsidP="007A5EE1">
      <w:pPr>
        <w:pStyle w:val="aff4"/>
        <w:rPr>
          <w:sz w:val="22"/>
          <w:szCs w:val="22"/>
        </w:rPr>
      </w:pPr>
    </w:p>
    <w:p w14:paraId="2783A057" w14:textId="77777777" w:rsidR="007A5EE1" w:rsidRPr="00BA7B2D" w:rsidRDefault="007A5EE1" w:rsidP="007A5EE1">
      <w:pPr>
        <w:pStyle w:val="aff2"/>
        <w:rPr>
          <w:sz w:val="22"/>
          <w:szCs w:val="22"/>
        </w:rPr>
      </w:pPr>
    </w:p>
    <w:p w14:paraId="79DC613A" w14:textId="77777777" w:rsidR="007A5EE1" w:rsidRPr="00BA7B2D" w:rsidRDefault="007A5EE1" w:rsidP="007A5EE1">
      <w:pPr>
        <w:pStyle w:val="aff4"/>
        <w:rPr>
          <w:sz w:val="22"/>
          <w:szCs w:val="22"/>
        </w:rPr>
      </w:pPr>
    </w:p>
    <w:p w14:paraId="2E722DB8" w14:textId="760C45AF" w:rsidR="007A5EE1" w:rsidRPr="00BA7B2D" w:rsidRDefault="007A5EE1" w:rsidP="007A5EE1">
      <w:pPr>
        <w:pStyle w:val="aff6"/>
        <w:rPr>
          <w:sz w:val="22"/>
          <w:szCs w:val="22"/>
        </w:rPr>
      </w:pPr>
    </w:p>
    <w:p w14:paraId="133F98A8" w14:textId="77777777" w:rsidR="007A5EE1" w:rsidRPr="00BA7B2D" w:rsidRDefault="007A5EE1" w:rsidP="007A5EE1">
      <w:pPr>
        <w:pStyle w:val="aff4"/>
        <w:rPr>
          <w:sz w:val="22"/>
          <w:szCs w:val="22"/>
        </w:rPr>
      </w:pPr>
    </w:p>
    <w:p w14:paraId="18760AA5" w14:textId="77777777" w:rsidR="007A5EE1" w:rsidRPr="00BA7B2D" w:rsidRDefault="007A5EE1" w:rsidP="007A5EE1">
      <w:pPr>
        <w:pStyle w:val="aff4"/>
        <w:rPr>
          <w:sz w:val="22"/>
          <w:szCs w:val="22"/>
        </w:rPr>
      </w:pPr>
    </w:p>
    <w:p w14:paraId="3E08EC79" w14:textId="77777777" w:rsidR="007A5EE1" w:rsidRPr="00BA7B2D" w:rsidRDefault="007A5EE1" w:rsidP="007A5EE1">
      <w:pPr>
        <w:pStyle w:val="aff4"/>
        <w:rPr>
          <w:sz w:val="22"/>
          <w:szCs w:val="22"/>
        </w:rPr>
      </w:pPr>
    </w:p>
    <w:p w14:paraId="5BBBD24D" w14:textId="77777777" w:rsidR="006839D3" w:rsidRPr="00BA7B2D" w:rsidRDefault="006839D3" w:rsidP="005C0D59">
      <w:pPr>
        <w:pStyle w:val="aff6"/>
        <w:rPr>
          <w:sz w:val="22"/>
          <w:szCs w:val="22"/>
        </w:rPr>
      </w:pPr>
    </w:p>
    <w:p w14:paraId="6D1810D0" w14:textId="77777777" w:rsidR="005C0D59" w:rsidRPr="00BA7B2D" w:rsidRDefault="005C0D59" w:rsidP="005C0D59">
      <w:pPr>
        <w:pStyle w:val="aff4"/>
        <w:rPr>
          <w:sz w:val="22"/>
          <w:szCs w:val="22"/>
        </w:rPr>
      </w:pPr>
    </w:p>
    <w:p w14:paraId="7A6A43EF" w14:textId="77777777" w:rsidR="001C02E8" w:rsidRPr="00BA7B2D" w:rsidRDefault="001C02E8" w:rsidP="001C02E8">
      <w:pPr>
        <w:pStyle w:val="aff6"/>
        <w:rPr>
          <w:sz w:val="22"/>
          <w:szCs w:val="22"/>
        </w:rPr>
      </w:pPr>
    </w:p>
    <w:p w14:paraId="4739F75C" w14:textId="77777777" w:rsidR="001C02E8" w:rsidRPr="00BA7B2D" w:rsidRDefault="001C02E8" w:rsidP="001C02E8">
      <w:pPr>
        <w:pStyle w:val="aff6"/>
        <w:rPr>
          <w:sz w:val="22"/>
          <w:szCs w:val="22"/>
        </w:rPr>
      </w:pPr>
    </w:p>
    <w:p w14:paraId="6AD68ADC" w14:textId="77777777" w:rsidR="001C02E8" w:rsidRPr="00BA7B2D" w:rsidRDefault="001C02E8" w:rsidP="001C02E8">
      <w:pPr>
        <w:pStyle w:val="aff6"/>
        <w:rPr>
          <w:sz w:val="22"/>
          <w:szCs w:val="22"/>
        </w:rPr>
      </w:pPr>
    </w:p>
    <w:p w14:paraId="4A6C0AAE" w14:textId="77777777" w:rsidR="009621AB" w:rsidRPr="00BA7B2D" w:rsidRDefault="009621AB" w:rsidP="009621AB">
      <w:pPr>
        <w:pStyle w:val="aff6"/>
        <w:rPr>
          <w:sz w:val="22"/>
          <w:szCs w:val="22"/>
        </w:rPr>
      </w:pPr>
    </w:p>
    <w:p w14:paraId="0A9E876E" w14:textId="781A71EA" w:rsidR="009621AB" w:rsidRPr="00BA7B2D" w:rsidRDefault="009621AB" w:rsidP="009621AB">
      <w:pPr>
        <w:pStyle w:val="aff6"/>
        <w:rPr>
          <w:sz w:val="22"/>
          <w:szCs w:val="22"/>
        </w:rPr>
      </w:pPr>
    </w:p>
    <w:p w14:paraId="1EF52988" w14:textId="77777777" w:rsidR="009621AB" w:rsidRPr="00BA7B2D" w:rsidRDefault="009621AB" w:rsidP="009621AB">
      <w:pPr>
        <w:pStyle w:val="aff4"/>
        <w:rPr>
          <w:sz w:val="22"/>
          <w:szCs w:val="22"/>
        </w:rPr>
      </w:pPr>
    </w:p>
    <w:p w14:paraId="2B9DF8A0" w14:textId="77777777" w:rsidR="001B57B0" w:rsidRPr="00BA7B2D" w:rsidRDefault="001B57B0" w:rsidP="001B57B0">
      <w:pPr>
        <w:pStyle w:val="aff4"/>
        <w:rPr>
          <w:sz w:val="22"/>
          <w:szCs w:val="22"/>
        </w:rPr>
      </w:pPr>
    </w:p>
    <w:p w14:paraId="702D2863" w14:textId="77777777" w:rsidR="001B57B0" w:rsidRPr="00BA7B2D" w:rsidRDefault="001B57B0" w:rsidP="001B57B0">
      <w:pPr>
        <w:pStyle w:val="aff3"/>
        <w:rPr>
          <w:sz w:val="22"/>
          <w:szCs w:val="22"/>
        </w:rPr>
      </w:pPr>
    </w:p>
    <w:p w14:paraId="57C8EA69" w14:textId="77777777" w:rsidR="001B57B0" w:rsidRPr="00BA7B2D" w:rsidRDefault="001B57B0" w:rsidP="001B57B0">
      <w:pPr>
        <w:pStyle w:val="aff6"/>
        <w:rPr>
          <w:sz w:val="22"/>
          <w:szCs w:val="22"/>
        </w:rPr>
      </w:pPr>
    </w:p>
    <w:p w14:paraId="5B73F52B" w14:textId="77777777" w:rsidR="001B57B0" w:rsidRPr="00BA7B2D" w:rsidRDefault="001B57B0" w:rsidP="001B57B0">
      <w:pPr>
        <w:pStyle w:val="aff6"/>
        <w:rPr>
          <w:sz w:val="22"/>
          <w:szCs w:val="22"/>
        </w:rPr>
      </w:pPr>
    </w:p>
    <w:p w14:paraId="313BD229" w14:textId="77777777" w:rsidR="001B57B0" w:rsidRPr="00BA7B2D" w:rsidRDefault="001B57B0" w:rsidP="001B57B0">
      <w:pPr>
        <w:pStyle w:val="aff4"/>
        <w:rPr>
          <w:sz w:val="22"/>
          <w:szCs w:val="22"/>
        </w:rPr>
      </w:pPr>
    </w:p>
    <w:p w14:paraId="259747D4" w14:textId="77777777" w:rsidR="001B57B0" w:rsidRPr="00BA7B2D" w:rsidRDefault="001B57B0" w:rsidP="001B57B0">
      <w:pPr>
        <w:pStyle w:val="aff4"/>
        <w:rPr>
          <w:sz w:val="22"/>
          <w:szCs w:val="22"/>
        </w:rPr>
      </w:pPr>
    </w:p>
    <w:p w14:paraId="2F604706" w14:textId="22EE4BD0" w:rsidR="00BA183B" w:rsidRPr="00BA7B2D" w:rsidRDefault="001B57B0" w:rsidP="00BA183B">
      <w:pPr>
        <w:pStyle w:val="aff6"/>
        <w:rPr>
          <w:sz w:val="22"/>
          <w:szCs w:val="22"/>
        </w:rPr>
      </w:pPr>
      <w:r w:rsidRPr="00BA7B2D">
        <w:rPr>
          <w:sz w:val="22"/>
          <w:szCs w:val="22"/>
        </w:rPr>
        <w:t xml:space="preserve"> </w:t>
      </w:r>
    </w:p>
    <w:p w14:paraId="5F4BE6C6" w14:textId="77777777" w:rsidR="00BA183B" w:rsidRPr="00BA7B2D" w:rsidRDefault="00BA183B" w:rsidP="00BA183B">
      <w:pPr>
        <w:pStyle w:val="aff6"/>
        <w:rPr>
          <w:sz w:val="22"/>
          <w:szCs w:val="22"/>
        </w:rPr>
      </w:pPr>
    </w:p>
    <w:p w14:paraId="78731120" w14:textId="77777777" w:rsidR="001B423E" w:rsidRPr="00BA7B2D" w:rsidRDefault="001B423E" w:rsidP="00FE72D2">
      <w:pPr>
        <w:pStyle w:val="aff6"/>
        <w:rPr>
          <w:sz w:val="22"/>
          <w:szCs w:val="22"/>
        </w:rPr>
      </w:pPr>
    </w:p>
    <w:p w14:paraId="17321F5F" w14:textId="787C1F9B" w:rsidR="00C84F0B" w:rsidRPr="00BA7B2D" w:rsidRDefault="00C84F0B" w:rsidP="00C84F0B">
      <w:pPr>
        <w:pStyle w:val="aff6"/>
        <w:rPr>
          <w:sz w:val="22"/>
          <w:szCs w:val="22"/>
        </w:rPr>
      </w:pPr>
    </w:p>
    <w:p w14:paraId="4F0F40B4" w14:textId="77777777" w:rsidR="00C84F0B" w:rsidRPr="00BA7B2D" w:rsidRDefault="00C84F0B" w:rsidP="00C84F0B">
      <w:pPr>
        <w:pStyle w:val="aff5"/>
        <w:rPr>
          <w:sz w:val="22"/>
          <w:szCs w:val="22"/>
        </w:rPr>
      </w:pPr>
    </w:p>
    <w:p w14:paraId="71E2F01F" w14:textId="77777777" w:rsidR="00C84F0B" w:rsidRPr="00BA7B2D" w:rsidRDefault="00C84F0B" w:rsidP="00C84F0B">
      <w:pPr>
        <w:pStyle w:val="aff6"/>
        <w:rPr>
          <w:sz w:val="22"/>
          <w:szCs w:val="22"/>
        </w:rPr>
      </w:pPr>
    </w:p>
    <w:p w14:paraId="2814AAFD" w14:textId="77777777" w:rsidR="00C84F0B" w:rsidRPr="00BA7B2D" w:rsidRDefault="00C84F0B" w:rsidP="00C84F0B">
      <w:pPr>
        <w:pStyle w:val="aff6"/>
        <w:rPr>
          <w:sz w:val="22"/>
          <w:szCs w:val="22"/>
        </w:rPr>
      </w:pPr>
    </w:p>
    <w:p w14:paraId="120472DF" w14:textId="276D9BFA" w:rsidR="00C84F0B" w:rsidRPr="00BA7B2D" w:rsidRDefault="00C84F0B" w:rsidP="00B1646A">
      <w:pPr>
        <w:pStyle w:val="aff6"/>
        <w:rPr>
          <w:sz w:val="22"/>
          <w:szCs w:val="22"/>
        </w:rPr>
      </w:pPr>
    </w:p>
    <w:p w14:paraId="4FC0DC17" w14:textId="77777777" w:rsidR="00B1646A" w:rsidRPr="00BA7B2D" w:rsidRDefault="00B1646A" w:rsidP="00B1646A">
      <w:pPr>
        <w:pStyle w:val="aff6"/>
        <w:rPr>
          <w:sz w:val="22"/>
          <w:szCs w:val="22"/>
        </w:rPr>
      </w:pPr>
    </w:p>
    <w:p w14:paraId="3E660B5E" w14:textId="206A1616" w:rsidR="0041574A" w:rsidRPr="00BA7B2D" w:rsidRDefault="0041574A" w:rsidP="0041574A">
      <w:pPr>
        <w:pStyle w:val="aff4"/>
        <w:rPr>
          <w:sz w:val="22"/>
          <w:szCs w:val="22"/>
        </w:rPr>
      </w:pPr>
    </w:p>
    <w:p w14:paraId="6106AD23" w14:textId="77777777" w:rsidR="0041574A" w:rsidRPr="00BA7B2D" w:rsidRDefault="0041574A" w:rsidP="0041574A">
      <w:pPr>
        <w:pStyle w:val="aff6"/>
        <w:rPr>
          <w:sz w:val="22"/>
          <w:szCs w:val="22"/>
        </w:rPr>
      </w:pPr>
    </w:p>
    <w:p w14:paraId="243AAE73" w14:textId="77777777" w:rsidR="0041574A" w:rsidRPr="00BA7B2D" w:rsidRDefault="0041574A" w:rsidP="0041574A">
      <w:pPr>
        <w:pStyle w:val="aff6"/>
        <w:rPr>
          <w:sz w:val="22"/>
          <w:szCs w:val="22"/>
        </w:rPr>
      </w:pPr>
    </w:p>
    <w:p w14:paraId="5A88584F" w14:textId="77777777" w:rsidR="0041574A" w:rsidRPr="00BA7B2D" w:rsidRDefault="0041574A" w:rsidP="0041574A">
      <w:pPr>
        <w:pStyle w:val="aff6"/>
        <w:rPr>
          <w:sz w:val="22"/>
          <w:szCs w:val="22"/>
        </w:rPr>
      </w:pPr>
    </w:p>
    <w:p w14:paraId="3F752070" w14:textId="77777777" w:rsidR="0041574A" w:rsidRPr="00BA7B2D" w:rsidRDefault="0041574A" w:rsidP="0041574A">
      <w:pPr>
        <w:pStyle w:val="aff3"/>
        <w:rPr>
          <w:b/>
          <w:bCs/>
          <w:sz w:val="22"/>
          <w:szCs w:val="22"/>
        </w:rPr>
      </w:pPr>
    </w:p>
    <w:p w14:paraId="7C5A78ED" w14:textId="77777777" w:rsidR="0041574A" w:rsidRPr="00BA7B2D" w:rsidRDefault="0041574A" w:rsidP="0041574A">
      <w:pPr>
        <w:pStyle w:val="aff6"/>
        <w:rPr>
          <w:sz w:val="22"/>
          <w:szCs w:val="22"/>
        </w:rPr>
      </w:pPr>
    </w:p>
    <w:p w14:paraId="1B058737" w14:textId="77777777" w:rsidR="0041574A" w:rsidRPr="00BA7B2D" w:rsidRDefault="0041574A" w:rsidP="0041574A">
      <w:pPr>
        <w:pStyle w:val="aff6"/>
        <w:rPr>
          <w:sz w:val="22"/>
          <w:szCs w:val="22"/>
        </w:rPr>
      </w:pPr>
    </w:p>
    <w:p w14:paraId="22E8A362" w14:textId="77777777" w:rsidR="00690F11" w:rsidRPr="00BA7B2D" w:rsidRDefault="00690F11" w:rsidP="00690F11">
      <w:pPr>
        <w:pStyle w:val="aff4"/>
        <w:rPr>
          <w:sz w:val="22"/>
          <w:szCs w:val="22"/>
        </w:rPr>
      </w:pPr>
    </w:p>
    <w:p w14:paraId="736BB11E" w14:textId="77777777" w:rsidR="00DC2B7A" w:rsidRPr="00BA7B2D" w:rsidRDefault="00DC2B7A" w:rsidP="001513FC">
      <w:pPr>
        <w:pStyle w:val="aff4"/>
        <w:rPr>
          <w:sz w:val="22"/>
          <w:szCs w:val="22"/>
        </w:rPr>
      </w:pPr>
    </w:p>
    <w:p w14:paraId="420280C7" w14:textId="4CDDECDE" w:rsidR="00DC2B7A" w:rsidRPr="00BA7B2D" w:rsidRDefault="00DC2B7A" w:rsidP="001513FC">
      <w:pPr>
        <w:pStyle w:val="aff4"/>
        <w:rPr>
          <w:sz w:val="22"/>
          <w:szCs w:val="22"/>
        </w:rPr>
      </w:pPr>
    </w:p>
    <w:p w14:paraId="034B80DF" w14:textId="77777777" w:rsidR="00E23297" w:rsidRPr="00BA7B2D" w:rsidRDefault="00E23297" w:rsidP="00E23297">
      <w:pPr>
        <w:pStyle w:val="aff2"/>
        <w:rPr>
          <w:sz w:val="22"/>
          <w:szCs w:val="22"/>
        </w:rPr>
      </w:pPr>
    </w:p>
    <w:p w14:paraId="0BF5E432" w14:textId="77777777" w:rsidR="00E23297" w:rsidRPr="00BA7B2D" w:rsidRDefault="00E23297" w:rsidP="00DD5643">
      <w:pPr>
        <w:pStyle w:val="a6"/>
        <w:rPr>
          <w:sz w:val="22"/>
          <w:szCs w:val="22"/>
        </w:rPr>
      </w:pPr>
    </w:p>
    <w:p w14:paraId="6B1AC034" w14:textId="77777777" w:rsidR="00B403EE" w:rsidRPr="00BA7B2D" w:rsidRDefault="00B403EE" w:rsidP="00DD5643">
      <w:pPr>
        <w:pStyle w:val="a6"/>
        <w:rPr>
          <w:sz w:val="22"/>
          <w:szCs w:val="22"/>
        </w:rPr>
      </w:pPr>
    </w:p>
    <w:p w14:paraId="52D737F3" w14:textId="77777777" w:rsidR="00DD5643" w:rsidRPr="00BA7B2D" w:rsidRDefault="00DD5643" w:rsidP="00DD5643">
      <w:pPr>
        <w:pStyle w:val="aff4"/>
        <w:rPr>
          <w:sz w:val="22"/>
          <w:szCs w:val="22"/>
        </w:rPr>
      </w:pPr>
    </w:p>
    <w:p w14:paraId="29B6CE65" w14:textId="77777777" w:rsidR="00DD5643" w:rsidRPr="00BA7B2D" w:rsidRDefault="00DD5643" w:rsidP="00DD5643">
      <w:pPr>
        <w:pStyle w:val="aff4"/>
        <w:rPr>
          <w:sz w:val="22"/>
          <w:szCs w:val="22"/>
        </w:rPr>
      </w:pPr>
    </w:p>
    <w:p w14:paraId="34A49CDF" w14:textId="77777777" w:rsidR="00075BAC" w:rsidRPr="00BA7B2D" w:rsidRDefault="00075BAC" w:rsidP="00075BAC">
      <w:pPr>
        <w:pStyle w:val="aff4"/>
        <w:rPr>
          <w:sz w:val="22"/>
          <w:szCs w:val="22"/>
        </w:rPr>
      </w:pPr>
    </w:p>
    <w:p w14:paraId="779DAAC1" w14:textId="77777777" w:rsidR="00B46C21" w:rsidRPr="00BA7B2D" w:rsidRDefault="00B46C21" w:rsidP="00B46C21">
      <w:pPr>
        <w:pStyle w:val="aff6"/>
        <w:rPr>
          <w:sz w:val="22"/>
          <w:szCs w:val="22"/>
        </w:rPr>
      </w:pPr>
    </w:p>
    <w:p w14:paraId="05F1F614" w14:textId="7EAD333C" w:rsidR="00A20A0E" w:rsidRPr="00BA7B2D" w:rsidRDefault="00A20A0E" w:rsidP="007D739B">
      <w:pPr>
        <w:pStyle w:val="aff6"/>
        <w:rPr>
          <w:sz w:val="22"/>
          <w:szCs w:val="22"/>
        </w:rPr>
      </w:pPr>
    </w:p>
    <w:p w14:paraId="66AFE417" w14:textId="77777777" w:rsidR="00C10B84" w:rsidRPr="00BA7B2D" w:rsidRDefault="00C10B84" w:rsidP="00C10B84">
      <w:pPr>
        <w:pStyle w:val="aff4"/>
        <w:rPr>
          <w:sz w:val="22"/>
          <w:szCs w:val="22"/>
        </w:rPr>
      </w:pPr>
    </w:p>
    <w:p w14:paraId="4D9F992D" w14:textId="77777777" w:rsidR="00C10B84" w:rsidRPr="00BA7B2D" w:rsidRDefault="00C10B84" w:rsidP="009E77A1">
      <w:pPr>
        <w:pStyle w:val="aff2"/>
        <w:rPr>
          <w:sz w:val="22"/>
          <w:szCs w:val="22"/>
        </w:rPr>
      </w:pPr>
    </w:p>
    <w:p w14:paraId="7F468B61" w14:textId="77777777" w:rsidR="009E77A1" w:rsidRPr="00BA7B2D" w:rsidRDefault="009E77A1" w:rsidP="009E77A1">
      <w:pPr>
        <w:pStyle w:val="aff4"/>
        <w:rPr>
          <w:sz w:val="22"/>
          <w:szCs w:val="22"/>
        </w:rPr>
      </w:pPr>
    </w:p>
    <w:p w14:paraId="5C8EB9AC" w14:textId="77777777" w:rsidR="00717E5C" w:rsidRPr="00BA7B2D" w:rsidRDefault="00717E5C" w:rsidP="00717E5C">
      <w:pPr>
        <w:pStyle w:val="a5"/>
        <w:rPr>
          <w:sz w:val="22"/>
          <w:szCs w:val="22"/>
          <w:lang w:eastAsia="ar-SA"/>
        </w:rPr>
      </w:pPr>
    </w:p>
    <w:sectPr w:rsidR="00717E5C" w:rsidRPr="00BA7B2D" w:rsidSect="00DE21EE">
      <w:footerReference w:type="even" r:id="rId7"/>
      <w:footerReference w:type="default" r:id="rId8"/>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FD8B3" w14:textId="77777777" w:rsidR="001C70B4" w:rsidRDefault="001C70B4" w:rsidP="0031048D">
      <w:r>
        <w:separator/>
      </w:r>
    </w:p>
    <w:p w14:paraId="07493235" w14:textId="77777777" w:rsidR="001C70B4" w:rsidRDefault="001C70B4"/>
    <w:p w14:paraId="1E17D34D" w14:textId="77777777" w:rsidR="001C70B4" w:rsidRDefault="001C70B4"/>
  </w:endnote>
  <w:endnote w:type="continuationSeparator" w:id="0">
    <w:p w14:paraId="35722808" w14:textId="77777777" w:rsidR="001C70B4" w:rsidRDefault="001C70B4" w:rsidP="0031048D">
      <w:r>
        <w:continuationSeparator/>
      </w:r>
    </w:p>
    <w:p w14:paraId="7776799E" w14:textId="77777777" w:rsidR="001C70B4" w:rsidRDefault="001C70B4"/>
    <w:p w14:paraId="1724A3E1" w14:textId="77777777" w:rsidR="001C70B4" w:rsidRDefault="001C70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Sylfaen">
    <w:panose1 w:val="010A0502050306030303"/>
    <w:charset w:val="CC"/>
    <w:family w:val="roman"/>
    <w:pitch w:val="variable"/>
    <w:sig w:usb0="040006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322592295"/>
      <w:docPartObj>
        <w:docPartGallery w:val="Page Numbers (Bottom of Page)"/>
        <w:docPartUnique/>
      </w:docPartObj>
    </w:sdtPr>
    <w:sdtEndPr>
      <w:rPr>
        <w:rStyle w:val="ab"/>
      </w:rPr>
    </w:sdtEndPr>
    <w:sdtContent>
      <w:p w14:paraId="7C9F8694" w14:textId="77777777" w:rsidR="00204C62" w:rsidRDefault="00204C62" w:rsidP="00ED7C7B">
        <w:pPr>
          <w:framePr w:wrap="none" w:vAnchor="text" w:hAnchor="margin" w:xAlign="right" w:y="1"/>
          <w:rPr>
            <w:rStyle w:val="ab"/>
          </w:rPr>
        </w:pPr>
        <w:r>
          <w:rPr>
            <w:rStyle w:val="ab"/>
          </w:rPr>
          <w:fldChar w:fldCharType="begin"/>
        </w:r>
        <w:r>
          <w:rPr>
            <w:rStyle w:val="ab"/>
          </w:rPr>
          <w:instrText xml:space="preserve"> PAGE </w:instrText>
        </w:r>
        <w:r>
          <w:rPr>
            <w:rStyle w:val="ab"/>
          </w:rPr>
          <w:fldChar w:fldCharType="end"/>
        </w:r>
      </w:p>
    </w:sdtContent>
  </w:sdt>
  <w:p w14:paraId="0EFACF4F" w14:textId="77777777" w:rsidR="00204C62" w:rsidRDefault="00204C62" w:rsidP="00432221">
    <w:pPr>
      <w:ind w:right="360"/>
    </w:pPr>
  </w:p>
  <w:p w14:paraId="46EFC0C5" w14:textId="77777777" w:rsidR="00204C62" w:rsidRDefault="00204C62"/>
  <w:p w14:paraId="76C332CF" w14:textId="77777777" w:rsidR="004A4E2D" w:rsidRDefault="004A4E2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1520273123"/>
      <w:docPartObj>
        <w:docPartGallery w:val="Page Numbers (Bottom of Page)"/>
        <w:docPartUnique/>
      </w:docPartObj>
    </w:sdtPr>
    <w:sdtEndPr>
      <w:rPr>
        <w:rStyle w:val="ab"/>
      </w:rPr>
    </w:sdtEndPr>
    <w:sdtContent>
      <w:p w14:paraId="2B0D1F4A" w14:textId="77777777" w:rsidR="00204C62" w:rsidRDefault="00204C62" w:rsidP="00ED7C7B">
        <w:pPr>
          <w:framePr w:wrap="none" w:vAnchor="text" w:hAnchor="margin" w:xAlign="right" w:y="1"/>
          <w:rPr>
            <w:rStyle w:val="ab"/>
          </w:rPr>
        </w:pPr>
        <w:r>
          <w:rPr>
            <w:rStyle w:val="ab"/>
          </w:rPr>
          <w:fldChar w:fldCharType="begin"/>
        </w:r>
        <w:r>
          <w:rPr>
            <w:rStyle w:val="ab"/>
          </w:rPr>
          <w:instrText xml:space="preserve"> PAGE </w:instrText>
        </w:r>
        <w:r>
          <w:rPr>
            <w:rStyle w:val="ab"/>
          </w:rPr>
          <w:fldChar w:fldCharType="separate"/>
        </w:r>
        <w:r w:rsidR="00BA7B2D">
          <w:rPr>
            <w:rStyle w:val="ab"/>
            <w:noProof/>
          </w:rPr>
          <w:t>2</w:t>
        </w:r>
        <w:r>
          <w:rPr>
            <w:rStyle w:val="ab"/>
          </w:rPr>
          <w:fldChar w:fldCharType="end"/>
        </w:r>
      </w:p>
    </w:sdtContent>
  </w:sdt>
  <w:p w14:paraId="31761D05" w14:textId="77777777" w:rsidR="00204C62" w:rsidRDefault="00204C62" w:rsidP="00204C62"/>
  <w:p w14:paraId="1B441911" w14:textId="77777777" w:rsidR="004A4E2D" w:rsidRDefault="004A4E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3C9E6" w14:textId="77777777" w:rsidR="001C70B4" w:rsidRDefault="001C70B4" w:rsidP="0031048D">
      <w:r>
        <w:separator/>
      </w:r>
    </w:p>
    <w:p w14:paraId="64756FDE" w14:textId="77777777" w:rsidR="001C70B4" w:rsidRDefault="001C70B4"/>
    <w:p w14:paraId="08518679" w14:textId="77777777" w:rsidR="001C70B4" w:rsidRDefault="001C70B4"/>
  </w:footnote>
  <w:footnote w:type="continuationSeparator" w:id="0">
    <w:p w14:paraId="38D6C268" w14:textId="77777777" w:rsidR="001C70B4" w:rsidRDefault="001C70B4" w:rsidP="0031048D">
      <w:r>
        <w:continuationSeparator/>
      </w:r>
    </w:p>
    <w:p w14:paraId="21ECD3D1" w14:textId="77777777" w:rsidR="001C70B4" w:rsidRDefault="001C70B4"/>
    <w:p w14:paraId="1586D012" w14:textId="77777777" w:rsidR="001C70B4" w:rsidRDefault="001C70B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Num4"/>
    <w:lvl w:ilvl="0">
      <w:start w:val="1"/>
      <w:numFmt w:val="decimal"/>
      <w:lvlText w:val="%1-"/>
      <w:lvlJc w:val="left"/>
      <w:pPr>
        <w:tabs>
          <w:tab w:val="num" w:pos="0"/>
        </w:tabs>
        <w:ind w:left="580" w:hanging="580"/>
      </w:pPr>
    </w:lvl>
    <w:lvl w:ilvl="1">
      <w:start w:val="4"/>
      <w:numFmt w:val="decimal"/>
      <w:lvlText w:val="%1.%2."/>
      <w:lvlJc w:val="left"/>
      <w:pPr>
        <w:tabs>
          <w:tab w:val="num" w:pos="0"/>
        </w:tabs>
        <w:ind w:left="720" w:hanging="720"/>
      </w:pPr>
    </w:lvl>
    <w:lvl w:ilvl="2">
      <w:start w:val="1"/>
      <w:numFmt w:val="decimal"/>
      <w:lvlText w:val="%1.%2.%3."/>
      <w:lvlJc w:val="left"/>
      <w:pPr>
        <w:tabs>
          <w:tab w:val="num" w:pos="0"/>
        </w:tabs>
        <w:ind w:left="1080" w:hanging="1080"/>
      </w:pPr>
    </w:lvl>
    <w:lvl w:ilvl="3">
      <w:start w:val="1"/>
      <w:numFmt w:val="decimal"/>
      <w:lvlText w:val="%1.%2.%3.%4."/>
      <w:lvlJc w:val="left"/>
      <w:pPr>
        <w:tabs>
          <w:tab w:val="num" w:pos="0"/>
        </w:tabs>
        <w:ind w:left="1440" w:hanging="144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2160" w:hanging="2160"/>
      </w:pPr>
    </w:lvl>
    <w:lvl w:ilvl="7">
      <w:start w:val="1"/>
      <w:numFmt w:val="decimal"/>
      <w:lvlText w:val="%1.%2.%3.%4.%5.%6.%7.%8."/>
      <w:lvlJc w:val="left"/>
      <w:pPr>
        <w:tabs>
          <w:tab w:val="num" w:pos="0"/>
        </w:tabs>
        <w:ind w:left="2520" w:hanging="2520"/>
      </w:pPr>
    </w:lvl>
    <w:lvl w:ilvl="8">
      <w:start w:val="1"/>
      <w:numFmt w:val="decimal"/>
      <w:lvlText w:val="%1.%2.%3.%4.%5.%6.%7.%8.%9."/>
      <w:lvlJc w:val="left"/>
      <w:pPr>
        <w:tabs>
          <w:tab w:val="num" w:pos="0"/>
        </w:tabs>
        <w:ind w:left="2880" w:hanging="2880"/>
      </w:pPr>
    </w:lvl>
  </w:abstractNum>
  <w:abstractNum w:abstractNumId="1" w15:restartNumberingAfterBreak="0">
    <w:nsid w:val="6FF55D90"/>
    <w:multiLevelType w:val="hybridMultilevel"/>
    <w:tmpl w:val="9ACAB9F4"/>
    <w:lvl w:ilvl="0" w:tplc="FABCAFB0">
      <w:start w:val="1"/>
      <w:numFmt w:val="decimal"/>
      <w:pStyle w:val="a"/>
      <w:lvlText w:val="4-%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CE"/>
    <w:rsid w:val="00000984"/>
    <w:rsid w:val="00003EF1"/>
    <w:rsid w:val="00004FC6"/>
    <w:rsid w:val="000062FB"/>
    <w:rsid w:val="00006A34"/>
    <w:rsid w:val="00010BAC"/>
    <w:rsid w:val="000118D7"/>
    <w:rsid w:val="00012213"/>
    <w:rsid w:val="00012C86"/>
    <w:rsid w:val="000133FC"/>
    <w:rsid w:val="00016F9A"/>
    <w:rsid w:val="00017A87"/>
    <w:rsid w:val="00020F04"/>
    <w:rsid w:val="0002542A"/>
    <w:rsid w:val="000317D8"/>
    <w:rsid w:val="000321C5"/>
    <w:rsid w:val="000365E0"/>
    <w:rsid w:val="00040A3D"/>
    <w:rsid w:val="00040EDE"/>
    <w:rsid w:val="0004477C"/>
    <w:rsid w:val="00044D6B"/>
    <w:rsid w:val="000454B1"/>
    <w:rsid w:val="00047EEA"/>
    <w:rsid w:val="00056F08"/>
    <w:rsid w:val="000601E2"/>
    <w:rsid w:val="0006293F"/>
    <w:rsid w:val="000651A5"/>
    <w:rsid w:val="00067BC1"/>
    <w:rsid w:val="000727DC"/>
    <w:rsid w:val="00075BAC"/>
    <w:rsid w:val="00080A2B"/>
    <w:rsid w:val="000823A4"/>
    <w:rsid w:val="00085BE5"/>
    <w:rsid w:val="00086DD3"/>
    <w:rsid w:val="000873E8"/>
    <w:rsid w:val="0009178D"/>
    <w:rsid w:val="00093EDE"/>
    <w:rsid w:val="0009451C"/>
    <w:rsid w:val="000945E1"/>
    <w:rsid w:val="00095410"/>
    <w:rsid w:val="00095A93"/>
    <w:rsid w:val="00096D73"/>
    <w:rsid w:val="000A07E4"/>
    <w:rsid w:val="000A1CDB"/>
    <w:rsid w:val="000A4D88"/>
    <w:rsid w:val="000B1416"/>
    <w:rsid w:val="000B39E9"/>
    <w:rsid w:val="000B4FA1"/>
    <w:rsid w:val="000B751C"/>
    <w:rsid w:val="000C265B"/>
    <w:rsid w:val="000C30D7"/>
    <w:rsid w:val="000C67DF"/>
    <w:rsid w:val="000D375D"/>
    <w:rsid w:val="000D4CB9"/>
    <w:rsid w:val="000E07B8"/>
    <w:rsid w:val="000E5F93"/>
    <w:rsid w:val="000E6A9E"/>
    <w:rsid w:val="000F002F"/>
    <w:rsid w:val="000F0535"/>
    <w:rsid w:val="000F4CC4"/>
    <w:rsid w:val="00100D3E"/>
    <w:rsid w:val="00103708"/>
    <w:rsid w:val="001041A5"/>
    <w:rsid w:val="00105594"/>
    <w:rsid w:val="00110780"/>
    <w:rsid w:val="00111A57"/>
    <w:rsid w:val="00112E78"/>
    <w:rsid w:val="00112EFF"/>
    <w:rsid w:val="00113467"/>
    <w:rsid w:val="0011499B"/>
    <w:rsid w:val="001209A7"/>
    <w:rsid w:val="00121FF4"/>
    <w:rsid w:val="00122B19"/>
    <w:rsid w:val="001264D4"/>
    <w:rsid w:val="0012787C"/>
    <w:rsid w:val="001311F9"/>
    <w:rsid w:val="00137405"/>
    <w:rsid w:val="00145855"/>
    <w:rsid w:val="001513FC"/>
    <w:rsid w:val="0015275C"/>
    <w:rsid w:val="00154D93"/>
    <w:rsid w:val="00164BC1"/>
    <w:rsid w:val="0016705E"/>
    <w:rsid w:val="00170356"/>
    <w:rsid w:val="00170A89"/>
    <w:rsid w:val="00177F07"/>
    <w:rsid w:val="00180047"/>
    <w:rsid w:val="00182D5D"/>
    <w:rsid w:val="00185998"/>
    <w:rsid w:val="001860FF"/>
    <w:rsid w:val="00186C49"/>
    <w:rsid w:val="00187093"/>
    <w:rsid w:val="001872CE"/>
    <w:rsid w:val="00187F34"/>
    <w:rsid w:val="001907B1"/>
    <w:rsid w:val="001927F5"/>
    <w:rsid w:val="00192924"/>
    <w:rsid w:val="00192B72"/>
    <w:rsid w:val="00194C0B"/>
    <w:rsid w:val="001953A1"/>
    <w:rsid w:val="00195C36"/>
    <w:rsid w:val="001977D1"/>
    <w:rsid w:val="001A1895"/>
    <w:rsid w:val="001A3248"/>
    <w:rsid w:val="001A344F"/>
    <w:rsid w:val="001A52AC"/>
    <w:rsid w:val="001A6DCA"/>
    <w:rsid w:val="001A7BD0"/>
    <w:rsid w:val="001B423E"/>
    <w:rsid w:val="001B57B0"/>
    <w:rsid w:val="001B68B3"/>
    <w:rsid w:val="001C02E8"/>
    <w:rsid w:val="001C15C7"/>
    <w:rsid w:val="001C29D9"/>
    <w:rsid w:val="001C394C"/>
    <w:rsid w:val="001C5149"/>
    <w:rsid w:val="001C70B4"/>
    <w:rsid w:val="001D3780"/>
    <w:rsid w:val="001D58F8"/>
    <w:rsid w:val="001D7D9E"/>
    <w:rsid w:val="001E04E3"/>
    <w:rsid w:val="001E2796"/>
    <w:rsid w:val="001E6503"/>
    <w:rsid w:val="001E74A0"/>
    <w:rsid w:val="001F439C"/>
    <w:rsid w:val="001F4E50"/>
    <w:rsid w:val="001F6110"/>
    <w:rsid w:val="001F688C"/>
    <w:rsid w:val="00201072"/>
    <w:rsid w:val="00202140"/>
    <w:rsid w:val="00204399"/>
    <w:rsid w:val="00204C62"/>
    <w:rsid w:val="00205513"/>
    <w:rsid w:val="00205DC9"/>
    <w:rsid w:val="00206871"/>
    <w:rsid w:val="0021079C"/>
    <w:rsid w:val="002115E2"/>
    <w:rsid w:val="002119C8"/>
    <w:rsid w:val="00211F0B"/>
    <w:rsid w:val="00212054"/>
    <w:rsid w:val="002123C9"/>
    <w:rsid w:val="00214BC4"/>
    <w:rsid w:val="00215677"/>
    <w:rsid w:val="00222153"/>
    <w:rsid w:val="00223766"/>
    <w:rsid w:val="002273FB"/>
    <w:rsid w:val="0023005D"/>
    <w:rsid w:val="00231BED"/>
    <w:rsid w:val="0023490C"/>
    <w:rsid w:val="00236902"/>
    <w:rsid w:val="0023732B"/>
    <w:rsid w:val="00242958"/>
    <w:rsid w:val="00244498"/>
    <w:rsid w:val="00250743"/>
    <w:rsid w:val="00252273"/>
    <w:rsid w:val="00255D8A"/>
    <w:rsid w:val="00260D22"/>
    <w:rsid w:val="00262817"/>
    <w:rsid w:val="0026380E"/>
    <w:rsid w:val="00265DB0"/>
    <w:rsid w:val="002668A0"/>
    <w:rsid w:val="002707EA"/>
    <w:rsid w:val="002709AD"/>
    <w:rsid w:val="00271A6C"/>
    <w:rsid w:val="00280376"/>
    <w:rsid w:val="00280A6E"/>
    <w:rsid w:val="00280DC1"/>
    <w:rsid w:val="002904B4"/>
    <w:rsid w:val="00294372"/>
    <w:rsid w:val="00296600"/>
    <w:rsid w:val="002967CD"/>
    <w:rsid w:val="002A2E6F"/>
    <w:rsid w:val="002A325A"/>
    <w:rsid w:val="002A6701"/>
    <w:rsid w:val="002B0511"/>
    <w:rsid w:val="002B6B10"/>
    <w:rsid w:val="002B6B65"/>
    <w:rsid w:val="002C471B"/>
    <w:rsid w:val="002C5E84"/>
    <w:rsid w:val="002C7007"/>
    <w:rsid w:val="002C7C7B"/>
    <w:rsid w:val="002D01CD"/>
    <w:rsid w:val="002D28AE"/>
    <w:rsid w:val="002D3870"/>
    <w:rsid w:val="002D3F9C"/>
    <w:rsid w:val="002D739E"/>
    <w:rsid w:val="002E0238"/>
    <w:rsid w:val="002E1521"/>
    <w:rsid w:val="002E1945"/>
    <w:rsid w:val="002E2C04"/>
    <w:rsid w:val="002E5A3E"/>
    <w:rsid w:val="002F0D1C"/>
    <w:rsid w:val="002F195D"/>
    <w:rsid w:val="003005E2"/>
    <w:rsid w:val="00301108"/>
    <w:rsid w:val="0030274F"/>
    <w:rsid w:val="00303A2F"/>
    <w:rsid w:val="00304A59"/>
    <w:rsid w:val="003068F9"/>
    <w:rsid w:val="0030739C"/>
    <w:rsid w:val="0031048D"/>
    <w:rsid w:val="00310B81"/>
    <w:rsid w:val="00311A90"/>
    <w:rsid w:val="0031308B"/>
    <w:rsid w:val="00317444"/>
    <w:rsid w:val="0032058F"/>
    <w:rsid w:val="003207CA"/>
    <w:rsid w:val="00321290"/>
    <w:rsid w:val="00322E4A"/>
    <w:rsid w:val="003254CF"/>
    <w:rsid w:val="0032578C"/>
    <w:rsid w:val="0032782A"/>
    <w:rsid w:val="00334386"/>
    <w:rsid w:val="003369F0"/>
    <w:rsid w:val="00336FA7"/>
    <w:rsid w:val="00337EE2"/>
    <w:rsid w:val="00340378"/>
    <w:rsid w:val="003405B4"/>
    <w:rsid w:val="00341E05"/>
    <w:rsid w:val="00346D25"/>
    <w:rsid w:val="00347A71"/>
    <w:rsid w:val="003502DB"/>
    <w:rsid w:val="00362C97"/>
    <w:rsid w:val="00362E94"/>
    <w:rsid w:val="00365F2E"/>
    <w:rsid w:val="003704E6"/>
    <w:rsid w:val="0037068D"/>
    <w:rsid w:val="00370990"/>
    <w:rsid w:val="00370997"/>
    <w:rsid w:val="003714D8"/>
    <w:rsid w:val="00372959"/>
    <w:rsid w:val="00372FB9"/>
    <w:rsid w:val="00376482"/>
    <w:rsid w:val="00377E29"/>
    <w:rsid w:val="0038183E"/>
    <w:rsid w:val="003828DF"/>
    <w:rsid w:val="00385C42"/>
    <w:rsid w:val="00385D66"/>
    <w:rsid w:val="0039074F"/>
    <w:rsid w:val="00391629"/>
    <w:rsid w:val="00392C88"/>
    <w:rsid w:val="0039383D"/>
    <w:rsid w:val="00393D73"/>
    <w:rsid w:val="00394560"/>
    <w:rsid w:val="00394C30"/>
    <w:rsid w:val="00395763"/>
    <w:rsid w:val="00397605"/>
    <w:rsid w:val="003A14A8"/>
    <w:rsid w:val="003A2F99"/>
    <w:rsid w:val="003A3FBB"/>
    <w:rsid w:val="003A6261"/>
    <w:rsid w:val="003B0C03"/>
    <w:rsid w:val="003C0160"/>
    <w:rsid w:val="003C23FF"/>
    <w:rsid w:val="003C4949"/>
    <w:rsid w:val="003C4EB6"/>
    <w:rsid w:val="003C729E"/>
    <w:rsid w:val="003C76A2"/>
    <w:rsid w:val="003D2112"/>
    <w:rsid w:val="003D4D31"/>
    <w:rsid w:val="003D5FEC"/>
    <w:rsid w:val="003E3DF3"/>
    <w:rsid w:val="003E5547"/>
    <w:rsid w:val="003E7FB2"/>
    <w:rsid w:val="003F3211"/>
    <w:rsid w:val="003F4110"/>
    <w:rsid w:val="003F557B"/>
    <w:rsid w:val="00400383"/>
    <w:rsid w:val="004038AA"/>
    <w:rsid w:val="00405685"/>
    <w:rsid w:val="0041117C"/>
    <w:rsid w:val="0041236D"/>
    <w:rsid w:val="004126D3"/>
    <w:rsid w:val="0041574A"/>
    <w:rsid w:val="004160D8"/>
    <w:rsid w:val="00416229"/>
    <w:rsid w:val="00417E4A"/>
    <w:rsid w:val="00421EAD"/>
    <w:rsid w:val="004224C5"/>
    <w:rsid w:val="00425035"/>
    <w:rsid w:val="00430A94"/>
    <w:rsid w:val="004320FD"/>
    <w:rsid w:val="00432221"/>
    <w:rsid w:val="0043505B"/>
    <w:rsid w:val="00435B08"/>
    <w:rsid w:val="004365E0"/>
    <w:rsid w:val="00436CB1"/>
    <w:rsid w:val="004403BA"/>
    <w:rsid w:val="00441550"/>
    <w:rsid w:val="00444174"/>
    <w:rsid w:val="00445DA0"/>
    <w:rsid w:val="00452F51"/>
    <w:rsid w:val="00455AB0"/>
    <w:rsid w:val="00457FA1"/>
    <w:rsid w:val="00462DC6"/>
    <w:rsid w:val="004633E7"/>
    <w:rsid w:val="004636BE"/>
    <w:rsid w:val="004644E4"/>
    <w:rsid w:val="00464DA7"/>
    <w:rsid w:val="00466470"/>
    <w:rsid w:val="0047019C"/>
    <w:rsid w:val="00473EA6"/>
    <w:rsid w:val="00475447"/>
    <w:rsid w:val="00477601"/>
    <w:rsid w:val="00480718"/>
    <w:rsid w:val="00480D64"/>
    <w:rsid w:val="00481286"/>
    <w:rsid w:val="004814D7"/>
    <w:rsid w:val="00483C93"/>
    <w:rsid w:val="0048588D"/>
    <w:rsid w:val="00485FEE"/>
    <w:rsid w:val="00490946"/>
    <w:rsid w:val="00492C8F"/>
    <w:rsid w:val="00493259"/>
    <w:rsid w:val="0049683D"/>
    <w:rsid w:val="00496980"/>
    <w:rsid w:val="00496AA0"/>
    <w:rsid w:val="00496BDE"/>
    <w:rsid w:val="0049736A"/>
    <w:rsid w:val="004A04FE"/>
    <w:rsid w:val="004A472C"/>
    <w:rsid w:val="004A4B0A"/>
    <w:rsid w:val="004A4E2D"/>
    <w:rsid w:val="004A4E48"/>
    <w:rsid w:val="004B1238"/>
    <w:rsid w:val="004B3FA0"/>
    <w:rsid w:val="004B5CD7"/>
    <w:rsid w:val="004C1819"/>
    <w:rsid w:val="004C23CD"/>
    <w:rsid w:val="004C302F"/>
    <w:rsid w:val="004C3D0A"/>
    <w:rsid w:val="004C7D1B"/>
    <w:rsid w:val="004D1E91"/>
    <w:rsid w:val="004D2EE4"/>
    <w:rsid w:val="004D4FD9"/>
    <w:rsid w:val="004D6BBE"/>
    <w:rsid w:val="004E17A9"/>
    <w:rsid w:val="004E1E0F"/>
    <w:rsid w:val="004E2A82"/>
    <w:rsid w:val="004E346E"/>
    <w:rsid w:val="004E45EB"/>
    <w:rsid w:val="004E6BCF"/>
    <w:rsid w:val="004E75BD"/>
    <w:rsid w:val="004E78B2"/>
    <w:rsid w:val="004F211D"/>
    <w:rsid w:val="004F4C5C"/>
    <w:rsid w:val="004F5C43"/>
    <w:rsid w:val="004F7C1B"/>
    <w:rsid w:val="005024EC"/>
    <w:rsid w:val="005139BB"/>
    <w:rsid w:val="005159FF"/>
    <w:rsid w:val="00515F69"/>
    <w:rsid w:val="00520A00"/>
    <w:rsid w:val="00521F10"/>
    <w:rsid w:val="005227B4"/>
    <w:rsid w:val="00524BF5"/>
    <w:rsid w:val="00526FE8"/>
    <w:rsid w:val="005271FA"/>
    <w:rsid w:val="005276AD"/>
    <w:rsid w:val="005301F8"/>
    <w:rsid w:val="005344A2"/>
    <w:rsid w:val="005458F2"/>
    <w:rsid w:val="00552AF4"/>
    <w:rsid w:val="00553C33"/>
    <w:rsid w:val="005559D4"/>
    <w:rsid w:val="0055605B"/>
    <w:rsid w:val="0056318B"/>
    <w:rsid w:val="00563DDF"/>
    <w:rsid w:val="0057064D"/>
    <w:rsid w:val="00571C7C"/>
    <w:rsid w:val="005748CC"/>
    <w:rsid w:val="00576748"/>
    <w:rsid w:val="005815F0"/>
    <w:rsid w:val="005829DF"/>
    <w:rsid w:val="0058302D"/>
    <w:rsid w:val="00584EAE"/>
    <w:rsid w:val="00587998"/>
    <w:rsid w:val="00590F56"/>
    <w:rsid w:val="0059214B"/>
    <w:rsid w:val="00592F6F"/>
    <w:rsid w:val="0059338F"/>
    <w:rsid w:val="00596741"/>
    <w:rsid w:val="0059767F"/>
    <w:rsid w:val="005A1773"/>
    <w:rsid w:val="005A24A2"/>
    <w:rsid w:val="005A4487"/>
    <w:rsid w:val="005A49FB"/>
    <w:rsid w:val="005A5628"/>
    <w:rsid w:val="005A7AE3"/>
    <w:rsid w:val="005B2418"/>
    <w:rsid w:val="005B383B"/>
    <w:rsid w:val="005B3C2A"/>
    <w:rsid w:val="005C0D59"/>
    <w:rsid w:val="005C183C"/>
    <w:rsid w:val="005C2952"/>
    <w:rsid w:val="005C5FFB"/>
    <w:rsid w:val="005D6AB0"/>
    <w:rsid w:val="005D7370"/>
    <w:rsid w:val="005F04C1"/>
    <w:rsid w:val="005F2A26"/>
    <w:rsid w:val="005F66BF"/>
    <w:rsid w:val="006015B3"/>
    <w:rsid w:val="006018E2"/>
    <w:rsid w:val="00603163"/>
    <w:rsid w:val="006033CE"/>
    <w:rsid w:val="006034A7"/>
    <w:rsid w:val="00606669"/>
    <w:rsid w:val="006208B1"/>
    <w:rsid w:val="0062593E"/>
    <w:rsid w:val="00625F34"/>
    <w:rsid w:val="00630B0D"/>
    <w:rsid w:val="006334B7"/>
    <w:rsid w:val="00633528"/>
    <w:rsid w:val="00636E53"/>
    <w:rsid w:val="00636E6B"/>
    <w:rsid w:val="006401A3"/>
    <w:rsid w:val="00640D2E"/>
    <w:rsid w:val="00641B7C"/>
    <w:rsid w:val="00642A97"/>
    <w:rsid w:val="00642F2D"/>
    <w:rsid w:val="00644914"/>
    <w:rsid w:val="006508EF"/>
    <w:rsid w:val="006554AF"/>
    <w:rsid w:val="00657BAA"/>
    <w:rsid w:val="00662DA3"/>
    <w:rsid w:val="00664C35"/>
    <w:rsid w:val="00664FFB"/>
    <w:rsid w:val="00666AD2"/>
    <w:rsid w:val="0067328D"/>
    <w:rsid w:val="00673480"/>
    <w:rsid w:val="006735FB"/>
    <w:rsid w:val="0068019B"/>
    <w:rsid w:val="006839D3"/>
    <w:rsid w:val="006857A7"/>
    <w:rsid w:val="00686862"/>
    <w:rsid w:val="00686CEF"/>
    <w:rsid w:val="00690DFE"/>
    <w:rsid w:val="00690F11"/>
    <w:rsid w:val="00693940"/>
    <w:rsid w:val="006939BC"/>
    <w:rsid w:val="006954CD"/>
    <w:rsid w:val="00697FEB"/>
    <w:rsid w:val="006A00D5"/>
    <w:rsid w:val="006A01F9"/>
    <w:rsid w:val="006A0457"/>
    <w:rsid w:val="006A133B"/>
    <w:rsid w:val="006A370E"/>
    <w:rsid w:val="006B1E1B"/>
    <w:rsid w:val="006B2672"/>
    <w:rsid w:val="006B40CF"/>
    <w:rsid w:val="006B4547"/>
    <w:rsid w:val="006B5D5D"/>
    <w:rsid w:val="006C1F8D"/>
    <w:rsid w:val="006C3684"/>
    <w:rsid w:val="006C65D3"/>
    <w:rsid w:val="006C732B"/>
    <w:rsid w:val="006D1603"/>
    <w:rsid w:val="006D1C71"/>
    <w:rsid w:val="006D22E0"/>
    <w:rsid w:val="006D2CBB"/>
    <w:rsid w:val="006D2FC6"/>
    <w:rsid w:val="006D4E54"/>
    <w:rsid w:val="006E1045"/>
    <w:rsid w:val="006E133F"/>
    <w:rsid w:val="006E27F2"/>
    <w:rsid w:val="006E3A86"/>
    <w:rsid w:val="006E7A7F"/>
    <w:rsid w:val="006E7EE0"/>
    <w:rsid w:val="006F3DE6"/>
    <w:rsid w:val="006F473C"/>
    <w:rsid w:val="006F6414"/>
    <w:rsid w:val="006F6644"/>
    <w:rsid w:val="00700836"/>
    <w:rsid w:val="00701A1F"/>
    <w:rsid w:val="0070333C"/>
    <w:rsid w:val="007108A3"/>
    <w:rsid w:val="00710987"/>
    <w:rsid w:val="00711513"/>
    <w:rsid w:val="007126CC"/>
    <w:rsid w:val="00717E5C"/>
    <w:rsid w:val="007201A2"/>
    <w:rsid w:val="00725895"/>
    <w:rsid w:val="00730294"/>
    <w:rsid w:val="00735023"/>
    <w:rsid w:val="00744136"/>
    <w:rsid w:val="00747D71"/>
    <w:rsid w:val="007516AB"/>
    <w:rsid w:val="00753396"/>
    <w:rsid w:val="00753E1E"/>
    <w:rsid w:val="007544D5"/>
    <w:rsid w:val="00754B57"/>
    <w:rsid w:val="0075618A"/>
    <w:rsid w:val="00756DC6"/>
    <w:rsid w:val="00760634"/>
    <w:rsid w:val="00761D6D"/>
    <w:rsid w:val="007675FF"/>
    <w:rsid w:val="007728C3"/>
    <w:rsid w:val="007740E9"/>
    <w:rsid w:val="00774614"/>
    <w:rsid w:val="007746F1"/>
    <w:rsid w:val="00776610"/>
    <w:rsid w:val="0077736E"/>
    <w:rsid w:val="00777BDC"/>
    <w:rsid w:val="00777DAA"/>
    <w:rsid w:val="007829FD"/>
    <w:rsid w:val="00785F3F"/>
    <w:rsid w:val="007879A1"/>
    <w:rsid w:val="0079324B"/>
    <w:rsid w:val="00796712"/>
    <w:rsid w:val="00796A8D"/>
    <w:rsid w:val="00797E66"/>
    <w:rsid w:val="007A0C5B"/>
    <w:rsid w:val="007A1510"/>
    <w:rsid w:val="007A1C0D"/>
    <w:rsid w:val="007A1D31"/>
    <w:rsid w:val="007A25A8"/>
    <w:rsid w:val="007A4916"/>
    <w:rsid w:val="007A5EE1"/>
    <w:rsid w:val="007B0DBB"/>
    <w:rsid w:val="007B2410"/>
    <w:rsid w:val="007B4EE3"/>
    <w:rsid w:val="007C1E45"/>
    <w:rsid w:val="007C2789"/>
    <w:rsid w:val="007C47A6"/>
    <w:rsid w:val="007C54A4"/>
    <w:rsid w:val="007C7925"/>
    <w:rsid w:val="007D61F8"/>
    <w:rsid w:val="007D67E3"/>
    <w:rsid w:val="007D6B38"/>
    <w:rsid w:val="007D739B"/>
    <w:rsid w:val="007E0EF0"/>
    <w:rsid w:val="007E1D46"/>
    <w:rsid w:val="007E3C5C"/>
    <w:rsid w:val="007E43BA"/>
    <w:rsid w:val="007E446C"/>
    <w:rsid w:val="007E70E3"/>
    <w:rsid w:val="007E7522"/>
    <w:rsid w:val="007F5588"/>
    <w:rsid w:val="007F6610"/>
    <w:rsid w:val="007F7C48"/>
    <w:rsid w:val="00801758"/>
    <w:rsid w:val="00803341"/>
    <w:rsid w:val="008058B7"/>
    <w:rsid w:val="00806DC7"/>
    <w:rsid w:val="00810D9D"/>
    <w:rsid w:val="00811190"/>
    <w:rsid w:val="0081125C"/>
    <w:rsid w:val="008126E8"/>
    <w:rsid w:val="008131D8"/>
    <w:rsid w:val="00815CDB"/>
    <w:rsid w:val="008215D1"/>
    <w:rsid w:val="00821B69"/>
    <w:rsid w:val="008223EF"/>
    <w:rsid w:val="00822D98"/>
    <w:rsid w:val="008276C2"/>
    <w:rsid w:val="00832096"/>
    <w:rsid w:val="008369D6"/>
    <w:rsid w:val="008373C7"/>
    <w:rsid w:val="0084265A"/>
    <w:rsid w:val="00843115"/>
    <w:rsid w:val="00844E70"/>
    <w:rsid w:val="00845CA7"/>
    <w:rsid w:val="00845FC9"/>
    <w:rsid w:val="00847FB1"/>
    <w:rsid w:val="00851CE6"/>
    <w:rsid w:val="00852793"/>
    <w:rsid w:val="00854646"/>
    <w:rsid w:val="00854CE4"/>
    <w:rsid w:val="00860400"/>
    <w:rsid w:val="00862104"/>
    <w:rsid w:val="0086650D"/>
    <w:rsid w:val="00867C42"/>
    <w:rsid w:val="00870F02"/>
    <w:rsid w:val="00873B80"/>
    <w:rsid w:val="00875B8D"/>
    <w:rsid w:val="00877FDD"/>
    <w:rsid w:val="00881BFA"/>
    <w:rsid w:val="008828CF"/>
    <w:rsid w:val="00893E0E"/>
    <w:rsid w:val="008978E2"/>
    <w:rsid w:val="00897A9D"/>
    <w:rsid w:val="008A2EAE"/>
    <w:rsid w:val="008A3FBC"/>
    <w:rsid w:val="008A4B17"/>
    <w:rsid w:val="008A6291"/>
    <w:rsid w:val="008B4F53"/>
    <w:rsid w:val="008C0AF6"/>
    <w:rsid w:val="008C1E2D"/>
    <w:rsid w:val="008C380B"/>
    <w:rsid w:val="008C3D52"/>
    <w:rsid w:val="008C5F96"/>
    <w:rsid w:val="008C62F6"/>
    <w:rsid w:val="008D1AEA"/>
    <w:rsid w:val="008D200F"/>
    <w:rsid w:val="008D46DE"/>
    <w:rsid w:val="008D76DB"/>
    <w:rsid w:val="008E0337"/>
    <w:rsid w:val="008E25C7"/>
    <w:rsid w:val="008E3AC0"/>
    <w:rsid w:val="008E48A9"/>
    <w:rsid w:val="008E67E5"/>
    <w:rsid w:val="008F26D4"/>
    <w:rsid w:val="008F42C4"/>
    <w:rsid w:val="008F4636"/>
    <w:rsid w:val="008F5F76"/>
    <w:rsid w:val="008F67EE"/>
    <w:rsid w:val="008F6D77"/>
    <w:rsid w:val="008F6EBF"/>
    <w:rsid w:val="008F7C5C"/>
    <w:rsid w:val="008F7CB6"/>
    <w:rsid w:val="00900A91"/>
    <w:rsid w:val="00906A69"/>
    <w:rsid w:val="00907806"/>
    <w:rsid w:val="009162A1"/>
    <w:rsid w:val="00917BB6"/>
    <w:rsid w:val="0092002A"/>
    <w:rsid w:val="00924B48"/>
    <w:rsid w:val="00925A83"/>
    <w:rsid w:val="00930966"/>
    <w:rsid w:val="009336BD"/>
    <w:rsid w:val="00934160"/>
    <w:rsid w:val="009346FD"/>
    <w:rsid w:val="00940159"/>
    <w:rsid w:val="0094188C"/>
    <w:rsid w:val="00943AD3"/>
    <w:rsid w:val="00944A39"/>
    <w:rsid w:val="00952798"/>
    <w:rsid w:val="009535AE"/>
    <w:rsid w:val="009621AB"/>
    <w:rsid w:val="00964052"/>
    <w:rsid w:val="00971033"/>
    <w:rsid w:val="0097181B"/>
    <w:rsid w:val="00971BD4"/>
    <w:rsid w:val="009723C9"/>
    <w:rsid w:val="0097241E"/>
    <w:rsid w:val="009733FA"/>
    <w:rsid w:val="00973483"/>
    <w:rsid w:val="00980A36"/>
    <w:rsid w:val="00980D3B"/>
    <w:rsid w:val="009845BD"/>
    <w:rsid w:val="00985128"/>
    <w:rsid w:val="0098654C"/>
    <w:rsid w:val="00987713"/>
    <w:rsid w:val="00991770"/>
    <w:rsid w:val="00991E9F"/>
    <w:rsid w:val="00992CC1"/>
    <w:rsid w:val="009937AD"/>
    <w:rsid w:val="00993ECF"/>
    <w:rsid w:val="009A2D16"/>
    <w:rsid w:val="009A537F"/>
    <w:rsid w:val="009A5A99"/>
    <w:rsid w:val="009A5F57"/>
    <w:rsid w:val="009A7C53"/>
    <w:rsid w:val="009A7D37"/>
    <w:rsid w:val="009B213E"/>
    <w:rsid w:val="009B3C82"/>
    <w:rsid w:val="009B595A"/>
    <w:rsid w:val="009B66B5"/>
    <w:rsid w:val="009B7876"/>
    <w:rsid w:val="009C2CEC"/>
    <w:rsid w:val="009C3E07"/>
    <w:rsid w:val="009C48C0"/>
    <w:rsid w:val="009C5581"/>
    <w:rsid w:val="009D0FCE"/>
    <w:rsid w:val="009D323A"/>
    <w:rsid w:val="009D45C0"/>
    <w:rsid w:val="009D50E6"/>
    <w:rsid w:val="009D6717"/>
    <w:rsid w:val="009E2925"/>
    <w:rsid w:val="009E37E9"/>
    <w:rsid w:val="009E452C"/>
    <w:rsid w:val="009E77A1"/>
    <w:rsid w:val="009F3A10"/>
    <w:rsid w:val="009F5B3D"/>
    <w:rsid w:val="009F64AE"/>
    <w:rsid w:val="009F66E0"/>
    <w:rsid w:val="009F6F53"/>
    <w:rsid w:val="009F78D0"/>
    <w:rsid w:val="009F7A43"/>
    <w:rsid w:val="00A04FD9"/>
    <w:rsid w:val="00A05003"/>
    <w:rsid w:val="00A06BBE"/>
    <w:rsid w:val="00A06EB1"/>
    <w:rsid w:val="00A11B94"/>
    <w:rsid w:val="00A17ED6"/>
    <w:rsid w:val="00A20A0E"/>
    <w:rsid w:val="00A219E6"/>
    <w:rsid w:val="00A21A53"/>
    <w:rsid w:val="00A22772"/>
    <w:rsid w:val="00A2507C"/>
    <w:rsid w:val="00A265B0"/>
    <w:rsid w:val="00A3017E"/>
    <w:rsid w:val="00A34B9B"/>
    <w:rsid w:val="00A369CC"/>
    <w:rsid w:val="00A37548"/>
    <w:rsid w:val="00A40015"/>
    <w:rsid w:val="00A40F1C"/>
    <w:rsid w:val="00A41007"/>
    <w:rsid w:val="00A419D6"/>
    <w:rsid w:val="00A41DD9"/>
    <w:rsid w:val="00A4270A"/>
    <w:rsid w:val="00A43E4F"/>
    <w:rsid w:val="00A44153"/>
    <w:rsid w:val="00A4538D"/>
    <w:rsid w:val="00A45A9C"/>
    <w:rsid w:val="00A5401D"/>
    <w:rsid w:val="00A54432"/>
    <w:rsid w:val="00A6184D"/>
    <w:rsid w:val="00A64029"/>
    <w:rsid w:val="00A641F2"/>
    <w:rsid w:val="00A64EAC"/>
    <w:rsid w:val="00A65B7A"/>
    <w:rsid w:val="00A73CF3"/>
    <w:rsid w:val="00A76097"/>
    <w:rsid w:val="00A80AB3"/>
    <w:rsid w:val="00A81242"/>
    <w:rsid w:val="00A83789"/>
    <w:rsid w:val="00A8550C"/>
    <w:rsid w:val="00A90010"/>
    <w:rsid w:val="00A9149A"/>
    <w:rsid w:val="00A93892"/>
    <w:rsid w:val="00A94C9C"/>
    <w:rsid w:val="00A950BA"/>
    <w:rsid w:val="00A966B6"/>
    <w:rsid w:val="00A97810"/>
    <w:rsid w:val="00AA45FA"/>
    <w:rsid w:val="00AA7A62"/>
    <w:rsid w:val="00AB01B9"/>
    <w:rsid w:val="00AB5A80"/>
    <w:rsid w:val="00AB64AE"/>
    <w:rsid w:val="00AC0085"/>
    <w:rsid w:val="00AC17D0"/>
    <w:rsid w:val="00AC1BFD"/>
    <w:rsid w:val="00AC300D"/>
    <w:rsid w:val="00AD0CE6"/>
    <w:rsid w:val="00AD0E68"/>
    <w:rsid w:val="00AD22A5"/>
    <w:rsid w:val="00AD30DF"/>
    <w:rsid w:val="00AD36A4"/>
    <w:rsid w:val="00AD36CA"/>
    <w:rsid w:val="00AD3B10"/>
    <w:rsid w:val="00AD489D"/>
    <w:rsid w:val="00AD4B7B"/>
    <w:rsid w:val="00AD54D6"/>
    <w:rsid w:val="00AD57AB"/>
    <w:rsid w:val="00AD6C93"/>
    <w:rsid w:val="00AD71E4"/>
    <w:rsid w:val="00AD78A2"/>
    <w:rsid w:val="00AD7DC0"/>
    <w:rsid w:val="00AE05EA"/>
    <w:rsid w:val="00AE0D99"/>
    <w:rsid w:val="00AE5BE1"/>
    <w:rsid w:val="00AE7C30"/>
    <w:rsid w:val="00AF3DF2"/>
    <w:rsid w:val="00AF4ADB"/>
    <w:rsid w:val="00AF5EEE"/>
    <w:rsid w:val="00B02EF8"/>
    <w:rsid w:val="00B0457C"/>
    <w:rsid w:val="00B047DE"/>
    <w:rsid w:val="00B04A1A"/>
    <w:rsid w:val="00B05272"/>
    <w:rsid w:val="00B0564A"/>
    <w:rsid w:val="00B10315"/>
    <w:rsid w:val="00B1039B"/>
    <w:rsid w:val="00B111E3"/>
    <w:rsid w:val="00B112AC"/>
    <w:rsid w:val="00B15E50"/>
    <w:rsid w:val="00B1646A"/>
    <w:rsid w:val="00B167EB"/>
    <w:rsid w:val="00B17ADF"/>
    <w:rsid w:val="00B23928"/>
    <w:rsid w:val="00B26B8C"/>
    <w:rsid w:val="00B30552"/>
    <w:rsid w:val="00B31231"/>
    <w:rsid w:val="00B3190D"/>
    <w:rsid w:val="00B32713"/>
    <w:rsid w:val="00B33F47"/>
    <w:rsid w:val="00B403EE"/>
    <w:rsid w:val="00B41718"/>
    <w:rsid w:val="00B43279"/>
    <w:rsid w:val="00B44C95"/>
    <w:rsid w:val="00B46C21"/>
    <w:rsid w:val="00B47E72"/>
    <w:rsid w:val="00B50DCD"/>
    <w:rsid w:val="00B521AF"/>
    <w:rsid w:val="00B53212"/>
    <w:rsid w:val="00B54E79"/>
    <w:rsid w:val="00B5565C"/>
    <w:rsid w:val="00B56660"/>
    <w:rsid w:val="00B57864"/>
    <w:rsid w:val="00B62178"/>
    <w:rsid w:val="00B62E35"/>
    <w:rsid w:val="00B67F0E"/>
    <w:rsid w:val="00B70E59"/>
    <w:rsid w:val="00B7181F"/>
    <w:rsid w:val="00B80A12"/>
    <w:rsid w:val="00B81122"/>
    <w:rsid w:val="00B85B1A"/>
    <w:rsid w:val="00B862D7"/>
    <w:rsid w:val="00B87D88"/>
    <w:rsid w:val="00B91572"/>
    <w:rsid w:val="00B917C2"/>
    <w:rsid w:val="00B93402"/>
    <w:rsid w:val="00B93933"/>
    <w:rsid w:val="00B9566E"/>
    <w:rsid w:val="00B9658D"/>
    <w:rsid w:val="00BA10CD"/>
    <w:rsid w:val="00BA183B"/>
    <w:rsid w:val="00BA2C1E"/>
    <w:rsid w:val="00BA61D5"/>
    <w:rsid w:val="00BA7B2D"/>
    <w:rsid w:val="00BB494B"/>
    <w:rsid w:val="00BC0C61"/>
    <w:rsid w:val="00BC164A"/>
    <w:rsid w:val="00BC4A0A"/>
    <w:rsid w:val="00BD41B3"/>
    <w:rsid w:val="00BD5EE5"/>
    <w:rsid w:val="00BD7A1C"/>
    <w:rsid w:val="00BE2738"/>
    <w:rsid w:val="00BE34E0"/>
    <w:rsid w:val="00BE36C5"/>
    <w:rsid w:val="00BE3D5E"/>
    <w:rsid w:val="00BE3DFC"/>
    <w:rsid w:val="00BE6AA7"/>
    <w:rsid w:val="00BF010D"/>
    <w:rsid w:val="00BF0D27"/>
    <w:rsid w:val="00BF2210"/>
    <w:rsid w:val="00BF2774"/>
    <w:rsid w:val="00BF2955"/>
    <w:rsid w:val="00BF2D3F"/>
    <w:rsid w:val="00BF35C3"/>
    <w:rsid w:val="00BF613B"/>
    <w:rsid w:val="00C004F0"/>
    <w:rsid w:val="00C0199F"/>
    <w:rsid w:val="00C1006D"/>
    <w:rsid w:val="00C10B84"/>
    <w:rsid w:val="00C1342E"/>
    <w:rsid w:val="00C158C3"/>
    <w:rsid w:val="00C1717A"/>
    <w:rsid w:val="00C1751F"/>
    <w:rsid w:val="00C17BF3"/>
    <w:rsid w:val="00C235A9"/>
    <w:rsid w:val="00C351FE"/>
    <w:rsid w:val="00C355E0"/>
    <w:rsid w:val="00C35A64"/>
    <w:rsid w:val="00C366D4"/>
    <w:rsid w:val="00C37214"/>
    <w:rsid w:val="00C402E5"/>
    <w:rsid w:val="00C425ED"/>
    <w:rsid w:val="00C432A3"/>
    <w:rsid w:val="00C443F2"/>
    <w:rsid w:val="00C446DA"/>
    <w:rsid w:val="00C4748E"/>
    <w:rsid w:val="00C51F5A"/>
    <w:rsid w:val="00C54C68"/>
    <w:rsid w:val="00C63137"/>
    <w:rsid w:val="00C63F9F"/>
    <w:rsid w:val="00C65B33"/>
    <w:rsid w:val="00C66E0D"/>
    <w:rsid w:val="00C71F73"/>
    <w:rsid w:val="00C72E29"/>
    <w:rsid w:val="00C75E7B"/>
    <w:rsid w:val="00C84E30"/>
    <w:rsid w:val="00C84F0B"/>
    <w:rsid w:val="00C8577C"/>
    <w:rsid w:val="00C86BAF"/>
    <w:rsid w:val="00C87DF7"/>
    <w:rsid w:val="00C91B20"/>
    <w:rsid w:val="00C94FD6"/>
    <w:rsid w:val="00C95544"/>
    <w:rsid w:val="00CA28E6"/>
    <w:rsid w:val="00CA3074"/>
    <w:rsid w:val="00CA3339"/>
    <w:rsid w:val="00CA4D75"/>
    <w:rsid w:val="00CA5065"/>
    <w:rsid w:val="00CC1F64"/>
    <w:rsid w:val="00CC2A26"/>
    <w:rsid w:val="00CC33C1"/>
    <w:rsid w:val="00CC4EC1"/>
    <w:rsid w:val="00CC5A8D"/>
    <w:rsid w:val="00CD07A8"/>
    <w:rsid w:val="00CD1057"/>
    <w:rsid w:val="00CD1EFA"/>
    <w:rsid w:val="00CD3073"/>
    <w:rsid w:val="00CD3F99"/>
    <w:rsid w:val="00CD59F5"/>
    <w:rsid w:val="00CD5AF9"/>
    <w:rsid w:val="00CE2359"/>
    <w:rsid w:val="00CE4377"/>
    <w:rsid w:val="00CE5DA9"/>
    <w:rsid w:val="00D02962"/>
    <w:rsid w:val="00D05227"/>
    <w:rsid w:val="00D116AF"/>
    <w:rsid w:val="00D13739"/>
    <w:rsid w:val="00D151CF"/>
    <w:rsid w:val="00D15707"/>
    <w:rsid w:val="00D17670"/>
    <w:rsid w:val="00D20114"/>
    <w:rsid w:val="00D2274B"/>
    <w:rsid w:val="00D25AA5"/>
    <w:rsid w:val="00D260C2"/>
    <w:rsid w:val="00D265AF"/>
    <w:rsid w:val="00D30D6A"/>
    <w:rsid w:val="00D31384"/>
    <w:rsid w:val="00D3278E"/>
    <w:rsid w:val="00D32C0D"/>
    <w:rsid w:val="00D361ED"/>
    <w:rsid w:val="00D37E59"/>
    <w:rsid w:val="00D40E81"/>
    <w:rsid w:val="00D458A0"/>
    <w:rsid w:val="00D50533"/>
    <w:rsid w:val="00D5120C"/>
    <w:rsid w:val="00D53A57"/>
    <w:rsid w:val="00D560AD"/>
    <w:rsid w:val="00D5659C"/>
    <w:rsid w:val="00D56654"/>
    <w:rsid w:val="00D56D2D"/>
    <w:rsid w:val="00D57C62"/>
    <w:rsid w:val="00D57DAB"/>
    <w:rsid w:val="00D60F60"/>
    <w:rsid w:val="00D612C0"/>
    <w:rsid w:val="00D61305"/>
    <w:rsid w:val="00D629E7"/>
    <w:rsid w:val="00D63020"/>
    <w:rsid w:val="00D6407B"/>
    <w:rsid w:val="00D678FE"/>
    <w:rsid w:val="00D67CC2"/>
    <w:rsid w:val="00D72E13"/>
    <w:rsid w:val="00D741B5"/>
    <w:rsid w:val="00D765E9"/>
    <w:rsid w:val="00D77345"/>
    <w:rsid w:val="00D77961"/>
    <w:rsid w:val="00D803C3"/>
    <w:rsid w:val="00D80EBC"/>
    <w:rsid w:val="00D831E0"/>
    <w:rsid w:val="00D836B5"/>
    <w:rsid w:val="00D8483D"/>
    <w:rsid w:val="00D87932"/>
    <w:rsid w:val="00D90E66"/>
    <w:rsid w:val="00D9290D"/>
    <w:rsid w:val="00D95EB1"/>
    <w:rsid w:val="00DA0462"/>
    <w:rsid w:val="00DA2F50"/>
    <w:rsid w:val="00DA4EE7"/>
    <w:rsid w:val="00DA4F63"/>
    <w:rsid w:val="00DA539D"/>
    <w:rsid w:val="00DA53AA"/>
    <w:rsid w:val="00DA5EF4"/>
    <w:rsid w:val="00DB020E"/>
    <w:rsid w:val="00DB082A"/>
    <w:rsid w:val="00DB0EC8"/>
    <w:rsid w:val="00DB1AF1"/>
    <w:rsid w:val="00DB39D2"/>
    <w:rsid w:val="00DC15AA"/>
    <w:rsid w:val="00DC2B7A"/>
    <w:rsid w:val="00DC4B8A"/>
    <w:rsid w:val="00DC6B4D"/>
    <w:rsid w:val="00DC7641"/>
    <w:rsid w:val="00DC7726"/>
    <w:rsid w:val="00DC7AE1"/>
    <w:rsid w:val="00DD1CB7"/>
    <w:rsid w:val="00DD5643"/>
    <w:rsid w:val="00DD77BF"/>
    <w:rsid w:val="00DE21EE"/>
    <w:rsid w:val="00DE2D85"/>
    <w:rsid w:val="00DE4F45"/>
    <w:rsid w:val="00DE597D"/>
    <w:rsid w:val="00DE7098"/>
    <w:rsid w:val="00DF01DE"/>
    <w:rsid w:val="00DF15EE"/>
    <w:rsid w:val="00DF170F"/>
    <w:rsid w:val="00DF3E63"/>
    <w:rsid w:val="00DF5916"/>
    <w:rsid w:val="00DF67C0"/>
    <w:rsid w:val="00DF7E95"/>
    <w:rsid w:val="00E01B5A"/>
    <w:rsid w:val="00E02470"/>
    <w:rsid w:val="00E024DC"/>
    <w:rsid w:val="00E02915"/>
    <w:rsid w:val="00E1105D"/>
    <w:rsid w:val="00E11C19"/>
    <w:rsid w:val="00E15FAC"/>
    <w:rsid w:val="00E169F7"/>
    <w:rsid w:val="00E2101B"/>
    <w:rsid w:val="00E23297"/>
    <w:rsid w:val="00E35FDC"/>
    <w:rsid w:val="00E36774"/>
    <w:rsid w:val="00E36976"/>
    <w:rsid w:val="00E42A12"/>
    <w:rsid w:val="00E44073"/>
    <w:rsid w:val="00E45089"/>
    <w:rsid w:val="00E4563A"/>
    <w:rsid w:val="00E46F2A"/>
    <w:rsid w:val="00E47271"/>
    <w:rsid w:val="00E51282"/>
    <w:rsid w:val="00E533DE"/>
    <w:rsid w:val="00E53B26"/>
    <w:rsid w:val="00E53BC5"/>
    <w:rsid w:val="00E5440E"/>
    <w:rsid w:val="00E5567F"/>
    <w:rsid w:val="00E5663E"/>
    <w:rsid w:val="00E5728D"/>
    <w:rsid w:val="00E57B33"/>
    <w:rsid w:val="00E6093B"/>
    <w:rsid w:val="00E60BA9"/>
    <w:rsid w:val="00E6189C"/>
    <w:rsid w:val="00E71928"/>
    <w:rsid w:val="00E72C5C"/>
    <w:rsid w:val="00E8011E"/>
    <w:rsid w:val="00E81BE1"/>
    <w:rsid w:val="00E849C0"/>
    <w:rsid w:val="00E85019"/>
    <w:rsid w:val="00E869FF"/>
    <w:rsid w:val="00E921CA"/>
    <w:rsid w:val="00E94B5D"/>
    <w:rsid w:val="00E9564B"/>
    <w:rsid w:val="00E9569D"/>
    <w:rsid w:val="00E95A81"/>
    <w:rsid w:val="00E9632A"/>
    <w:rsid w:val="00E977D3"/>
    <w:rsid w:val="00E97854"/>
    <w:rsid w:val="00EA0264"/>
    <w:rsid w:val="00EA04C6"/>
    <w:rsid w:val="00EA058E"/>
    <w:rsid w:val="00EA0965"/>
    <w:rsid w:val="00EA1425"/>
    <w:rsid w:val="00EA216F"/>
    <w:rsid w:val="00EA26C2"/>
    <w:rsid w:val="00EA7055"/>
    <w:rsid w:val="00EB0FEE"/>
    <w:rsid w:val="00EB37D1"/>
    <w:rsid w:val="00EB4905"/>
    <w:rsid w:val="00EB5897"/>
    <w:rsid w:val="00EB5EEE"/>
    <w:rsid w:val="00EB5F55"/>
    <w:rsid w:val="00EB62C7"/>
    <w:rsid w:val="00EB7226"/>
    <w:rsid w:val="00EB75D6"/>
    <w:rsid w:val="00EC512B"/>
    <w:rsid w:val="00EC53BD"/>
    <w:rsid w:val="00EC5C18"/>
    <w:rsid w:val="00EC7DDC"/>
    <w:rsid w:val="00ED3524"/>
    <w:rsid w:val="00ED4584"/>
    <w:rsid w:val="00ED53DE"/>
    <w:rsid w:val="00ED5AC7"/>
    <w:rsid w:val="00ED5D4B"/>
    <w:rsid w:val="00ED744F"/>
    <w:rsid w:val="00ED7C7B"/>
    <w:rsid w:val="00EE4DF4"/>
    <w:rsid w:val="00EF0E91"/>
    <w:rsid w:val="00EF5741"/>
    <w:rsid w:val="00F00108"/>
    <w:rsid w:val="00F0254E"/>
    <w:rsid w:val="00F02D6A"/>
    <w:rsid w:val="00F03308"/>
    <w:rsid w:val="00F05640"/>
    <w:rsid w:val="00F060B7"/>
    <w:rsid w:val="00F15077"/>
    <w:rsid w:val="00F1653F"/>
    <w:rsid w:val="00F21BF0"/>
    <w:rsid w:val="00F21F11"/>
    <w:rsid w:val="00F223C4"/>
    <w:rsid w:val="00F224AE"/>
    <w:rsid w:val="00F256A3"/>
    <w:rsid w:val="00F25EBE"/>
    <w:rsid w:val="00F3043E"/>
    <w:rsid w:val="00F40376"/>
    <w:rsid w:val="00F4041A"/>
    <w:rsid w:val="00F409E6"/>
    <w:rsid w:val="00F425E8"/>
    <w:rsid w:val="00F45EBA"/>
    <w:rsid w:val="00F46079"/>
    <w:rsid w:val="00F46769"/>
    <w:rsid w:val="00F47D90"/>
    <w:rsid w:val="00F52A81"/>
    <w:rsid w:val="00F5312E"/>
    <w:rsid w:val="00F539FD"/>
    <w:rsid w:val="00F551B6"/>
    <w:rsid w:val="00F55BEE"/>
    <w:rsid w:val="00F577B9"/>
    <w:rsid w:val="00F615DD"/>
    <w:rsid w:val="00F62B6E"/>
    <w:rsid w:val="00F63BF7"/>
    <w:rsid w:val="00F70803"/>
    <w:rsid w:val="00F70981"/>
    <w:rsid w:val="00F7338A"/>
    <w:rsid w:val="00F7491F"/>
    <w:rsid w:val="00F7717D"/>
    <w:rsid w:val="00F7759C"/>
    <w:rsid w:val="00F77FDC"/>
    <w:rsid w:val="00F81392"/>
    <w:rsid w:val="00F83076"/>
    <w:rsid w:val="00F8494D"/>
    <w:rsid w:val="00F84DB2"/>
    <w:rsid w:val="00F84E11"/>
    <w:rsid w:val="00F859E6"/>
    <w:rsid w:val="00F8605D"/>
    <w:rsid w:val="00F8613B"/>
    <w:rsid w:val="00F86DC8"/>
    <w:rsid w:val="00F904A3"/>
    <w:rsid w:val="00F9188F"/>
    <w:rsid w:val="00F91963"/>
    <w:rsid w:val="00F92735"/>
    <w:rsid w:val="00F92C5A"/>
    <w:rsid w:val="00F95267"/>
    <w:rsid w:val="00F95F1F"/>
    <w:rsid w:val="00F9687C"/>
    <w:rsid w:val="00F975D9"/>
    <w:rsid w:val="00F97EAC"/>
    <w:rsid w:val="00FA00B5"/>
    <w:rsid w:val="00FA16D7"/>
    <w:rsid w:val="00FA1E2E"/>
    <w:rsid w:val="00FA7142"/>
    <w:rsid w:val="00FB1D05"/>
    <w:rsid w:val="00FB1D30"/>
    <w:rsid w:val="00FB5BE1"/>
    <w:rsid w:val="00FB5D3D"/>
    <w:rsid w:val="00FC0694"/>
    <w:rsid w:val="00FC6F3C"/>
    <w:rsid w:val="00FD3788"/>
    <w:rsid w:val="00FE3555"/>
    <w:rsid w:val="00FE5814"/>
    <w:rsid w:val="00FE72D2"/>
    <w:rsid w:val="00FF0AF2"/>
    <w:rsid w:val="00FF0D62"/>
    <w:rsid w:val="00FF0F0E"/>
    <w:rsid w:val="00FF2BC6"/>
    <w:rsid w:val="00FF65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829F"/>
  <w15:docId w15:val="{D7715051-9F49-4E6B-81CD-F3BC93472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semiHidden="1" w:uiPriority="8"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8"/>
    <w:qFormat/>
    <w:rsid w:val="003C0160"/>
    <w:rPr>
      <w:rFonts w:ascii="Times New Roman" w:eastAsia="Times New Roman" w:hAnsi="Times New Roman" w:cs="Times New Roman"/>
      <w:lang w:eastAsia="ru-RU"/>
    </w:rPr>
  </w:style>
  <w:style w:type="paragraph" w:styleId="1">
    <w:name w:val="heading 1"/>
    <w:basedOn w:val="a0"/>
    <w:next w:val="a0"/>
    <w:link w:val="10"/>
    <w:uiPriority w:val="9"/>
    <w:semiHidden/>
    <w:rsid w:val="00C8577C"/>
    <w:pPr>
      <w:keepNext/>
      <w:spacing w:before="240" w:after="60"/>
      <w:outlineLvl w:val="0"/>
    </w:pPr>
    <w:rPr>
      <w:rFonts w:ascii="Arial" w:hAnsi="Arial" w:cs="Arial"/>
      <w:b/>
      <w:bCs/>
      <w:kern w:val="32"/>
      <w:sz w:val="32"/>
      <w:szCs w:val="32"/>
    </w:rPr>
  </w:style>
  <w:style w:type="paragraph" w:styleId="2">
    <w:name w:val="heading 2"/>
    <w:basedOn w:val="a0"/>
    <w:next w:val="a0"/>
    <w:link w:val="20"/>
    <w:uiPriority w:val="9"/>
    <w:semiHidden/>
    <w:qFormat/>
    <w:rsid w:val="00C8577C"/>
    <w:pPr>
      <w:keepNext/>
      <w:spacing w:before="240" w:after="60"/>
      <w:outlineLvl w:val="1"/>
    </w:pPr>
    <w:rPr>
      <w:rFonts w:ascii="Arial" w:hAnsi="Arial" w:cs="Arial"/>
      <w:b/>
      <w:bCs/>
      <w:i/>
      <w:iCs/>
      <w:sz w:val="28"/>
      <w:szCs w:val="28"/>
    </w:rPr>
  </w:style>
  <w:style w:type="paragraph" w:styleId="3">
    <w:name w:val="heading 3"/>
    <w:basedOn w:val="a0"/>
    <w:next w:val="a0"/>
    <w:link w:val="30"/>
    <w:uiPriority w:val="9"/>
    <w:semiHidden/>
    <w:qFormat/>
    <w:rsid w:val="00C8577C"/>
    <w:pPr>
      <w:keepNext/>
      <w:spacing w:before="240" w:after="60"/>
      <w:outlineLvl w:val="2"/>
    </w:pPr>
    <w:rPr>
      <w:rFonts w:ascii="Arial" w:hAnsi="Arial" w:cs="Arial"/>
      <w:b/>
      <w:bCs/>
      <w:sz w:val="26"/>
      <w:szCs w:val="26"/>
    </w:rPr>
  </w:style>
  <w:style w:type="paragraph" w:styleId="4">
    <w:name w:val="heading 4"/>
    <w:basedOn w:val="a0"/>
    <w:next w:val="a0"/>
    <w:link w:val="40"/>
    <w:uiPriority w:val="9"/>
    <w:semiHidden/>
    <w:qFormat/>
    <w:rsid w:val="00C8577C"/>
    <w:pPr>
      <w:keepNext/>
      <w:spacing w:before="240" w:after="60"/>
      <w:outlineLvl w:val="3"/>
    </w:pPr>
    <w:rPr>
      <w:rFonts w:ascii="Calibri" w:hAnsi="Calibri"/>
      <w:b/>
      <w:bCs/>
      <w:sz w:val="28"/>
      <w:szCs w:val="28"/>
    </w:rPr>
  </w:style>
  <w:style w:type="paragraph" w:styleId="5">
    <w:name w:val="heading 5"/>
    <w:basedOn w:val="a0"/>
    <w:next w:val="a0"/>
    <w:link w:val="50"/>
    <w:uiPriority w:val="9"/>
    <w:semiHidden/>
    <w:qFormat/>
    <w:rsid w:val="00C8577C"/>
    <w:pPr>
      <w:spacing w:before="240" w:after="60"/>
      <w:outlineLvl w:val="4"/>
    </w:pPr>
    <w:rPr>
      <w:rFonts w:ascii="Calibri" w:hAnsi="Calibri"/>
      <w:b/>
      <w:bCs/>
      <w:i/>
      <w:iCs/>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Сцена"/>
    <w:next w:val="a4"/>
    <w:qFormat/>
    <w:rsid w:val="0032578C"/>
    <w:pPr>
      <w:keepNext/>
      <w:widowControl w:val="0"/>
      <w:numPr>
        <w:numId w:val="1"/>
      </w:numPr>
      <w:suppressAutoHyphens/>
      <w:spacing w:before="240"/>
      <w:ind w:left="360"/>
      <w:outlineLvl w:val="0"/>
    </w:pPr>
    <w:rPr>
      <w:rFonts w:ascii="Courier New" w:eastAsia="Times New Roman" w:hAnsi="Courier New" w:cs="Times New Roman"/>
      <w:b/>
      <w:bCs/>
      <w:caps/>
      <w:lang w:eastAsia="ja-JP"/>
    </w:rPr>
  </w:style>
  <w:style w:type="paragraph" w:customStyle="1" w:styleId="a5">
    <w:name w:val="Имя персонажа"/>
    <w:next w:val="a6"/>
    <w:uiPriority w:val="3"/>
    <w:qFormat/>
    <w:rsid w:val="00D30D6A"/>
    <w:pPr>
      <w:keepNext/>
      <w:widowControl w:val="0"/>
      <w:suppressAutoHyphens/>
      <w:spacing w:before="240"/>
      <w:ind w:left="3827"/>
    </w:pPr>
    <w:rPr>
      <w:rFonts w:ascii="Courier New" w:eastAsia="Times New Roman" w:hAnsi="Courier New" w:cs="Times New Roman"/>
      <w:caps/>
      <w:lang w:eastAsia="ja-JP"/>
    </w:rPr>
  </w:style>
  <w:style w:type="paragraph" w:customStyle="1" w:styleId="a7">
    <w:name w:val="Описание действия"/>
    <w:next w:val="a5"/>
    <w:uiPriority w:val="2"/>
    <w:qFormat/>
    <w:rsid w:val="00686CEF"/>
    <w:pPr>
      <w:suppressAutoHyphens/>
      <w:spacing w:before="240"/>
      <w:contextualSpacing/>
    </w:pPr>
    <w:rPr>
      <w:rFonts w:ascii="Courier New" w:eastAsia="Times New Roman" w:hAnsi="Courier New" w:cs="Courier New"/>
      <w:szCs w:val="20"/>
      <w:lang w:eastAsia="ar-SA"/>
    </w:rPr>
  </w:style>
  <w:style w:type="paragraph" w:customStyle="1" w:styleId="a8">
    <w:name w:val="Ремарка"/>
    <w:next w:val="a6"/>
    <w:uiPriority w:val="5"/>
    <w:qFormat/>
    <w:rsid w:val="00E5663E"/>
    <w:pPr>
      <w:keepNext/>
      <w:suppressAutoHyphens/>
      <w:ind w:left="2268" w:right="3119"/>
      <w:jc w:val="center"/>
    </w:pPr>
    <w:rPr>
      <w:rFonts w:ascii="Courier New" w:eastAsia="Times New Roman" w:hAnsi="Courier New" w:cs="Courier New"/>
      <w:szCs w:val="20"/>
      <w:lang w:eastAsia="ar-SA"/>
    </w:rPr>
  </w:style>
  <w:style w:type="paragraph" w:customStyle="1" w:styleId="a6">
    <w:name w:val="Реплика персонажа"/>
    <w:uiPriority w:val="4"/>
    <w:qFormat/>
    <w:rsid w:val="00D30D6A"/>
    <w:pPr>
      <w:suppressAutoHyphens/>
      <w:ind w:left="2126" w:right="2126"/>
    </w:pPr>
    <w:rPr>
      <w:rFonts w:ascii="Courier New" w:eastAsia="Times New Roman" w:hAnsi="Courier New" w:cs="Courier New"/>
      <w:szCs w:val="20"/>
      <w:lang w:eastAsia="ar-SA"/>
    </w:rPr>
  </w:style>
  <w:style w:type="paragraph" w:styleId="a9">
    <w:name w:val="Balloon Text"/>
    <w:basedOn w:val="a0"/>
    <w:link w:val="aa"/>
    <w:uiPriority w:val="99"/>
    <w:semiHidden/>
    <w:unhideWhenUsed/>
    <w:rsid w:val="00466470"/>
    <w:rPr>
      <w:rFonts w:eastAsia="Yu Mincho"/>
      <w:sz w:val="18"/>
      <w:szCs w:val="18"/>
      <w:lang w:val="en-US" w:eastAsia="en-US"/>
    </w:rPr>
  </w:style>
  <w:style w:type="character" w:customStyle="1" w:styleId="aa">
    <w:name w:val="Текст выноски Знак"/>
    <w:basedOn w:val="a1"/>
    <w:link w:val="a9"/>
    <w:uiPriority w:val="99"/>
    <w:semiHidden/>
    <w:rsid w:val="00466470"/>
    <w:rPr>
      <w:rFonts w:ascii="Times New Roman" w:eastAsia="Yu Mincho" w:hAnsi="Times New Roman" w:cs="Times New Roman"/>
      <w:sz w:val="18"/>
      <w:szCs w:val="18"/>
      <w:lang w:val="en-US"/>
    </w:rPr>
  </w:style>
  <w:style w:type="character" w:styleId="ab">
    <w:name w:val="page number"/>
    <w:basedOn w:val="a1"/>
    <w:uiPriority w:val="99"/>
    <w:semiHidden/>
    <w:unhideWhenUsed/>
    <w:rsid w:val="00432221"/>
  </w:style>
  <w:style w:type="paragraph" w:customStyle="1" w:styleId="ac">
    <w:name w:val="НАЗВАНИЕ СЕРИАЛА"/>
    <w:basedOn w:val="a0"/>
    <w:uiPriority w:val="6"/>
    <w:qFormat/>
    <w:rsid w:val="00CD1057"/>
    <w:pPr>
      <w:spacing w:after="240"/>
      <w:jc w:val="center"/>
      <w:outlineLvl w:val="0"/>
    </w:pPr>
    <w:rPr>
      <w:rFonts w:ascii="Sylfaen" w:eastAsia="Yu Mincho" w:hAnsi="Sylfaen" w:cs="Courier New"/>
      <w:sz w:val="28"/>
      <w:szCs w:val="28"/>
      <w:lang w:eastAsia="en-US"/>
    </w:rPr>
  </w:style>
  <w:style w:type="paragraph" w:customStyle="1" w:styleId="ad">
    <w:name w:val="ЭПИЗОД"/>
    <w:basedOn w:val="a0"/>
    <w:uiPriority w:val="6"/>
    <w:qFormat/>
    <w:rsid w:val="00625F34"/>
    <w:pPr>
      <w:jc w:val="center"/>
    </w:pPr>
    <w:rPr>
      <w:rFonts w:ascii="Sylfaen" w:eastAsia="Yu Mincho" w:hAnsi="Sylfaen" w:cs="Courier New"/>
      <w:smallCaps/>
      <w:sz w:val="28"/>
      <w:szCs w:val="28"/>
      <w:lang w:eastAsia="en-US"/>
    </w:rPr>
  </w:style>
  <w:style w:type="paragraph" w:customStyle="1" w:styleId="ae">
    <w:name w:val="НАЗВАНИЕ СЕРИИ"/>
    <w:basedOn w:val="a0"/>
    <w:uiPriority w:val="7"/>
    <w:qFormat/>
    <w:rsid w:val="00CD1057"/>
    <w:pPr>
      <w:spacing w:before="360" w:after="240"/>
      <w:jc w:val="center"/>
      <w:outlineLvl w:val="0"/>
    </w:pPr>
    <w:rPr>
      <w:rFonts w:ascii="Sylfaen" w:eastAsia="Yu Mincho" w:hAnsi="Sylfaen" w:cs="Courier New"/>
      <w:sz w:val="28"/>
      <w:szCs w:val="28"/>
      <w:u w:val="single"/>
      <w:lang w:eastAsia="en-US"/>
    </w:rPr>
  </w:style>
  <w:style w:type="character" w:customStyle="1" w:styleId="10">
    <w:name w:val="Заголовок 1 Знак"/>
    <w:basedOn w:val="a1"/>
    <w:link w:val="1"/>
    <w:uiPriority w:val="9"/>
    <w:semiHidden/>
    <w:rsid w:val="00204C62"/>
    <w:rPr>
      <w:rFonts w:ascii="Arial" w:eastAsia="Times New Roman" w:hAnsi="Arial" w:cs="Arial"/>
      <w:b/>
      <w:bCs/>
      <w:kern w:val="32"/>
      <w:sz w:val="32"/>
      <w:szCs w:val="32"/>
      <w:lang w:eastAsia="ru-RU"/>
    </w:rPr>
  </w:style>
  <w:style w:type="character" w:customStyle="1" w:styleId="20">
    <w:name w:val="Заголовок 2 Знак"/>
    <w:basedOn w:val="a1"/>
    <w:link w:val="2"/>
    <w:uiPriority w:val="9"/>
    <w:semiHidden/>
    <w:rsid w:val="00204C62"/>
    <w:rPr>
      <w:rFonts w:ascii="Arial" w:eastAsia="Times New Roman" w:hAnsi="Arial" w:cs="Arial"/>
      <w:b/>
      <w:bCs/>
      <w:i/>
      <w:iCs/>
      <w:sz w:val="28"/>
      <w:szCs w:val="28"/>
      <w:lang w:eastAsia="ru-RU"/>
    </w:rPr>
  </w:style>
  <w:style w:type="character" w:customStyle="1" w:styleId="30">
    <w:name w:val="Заголовок 3 Знак"/>
    <w:basedOn w:val="a1"/>
    <w:link w:val="3"/>
    <w:uiPriority w:val="9"/>
    <w:semiHidden/>
    <w:rsid w:val="00204C62"/>
    <w:rPr>
      <w:rFonts w:ascii="Arial" w:eastAsia="Times New Roman" w:hAnsi="Arial" w:cs="Arial"/>
      <w:b/>
      <w:bCs/>
      <w:sz w:val="26"/>
      <w:szCs w:val="26"/>
      <w:lang w:eastAsia="ru-RU"/>
    </w:rPr>
  </w:style>
  <w:style w:type="character" w:customStyle="1" w:styleId="40">
    <w:name w:val="Заголовок 4 Знак"/>
    <w:basedOn w:val="a1"/>
    <w:link w:val="4"/>
    <w:uiPriority w:val="9"/>
    <w:semiHidden/>
    <w:rsid w:val="00204C62"/>
    <w:rPr>
      <w:rFonts w:ascii="Calibri" w:eastAsia="Times New Roman" w:hAnsi="Calibri" w:cs="Times New Roman"/>
      <w:b/>
      <w:bCs/>
      <w:sz w:val="28"/>
      <w:szCs w:val="28"/>
      <w:lang w:eastAsia="ru-RU"/>
    </w:rPr>
  </w:style>
  <w:style w:type="character" w:customStyle="1" w:styleId="50">
    <w:name w:val="Заголовок 5 Знак"/>
    <w:basedOn w:val="a1"/>
    <w:link w:val="5"/>
    <w:uiPriority w:val="9"/>
    <w:semiHidden/>
    <w:rsid w:val="00204C62"/>
    <w:rPr>
      <w:rFonts w:ascii="Calibri" w:eastAsia="Times New Roman" w:hAnsi="Calibri" w:cs="Times New Roman"/>
      <w:b/>
      <w:bCs/>
      <w:i/>
      <w:iCs/>
      <w:sz w:val="26"/>
      <w:szCs w:val="26"/>
      <w:lang w:eastAsia="ru-RU"/>
    </w:rPr>
  </w:style>
  <w:style w:type="numbering" w:customStyle="1" w:styleId="11">
    <w:name w:val="Нет списка1"/>
    <w:next w:val="a3"/>
    <w:uiPriority w:val="99"/>
    <w:semiHidden/>
    <w:unhideWhenUsed/>
    <w:rsid w:val="00C8577C"/>
  </w:style>
  <w:style w:type="paragraph" w:customStyle="1" w:styleId="af">
    <w:name w:val="коментарий"/>
    <w:basedOn w:val="a0"/>
    <w:uiPriority w:val="8"/>
    <w:semiHidden/>
    <w:rsid w:val="00C8577C"/>
    <w:pPr>
      <w:ind w:left="3119" w:right="2552"/>
    </w:pPr>
    <w:rPr>
      <w:rFonts w:ascii="Courier New" w:hAnsi="Courier New" w:cs="Courier New"/>
    </w:rPr>
  </w:style>
  <w:style w:type="paragraph" w:customStyle="1" w:styleId="af0">
    <w:name w:val="ИМЯ"/>
    <w:basedOn w:val="a0"/>
    <w:uiPriority w:val="8"/>
    <w:semiHidden/>
    <w:rsid w:val="00C8577C"/>
    <w:pPr>
      <w:ind w:left="3827"/>
    </w:pPr>
    <w:rPr>
      <w:rFonts w:ascii="Courier New" w:hAnsi="Courier New" w:cs="Courier New"/>
    </w:rPr>
  </w:style>
  <w:style w:type="paragraph" w:customStyle="1" w:styleId="af1">
    <w:name w:val="Реплика"/>
    <w:basedOn w:val="a0"/>
    <w:uiPriority w:val="8"/>
    <w:semiHidden/>
    <w:rsid w:val="00C8577C"/>
    <w:pPr>
      <w:ind w:left="2126" w:right="2126"/>
    </w:pPr>
    <w:rPr>
      <w:rFonts w:ascii="Courier New" w:hAnsi="Courier New" w:cs="Courier New"/>
    </w:rPr>
  </w:style>
  <w:style w:type="paragraph" w:customStyle="1" w:styleId="21">
    <w:name w:val="Стиль2"/>
    <w:basedOn w:val="a0"/>
    <w:uiPriority w:val="8"/>
    <w:semiHidden/>
    <w:rsid w:val="00040EDE"/>
    <w:pPr>
      <w:ind w:right="-510"/>
    </w:pPr>
    <w:rPr>
      <w:rFonts w:ascii="Arial" w:eastAsia="Yu Mincho" w:hAnsi="Arial" w:cs="Arial"/>
      <w:bCs/>
      <w:sz w:val="28"/>
      <w:szCs w:val="28"/>
      <w:lang w:val="en-US"/>
    </w:rPr>
  </w:style>
  <w:style w:type="paragraph" w:customStyle="1" w:styleId="31">
    <w:name w:val="Стиль3"/>
    <w:basedOn w:val="a0"/>
    <w:uiPriority w:val="8"/>
    <w:semiHidden/>
    <w:rsid w:val="00040EDE"/>
    <w:pPr>
      <w:ind w:right="-510"/>
    </w:pPr>
    <w:rPr>
      <w:rFonts w:ascii="Calibri" w:eastAsia="Yu Mincho" w:hAnsi="Calibri" w:cs="Arial"/>
      <w:lang w:val="en-US" w:eastAsia="en-US"/>
    </w:rPr>
  </w:style>
  <w:style w:type="paragraph" w:customStyle="1" w:styleId="41">
    <w:name w:val="Стиль4"/>
    <w:basedOn w:val="a0"/>
    <w:uiPriority w:val="8"/>
    <w:semiHidden/>
    <w:rsid w:val="00040EDE"/>
    <w:pPr>
      <w:ind w:right="2325"/>
    </w:pPr>
    <w:rPr>
      <w:rFonts w:ascii="Calibri" w:eastAsia="Yu Mincho" w:hAnsi="Calibri"/>
      <w:lang w:val="en-US" w:eastAsia="en-US"/>
    </w:rPr>
  </w:style>
  <w:style w:type="paragraph" w:customStyle="1" w:styleId="51">
    <w:name w:val="Стиль5"/>
    <w:basedOn w:val="a0"/>
    <w:uiPriority w:val="8"/>
    <w:semiHidden/>
    <w:rsid w:val="00040EDE"/>
    <w:rPr>
      <w:rFonts w:ascii="Calibri" w:eastAsia="Yu Mincho" w:hAnsi="Calibri"/>
      <w:b/>
      <w:lang w:val="en-US" w:eastAsia="en-US"/>
    </w:rPr>
  </w:style>
  <w:style w:type="paragraph" w:customStyle="1" w:styleId="---">
    <w:name w:val="Д---КИНО"/>
    <w:basedOn w:val="af2"/>
    <w:uiPriority w:val="8"/>
    <w:semiHidden/>
    <w:rsid w:val="00C8577C"/>
    <w:pPr>
      <w:jc w:val="both"/>
    </w:pPr>
  </w:style>
  <w:style w:type="paragraph" w:customStyle="1" w:styleId="---0">
    <w:name w:val="Реп---КИНО"/>
    <w:basedOn w:val="a0"/>
    <w:uiPriority w:val="8"/>
    <w:semiHidden/>
    <w:rsid w:val="00C8577C"/>
    <w:pPr>
      <w:ind w:left="2126" w:right="2126"/>
    </w:pPr>
    <w:rPr>
      <w:rFonts w:ascii="Courier New" w:hAnsi="Courier New" w:cs="Courier New"/>
    </w:rPr>
  </w:style>
  <w:style w:type="paragraph" w:customStyle="1" w:styleId="af2">
    <w:name w:val="действие"/>
    <w:basedOn w:val="a0"/>
    <w:uiPriority w:val="8"/>
    <w:semiHidden/>
    <w:rsid w:val="00C8577C"/>
    <w:rPr>
      <w:rFonts w:ascii="Courier New" w:hAnsi="Courier New" w:cs="Courier New"/>
    </w:rPr>
  </w:style>
  <w:style w:type="paragraph" w:customStyle="1" w:styleId="af3">
    <w:name w:val="Имя"/>
    <w:basedOn w:val="a0"/>
    <w:uiPriority w:val="8"/>
    <w:semiHidden/>
    <w:rsid w:val="00C8577C"/>
    <w:pPr>
      <w:ind w:left="3827"/>
    </w:pPr>
    <w:rPr>
      <w:rFonts w:ascii="Courier New" w:hAnsi="Courier New" w:cs="Courier New"/>
    </w:rPr>
  </w:style>
  <w:style w:type="paragraph" w:customStyle="1" w:styleId="af4">
    <w:name w:val="Имя героя"/>
    <w:basedOn w:val="a0"/>
    <w:uiPriority w:val="8"/>
    <w:semiHidden/>
    <w:rsid w:val="00C8577C"/>
    <w:pPr>
      <w:ind w:left="3827"/>
    </w:pPr>
    <w:rPr>
      <w:rFonts w:ascii="Courier New" w:hAnsi="Courier New" w:cs="Courier New"/>
    </w:rPr>
  </w:style>
  <w:style w:type="paragraph" w:customStyle="1" w:styleId="---1">
    <w:name w:val="ИМЯ---КИНО"/>
    <w:basedOn w:val="af3"/>
    <w:uiPriority w:val="8"/>
    <w:semiHidden/>
    <w:rsid w:val="00C8577C"/>
  </w:style>
  <w:style w:type="paragraph" w:customStyle="1" w:styleId="---2">
    <w:name w:val="КОМ---КИНО"/>
    <w:basedOn w:val="af"/>
    <w:uiPriority w:val="8"/>
    <w:semiHidden/>
    <w:rsid w:val="00C8577C"/>
  </w:style>
  <w:style w:type="paragraph" w:customStyle="1" w:styleId="af5">
    <w:name w:val="комментарий"/>
    <w:basedOn w:val="a0"/>
    <w:uiPriority w:val="8"/>
    <w:semiHidden/>
    <w:rsid w:val="00C8577C"/>
    <w:pPr>
      <w:ind w:left="3119" w:right="2552"/>
    </w:pPr>
    <w:rPr>
      <w:rFonts w:ascii="Courier New" w:hAnsi="Courier New" w:cs="Courier New"/>
    </w:rPr>
  </w:style>
  <w:style w:type="paragraph" w:customStyle="1" w:styleId="af6">
    <w:name w:val="прямая речь"/>
    <w:basedOn w:val="a0"/>
    <w:uiPriority w:val="8"/>
    <w:semiHidden/>
    <w:rsid w:val="00C8577C"/>
    <w:pPr>
      <w:ind w:left="2126" w:right="2126"/>
      <w:jc w:val="both"/>
    </w:pPr>
    <w:rPr>
      <w:rFonts w:ascii="Courier New" w:hAnsi="Courier New" w:cs="Courier New"/>
    </w:rPr>
  </w:style>
  <w:style w:type="paragraph" w:customStyle="1" w:styleId="---3">
    <w:name w:val="РЕП---КИНО"/>
    <w:basedOn w:val="af6"/>
    <w:uiPriority w:val="8"/>
    <w:semiHidden/>
    <w:rsid w:val="00C8577C"/>
    <w:pPr>
      <w:jc w:val="left"/>
    </w:pPr>
  </w:style>
  <w:style w:type="paragraph" w:styleId="af7">
    <w:name w:val="footnote text"/>
    <w:basedOn w:val="a0"/>
    <w:link w:val="af8"/>
    <w:uiPriority w:val="99"/>
    <w:semiHidden/>
    <w:unhideWhenUsed/>
    <w:rsid w:val="00C8577C"/>
    <w:rPr>
      <w:sz w:val="20"/>
      <w:szCs w:val="20"/>
    </w:rPr>
  </w:style>
  <w:style w:type="character" w:customStyle="1" w:styleId="af8">
    <w:name w:val="Текст сноски Знак"/>
    <w:basedOn w:val="a1"/>
    <w:link w:val="af7"/>
    <w:uiPriority w:val="99"/>
    <w:semiHidden/>
    <w:rsid w:val="00C8577C"/>
    <w:rPr>
      <w:rFonts w:ascii="Times New Roman" w:eastAsia="Times New Roman" w:hAnsi="Times New Roman" w:cs="Times New Roman"/>
      <w:sz w:val="20"/>
      <w:szCs w:val="20"/>
      <w:lang w:eastAsia="ru-RU"/>
    </w:rPr>
  </w:style>
  <w:style w:type="character" w:styleId="af9">
    <w:name w:val="footnote reference"/>
    <w:uiPriority w:val="99"/>
    <w:semiHidden/>
    <w:unhideWhenUsed/>
    <w:rsid w:val="00C8577C"/>
    <w:rPr>
      <w:vertAlign w:val="superscript"/>
    </w:rPr>
  </w:style>
  <w:style w:type="paragraph" w:styleId="HTML">
    <w:name w:val="HTML Preformatted"/>
    <w:basedOn w:val="a0"/>
    <w:link w:val="HTML0"/>
    <w:uiPriority w:val="99"/>
    <w:semiHidden/>
    <w:unhideWhenUsed/>
    <w:rsid w:val="00C8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uiPriority w:val="99"/>
    <w:semiHidden/>
    <w:rsid w:val="00C8577C"/>
    <w:rPr>
      <w:rFonts w:ascii="Courier New" w:eastAsia="Times New Roman" w:hAnsi="Courier New" w:cs="Courier New"/>
      <w:sz w:val="20"/>
      <w:szCs w:val="20"/>
      <w:lang w:eastAsia="ru-RU"/>
    </w:rPr>
  </w:style>
  <w:style w:type="character" w:styleId="afa">
    <w:name w:val="FollowedHyperlink"/>
    <w:uiPriority w:val="99"/>
    <w:semiHidden/>
    <w:unhideWhenUsed/>
    <w:rsid w:val="00C8577C"/>
    <w:rPr>
      <w:color w:val="800080"/>
      <w:u w:val="single"/>
    </w:rPr>
  </w:style>
  <w:style w:type="paragraph" w:customStyle="1" w:styleId="a4">
    <w:name w:val="Персонажи"/>
    <w:basedOn w:val="a0"/>
    <w:next w:val="a7"/>
    <w:uiPriority w:val="1"/>
    <w:qFormat/>
    <w:rsid w:val="00CD1057"/>
    <w:pPr>
      <w:keepNext/>
      <w:suppressAutoHyphens/>
      <w:outlineLvl w:val="1"/>
    </w:pPr>
    <w:rPr>
      <w:rFonts w:ascii="Courier New" w:eastAsia="Yu Mincho" w:hAnsi="Courier New" w:cs="Courier New"/>
      <w:u w:val="single"/>
      <w:lang w:eastAsia="en-US"/>
    </w:rPr>
  </w:style>
  <w:style w:type="paragraph" w:customStyle="1" w:styleId="afb">
    <w:name w:val="Автор"/>
    <w:basedOn w:val="a0"/>
    <w:uiPriority w:val="8"/>
    <w:qFormat/>
    <w:rsid w:val="00803341"/>
    <w:pPr>
      <w:spacing w:after="240" w:line="480" w:lineRule="auto"/>
      <w:jc w:val="right"/>
    </w:pPr>
    <w:rPr>
      <w:rFonts w:ascii="Sylfaen" w:eastAsia="Yu Mincho" w:hAnsi="Sylfaen"/>
      <w:lang w:eastAsia="en-US"/>
    </w:rPr>
  </w:style>
  <w:style w:type="paragraph" w:customStyle="1" w:styleId="afc">
    <w:name w:val="ИМЯ ГЕРОЯ"/>
    <w:basedOn w:val="a0"/>
    <w:next w:val="a0"/>
    <w:link w:val="afd"/>
    <w:autoRedefine/>
    <w:rsid w:val="00E02470"/>
    <w:pPr>
      <w:ind w:left="2608" w:right="-914"/>
    </w:pPr>
    <w:rPr>
      <w:rFonts w:ascii="Arial" w:hAnsi="Arial"/>
      <w:caps/>
      <w:sz w:val="28"/>
      <w:szCs w:val="28"/>
    </w:rPr>
  </w:style>
  <w:style w:type="character" w:customStyle="1" w:styleId="afd">
    <w:name w:val="ИМЯ ГЕРОЯ Знак"/>
    <w:link w:val="afc"/>
    <w:rsid w:val="00E02470"/>
    <w:rPr>
      <w:rFonts w:ascii="Arial" w:eastAsia="Times New Roman" w:hAnsi="Arial" w:cs="Times New Roman"/>
      <w:caps/>
      <w:sz w:val="28"/>
      <w:szCs w:val="28"/>
      <w:lang w:eastAsia="ru-RU"/>
    </w:rPr>
  </w:style>
  <w:style w:type="paragraph" w:customStyle="1" w:styleId="afe">
    <w:name w:val="ОПИСАНИЕ ДЕЙСТВИЯ"/>
    <w:basedOn w:val="a0"/>
    <w:link w:val="aff"/>
    <w:rsid w:val="00C1717A"/>
    <w:rPr>
      <w:rFonts w:ascii="Courier New" w:hAnsi="Courier New" w:cs="Courier New"/>
    </w:rPr>
  </w:style>
  <w:style w:type="paragraph" w:customStyle="1" w:styleId="aff0">
    <w:name w:val="РЕПЛИКА ГЕРОЯ"/>
    <w:basedOn w:val="a0"/>
    <w:next w:val="afe"/>
    <w:rsid w:val="00C1717A"/>
    <w:pPr>
      <w:ind w:left="2126" w:right="2126"/>
    </w:pPr>
    <w:rPr>
      <w:rFonts w:ascii="Courier New" w:hAnsi="Courier New" w:cs="Courier New"/>
    </w:rPr>
  </w:style>
  <w:style w:type="character" w:customStyle="1" w:styleId="aff">
    <w:name w:val="ОПИСАНИЕ ДЕЙСТВИЯ Знак"/>
    <w:link w:val="afe"/>
    <w:rsid w:val="00C1717A"/>
    <w:rPr>
      <w:rFonts w:ascii="Courier New" w:eastAsia="Times New Roman" w:hAnsi="Courier New" w:cs="Courier New"/>
      <w:lang w:eastAsia="ru-RU"/>
    </w:rPr>
  </w:style>
  <w:style w:type="paragraph" w:customStyle="1" w:styleId="aff1">
    <w:name w:val="РЕМАРКА"/>
    <w:basedOn w:val="a0"/>
    <w:next w:val="aff0"/>
    <w:rsid w:val="00C1717A"/>
    <w:pPr>
      <w:ind w:left="3118" w:right="2551"/>
    </w:pPr>
    <w:rPr>
      <w:rFonts w:ascii="Courier New" w:hAnsi="Courier New" w:cs="Courier New"/>
    </w:rPr>
  </w:style>
  <w:style w:type="character" w:customStyle="1" w:styleId="apple-converted-space">
    <w:name w:val="apple-converted-space"/>
    <w:rsid w:val="00C1717A"/>
  </w:style>
  <w:style w:type="paragraph" w:customStyle="1" w:styleId="aff2">
    <w:name w:val="!&gt;&gt; Время и место действия"/>
    <w:qFormat/>
    <w:rsid w:val="009E77A1"/>
    <w:pPr>
      <w:keepNext/>
      <w:widowControl w:val="0"/>
      <w:suppressAutoHyphens/>
      <w:spacing w:before="240"/>
      <w:ind w:left="720" w:hanging="360"/>
    </w:pPr>
    <w:rPr>
      <w:rFonts w:ascii="Courier New" w:eastAsia="Times New Roman" w:hAnsi="Courier New" w:cs="Times New Roman"/>
      <w:b/>
      <w:bCs/>
      <w:caps/>
      <w:lang w:eastAsia="ja-JP"/>
    </w:rPr>
  </w:style>
  <w:style w:type="paragraph" w:customStyle="1" w:styleId="aff3">
    <w:name w:val="!&gt;&gt; Имя персонажа"/>
    <w:qFormat/>
    <w:rsid w:val="009E77A1"/>
    <w:pPr>
      <w:keepNext/>
      <w:widowControl w:val="0"/>
      <w:suppressAutoHyphens/>
      <w:spacing w:before="240"/>
      <w:ind w:left="3827"/>
    </w:pPr>
    <w:rPr>
      <w:rFonts w:ascii="Courier New" w:eastAsia="Times New Roman" w:hAnsi="Courier New" w:cs="Times New Roman"/>
      <w:caps/>
      <w:lang w:eastAsia="ja-JP"/>
    </w:rPr>
  </w:style>
  <w:style w:type="paragraph" w:customStyle="1" w:styleId="aff4">
    <w:name w:val="!&gt;&gt; Описание действия"/>
    <w:qFormat/>
    <w:rsid w:val="009E77A1"/>
    <w:pPr>
      <w:suppressAutoHyphens/>
      <w:spacing w:before="240"/>
    </w:pPr>
    <w:rPr>
      <w:rFonts w:ascii="Courier New" w:eastAsia="Times New Roman" w:hAnsi="Courier New" w:cs="Courier New"/>
      <w:szCs w:val="20"/>
      <w:lang w:eastAsia="ar-SA"/>
    </w:rPr>
  </w:style>
  <w:style w:type="paragraph" w:customStyle="1" w:styleId="aff5">
    <w:name w:val="!&gt;&gt; Ремарка"/>
    <w:qFormat/>
    <w:rsid w:val="009E77A1"/>
    <w:pPr>
      <w:keepNext/>
      <w:suppressAutoHyphens/>
      <w:ind w:left="3118" w:right="2551"/>
    </w:pPr>
    <w:rPr>
      <w:rFonts w:ascii="Courier New" w:eastAsia="Times New Roman" w:hAnsi="Courier New" w:cs="Courier New"/>
      <w:szCs w:val="20"/>
      <w:lang w:eastAsia="ar-SA"/>
    </w:rPr>
  </w:style>
  <w:style w:type="paragraph" w:customStyle="1" w:styleId="aff6">
    <w:name w:val="!&gt;&gt; Реплика персонажа"/>
    <w:qFormat/>
    <w:rsid w:val="009E77A1"/>
    <w:pPr>
      <w:suppressAutoHyphens/>
      <w:ind w:left="2126" w:right="2126"/>
    </w:pPr>
    <w:rPr>
      <w:rFonts w:ascii="Courier New" w:eastAsia="Times New Roman" w:hAnsi="Courier New" w:cs="Courier New"/>
      <w:szCs w:val="20"/>
      <w:lang w:eastAsia="ar-SA"/>
    </w:rPr>
  </w:style>
  <w:style w:type="character" w:styleId="aff7">
    <w:name w:val="Strong"/>
    <w:uiPriority w:val="22"/>
    <w:qFormat/>
    <w:rsid w:val="00690F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90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n_K\Documents\&#1053;&#1072;&#1089;&#1090;&#1088;&#1072;&#1080;&#1074;&#1072;&#1077;&#1084;&#1099;&#1077;%20&#1096;&#1072;&#1073;&#1083;&#1086;&#1085;&#1099;%20Office\&#1052;&#1040;&#1058;&#1056;&#1048;&#1062;&#1040;%20&#1051;&#1040;&#1052;&#1055;&#1040;.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МАТРИЦА ЛАМПА</Template>
  <TotalTime>1</TotalTime>
  <Pages>36</Pages>
  <Words>5572</Words>
  <Characters>31765</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Anton_K</dc:creator>
  <cp:lastModifiedBy>HP</cp:lastModifiedBy>
  <cp:revision>2</cp:revision>
  <dcterms:created xsi:type="dcterms:W3CDTF">2025-06-22T17:48:00Z</dcterms:created>
  <dcterms:modified xsi:type="dcterms:W3CDTF">2025-06-22T17:48:00Z</dcterms:modified>
</cp:coreProperties>
</file>