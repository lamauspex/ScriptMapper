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39D61" w14:textId="7E3D4475" w:rsidR="00E02470" w:rsidRPr="00194977" w:rsidRDefault="00B7350F" w:rsidP="00C8577C">
      <w:pPr>
        <w:pStyle w:val="ae"/>
        <w:rPr>
          <w:sz w:val="22"/>
          <w:szCs w:val="22"/>
        </w:rPr>
      </w:pPr>
      <w:bookmarkStart w:id="0" w:name="_Hlk80706254"/>
      <w:r w:rsidRPr="00194977">
        <w:rPr>
          <w:sz w:val="22"/>
          <w:szCs w:val="22"/>
        </w:rPr>
        <w:t xml:space="preserve"> </w:t>
      </w:r>
    </w:p>
    <w:p w14:paraId="5157EBB7" w14:textId="77777777" w:rsidR="00E02470" w:rsidRPr="00194977" w:rsidRDefault="00E02470" w:rsidP="00C8577C">
      <w:pPr>
        <w:pStyle w:val="ae"/>
        <w:rPr>
          <w:sz w:val="22"/>
          <w:szCs w:val="22"/>
        </w:rPr>
      </w:pPr>
    </w:p>
    <w:p w14:paraId="11D567BC" w14:textId="77777777" w:rsidR="00E02470" w:rsidRPr="00194977" w:rsidRDefault="00E02470" w:rsidP="00C8577C">
      <w:pPr>
        <w:pStyle w:val="ae"/>
        <w:rPr>
          <w:sz w:val="22"/>
          <w:szCs w:val="22"/>
        </w:rPr>
      </w:pPr>
    </w:p>
    <w:p w14:paraId="73797FC9" w14:textId="7E40A9E2" w:rsidR="00E02470" w:rsidRPr="00194977" w:rsidRDefault="00E02470" w:rsidP="00C8577C">
      <w:pPr>
        <w:pStyle w:val="ae"/>
        <w:rPr>
          <w:sz w:val="22"/>
          <w:szCs w:val="22"/>
        </w:rPr>
      </w:pPr>
    </w:p>
    <w:p w14:paraId="11C25045" w14:textId="668E22A2" w:rsidR="00E02470" w:rsidRPr="00194977" w:rsidRDefault="00E02470" w:rsidP="00C8577C">
      <w:pPr>
        <w:pStyle w:val="ae"/>
        <w:rPr>
          <w:sz w:val="22"/>
          <w:szCs w:val="22"/>
        </w:rPr>
      </w:pPr>
    </w:p>
    <w:p w14:paraId="75D38A33" w14:textId="4F69AF34" w:rsidR="00E02470" w:rsidRPr="00194977" w:rsidRDefault="00E02470" w:rsidP="00C8577C">
      <w:pPr>
        <w:pStyle w:val="ae"/>
        <w:rPr>
          <w:sz w:val="22"/>
          <w:szCs w:val="22"/>
        </w:rPr>
      </w:pPr>
    </w:p>
    <w:p w14:paraId="24732E4A" w14:textId="71C3A2E6" w:rsidR="00E02470" w:rsidRPr="00194977" w:rsidRDefault="00E02470" w:rsidP="00C8577C">
      <w:pPr>
        <w:pStyle w:val="ae"/>
        <w:rPr>
          <w:sz w:val="22"/>
          <w:szCs w:val="22"/>
        </w:rPr>
      </w:pPr>
    </w:p>
    <w:p w14:paraId="794D3F79" w14:textId="2388F0C8" w:rsidR="00E02470" w:rsidRPr="00194977" w:rsidRDefault="00E02470" w:rsidP="00C8577C">
      <w:pPr>
        <w:pStyle w:val="ae"/>
        <w:rPr>
          <w:sz w:val="22"/>
          <w:szCs w:val="22"/>
        </w:rPr>
      </w:pPr>
    </w:p>
    <w:p w14:paraId="5789EAD1" w14:textId="61023CAD" w:rsidR="00E02470" w:rsidRPr="00194977" w:rsidRDefault="00E02470" w:rsidP="00C8577C">
      <w:pPr>
        <w:pStyle w:val="ae"/>
        <w:rPr>
          <w:sz w:val="22"/>
          <w:szCs w:val="22"/>
        </w:rPr>
      </w:pPr>
    </w:p>
    <w:p w14:paraId="550CF225" w14:textId="3F7699BA" w:rsidR="00E02470" w:rsidRPr="00194977" w:rsidRDefault="009E77A1" w:rsidP="00E02470">
      <w:pPr>
        <w:jc w:val="center"/>
        <w:rPr>
          <w:rFonts w:ascii="Courier New" w:hAnsi="Courier New" w:cs="Courier New"/>
          <w:b/>
          <w:sz w:val="22"/>
          <w:szCs w:val="22"/>
        </w:rPr>
      </w:pPr>
      <w:r w:rsidRPr="00194977">
        <w:rPr>
          <w:rFonts w:ascii="Courier New" w:hAnsi="Courier New" w:cs="Courier New"/>
          <w:b/>
          <w:sz w:val="22"/>
          <w:szCs w:val="22"/>
        </w:rPr>
        <w:t>ДОКТОР ВЕРА</w:t>
      </w:r>
    </w:p>
    <w:p w14:paraId="376A2740" w14:textId="69DE46E3" w:rsidR="003A2F99" w:rsidRPr="00194977" w:rsidRDefault="003A2F99" w:rsidP="003A2F99">
      <w:pPr>
        <w:jc w:val="center"/>
        <w:rPr>
          <w:rFonts w:ascii="Courier New" w:hAnsi="Courier New" w:cs="Courier New"/>
          <w:bCs/>
          <w:sz w:val="22"/>
          <w:szCs w:val="22"/>
        </w:rPr>
      </w:pPr>
      <w:r w:rsidRPr="00194977">
        <w:rPr>
          <w:rFonts w:ascii="Courier New" w:hAnsi="Courier New" w:cs="Courier New"/>
          <w:bCs/>
          <w:sz w:val="22"/>
          <w:szCs w:val="22"/>
        </w:rPr>
        <w:t>автор</w:t>
      </w:r>
      <w:r w:rsidR="009E77A1" w:rsidRPr="00194977">
        <w:rPr>
          <w:rFonts w:ascii="Courier New" w:hAnsi="Courier New" w:cs="Courier New"/>
          <w:bCs/>
          <w:sz w:val="22"/>
          <w:szCs w:val="22"/>
        </w:rPr>
        <w:t>ы</w:t>
      </w:r>
      <w:r w:rsidRPr="00194977">
        <w:rPr>
          <w:rFonts w:ascii="Courier New" w:hAnsi="Courier New" w:cs="Courier New"/>
          <w:bCs/>
          <w:sz w:val="22"/>
          <w:szCs w:val="22"/>
        </w:rPr>
        <w:t xml:space="preserve"> сценария</w:t>
      </w:r>
      <w:r w:rsidRPr="00194977">
        <w:rPr>
          <w:rFonts w:ascii="Courier New" w:hAnsi="Courier New" w:cs="Courier New"/>
          <w:b/>
          <w:sz w:val="22"/>
          <w:szCs w:val="22"/>
        </w:rPr>
        <w:t xml:space="preserve"> </w:t>
      </w:r>
      <w:r w:rsidRPr="00194977">
        <w:rPr>
          <w:rFonts w:ascii="Courier New" w:hAnsi="Courier New" w:cs="Courier New"/>
          <w:bCs/>
          <w:sz w:val="22"/>
          <w:szCs w:val="22"/>
        </w:rPr>
        <w:t>АНЯ МИРОХИНА</w:t>
      </w:r>
      <w:r w:rsidR="009E77A1" w:rsidRPr="00194977">
        <w:rPr>
          <w:rFonts w:ascii="Courier New" w:hAnsi="Courier New" w:cs="Courier New"/>
          <w:bCs/>
          <w:sz w:val="22"/>
          <w:szCs w:val="22"/>
        </w:rPr>
        <w:t>, ЛЕВ МУРЗЕНКО</w:t>
      </w:r>
    </w:p>
    <w:p w14:paraId="44B01084" w14:textId="7E709830" w:rsidR="003A2F99" w:rsidRPr="00194977" w:rsidRDefault="003A2F99" w:rsidP="00E02470">
      <w:pPr>
        <w:jc w:val="center"/>
        <w:rPr>
          <w:rFonts w:ascii="Courier New" w:hAnsi="Courier New" w:cs="Courier New"/>
          <w:b/>
          <w:sz w:val="22"/>
          <w:szCs w:val="22"/>
        </w:rPr>
      </w:pPr>
    </w:p>
    <w:p w14:paraId="0E2E1F20" w14:textId="77777777" w:rsidR="00E02470" w:rsidRPr="00194977" w:rsidRDefault="00E02470" w:rsidP="00E02470">
      <w:pPr>
        <w:jc w:val="center"/>
        <w:rPr>
          <w:rFonts w:ascii="Courier New" w:hAnsi="Courier New" w:cs="Courier New"/>
          <w:b/>
          <w:sz w:val="22"/>
          <w:szCs w:val="22"/>
        </w:rPr>
      </w:pPr>
    </w:p>
    <w:p w14:paraId="1A6CD62F" w14:textId="4C8AE4C2" w:rsidR="00E02470" w:rsidRPr="00194977" w:rsidRDefault="00E02470" w:rsidP="00E02470">
      <w:pPr>
        <w:jc w:val="center"/>
        <w:rPr>
          <w:rFonts w:ascii="Courier New" w:hAnsi="Courier New" w:cs="Courier New"/>
          <w:sz w:val="22"/>
          <w:szCs w:val="22"/>
        </w:rPr>
      </w:pPr>
      <w:r w:rsidRPr="00194977">
        <w:rPr>
          <w:rFonts w:ascii="Courier New" w:hAnsi="Courier New" w:cs="Courier New"/>
          <w:sz w:val="22"/>
          <w:szCs w:val="22"/>
        </w:rPr>
        <w:t xml:space="preserve">ЭПИЗОД </w:t>
      </w:r>
      <w:r w:rsidR="00C10B84" w:rsidRPr="00194977">
        <w:rPr>
          <w:rFonts w:ascii="Courier New" w:hAnsi="Courier New" w:cs="Courier New"/>
          <w:sz w:val="22"/>
          <w:szCs w:val="22"/>
        </w:rPr>
        <w:t>2</w:t>
      </w:r>
    </w:p>
    <w:p w14:paraId="1C676368" w14:textId="00E9AB88" w:rsidR="00E02470" w:rsidRPr="00194977" w:rsidRDefault="00E02470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1F663CBA" w14:textId="2DE10317" w:rsidR="00E02470" w:rsidRPr="00194977" w:rsidRDefault="00E02470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2C405BEE" w14:textId="5B39D7E8" w:rsidR="00E02470" w:rsidRPr="00194977" w:rsidRDefault="00E02470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656A447A" w14:textId="5AC2AFCD" w:rsidR="00E02470" w:rsidRPr="00194977" w:rsidRDefault="00E02470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53BF1C54" w14:textId="77777777" w:rsidR="009E77A1" w:rsidRPr="00194977" w:rsidRDefault="009E77A1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768042ED" w14:textId="77777777" w:rsidR="009E77A1" w:rsidRPr="00194977" w:rsidRDefault="009E77A1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27AD0DEF" w14:textId="77777777" w:rsidR="009E77A1" w:rsidRPr="00194977" w:rsidRDefault="009E77A1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79DF3352" w14:textId="77777777" w:rsidR="00E02470" w:rsidRPr="00194977" w:rsidRDefault="00E02470" w:rsidP="00C8577C">
      <w:pPr>
        <w:pStyle w:val="ae"/>
        <w:rPr>
          <w:rFonts w:ascii="Courier New" w:hAnsi="Courier New"/>
          <w:b/>
          <w:sz w:val="22"/>
          <w:szCs w:val="22"/>
        </w:rPr>
      </w:pPr>
    </w:p>
    <w:bookmarkEnd w:id="0"/>
    <w:p w14:paraId="423ABF6B" w14:textId="77777777" w:rsidR="00194977" w:rsidRDefault="00194977" w:rsidP="009E77A1">
      <w:pPr>
        <w:pStyle w:val="aff2"/>
        <w:rPr>
          <w:sz w:val="22"/>
          <w:szCs w:val="22"/>
        </w:rPr>
      </w:pPr>
    </w:p>
    <w:p w14:paraId="507B7AAE" w14:textId="77777777" w:rsidR="004F1FCF" w:rsidRDefault="004F1FCF" w:rsidP="004F1FCF">
      <w:pPr>
        <w:pStyle w:val="aff2"/>
        <w:rPr>
          <w:sz w:val="22"/>
          <w:szCs w:val="22"/>
        </w:rPr>
      </w:pPr>
    </w:p>
    <w:p w14:paraId="1FB77CBF" w14:textId="77777777" w:rsidR="004F1FCF" w:rsidRDefault="004F1FCF" w:rsidP="004F1FCF">
      <w:pPr>
        <w:pStyle w:val="aff2"/>
        <w:rPr>
          <w:sz w:val="22"/>
          <w:szCs w:val="22"/>
        </w:rPr>
      </w:pPr>
    </w:p>
    <w:p w14:paraId="44C81EBB" w14:textId="3125EA0A" w:rsidR="004F1FCF" w:rsidRPr="00811A37" w:rsidRDefault="004F1FCF" w:rsidP="004F1FCF">
      <w:pPr>
        <w:pStyle w:val="aff2"/>
        <w:rPr>
          <w:sz w:val="22"/>
          <w:szCs w:val="22"/>
        </w:rPr>
      </w:pPr>
      <w:r>
        <w:rPr>
          <w:sz w:val="22"/>
          <w:szCs w:val="22"/>
        </w:rPr>
        <w:t>2</w:t>
      </w:r>
      <w:r w:rsidRPr="00811A37">
        <w:rPr>
          <w:sz w:val="22"/>
          <w:szCs w:val="22"/>
        </w:rPr>
        <w:t>-</w:t>
      </w:r>
      <w:proofErr w:type="gramStart"/>
      <w:r>
        <w:rPr>
          <w:sz w:val="22"/>
          <w:szCs w:val="22"/>
        </w:rPr>
        <w:t>1</w:t>
      </w:r>
      <w:r w:rsidRPr="00811A37">
        <w:rPr>
          <w:sz w:val="22"/>
          <w:szCs w:val="22"/>
        </w:rPr>
        <w:t>.ИНТ</w:t>
      </w:r>
      <w:proofErr w:type="gramEnd"/>
      <w:r w:rsidRPr="00811A37">
        <w:rPr>
          <w:sz w:val="22"/>
          <w:szCs w:val="22"/>
        </w:rPr>
        <w:t>. КОМЕНДАТУРА. СПАЛЬНЯ ФОН-ВЕЙХСА // холл // кабинет. ВЕЧЕР.</w:t>
      </w:r>
    </w:p>
    <w:p w14:paraId="4C4FD1C3" w14:textId="77777777" w:rsidR="004F1FCF" w:rsidRPr="00811A37" w:rsidRDefault="004F1FCF" w:rsidP="004F1FC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На буржуйке греются красивые кожаные мужские тапочки. Мужская рука снимает их, ставит на пол. Засовывает ноги в носках. Открывает дверь, и шаркая, в холл, выходит Фон-</w:t>
      </w:r>
      <w:proofErr w:type="spellStart"/>
      <w:r w:rsidRPr="00811A37">
        <w:rPr>
          <w:sz w:val="22"/>
          <w:szCs w:val="22"/>
        </w:rPr>
        <w:t>Вейхс</w:t>
      </w:r>
      <w:proofErr w:type="spellEnd"/>
      <w:r w:rsidRPr="00811A37">
        <w:rPr>
          <w:sz w:val="22"/>
          <w:szCs w:val="22"/>
        </w:rPr>
        <w:t xml:space="preserve">. Он в халате, выглядит очень «по-домашнему». В холле его ждёт </w:t>
      </w:r>
      <w:proofErr w:type="spellStart"/>
      <w:r w:rsidRPr="00811A37">
        <w:rPr>
          <w:sz w:val="22"/>
          <w:szCs w:val="22"/>
        </w:rPr>
        <w:t>Шоненнберг</w:t>
      </w:r>
      <w:proofErr w:type="spellEnd"/>
      <w:r w:rsidRPr="00811A37">
        <w:rPr>
          <w:sz w:val="22"/>
          <w:szCs w:val="22"/>
        </w:rPr>
        <w:t xml:space="preserve">, рассматривает картину «Гуляет ветерок». Фон </w:t>
      </w:r>
      <w:proofErr w:type="spellStart"/>
      <w:r w:rsidRPr="00811A37">
        <w:rPr>
          <w:sz w:val="22"/>
          <w:szCs w:val="22"/>
        </w:rPr>
        <w:t>Вейхс</w:t>
      </w:r>
      <w:proofErr w:type="spellEnd"/>
      <w:r w:rsidRPr="00811A37">
        <w:rPr>
          <w:sz w:val="22"/>
          <w:szCs w:val="22"/>
        </w:rPr>
        <w:t xml:space="preserve"> обращает внимание на табличку на стене, подходит, отдирает ее.</w:t>
      </w:r>
    </w:p>
    <w:p w14:paraId="2D2EF9E9" w14:textId="77777777" w:rsidR="004F1FCF" w:rsidRPr="00811A37" w:rsidRDefault="004F1FCF" w:rsidP="004F1FCF">
      <w:pPr>
        <w:pStyle w:val="aff4"/>
        <w:rPr>
          <w:i/>
          <w:iCs/>
          <w:sz w:val="22"/>
          <w:szCs w:val="22"/>
        </w:rPr>
      </w:pPr>
      <w:r w:rsidRPr="00811A37">
        <w:rPr>
          <w:i/>
          <w:iCs/>
          <w:sz w:val="22"/>
          <w:szCs w:val="22"/>
        </w:rPr>
        <w:t>В СЦЕНЕ ГОВОРЯТ НА НЕМЕЦКОМ</w:t>
      </w:r>
    </w:p>
    <w:p w14:paraId="7E3631D6" w14:textId="77777777" w:rsidR="004F1FCF" w:rsidRPr="00811A37" w:rsidRDefault="004F1FCF" w:rsidP="004F1FCF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Фон Вейхс</w:t>
      </w:r>
    </w:p>
    <w:p w14:paraId="0022E8EA" w14:textId="77777777" w:rsidR="004F1FCF" w:rsidRPr="00811A37" w:rsidRDefault="004F1FCF" w:rsidP="004F1FCF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(немецкий)</w:t>
      </w:r>
    </w:p>
    <w:p w14:paraId="564E0A62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Не успели еще все отчистить. Но ничего. Спешить нам некуда.</w:t>
      </w:r>
    </w:p>
    <w:p w14:paraId="0AF14658" w14:textId="77777777" w:rsidR="004F1FCF" w:rsidRPr="00811A37" w:rsidRDefault="004F1FCF" w:rsidP="004F1FC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Оба идут в кабинет, где на столе накрыт ужин на двоих.  </w:t>
      </w:r>
    </w:p>
    <w:p w14:paraId="65245FAE" w14:textId="77777777" w:rsidR="004F1FCF" w:rsidRPr="00811A37" w:rsidRDefault="004F1FCF" w:rsidP="004F1FCF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Фон Вейхс</w:t>
      </w:r>
    </w:p>
    <w:p w14:paraId="3F777B84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Итак, командование возлагает большие надежды на </w:t>
      </w:r>
      <w:proofErr w:type="spellStart"/>
      <w:r w:rsidRPr="00811A37">
        <w:rPr>
          <w:sz w:val="22"/>
          <w:szCs w:val="22"/>
        </w:rPr>
        <w:t>Верхневолжск</w:t>
      </w:r>
      <w:proofErr w:type="spellEnd"/>
      <w:r w:rsidRPr="00811A37">
        <w:rPr>
          <w:sz w:val="22"/>
          <w:szCs w:val="22"/>
        </w:rPr>
        <w:t xml:space="preserve">, от нас ждут результатов. В связи с этим нам, так сказать, в помощь </w:t>
      </w:r>
    </w:p>
    <w:p w14:paraId="65CA409B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направляют усиленный контингент СС.</w:t>
      </w:r>
    </w:p>
    <w:p w14:paraId="1B1D695B" w14:textId="77777777" w:rsidR="004F1FCF" w:rsidRPr="00811A37" w:rsidRDefault="004F1FCF" w:rsidP="004F1FC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Приглашает </w:t>
      </w:r>
      <w:proofErr w:type="spellStart"/>
      <w:r w:rsidRPr="00811A37">
        <w:rPr>
          <w:sz w:val="22"/>
          <w:szCs w:val="22"/>
        </w:rPr>
        <w:t>Шонненберга</w:t>
      </w:r>
      <w:proofErr w:type="spellEnd"/>
      <w:r w:rsidRPr="00811A37">
        <w:rPr>
          <w:sz w:val="22"/>
          <w:szCs w:val="22"/>
        </w:rPr>
        <w:t xml:space="preserve"> к столу на ужин.</w:t>
      </w:r>
    </w:p>
    <w:p w14:paraId="525F82E0" w14:textId="77777777" w:rsidR="004F1FCF" w:rsidRPr="00811A37" w:rsidRDefault="004F1FCF" w:rsidP="004F1FCF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Шоненберг</w:t>
      </w:r>
    </w:p>
    <w:p w14:paraId="352CBBC5" w14:textId="77777777" w:rsidR="004F1FCF" w:rsidRPr="00811A37" w:rsidRDefault="004F1FCF" w:rsidP="004F1FCF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 xml:space="preserve">(немецкий) </w:t>
      </w:r>
    </w:p>
    <w:p w14:paraId="102C39BA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Это ожидаемо. </w:t>
      </w:r>
    </w:p>
    <w:p w14:paraId="0BAF6127" w14:textId="77777777" w:rsidR="004F1FCF" w:rsidRPr="00811A37" w:rsidRDefault="004F1FCF" w:rsidP="004F1FCF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Фон Вейхс</w:t>
      </w:r>
    </w:p>
    <w:p w14:paraId="622EBAB5" w14:textId="77777777" w:rsidR="004F1FCF" w:rsidRPr="00811A37" w:rsidRDefault="004F1FCF" w:rsidP="004F1FCF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(немецкий)</w:t>
      </w:r>
    </w:p>
    <w:p w14:paraId="35BD8BAB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Да, но не так быстро, не в таком количестве и не с таким лидером. С </w:t>
      </w:r>
      <w:proofErr w:type="spellStart"/>
      <w:r w:rsidRPr="00811A37">
        <w:rPr>
          <w:sz w:val="22"/>
          <w:szCs w:val="22"/>
        </w:rPr>
        <w:t>обер</w:t>
      </w:r>
      <w:proofErr w:type="spellEnd"/>
      <w:r w:rsidRPr="00811A37">
        <w:rPr>
          <w:sz w:val="22"/>
          <w:szCs w:val="22"/>
        </w:rPr>
        <w:t xml:space="preserve">-фюрером </w:t>
      </w:r>
      <w:proofErr w:type="spellStart"/>
      <w:r w:rsidRPr="00811A37">
        <w:rPr>
          <w:sz w:val="22"/>
          <w:szCs w:val="22"/>
        </w:rPr>
        <w:t>Кюнгом</w:t>
      </w:r>
      <w:proofErr w:type="spellEnd"/>
      <w:r w:rsidRPr="00811A37">
        <w:rPr>
          <w:sz w:val="22"/>
          <w:szCs w:val="22"/>
        </w:rPr>
        <w:t xml:space="preserve"> имели дело?</w:t>
      </w:r>
    </w:p>
    <w:p w14:paraId="43A3F7C3" w14:textId="77777777" w:rsidR="004F1FCF" w:rsidRPr="00811A37" w:rsidRDefault="004F1FCF" w:rsidP="004F1FCF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Шоненберг</w:t>
      </w:r>
    </w:p>
    <w:p w14:paraId="0464C91D" w14:textId="77777777" w:rsidR="004F1FCF" w:rsidRPr="00811A37" w:rsidRDefault="004F1FCF" w:rsidP="004F1FCF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(немецкий)</w:t>
      </w:r>
    </w:p>
    <w:p w14:paraId="298405C6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Да… к сожалению.</w:t>
      </w:r>
    </w:p>
    <w:p w14:paraId="48DE4529" w14:textId="77777777" w:rsidR="004F1FCF" w:rsidRPr="00811A37" w:rsidRDefault="004F1FCF" w:rsidP="004F1FCF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Фон Вейхс</w:t>
      </w:r>
    </w:p>
    <w:p w14:paraId="121013A2" w14:textId="77777777" w:rsidR="004F1FCF" w:rsidRPr="00811A37" w:rsidRDefault="004F1FCF" w:rsidP="004F1FCF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 xml:space="preserve">(немецкий) </w:t>
      </w:r>
    </w:p>
    <w:p w14:paraId="0DCDEA3F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И я. Пока они не приехали, давайте постараемся заручиться поддержкой адекватного населения – оно тут есть. Им просто нужно окончательно помочь убедиться, что под управлением Третьего Рейха их жизнь будет значительно лучше, чем в этой нищете, в которой они сейчас живут. Если все будет тихо, то СС оставит здесь пару офицеров для запугивания, а остальные </w:t>
      </w:r>
      <w:r w:rsidRPr="00811A37">
        <w:rPr>
          <w:sz w:val="22"/>
          <w:szCs w:val="22"/>
        </w:rPr>
        <w:lastRenderedPageBreak/>
        <w:t xml:space="preserve">отправятся жечь евреев в других местах. Вы же поладили с этой докторшей? </w:t>
      </w:r>
    </w:p>
    <w:p w14:paraId="2FA035CD" w14:textId="77777777" w:rsidR="004F1FCF" w:rsidRPr="00811A37" w:rsidRDefault="004F1FCF" w:rsidP="004F1FCF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Шоненберг</w:t>
      </w:r>
    </w:p>
    <w:p w14:paraId="303CB4D1" w14:textId="77777777" w:rsidR="004F1FCF" w:rsidRPr="00811A37" w:rsidRDefault="004F1FCF" w:rsidP="004F1FCF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 xml:space="preserve">(немецкий) </w:t>
      </w:r>
    </w:p>
    <w:p w14:paraId="23F18A5F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Пока сложно сказать, она напугана.</w:t>
      </w:r>
    </w:p>
    <w:p w14:paraId="04562D31" w14:textId="77777777" w:rsidR="004F1FCF" w:rsidRPr="00811A37" w:rsidRDefault="004F1FCF" w:rsidP="004F1FCF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Фон Вейхс</w:t>
      </w:r>
    </w:p>
    <w:p w14:paraId="791059A2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Господин Винокуров сообщил мне, что её муж осуждён как враг народа – 10 лет без права переписки. Знаете, что это значит?</w:t>
      </w:r>
    </w:p>
    <w:p w14:paraId="034B9BD5" w14:textId="77777777" w:rsidR="004F1FCF" w:rsidRPr="00811A37" w:rsidRDefault="004F1FCF" w:rsidP="004F1FCF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Шоненберг</w:t>
      </w:r>
    </w:p>
    <w:p w14:paraId="06A5F726" w14:textId="77777777" w:rsidR="004F1FCF" w:rsidRPr="00811A37" w:rsidRDefault="004F1FCF" w:rsidP="004F1FCF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(кивает)</w:t>
      </w:r>
    </w:p>
    <w:p w14:paraId="28072C33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Что он уже мёртв.</w:t>
      </w:r>
    </w:p>
    <w:p w14:paraId="36375E43" w14:textId="77777777" w:rsidR="004F1FCF" w:rsidRPr="00811A37" w:rsidRDefault="004F1FCF" w:rsidP="004F1FCF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Фон Вейхс</w:t>
      </w:r>
    </w:p>
    <w:p w14:paraId="0527EE59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Именно! Нет материала более податливого, чем женщина, у которой забрали семейное счастье. Проявите себя с ней как-нибудь. Она доктор, за ней и пациенты потянутся.</w:t>
      </w:r>
    </w:p>
    <w:p w14:paraId="2269E3C6" w14:textId="66ED4FA8" w:rsidR="004F1FCF" w:rsidRPr="00811A37" w:rsidRDefault="004F1FCF" w:rsidP="004F1FCF">
      <w:pPr>
        <w:pStyle w:val="aff2"/>
        <w:rPr>
          <w:sz w:val="22"/>
          <w:szCs w:val="22"/>
        </w:rPr>
      </w:pPr>
      <w:r>
        <w:rPr>
          <w:sz w:val="22"/>
          <w:szCs w:val="22"/>
        </w:rPr>
        <w:t>2</w:t>
      </w:r>
      <w:r w:rsidRPr="00811A37">
        <w:rPr>
          <w:sz w:val="22"/>
          <w:szCs w:val="22"/>
        </w:rPr>
        <w:t>-</w:t>
      </w:r>
      <w:r>
        <w:rPr>
          <w:sz w:val="22"/>
          <w:szCs w:val="22"/>
        </w:rPr>
        <w:t>2</w:t>
      </w:r>
      <w:r w:rsidRPr="00811A37">
        <w:rPr>
          <w:sz w:val="22"/>
          <w:szCs w:val="22"/>
        </w:rPr>
        <w:t>. ИНТ. ШКОЛА №6. ОРДИНАТОРСКАЯ. НОЧЬ.</w:t>
      </w:r>
    </w:p>
    <w:p w14:paraId="5353F46A" w14:textId="77777777" w:rsidR="004F1FCF" w:rsidRPr="00811A37" w:rsidRDefault="004F1FCF" w:rsidP="004F1FC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сидит за письменным столом и заполняет медицинские карты на всех пациентов. На тахте спит Домка. Карбидная лампа светит очень тускло. Окна плотно накрыты шкафами и картами. Стучится и заглядывает Тётя Феня, шепчет. Вера отвечает так же шёпотом.</w:t>
      </w:r>
    </w:p>
    <w:p w14:paraId="56D461A8" w14:textId="77777777" w:rsidR="004F1FCF" w:rsidRPr="00811A37" w:rsidRDefault="004F1FCF" w:rsidP="004F1FC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Тетя Феня</w:t>
      </w:r>
    </w:p>
    <w:p w14:paraId="2CB355C8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А ты что не спишь?</w:t>
      </w:r>
    </w:p>
    <w:p w14:paraId="76EE94C6" w14:textId="77777777" w:rsidR="004F1FCF" w:rsidRPr="00811A37" w:rsidRDefault="004F1FCF" w:rsidP="004F1FC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39CE55D5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Надо сделать карточки на всех пациентов: кто, откуда, какой диагноз, при каких обстоятельствах получил ранение.</w:t>
      </w:r>
    </w:p>
    <w:p w14:paraId="3BBFA76B" w14:textId="77777777" w:rsidR="004F1FCF" w:rsidRPr="00811A37" w:rsidRDefault="004F1FCF" w:rsidP="004F1FC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Тетя Феня</w:t>
      </w:r>
    </w:p>
    <w:p w14:paraId="428681F2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А меня что не зовешь?</w:t>
      </w:r>
    </w:p>
    <w:p w14:paraId="3D340518" w14:textId="77777777" w:rsidR="004F1FCF" w:rsidRPr="00811A37" w:rsidRDefault="004F1FCF" w:rsidP="004F1FC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0FB43DF1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Так вам отдыхать же надо.</w:t>
      </w:r>
    </w:p>
    <w:p w14:paraId="10B90053" w14:textId="77777777" w:rsidR="004F1FCF" w:rsidRPr="00811A37" w:rsidRDefault="004F1FCF" w:rsidP="004F1FC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Тетя Феня</w:t>
      </w:r>
    </w:p>
    <w:p w14:paraId="244E255A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Не больше, чем тебе. Двигайся. </w:t>
      </w:r>
    </w:p>
    <w:p w14:paraId="64FBC62F" w14:textId="77777777" w:rsidR="004F1FCF" w:rsidRPr="00811A37" w:rsidRDefault="004F1FCF" w:rsidP="004F1FC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Тетя Феня садится рядом, смотрит Вере через плечо.</w:t>
      </w:r>
    </w:p>
    <w:p w14:paraId="29EEE6C5" w14:textId="77777777" w:rsidR="004F1FCF" w:rsidRPr="00811A37" w:rsidRDefault="004F1FCF" w:rsidP="004F1FC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Тетя Феня</w:t>
      </w:r>
    </w:p>
    <w:p w14:paraId="4D17EA68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Опанасенко с завода? Ты попутала чего? Он же… </w:t>
      </w:r>
    </w:p>
    <w:p w14:paraId="298885A1" w14:textId="77777777" w:rsidR="004F1FCF" w:rsidRPr="00811A37" w:rsidRDefault="004F1FCF" w:rsidP="004F1FC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757B2FE7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Ничего не попутала. </w:t>
      </w:r>
    </w:p>
    <w:p w14:paraId="11E99686" w14:textId="77777777" w:rsidR="004F1FCF" w:rsidRPr="00811A37" w:rsidRDefault="004F1FCF" w:rsidP="004F1FC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lastRenderedPageBreak/>
        <w:t xml:space="preserve">Вера перестает писать, смотрит на Тетю Феню. </w:t>
      </w:r>
    </w:p>
    <w:p w14:paraId="494051D8" w14:textId="77777777" w:rsidR="004F1FCF" w:rsidRPr="00811A37" w:rsidRDefault="004F1FCF" w:rsidP="004F1FC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4390AA07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В </w:t>
      </w:r>
      <w:proofErr w:type="spellStart"/>
      <w:r w:rsidRPr="00811A37">
        <w:rPr>
          <w:sz w:val="22"/>
          <w:szCs w:val="22"/>
        </w:rPr>
        <w:t>бефеле</w:t>
      </w:r>
      <w:proofErr w:type="spellEnd"/>
      <w:r w:rsidRPr="00811A37">
        <w:rPr>
          <w:sz w:val="22"/>
          <w:szCs w:val="22"/>
        </w:rPr>
        <w:t xml:space="preserve"> сказано, что мы должны передать им всех, кто связан с Красной Армией. А как я им сама кого-нибудь отдам? И так увели сколько. Вот, сочиняю сижу.</w:t>
      </w:r>
    </w:p>
    <w:p w14:paraId="1FD7B13A" w14:textId="77777777" w:rsidR="004F1FCF" w:rsidRPr="00811A37" w:rsidRDefault="004F1FCF" w:rsidP="004F1FC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Тетя Феня треплет Веру за щеку.</w:t>
      </w:r>
    </w:p>
    <w:p w14:paraId="30B6BA04" w14:textId="77777777" w:rsidR="004F1FCF" w:rsidRPr="00811A37" w:rsidRDefault="004F1FCF" w:rsidP="004F1FC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Тетя Феня</w:t>
      </w:r>
    </w:p>
    <w:p w14:paraId="6D0AEAEA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Вот она, моя Верочка. А то ты сегодня как встала с этим фрицем рядом над Марусей, я </w:t>
      </w:r>
      <w:proofErr w:type="gramStart"/>
      <w:r w:rsidRPr="00811A37">
        <w:rPr>
          <w:sz w:val="22"/>
          <w:szCs w:val="22"/>
        </w:rPr>
        <w:t>подумала грешным делом</w:t>
      </w:r>
      <w:proofErr w:type="gramEnd"/>
      <w:r w:rsidRPr="00811A37">
        <w:rPr>
          <w:sz w:val="22"/>
          <w:szCs w:val="22"/>
        </w:rPr>
        <w:t>, может, и правда голова поехала с перепугу.</w:t>
      </w:r>
    </w:p>
    <w:p w14:paraId="56E30D71" w14:textId="77777777" w:rsidR="004F1FCF" w:rsidRPr="00811A37" w:rsidRDefault="004F1FCF" w:rsidP="004F1FC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5F877A65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Давайте поторопимся. Завтра в 10 этот фриц явится с проверкой. </w:t>
      </w:r>
    </w:p>
    <w:p w14:paraId="6B6F666E" w14:textId="77777777" w:rsidR="004F1FCF" w:rsidRPr="00811A37" w:rsidRDefault="004F1FCF" w:rsidP="004F1FC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Домка что-то бормочет во сне. Тётя Феня оборачивается, улыбнувшись.</w:t>
      </w:r>
    </w:p>
    <w:p w14:paraId="2BB97FD3" w14:textId="77777777" w:rsidR="004F1FCF" w:rsidRPr="00811A37" w:rsidRDefault="004F1FCF" w:rsidP="004F1FC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ТЁТЯ ФЕНЯ</w:t>
      </w:r>
    </w:p>
    <w:p w14:paraId="066990DB" w14:textId="77777777" w:rsidR="004F1FCF" w:rsidRPr="00811A37" w:rsidRDefault="004F1FCF" w:rsidP="004F1FCF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(шепотом, заполняя карты)</w:t>
      </w:r>
    </w:p>
    <w:p w14:paraId="1AE6D4D0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Хороший мальчишка у тебя, смелый. На Семёна похож.</w:t>
      </w:r>
    </w:p>
    <w:p w14:paraId="247EEC55" w14:textId="77777777" w:rsidR="004F1FCF" w:rsidRPr="00811A37" w:rsidRDefault="004F1FCF" w:rsidP="004F1FC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343D3845" w14:textId="77777777" w:rsidR="004F1FCF" w:rsidRPr="00811A37" w:rsidRDefault="004F1FCF" w:rsidP="004F1FCF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(вздыхая)</w:t>
      </w:r>
    </w:p>
    <w:p w14:paraId="2BA47C2B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Сейчас бы лучше без смелости, Тётя Феня.</w:t>
      </w:r>
    </w:p>
    <w:p w14:paraId="603C53F0" w14:textId="77777777" w:rsidR="004F1FCF" w:rsidRPr="00811A37" w:rsidRDefault="004F1FCF" w:rsidP="004F1FC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ТЁТЯ ФЕНЯ</w:t>
      </w:r>
    </w:p>
    <w:p w14:paraId="056D019F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Сказала ты ему про отца?</w:t>
      </w:r>
    </w:p>
    <w:p w14:paraId="41E3E5A9" w14:textId="77777777" w:rsidR="004F1FCF" w:rsidRPr="00811A37" w:rsidRDefault="004F1FCF" w:rsidP="004F1FC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Вера, не поднимая глаз, отрицательно машет головой. Тётя Феня смотрит на неё с сочувствием. В полной тишине слышен скрип перьевых ручек. Вдруг, из-за двери слышит шум, топот по лестнице.</w:t>
      </w:r>
    </w:p>
    <w:p w14:paraId="5EEE6760" w14:textId="77777777" w:rsidR="004F1FCF" w:rsidRPr="00811A37" w:rsidRDefault="004F1FCF" w:rsidP="004F1FCF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ВЕРА</w:t>
      </w:r>
    </w:p>
    <w:p w14:paraId="7B00A5B0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Это что?</w:t>
      </w:r>
    </w:p>
    <w:p w14:paraId="62E14CA4" w14:textId="77777777" w:rsidR="004F1FCF" w:rsidRPr="00811A37" w:rsidRDefault="004F1FCF" w:rsidP="004F1FCF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ТЁТЯ ФЕНЯ</w:t>
      </w:r>
    </w:p>
    <w:p w14:paraId="78462B95" w14:textId="77777777" w:rsidR="004F1FCF" w:rsidRPr="00811A37" w:rsidRDefault="004F1FCF" w:rsidP="004F1FCF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(крестится)</w:t>
      </w:r>
    </w:p>
    <w:p w14:paraId="3702E492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Фашисты?</w:t>
      </w:r>
    </w:p>
    <w:p w14:paraId="05078F2F" w14:textId="77777777" w:rsidR="004F1FCF" w:rsidRPr="00811A37" w:rsidRDefault="004F1FCF" w:rsidP="004F1FCF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ВЕРА</w:t>
      </w:r>
    </w:p>
    <w:p w14:paraId="0E0C9EE5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Вы что, дверь не закрыли?</w:t>
      </w:r>
    </w:p>
    <w:p w14:paraId="15388019" w14:textId="77777777" w:rsidR="004F1FCF" w:rsidRPr="00811A37" w:rsidRDefault="004F1FCF" w:rsidP="004F1FCF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ТЁТЯ ФЕНЯ</w:t>
      </w:r>
    </w:p>
    <w:p w14:paraId="33970ECF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Я не помню. </w:t>
      </w:r>
    </w:p>
    <w:p w14:paraId="451FD8DD" w14:textId="77777777" w:rsidR="004F1FCF" w:rsidRPr="00811A37" w:rsidRDefault="004F1FCF" w:rsidP="004F1FC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поднимается, быстро выходит----</w:t>
      </w:r>
    </w:p>
    <w:p w14:paraId="71CF82EE" w14:textId="22B6FF75" w:rsidR="004F1FCF" w:rsidRPr="00811A37" w:rsidRDefault="004F1FCF" w:rsidP="004F1FCF">
      <w:pPr>
        <w:pStyle w:val="aff2"/>
        <w:rPr>
          <w:sz w:val="22"/>
          <w:szCs w:val="22"/>
        </w:rPr>
      </w:pPr>
      <w:r>
        <w:rPr>
          <w:sz w:val="22"/>
          <w:szCs w:val="22"/>
        </w:rPr>
        <w:lastRenderedPageBreak/>
        <w:t>2-</w:t>
      </w:r>
      <w:proofErr w:type="gramStart"/>
      <w:r>
        <w:rPr>
          <w:sz w:val="22"/>
          <w:szCs w:val="22"/>
        </w:rPr>
        <w:t>3</w:t>
      </w:r>
      <w:r w:rsidRPr="00811A37">
        <w:rPr>
          <w:sz w:val="22"/>
          <w:szCs w:val="22"/>
        </w:rPr>
        <w:t>.Инт</w:t>
      </w:r>
      <w:proofErr w:type="gramEnd"/>
      <w:r w:rsidRPr="00811A37">
        <w:rPr>
          <w:sz w:val="22"/>
          <w:szCs w:val="22"/>
        </w:rPr>
        <w:t xml:space="preserve">. Школа №6. ЛЕСТНИЦА. Ночь </w:t>
      </w:r>
    </w:p>
    <w:p w14:paraId="40DECCD6" w14:textId="77777777" w:rsidR="004F1FCF" w:rsidRPr="00811A37" w:rsidRDefault="004F1FCF" w:rsidP="004F1FC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выходит и видит, как по лестнице двое несут завёрнутого в какие-то тряпки человека. Это МУДРИК и ТОНЯ. Следом появляется Тётя Феня.</w:t>
      </w:r>
    </w:p>
    <w:p w14:paraId="3E6508A1" w14:textId="77777777" w:rsidR="004F1FCF" w:rsidRPr="00811A37" w:rsidRDefault="004F1FCF" w:rsidP="004F1FCF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ВЕРА</w:t>
      </w:r>
    </w:p>
    <w:p w14:paraId="4508EEFD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Вы кто такие? Как сюда попали?</w:t>
      </w:r>
    </w:p>
    <w:p w14:paraId="02C54C56" w14:textId="77777777" w:rsidR="004F1FCF" w:rsidRPr="00811A37" w:rsidRDefault="004F1FCF" w:rsidP="004F1FCF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ТОНЯ</w:t>
      </w:r>
    </w:p>
    <w:p w14:paraId="660E2C59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 xml:space="preserve">У нас раненный. Дядька мой, колхозник. Живот вспороли по </w:t>
      </w:r>
      <w:proofErr w:type="spellStart"/>
      <w:r w:rsidRPr="00811A37">
        <w:rPr>
          <w:sz w:val="22"/>
          <w:szCs w:val="22"/>
        </w:rPr>
        <w:t>случайке</w:t>
      </w:r>
      <w:proofErr w:type="spellEnd"/>
      <w:r w:rsidRPr="00811A37">
        <w:rPr>
          <w:sz w:val="22"/>
          <w:szCs w:val="22"/>
        </w:rPr>
        <w:t>.</w:t>
      </w:r>
    </w:p>
    <w:p w14:paraId="48C83983" w14:textId="77777777" w:rsidR="004F1FCF" w:rsidRPr="00811A37" w:rsidRDefault="004F1FCF" w:rsidP="004F1FCF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ВЕРА</w:t>
      </w:r>
    </w:p>
    <w:p w14:paraId="445325A4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Дверь как открыли?</w:t>
      </w:r>
    </w:p>
    <w:p w14:paraId="44D7D041" w14:textId="77777777" w:rsidR="004F1FCF" w:rsidRPr="00811A37" w:rsidRDefault="004F1FCF" w:rsidP="004F1FCF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МУДРИК</w:t>
      </w:r>
    </w:p>
    <w:p w14:paraId="265D38FD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Чего её открывать там---</w:t>
      </w:r>
    </w:p>
    <w:p w14:paraId="6160008C" w14:textId="77777777" w:rsidR="004F1FCF" w:rsidRPr="00811A37" w:rsidRDefault="004F1FCF" w:rsidP="004F1FC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Вера, бросив строгий взгляд на Мудрика, показывает на дверь в операционную.</w:t>
      </w:r>
    </w:p>
    <w:p w14:paraId="3B01F55E" w14:textId="77777777" w:rsidR="004F1FCF" w:rsidRPr="00811A37" w:rsidRDefault="004F1FCF" w:rsidP="004F1FCF">
      <w:pPr>
        <w:pStyle w:val="aff3"/>
        <w:rPr>
          <w:sz w:val="22"/>
          <w:szCs w:val="22"/>
        </w:rPr>
      </w:pPr>
      <w:r w:rsidRPr="00811A37">
        <w:rPr>
          <w:sz w:val="22"/>
          <w:szCs w:val="22"/>
        </w:rPr>
        <w:t>Вера</w:t>
      </w:r>
    </w:p>
    <w:p w14:paraId="552EF050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Вот туда несите.</w:t>
      </w:r>
    </w:p>
    <w:p w14:paraId="04C60CC0" w14:textId="77777777" w:rsidR="004F1FCF" w:rsidRPr="00811A37" w:rsidRDefault="004F1FCF" w:rsidP="004F1FC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>Вера идёт к операционной, Тётя Феня семенит за ней.</w:t>
      </w:r>
    </w:p>
    <w:p w14:paraId="3CE3D381" w14:textId="34B6545B" w:rsidR="004F1FCF" w:rsidRPr="00811A37" w:rsidRDefault="004F1FCF" w:rsidP="004F1FCF">
      <w:pPr>
        <w:pStyle w:val="aff2"/>
        <w:rPr>
          <w:rFonts w:cs="Courier New"/>
          <w:b w:val="0"/>
          <w:sz w:val="22"/>
          <w:szCs w:val="22"/>
        </w:rPr>
      </w:pPr>
      <w:r>
        <w:rPr>
          <w:sz w:val="22"/>
          <w:szCs w:val="22"/>
        </w:rPr>
        <w:t>2</w:t>
      </w:r>
      <w:r w:rsidRPr="00811A37">
        <w:rPr>
          <w:sz w:val="22"/>
          <w:szCs w:val="22"/>
        </w:rPr>
        <w:t>-</w:t>
      </w:r>
      <w:r>
        <w:rPr>
          <w:sz w:val="22"/>
          <w:szCs w:val="22"/>
        </w:rPr>
        <w:t>4</w:t>
      </w:r>
      <w:r w:rsidRPr="00811A37">
        <w:rPr>
          <w:sz w:val="22"/>
          <w:szCs w:val="22"/>
        </w:rPr>
        <w:t>. ИНТ.ШКОЛА №</w:t>
      </w:r>
      <w:proofErr w:type="gramStart"/>
      <w:r w:rsidRPr="00811A37">
        <w:rPr>
          <w:sz w:val="22"/>
          <w:szCs w:val="22"/>
        </w:rPr>
        <w:t>6.ОПЕРАЦИОННАЯ.ночь</w:t>
      </w:r>
      <w:proofErr w:type="gramEnd"/>
    </w:p>
    <w:p w14:paraId="0B35C6B8" w14:textId="54FD325F" w:rsidR="004F1FCF" w:rsidRPr="00811A37" w:rsidRDefault="004F1FCF" w:rsidP="004F1FCF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Уложив человека </w:t>
      </w:r>
      <w:proofErr w:type="gramStart"/>
      <w:r w:rsidRPr="00811A37">
        <w:rPr>
          <w:sz w:val="22"/>
          <w:szCs w:val="22"/>
        </w:rPr>
        <w:t>на операционный стол</w:t>
      </w:r>
      <w:proofErr w:type="gramEnd"/>
      <w:r w:rsidRPr="00811A37">
        <w:rPr>
          <w:sz w:val="22"/>
          <w:szCs w:val="22"/>
        </w:rPr>
        <w:t xml:space="preserve"> Тётя Феня и Вера раскрывают тряпки. Мужчина, одетый в какие-то лохмотья. Вера стирает грязь с его лица и узнаёт – Владимир </w:t>
      </w:r>
      <w:proofErr w:type="spellStart"/>
      <w:r w:rsidRPr="00811A37">
        <w:rPr>
          <w:sz w:val="22"/>
          <w:szCs w:val="22"/>
        </w:rPr>
        <w:t>Сухохлебов</w:t>
      </w:r>
      <w:proofErr w:type="spellEnd"/>
      <w:r w:rsidRPr="00811A37">
        <w:rPr>
          <w:sz w:val="22"/>
          <w:szCs w:val="22"/>
        </w:rPr>
        <w:t>. Осторожно убирает лохмотья, чтобы осмотреть живот.</w:t>
      </w:r>
      <w:r>
        <w:rPr>
          <w:sz w:val="22"/>
          <w:szCs w:val="22"/>
        </w:rPr>
        <w:t xml:space="preserve"> Под лохмотьями – военная форма.</w:t>
      </w:r>
    </w:p>
    <w:p w14:paraId="7E572461" w14:textId="77777777" w:rsidR="004F1FCF" w:rsidRPr="00811A37" w:rsidRDefault="004F1FCF" w:rsidP="004F1FC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ТОНЯ</w:t>
      </w:r>
    </w:p>
    <w:p w14:paraId="701B94AC" w14:textId="77777777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А ну быстро зашивай его, он нам нужен живым…</w:t>
      </w:r>
    </w:p>
    <w:p w14:paraId="6D237900" w14:textId="77777777" w:rsidR="004F1FCF" w:rsidRPr="00811A37" w:rsidRDefault="004F1FCF" w:rsidP="004F1FCF">
      <w:pPr>
        <w:pStyle w:val="aff3"/>
        <w:rPr>
          <w:rFonts w:cs="Courier New"/>
          <w:sz w:val="22"/>
          <w:szCs w:val="22"/>
        </w:rPr>
      </w:pPr>
      <w:r w:rsidRPr="00811A37">
        <w:rPr>
          <w:rFonts w:cs="Courier New"/>
          <w:sz w:val="22"/>
          <w:szCs w:val="22"/>
        </w:rPr>
        <w:t>Вера</w:t>
      </w:r>
    </w:p>
    <w:p w14:paraId="04E5F236" w14:textId="77777777" w:rsidR="004F1FCF" w:rsidRPr="00811A37" w:rsidRDefault="004F1FCF" w:rsidP="004F1FCF">
      <w:pPr>
        <w:pStyle w:val="aff5"/>
        <w:rPr>
          <w:sz w:val="22"/>
          <w:szCs w:val="22"/>
        </w:rPr>
      </w:pPr>
      <w:r w:rsidRPr="00811A37">
        <w:rPr>
          <w:sz w:val="22"/>
          <w:szCs w:val="22"/>
        </w:rPr>
        <w:t>(машет головой, сделав шаг назад)</w:t>
      </w:r>
    </w:p>
    <w:p w14:paraId="0489A2D0" w14:textId="375F5DCF" w:rsidR="004F1FCF" w:rsidRPr="00811A37" w:rsidRDefault="004F1FCF" w:rsidP="004F1FCF">
      <w:pPr>
        <w:pStyle w:val="aff6"/>
        <w:rPr>
          <w:sz w:val="22"/>
          <w:szCs w:val="22"/>
        </w:rPr>
      </w:pPr>
      <w:r w:rsidRPr="00811A37">
        <w:rPr>
          <w:sz w:val="22"/>
          <w:szCs w:val="22"/>
        </w:rPr>
        <w:t>Нет. Немцы могут нагрянуть в любой момент. Военных держать здесь никак нельзя, у меня шест</w:t>
      </w:r>
      <w:r>
        <w:rPr>
          <w:sz w:val="22"/>
          <w:szCs w:val="22"/>
        </w:rPr>
        <w:t>ь</w:t>
      </w:r>
      <w:r w:rsidRPr="00811A37">
        <w:rPr>
          <w:sz w:val="22"/>
          <w:szCs w:val="22"/>
        </w:rPr>
        <w:t xml:space="preserve">десят человек. </w:t>
      </w:r>
    </w:p>
    <w:p w14:paraId="7EC42C22" w14:textId="00B6E23A" w:rsidR="00C10B84" w:rsidRPr="00194977" w:rsidRDefault="004F1FCF" w:rsidP="00C10B84">
      <w:pPr>
        <w:pStyle w:val="aff4"/>
        <w:rPr>
          <w:sz w:val="22"/>
          <w:szCs w:val="22"/>
        </w:rPr>
      </w:pPr>
      <w:r w:rsidRPr="00811A37">
        <w:rPr>
          <w:sz w:val="22"/>
          <w:szCs w:val="22"/>
        </w:rPr>
        <w:t xml:space="preserve">Тоня быстро и ловко достаёт откуда-то из-под тулупа обрез и направляет на Веру. </w:t>
      </w:r>
      <w:r w:rsidR="00C10B84" w:rsidRPr="00194977">
        <w:rPr>
          <w:sz w:val="22"/>
          <w:szCs w:val="22"/>
        </w:rPr>
        <w:t>Тоня быстро и ловко достаёт откуда-то из-под тулупа обрез и направляет на Веру, а Мудрик выдергивает чеку из лимонки.</w:t>
      </w:r>
    </w:p>
    <w:p w14:paraId="240F50DA" w14:textId="77777777" w:rsidR="00C10B84" w:rsidRPr="00194977" w:rsidRDefault="00C10B84" w:rsidP="00C10B84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Тётя Феня</w:t>
      </w:r>
    </w:p>
    <w:p w14:paraId="44D11494" w14:textId="6205575E" w:rsidR="00C10B84" w:rsidRPr="00194977" w:rsidRDefault="00C10B84" w:rsidP="00C10B84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Дурной совсем? Что ж вы делаете то? Где это видано?</w:t>
      </w:r>
    </w:p>
    <w:p w14:paraId="421690D0" w14:textId="77777777" w:rsidR="00C10B84" w:rsidRPr="00194977" w:rsidRDefault="00C10B84" w:rsidP="00C10B84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Мудрик</w:t>
      </w:r>
    </w:p>
    <w:p w14:paraId="1016E25C" w14:textId="365A0ADC" w:rsidR="00C10B84" w:rsidRPr="00194977" w:rsidRDefault="004F1FCF" w:rsidP="00C10B84">
      <w:pPr>
        <w:pStyle w:val="aff6"/>
        <w:rPr>
          <w:sz w:val="22"/>
          <w:szCs w:val="22"/>
        </w:rPr>
      </w:pPr>
      <w:r>
        <w:rPr>
          <w:sz w:val="22"/>
          <w:szCs w:val="22"/>
        </w:rPr>
        <w:t>Тихо.</w:t>
      </w:r>
    </w:p>
    <w:p w14:paraId="490C2218" w14:textId="58EB5DE7" w:rsidR="00C10B84" w:rsidRPr="00194977" w:rsidRDefault="00C10B84" w:rsidP="00C10B84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Вера смотрит то на Мудрика, то на Тоню, то на</w:t>
      </w:r>
      <w:r w:rsidR="00A20A0E" w:rsidRPr="00194977">
        <w:rPr>
          <w:sz w:val="22"/>
          <w:szCs w:val="22"/>
        </w:rPr>
        <w:t xml:space="preserve"> пульсирующее </w:t>
      </w:r>
      <w:r w:rsidRPr="00194977">
        <w:rPr>
          <w:sz w:val="22"/>
          <w:szCs w:val="22"/>
        </w:rPr>
        <w:t xml:space="preserve">кровавое пятно на </w:t>
      </w:r>
      <w:proofErr w:type="spellStart"/>
      <w:r w:rsidRPr="00194977">
        <w:rPr>
          <w:sz w:val="22"/>
          <w:szCs w:val="22"/>
        </w:rPr>
        <w:t>Сухохлебове</w:t>
      </w:r>
      <w:proofErr w:type="spellEnd"/>
      <w:r w:rsidRPr="00194977">
        <w:rPr>
          <w:sz w:val="22"/>
          <w:szCs w:val="22"/>
        </w:rPr>
        <w:t>.</w:t>
      </w:r>
    </w:p>
    <w:p w14:paraId="0B04096C" w14:textId="0778A992" w:rsidR="00C10B84" w:rsidRPr="00194977" w:rsidRDefault="00C10B84" w:rsidP="00C10B84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МУДРИК</w:t>
      </w:r>
    </w:p>
    <w:p w14:paraId="0AD425EC" w14:textId="1EB3AE3F" w:rsidR="00C10B84" w:rsidRPr="00194977" w:rsidRDefault="00C10B84" w:rsidP="00C10B84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(Вере)</w:t>
      </w:r>
    </w:p>
    <w:p w14:paraId="0641BA83" w14:textId="73648E5D" w:rsidR="00C10B84" w:rsidRPr="00194977" w:rsidRDefault="007D739B" w:rsidP="00C10B84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Днём ещё</w:t>
      </w:r>
      <w:r w:rsidR="00C10B84" w:rsidRPr="00194977">
        <w:rPr>
          <w:sz w:val="22"/>
          <w:szCs w:val="22"/>
        </w:rPr>
        <w:t xml:space="preserve"> хотел тебе пулю в голову пустить, когда </w:t>
      </w:r>
      <w:r w:rsidR="002D4FBC" w:rsidRPr="00194977">
        <w:rPr>
          <w:sz w:val="22"/>
          <w:szCs w:val="22"/>
        </w:rPr>
        <w:t>ты к фрицу в машину садилась</w:t>
      </w:r>
      <w:r w:rsidR="00C10B84" w:rsidRPr="00194977">
        <w:rPr>
          <w:sz w:val="22"/>
          <w:szCs w:val="22"/>
        </w:rPr>
        <w:t>. Пацан твой краснел за тебя…</w:t>
      </w:r>
      <w:r w:rsidRPr="00194977">
        <w:rPr>
          <w:sz w:val="22"/>
          <w:szCs w:val="22"/>
        </w:rPr>
        <w:t xml:space="preserve"> Шей давай!</w:t>
      </w:r>
      <w:r w:rsidR="00C10B84" w:rsidRPr="00194977">
        <w:rPr>
          <w:sz w:val="22"/>
          <w:szCs w:val="22"/>
        </w:rPr>
        <w:t xml:space="preserve">  </w:t>
      </w:r>
    </w:p>
    <w:p w14:paraId="7F400495" w14:textId="1E2A80D9" w:rsidR="00C10B84" w:rsidRPr="00194977" w:rsidRDefault="00C10B84" w:rsidP="00C10B84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44F5EF5B" w14:textId="77BDC0E9" w:rsidR="00C10B84" w:rsidRPr="00194977" w:rsidRDefault="00C10B84" w:rsidP="00C10B84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Я не смогу.</w:t>
      </w:r>
      <w:r w:rsidR="00480D64" w:rsidRPr="00194977">
        <w:rPr>
          <w:sz w:val="22"/>
          <w:szCs w:val="22"/>
        </w:rPr>
        <w:t xml:space="preserve"> Я такое не делала.</w:t>
      </w:r>
    </w:p>
    <w:p w14:paraId="55A6BF8B" w14:textId="3F731223" w:rsidR="00C10B84" w:rsidRPr="00194977" w:rsidRDefault="00C10B84" w:rsidP="00C10B84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МУДРИК</w:t>
      </w:r>
    </w:p>
    <w:p w14:paraId="3B763D33" w14:textId="004487CF" w:rsidR="00C10B84" w:rsidRPr="00194977" w:rsidRDefault="007D739B" w:rsidP="00C10B84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Взорвать твою больничку?</w:t>
      </w:r>
    </w:p>
    <w:p w14:paraId="7C2DE866" w14:textId="67F5BB81" w:rsidR="007D739B" w:rsidRPr="00194977" w:rsidRDefault="007D739B" w:rsidP="007D739B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Вера с ненавистью смотрит на Мудрика, </w:t>
      </w:r>
      <w:proofErr w:type="spellStart"/>
      <w:r w:rsidR="00A20A0E" w:rsidRPr="00194977">
        <w:rPr>
          <w:sz w:val="22"/>
          <w:szCs w:val="22"/>
        </w:rPr>
        <w:t>Сухохлебов</w:t>
      </w:r>
      <w:proofErr w:type="spellEnd"/>
      <w:r w:rsidR="00A20A0E" w:rsidRPr="00194977">
        <w:rPr>
          <w:sz w:val="22"/>
          <w:szCs w:val="22"/>
        </w:rPr>
        <w:t xml:space="preserve"> стонет</w:t>
      </w:r>
      <w:r w:rsidRPr="00194977">
        <w:rPr>
          <w:sz w:val="22"/>
          <w:szCs w:val="22"/>
        </w:rPr>
        <w:t xml:space="preserve">. </w:t>
      </w:r>
    </w:p>
    <w:p w14:paraId="51F53726" w14:textId="38DFBD94" w:rsidR="00A20A0E" w:rsidRPr="00194977" w:rsidRDefault="00A20A0E" w:rsidP="00A20A0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ТОНЯ</w:t>
      </w:r>
    </w:p>
    <w:p w14:paraId="04274FF5" w14:textId="1B806519" w:rsidR="00A20A0E" w:rsidRPr="00194977" w:rsidRDefault="00A20A0E" w:rsidP="00A20A0E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(тычет в Веру дулом)</w:t>
      </w:r>
    </w:p>
    <w:p w14:paraId="1F67CB1D" w14:textId="267D6C93" w:rsidR="00A20A0E" w:rsidRPr="00194977" w:rsidRDefault="00A20A0E" w:rsidP="00A20A0E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Быстрее</w:t>
      </w:r>
      <w:r w:rsidR="00FA1E2E" w:rsidRPr="00194977">
        <w:rPr>
          <w:sz w:val="22"/>
          <w:szCs w:val="22"/>
        </w:rPr>
        <w:t xml:space="preserve"> давай</w:t>
      </w:r>
      <w:r w:rsidRPr="00194977">
        <w:rPr>
          <w:sz w:val="22"/>
          <w:szCs w:val="22"/>
        </w:rPr>
        <w:t>! Он же умирает!</w:t>
      </w:r>
    </w:p>
    <w:p w14:paraId="39A4948D" w14:textId="018A1372" w:rsidR="00A20A0E" w:rsidRPr="00194977" w:rsidRDefault="00A20A0E" w:rsidP="00A20A0E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Вера в страхе отступает.</w:t>
      </w:r>
    </w:p>
    <w:p w14:paraId="49D7F1EC" w14:textId="21265194" w:rsidR="007D739B" w:rsidRPr="00194977" w:rsidRDefault="007D739B" w:rsidP="007D739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МУДРИК</w:t>
      </w:r>
    </w:p>
    <w:p w14:paraId="63F65319" w14:textId="47C55FFA" w:rsidR="007D739B" w:rsidRPr="00194977" w:rsidRDefault="009535AE" w:rsidP="007D739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У</w:t>
      </w:r>
      <w:r w:rsidR="007D739B" w:rsidRPr="00194977">
        <w:rPr>
          <w:sz w:val="22"/>
          <w:szCs w:val="22"/>
        </w:rPr>
        <w:t>мрёт – вы все тоже не жильцы</w:t>
      </w:r>
      <w:r w:rsidR="00A20A0E" w:rsidRPr="00194977">
        <w:rPr>
          <w:sz w:val="22"/>
          <w:szCs w:val="22"/>
        </w:rPr>
        <w:t xml:space="preserve">, </w:t>
      </w:r>
      <w:r w:rsidRPr="00194977">
        <w:rPr>
          <w:sz w:val="22"/>
          <w:szCs w:val="22"/>
        </w:rPr>
        <w:t>усекла</w:t>
      </w:r>
      <w:r w:rsidR="00A20A0E" w:rsidRPr="00194977">
        <w:rPr>
          <w:sz w:val="22"/>
          <w:szCs w:val="22"/>
        </w:rPr>
        <w:t>?</w:t>
      </w:r>
    </w:p>
    <w:p w14:paraId="1494963F" w14:textId="4AE4FB01" w:rsidR="007D739B" w:rsidRPr="00194977" w:rsidRDefault="007D739B" w:rsidP="007D739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ТЁТЯ ФЕНЯ</w:t>
      </w:r>
    </w:p>
    <w:p w14:paraId="7E1381FB" w14:textId="20470568" w:rsidR="007D739B" w:rsidRPr="00194977" w:rsidRDefault="007D739B" w:rsidP="007D739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Выйди отсюда, Христа Ради, что ты </w:t>
      </w:r>
      <w:r w:rsidR="009535AE" w:rsidRPr="00194977">
        <w:rPr>
          <w:sz w:val="22"/>
          <w:szCs w:val="22"/>
        </w:rPr>
        <w:t>к ней</w:t>
      </w:r>
      <w:r w:rsidRPr="00194977">
        <w:rPr>
          <w:sz w:val="22"/>
          <w:szCs w:val="22"/>
        </w:rPr>
        <w:t xml:space="preserve"> лезешь!</w:t>
      </w:r>
    </w:p>
    <w:p w14:paraId="543F8039" w14:textId="77777777" w:rsidR="00A20A0E" w:rsidRPr="00194977" w:rsidRDefault="00A20A0E" w:rsidP="00A20A0E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Вера переодевает передник.</w:t>
      </w:r>
    </w:p>
    <w:p w14:paraId="7F50965D" w14:textId="77777777" w:rsidR="00A20A0E" w:rsidRPr="00194977" w:rsidRDefault="00A20A0E" w:rsidP="007D739B">
      <w:pPr>
        <w:pStyle w:val="aff6"/>
        <w:rPr>
          <w:sz w:val="22"/>
          <w:szCs w:val="22"/>
        </w:rPr>
      </w:pPr>
    </w:p>
    <w:p w14:paraId="2118E585" w14:textId="53CA2722" w:rsidR="00A20A0E" w:rsidRPr="00194977" w:rsidRDefault="00A20A0E" w:rsidP="00A20A0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ТОНЯ</w:t>
      </w:r>
    </w:p>
    <w:p w14:paraId="3B6D7975" w14:textId="17471945" w:rsidR="00A20A0E" w:rsidRPr="00194977" w:rsidRDefault="00A20A0E" w:rsidP="007D739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Я останусь.</w:t>
      </w:r>
    </w:p>
    <w:p w14:paraId="5A3FF84D" w14:textId="77777777" w:rsidR="00A20A0E" w:rsidRPr="00194977" w:rsidRDefault="00A20A0E" w:rsidP="00A20A0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ТЁТЯ ФЕНЯ</w:t>
      </w:r>
    </w:p>
    <w:p w14:paraId="195B2FA8" w14:textId="1E9FC12A" w:rsidR="00A20A0E" w:rsidRPr="00194977" w:rsidRDefault="00A20A0E" w:rsidP="007D739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На кой ляд вы тут нужны оба?</w:t>
      </w:r>
    </w:p>
    <w:p w14:paraId="7BCAD2E2" w14:textId="0F676F65" w:rsidR="00A20A0E" w:rsidRPr="00194977" w:rsidRDefault="00A20A0E" w:rsidP="00A20A0E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Вера моет руки. Тоня водит дулом обреза туда-сюда, глаза у самой испуганные.</w:t>
      </w:r>
    </w:p>
    <w:p w14:paraId="69AF495D" w14:textId="1A543E5A" w:rsidR="00A20A0E" w:rsidRPr="00194977" w:rsidRDefault="00A20A0E" w:rsidP="00A20A0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ТОНЯ</w:t>
      </w:r>
    </w:p>
    <w:p w14:paraId="76F7C3C6" w14:textId="61DBA50B" w:rsidR="00A20A0E" w:rsidRPr="00194977" w:rsidRDefault="00A20A0E" w:rsidP="00A20A0E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Я не уйду, я вам не верю.</w:t>
      </w:r>
    </w:p>
    <w:p w14:paraId="42E1DC9A" w14:textId="38521912" w:rsidR="00A20A0E" w:rsidRPr="00194977" w:rsidRDefault="00A20A0E" w:rsidP="00A20A0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МУДРИК</w:t>
      </w:r>
    </w:p>
    <w:p w14:paraId="378E3947" w14:textId="53F61334" w:rsidR="00A20A0E" w:rsidRPr="00194977" w:rsidRDefault="00A20A0E" w:rsidP="00A20A0E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(Тоне)</w:t>
      </w:r>
    </w:p>
    <w:p w14:paraId="45DDA662" w14:textId="2A5DC41B" w:rsidR="00A20A0E" w:rsidRPr="00194977" w:rsidRDefault="00A20A0E" w:rsidP="007D739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Следи за ними.</w:t>
      </w:r>
    </w:p>
    <w:p w14:paraId="2ABC70F0" w14:textId="71207BE3" w:rsidR="00A20A0E" w:rsidRPr="00194977" w:rsidRDefault="00A20A0E" w:rsidP="00A20A0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099802B8" w14:textId="2EF66B35" w:rsidR="00A20A0E" w:rsidRPr="00194977" w:rsidRDefault="00A20A0E" w:rsidP="00A20A0E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(Мудрику)</w:t>
      </w:r>
    </w:p>
    <w:p w14:paraId="04D55EE5" w14:textId="15AA349E" w:rsidR="00A20A0E" w:rsidRPr="00194977" w:rsidRDefault="00A20A0E" w:rsidP="007D739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Постойте, как вас?</w:t>
      </w:r>
    </w:p>
    <w:p w14:paraId="5777D6D8" w14:textId="736D9DED" w:rsidR="00A20A0E" w:rsidRPr="00194977" w:rsidRDefault="00A20A0E" w:rsidP="00A20A0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МУДРИК</w:t>
      </w:r>
    </w:p>
    <w:p w14:paraId="618006C0" w14:textId="65E514B8" w:rsidR="00A20A0E" w:rsidRPr="00194977" w:rsidRDefault="00A20A0E" w:rsidP="00A20A0E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(выглядывая в коридор)</w:t>
      </w:r>
    </w:p>
    <w:p w14:paraId="3295D0A0" w14:textId="681134D3" w:rsidR="00A20A0E" w:rsidRPr="00194977" w:rsidRDefault="00A20A0E" w:rsidP="007D739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Не твоё дело.</w:t>
      </w:r>
    </w:p>
    <w:p w14:paraId="4B58C449" w14:textId="58527F98" w:rsidR="00A20A0E" w:rsidRPr="00194977" w:rsidRDefault="00A20A0E" w:rsidP="00A20A0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42020A09" w14:textId="6D8C5CE7" w:rsidR="00A20A0E" w:rsidRPr="00194977" w:rsidRDefault="00A20A0E" w:rsidP="007D739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Я постараюсь, но как только закончу вы все уйдёте отсюда. Дайте слово.</w:t>
      </w:r>
    </w:p>
    <w:p w14:paraId="532EA1CD" w14:textId="26F74434" w:rsidR="00A20A0E" w:rsidRPr="00194977" w:rsidRDefault="00A20A0E" w:rsidP="00A20A0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МУДРИК</w:t>
      </w:r>
    </w:p>
    <w:p w14:paraId="6302937C" w14:textId="00B59005" w:rsidR="00A20A0E" w:rsidRPr="00194977" w:rsidRDefault="00A20A0E" w:rsidP="007D739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Посмотрим.</w:t>
      </w:r>
    </w:p>
    <w:p w14:paraId="02B0212B" w14:textId="4FAB233A" w:rsidR="00A20A0E" w:rsidRPr="00194977" w:rsidRDefault="00A20A0E" w:rsidP="00A20A0E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Мудрик скрывается в темноте дверного проёма.</w:t>
      </w:r>
      <w:r w:rsidR="006E1045" w:rsidRPr="00194977">
        <w:rPr>
          <w:sz w:val="22"/>
          <w:szCs w:val="22"/>
        </w:rPr>
        <w:t xml:space="preserve"> </w:t>
      </w:r>
      <w:r w:rsidR="002D4FBC" w:rsidRPr="00194977">
        <w:rPr>
          <w:sz w:val="22"/>
          <w:szCs w:val="22"/>
        </w:rPr>
        <w:t xml:space="preserve">Вера и Тётя Феня переворачивают </w:t>
      </w:r>
      <w:proofErr w:type="spellStart"/>
      <w:r w:rsidR="002D4FBC" w:rsidRPr="00194977">
        <w:rPr>
          <w:sz w:val="22"/>
          <w:szCs w:val="22"/>
        </w:rPr>
        <w:t>Сухохлебова</w:t>
      </w:r>
      <w:proofErr w:type="spellEnd"/>
      <w:r w:rsidR="002D4FBC" w:rsidRPr="00194977">
        <w:rPr>
          <w:sz w:val="22"/>
          <w:szCs w:val="22"/>
        </w:rPr>
        <w:t xml:space="preserve"> на бок. Привязывают руки. </w:t>
      </w:r>
    </w:p>
    <w:p w14:paraId="137154E0" w14:textId="2AB23B70" w:rsidR="00BA2C1E" w:rsidRPr="00194977" w:rsidRDefault="00BA2C1E" w:rsidP="00BA2C1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ТОНЯ</w:t>
      </w:r>
    </w:p>
    <w:p w14:paraId="7773C79F" w14:textId="6C4BE7BF" w:rsidR="00BA2C1E" w:rsidRPr="00194977" w:rsidRDefault="00BA2C1E" w:rsidP="00BA2C1E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Это что это вы делаете?</w:t>
      </w:r>
    </w:p>
    <w:p w14:paraId="1E37418D" w14:textId="440DAFE7" w:rsidR="005B383B" w:rsidRPr="00194977" w:rsidRDefault="005B383B" w:rsidP="005B383B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(Вере)</w:t>
      </w:r>
    </w:p>
    <w:p w14:paraId="2170C13C" w14:textId="08B62F22" w:rsidR="005B383B" w:rsidRPr="00194977" w:rsidRDefault="005B383B" w:rsidP="00BA2C1E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Что она делает?</w:t>
      </w:r>
    </w:p>
    <w:p w14:paraId="0CFA82E8" w14:textId="5B8C125C" w:rsidR="00BA2C1E" w:rsidRPr="00194977" w:rsidRDefault="00BA2C1E" w:rsidP="00BA2C1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ТЁТЯ ФЕНЯ</w:t>
      </w:r>
    </w:p>
    <w:p w14:paraId="3AC14D6E" w14:textId="677580C1" w:rsidR="005B383B" w:rsidRPr="00194977" w:rsidRDefault="005B383B" w:rsidP="005B383B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(замахивается кулаком)</w:t>
      </w:r>
    </w:p>
    <w:p w14:paraId="23C3AC47" w14:textId="64C9806D" w:rsidR="00BA2C1E" w:rsidRPr="00194977" w:rsidRDefault="00BA2C1E" w:rsidP="00BA2C1E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Сядь, </w:t>
      </w:r>
      <w:r w:rsidR="005B383B" w:rsidRPr="00194977">
        <w:rPr>
          <w:sz w:val="22"/>
          <w:szCs w:val="22"/>
        </w:rPr>
        <w:t xml:space="preserve">малохольная! Не </w:t>
      </w:r>
      <w:proofErr w:type="spellStart"/>
      <w:proofErr w:type="gramStart"/>
      <w:r w:rsidR="005B383B" w:rsidRPr="00194977">
        <w:rPr>
          <w:sz w:val="22"/>
          <w:szCs w:val="22"/>
        </w:rPr>
        <w:t>мешайся</w:t>
      </w:r>
      <w:r w:rsidR="00FA1E2E" w:rsidRPr="00194977">
        <w:rPr>
          <w:sz w:val="22"/>
          <w:szCs w:val="22"/>
        </w:rPr>
        <w:t>,ну</w:t>
      </w:r>
      <w:proofErr w:type="spellEnd"/>
      <w:proofErr w:type="gramEnd"/>
      <w:r w:rsidR="005B383B" w:rsidRPr="00194977">
        <w:rPr>
          <w:sz w:val="22"/>
          <w:szCs w:val="22"/>
        </w:rPr>
        <w:t>!</w:t>
      </w:r>
    </w:p>
    <w:p w14:paraId="4E115ABA" w14:textId="5F8289AF" w:rsidR="005B383B" w:rsidRPr="00194977" w:rsidRDefault="00480D64" w:rsidP="005B383B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Тоня плюхается на попу. </w:t>
      </w:r>
      <w:r w:rsidR="005B383B" w:rsidRPr="00194977">
        <w:rPr>
          <w:sz w:val="22"/>
          <w:szCs w:val="22"/>
        </w:rPr>
        <w:t xml:space="preserve">Тётя Феня </w:t>
      </w:r>
      <w:r w:rsidR="002D4FBC" w:rsidRPr="00194977">
        <w:rPr>
          <w:sz w:val="22"/>
          <w:szCs w:val="22"/>
        </w:rPr>
        <w:t>разрезает одежду, оголяя кровавый бок</w:t>
      </w:r>
      <w:r w:rsidR="005B383B" w:rsidRPr="00194977">
        <w:rPr>
          <w:sz w:val="22"/>
          <w:szCs w:val="22"/>
        </w:rPr>
        <w:t>, Вера натягивает перчатки и нарукавники. Тоня видит, что женщины заняты делом, и немного успокаивается. Оглядывает операционную, смотрит на открытый стеклянный шкаф, откуда Тётя Феня достала морфий.</w:t>
      </w:r>
    </w:p>
    <w:p w14:paraId="10949E20" w14:textId="489EC6C8" w:rsidR="005B383B" w:rsidRPr="00194977" w:rsidRDefault="005B383B" w:rsidP="005B383B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t>2-</w:t>
      </w:r>
      <w:proofErr w:type="gramStart"/>
      <w:r w:rsidR="004F1FCF">
        <w:rPr>
          <w:sz w:val="22"/>
          <w:szCs w:val="22"/>
        </w:rPr>
        <w:t>5</w:t>
      </w:r>
      <w:r w:rsidRPr="00194977">
        <w:rPr>
          <w:sz w:val="22"/>
          <w:szCs w:val="22"/>
        </w:rPr>
        <w:t>.ИНТ</w:t>
      </w:r>
      <w:proofErr w:type="gramEnd"/>
      <w:r w:rsidRPr="00194977">
        <w:rPr>
          <w:sz w:val="22"/>
          <w:szCs w:val="22"/>
        </w:rPr>
        <w:t>. ШКОЛА №6. коридор</w:t>
      </w:r>
      <w:r w:rsidR="002D4FBC" w:rsidRPr="00194977">
        <w:rPr>
          <w:sz w:val="22"/>
          <w:szCs w:val="22"/>
        </w:rPr>
        <w:t>-2</w:t>
      </w:r>
      <w:r w:rsidRPr="00194977">
        <w:rPr>
          <w:sz w:val="22"/>
          <w:szCs w:val="22"/>
        </w:rPr>
        <w:t>.</w:t>
      </w:r>
      <w:r w:rsidR="002D4FBC" w:rsidRPr="00194977">
        <w:rPr>
          <w:sz w:val="22"/>
          <w:szCs w:val="22"/>
        </w:rPr>
        <w:t>// ОРДИНАТОРСКАЯ.</w:t>
      </w:r>
      <w:r w:rsidRPr="00194977">
        <w:rPr>
          <w:sz w:val="22"/>
          <w:szCs w:val="22"/>
        </w:rPr>
        <w:t xml:space="preserve"> НОЧЬ.</w:t>
      </w:r>
    </w:p>
    <w:p w14:paraId="6E74C41E" w14:textId="7EBFE98C" w:rsidR="005B383B" w:rsidRPr="00194977" w:rsidRDefault="007829EC" w:rsidP="005B383B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 </w:t>
      </w:r>
      <w:r w:rsidR="0030274F" w:rsidRPr="00194977">
        <w:rPr>
          <w:sz w:val="22"/>
          <w:szCs w:val="22"/>
        </w:rPr>
        <w:t xml:space="preserve">Темный школьный коридор. </w:t>
      </w:r>
      <w:r w:rsidR="00B46C21" w:rsidRPr="00194977">
        <w:rPr>
          <w:sz w:val="22"/>
          <w:szCs w:val="22"/>
        </w:rPr>
        <w:t xml:space="preserve">Мудрик вставляет чеку обратно в лимонку, слышит тихий свист – оборачивается. </w:t>
      </w:r>
      <w:r w:rsidR="0030274F" w:rsidRPr="00194977">
        <w:rPr>
          <w:sz w:val="22"/>
          <w:szCs w:val="22"/>
        </w:rPr>
        <w:t>Из одной из дверей на него смотрят Кочкин и Опанасенко, Мудрик иронично прикладывает руку к голове, как бы отдавая честь и давая понять, что он в курсе, что они из военных. Опанасенко кивает ему в ответ, Кочкин подчеркнуто не реагирует.</w:t>
      </w:r>
    </w:p>
    <w:p w14:paraId="597BCC0D" w14:textId="6581EE9E" w:rsidR="00B46C21" w:rsidRPr="00194977" w:rsidRDefault="00B46C21" w:rsidP="00B46C21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ОПАНАСЕНКО</w:t>
      </w:r>
    </w:p>
    <w:p w14:paraId="13A219ED" w14:textId="62C5EDB4" w:rsidR="00B46C21" w:rsidRPr="00194977" w:rsidRDefault="00B46C21" w:rsidP="00B46C21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Курево есть?</w:t>
      </w:r>
    </w:p>
    <w:p w14:paraId="7E7DD8D3" w14:textId="30349A9E" w:rsidR="00B46C21" w:rsidRPr="00194977" w:rsidRDefault="00B46C21" w:rsidP="00B46C21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МУДРИК</w:t>
      </w:r>
    </w:p>
    <w:p w14:paraId="660539A6" w14:textId="29993DE8" w:rsidR="00B46C21" w:rsidRPr="00194977" w:rsidRDefault="00B46C21" w:rsidP="00B46C21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Нету.</w:t>
      </w:r>
    </w:p>
    <w:p w14:paraId="591DB999" w14:textId="172CB9EE" w:rsidR="00B46C21" w:rsidRPr="00194977" w:rsidRDefault="00B46C21" w:rsidP="00B46C21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КОЧКИН</w:t>
      </w:r>
    </w:p>
    <w:p w14:paraId="698778BC" w14:textId="0F7B7BFF" w:rsidR="00B46C21" w:rsidRPr="00194977" w:rsidRDefault="00B46C21" w:rsidP="00B46C21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Кого притащили?</w:t>
      </w:r>
    </w:p>
    <w:p w14:paraId="23732F2C" w14:textId="09E47241" w:rsidR="00B46C21" w:rsidRPr="00194977" w:rsidRDefault="00B46C21" w:rsidP="00B46C21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МУДРИК</w:t>
      </w:r>
    </w:p>
    <w:p w14:paraId="40D85ACA" w14:textId="2E12EF86" w:rsidR="00B46C21" w:rsidRPr="00194977" w:rsidRDefault="00B46C21" w:rsidP="00B46C21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Иди спать, дядь.</w:t>
      </w:r>
    </w:p>
    <w:p w14:paraId="74B81F5E" w14:textId="2150AF37" w:rsidR="00075BAC" w:rsidRPr="00194977" w:rsidRDefault="00075BAC" w:rsidP="00075BAC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Мудрик вальяжной походкой идет мимо, заглядывая в классы. Заглянув в ординаторскую, Мудрик видит спящего Домку. Тихо заходит внутрь, прикрыв дверь.</w:t>
      </w:r>
    </w:p>
    <w:p w14:paraId="2A22EDA1" w14:textId="4BC2D908" w:rsidR="00075BAC" w:rsidRPr="00194977" w:rsidRDefault="00075BAC" w:rsidP="00075BAC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t>2-</w:t>
      </w:r>
      <w:proofErr w:type="gramStart"/>
      <w:r w:rsidR="004F1FCF">
        <w:rPr>
          <w:sz w:val="22"/>
          <w:szCs w:val="22"/>
        </w:rPr>
        <w:t>6</w:t>
      </w:r>
      <w:r w:rsidRPr="00194977">
        <w:rPr>
          <w:sz w:val="22"/>
          <w:szCs w:val="22"/>
        </w:rPr>
        <w:t>.ИНТ</w:t>
      </w:r>
      <w:proofErr w:type="gramEnd"/>
      <w:r w:rsidRPr="00194977">
        <w:rPr>
          <w:sz w:val="22"/>
          <w:szCs w:val="22"/>
        </w:rPr>
        <w:t>. ШКОЛА №6. ОРДИНАТОРСКАЯ. НОЧЬ.</w:t>
      </w:r>
    </w:p>
    <w:p w14:paraId="6E2BC499" w14:textId="10465DD0" w:rsidR="00DD5643" w:rsidRPr="00194977" w:rsidRDefault="00DD5643" w:rsidP="00DD5643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Мудрик осматривает стол Веры – </w:t>
      </w:r>
      <w:proofErr w:type="gramStart"/>
      <w:r w:rsidRPr="00194977">
        <w:rPr>
          <w:sz w:val="22"/>
          <w:szCs w:val="22"/>
        </w:rPr>
        <w:t>«скорбные листы»</w:t>
      </w:r>
      <w:proofErr w:type="gramEnd"/>
      <w:r w:rsidRPr="00194977">
        <w:rPr>
          <w:sz w:val="22"/>
          <w:szCs w:val="22"/>
        </w:rPr>
        <w:t xml:space="preserve"> которые она заполняла на каждого, медицинские справочники. Ничего интересного. Присев у кровати, на которой спит Домка, Мудрик расталкивает его.</w:t>
      </w:r>
    </w:p>
    <w:p w14:paraId="4F75649D" w14:textId="143FB0B2" w:rsidR="00DD5643" w:rsidRPr="00194977" w:rsidRDefault="00DD5643" w:rsidP="00DD5643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МУДРИК</w:t>
      </w:r>
    </w:p>
    <w:p w14:paraId="0E2C28C0" w14:textId="64D3ABD5" w:rsidR="00DD5643" w:rsidRPr="00194977" w:rsidRDefault="00DD5643" w:rsidP="00DD5643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(шепотом)</w:t>
      </w:r>
    </w:p>
    <w:p w14:paraId="278501CC" w14:textId="2906462E" w:rsidR="00DD5643" w:rsidRPr="00194977" w:rsidRDefault="00DD5643" w:rsidP="00DD5643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Эй, партизан.</w:t>
      </w:r>
    </w:p>
    <w:p w14:paraId="6FB87EEE" w14:textId="3D6393A8" w:rsidR="00DD5643" w:rsidRPr="00194977" w:rsidRDefault="00DD5643" w:rsidP="00DD5643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Домка открывает глаза, пугается, но быстро узнаёт Мудрика.</w:t>
      </w:r>
    </w:p>
    <w:p w14:paraId="6D48C374" w14:textId="4DB9A56B" w:rsidR="00DD5643" w:rsidRPr="00194977" w:rsidRDefault="00DD5643" w:rsidP="00DD5643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6F4FB894" w14:textId="64333FB3" w:rsidR="00DD5643" w:rsidRPr="00194977" w:rsidRDefault="00DD5643" w:rsidP="00DD5643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Здрасьте.</w:t>
      </w:r>
    </w:p>
    <w:p w14:paraId="643D0B80" w14:textId="1F315DDD" w:rsidR="00DD5643" w:rsidRPr="00194977" w:rsidRDefault="00DD5643" w:rsidP="00DD5643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МУДРИК</w:t>
      </w:r>
    </w:p>
    <w:p w14:paraId="1B652F53" w14:textId="506D9AA3" w:rsidR="00DD5643" w:rsidRPr="00194977" w:rsidRDefault="00DD5643" w:rsidP="00DD5643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Я к тебе. Докладывай обстановку.</w:t>
      </w:r>
    </w:p>
    <w:p w14:paraId="7A19BAC4" w14:textId="714C13FB" w:rsidR="00DD5643" w:rsidRPr="00194977" w:rsidRDefault="00DD5643" w:rsidP="00DD5643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Домка спросонья не быстро соображае</w:t>
      </w:r>
      <w:r w:rsidR="001513FC" w:rsidRPr="00194977">
        <w:rPr>
          <w:sz w:val="22"/>
          <w:szCs w:val="22"/>
        </w:rPr>
        <w:t>т</w:t>
      </w:r>
      <w:r w:rsidRPr="00194977">
        <w:rPr>
          <w:sz w:val="22"/>
          <w:szCs w:val="22"/>
        </w:rPr>
        <w:t>.</w:t>
      </w:r>
    </w:p>
    <w:p w14:paraId="5FDF43E1" w14:textId="77777777" w:rsidR="00DD5643" w:rsidRPr="00194977" w:rsidRDefault="00DD5643" w:rsidP="00DD5643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273964DD" w14:textId="4BAB8FDA" w:rsidR="00DD5643" w:rsidRPr="00194977" w:rsidRDefault="00DD5643" w:rsidP="00DD5643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Ну… так-то всё… ну вроде как…боятся все. Страшно.</w:t>
      </w:r>
    </w:p>
    <w:p w14:paraId="258A53A6" w14:textId="77777777" w:rsidR="00DD5643" w:rsidRPr="00194977" w:rsidRDefault="00DD5643" w:rsidP="00DD5643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МУДРИК</w:t>
      </w:r>
    </w:p>
    <w:p w14:paraId="0A3C6A39" w14:textId="70BCE6C1" w:rsidR="00DD5643" w:rsidRPr="00194977" w:rsidRDefault="00DD5643" w:rsidP="00DD5643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И ты боишься?</w:t>
      </w:r>
    </w:p>
    <w:p w14:paraId="442FE18E" w14:textId="31A0D59B" w:rsidR="00DD5643" w:rsidRPr="00194977" w:rsidRDefault="00DD5643" w:rsidP="00DD5643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71B0E458" w14:textId="5A8B8F5E" w:rsidR="00DD5643" w:rsidRPr="00194977" w:rsidRDefault="00DD5643" w:rsidP="00DD5643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Я - нет.</w:t>
      </w:r>
    </w:p>
    <w:p w14:paraId="10CBB237" w14:textId="77777777" w:rsidR="00DD5643" w:rsidRPr="00194977" w:rsidRDefault="00DD5643" w:rsidP="00DD5643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МУДРИК</w:t>
      </w:r>
    </w:p>
    <w:p w14:paraId="6BBB702F" w14:textId="52C04D50" w:rsidR="00DD5643" w:rsidRPr="00194977" w:rsidRDefault="00DD5643" w:rsidP="00DD5643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Молодец. Мать, что?</w:t>
      </w:r>
    </w:p>
    <w:p w14:paraId="77D0B850" w14:textId="46269092" w:rsidR="00DD5643" w:rsidRPr="00194977" w:rsidRDefault="00DD5643" w:rsidP="00DD5643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1A3F9676" w14:textId="5D27F28B" w:rsidR="009535AE" w:rsidRPr="00194977" w:rsidRDefault="009535AE" w:rsidP="009535AE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(таясь)</w:t>
      </w:r>
    </w:p>
    <w:p w14:paraId="191C4124" w14:textId="2422CE31" w:rsidR="00DD5643" w:rsidRPr="00194977" w:rsidRDefault="00DD5643" w:rsidP="00DD5643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Ничего…</w:t>
      </w:r>
    </w:p>
    <w:p w14:paraId="31061476" w14:textId="00784765" w:rsidR="00DD5643" w:rsidRPr="00194977" w:rsidRDefault="00DD5643" w:rsidP="00DD5643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МУДРИК</w:t>
      </w:r>
    </w:p>
    <w:p w14:paraId="38E8CAA4" w14:textId="75239BEA" w:rsidR="00DD5643" w:rsidRPr="00194977" w:rsidRDefault="00DD5643" w:rsidP="00DD5643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 xml:space="preserve">Подарков от фрицев не приносила? Шоколада, конфет, тюбиков с </w:t>
      </w:r>
      <w:proofErr w:type="spellStart"/>
      <w:r w:rsidRPr="00194977">
        <w:rPr>
          <w:sz w:val="22"/>
          <w:szCs w:val="22"/>
        </w:rPr>
        <w:t>коф</w:t>
      </w:r>
      <w:r w:rsidR="00480D64" w:rsidRPr="00194977">
        <w:rPr>
          <w:sz w:val="22"/>
          <w:szCs w:val="22"/>
        </w:rPr>
        <w:t>и</w:t>
      </w:r>
      <w:r w:rsidRPr="00194977">
        <w:rPr>
          <w:sz w:val="22"/>
          <w:szCs w:val="22"/>
        </w:rPr>
        <w:t>ем</w:t>
      </w:r>
      <w:proofErr w:type="spellEnd"/>
      <w:r w:rsidRPr="00194977">
        <w:rPr>
          <w:sz w:val="22"/>
          <w:szCs w:val="22"/>
        </w:rPr>
        <w:t>?</w:t>
      </w:r>
    </w:p>
    <w:p w14:paraId="6886CA45" w14:textId="4C1EA901" w:rsidR="00DD5643" w:rsidRPr="00194977" w:rsidRDefault="00DD5643" w:rsidP="00DD5643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5D3D4FB0" w14:textId="29ED3028" w:rsidR="00DD5643" w:rsidRPr="00194977" w:rsidRDefault="00DD5643" w:rsidP="00DD5643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(обиженно)</w:t>
      </w:r>
    </w:p>
    <w:p w14:paraId="1346E65A" w14:textId="0CB7451F" w:rsidR="00DD5643" w:rsidRPr="00194977" w:rsidRDefault="00DD5643" w:rsidP="00DD5643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Мама не возьмёт…</w:t>
      </w:r>
    </w:p>
    <w:p w14:paraId="48482A3D" w14:textId="69B1B56D" w:rsidR="00DD5643" w:rsidRPr="00194977" w:rsidRDefault="00DD5643" w:rsidP="00DD5643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МУДРИК</w:t>
      </w:r>
    </w:p>
    <w:p w14:paraId="0923AD73" w14:textId="416CCD31" w:rsidR="00DD5643" w:rsidRPr="00194977" w:rsidRDefault="001513FC" w:rsidP="00DD5643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Конечно-конечно</w:t>
      </w:r>
      <w:r w:rsidR="009535AE" w:rsidRPr="00194977">
        <w:rPr>
          <w:sz w:val="22"/>
          <w:szCs w:val="22"/>
        </w:rPr>
        <w:t>, мама не такая…</w:t>
      </w:r>
      <w:r w:rsidRPr="00194977">
        <w:rPr>
          <w:sz w:val="22"/>
          <w:szCs w:val="22"/>
        </w:rPr>
        <w:t xml:space="preserve"> </w:t>
      </w:r>
      <w:r w:rsidR="00DD5643" w:rsidRPr="00194977">
        <w:rPr>
          <w:sz w:val="22"/>
          <w:szCs w:val="22"/>
        </w:rPr>
        <w:t>А вдруг заставят? Если заставят, скажи мне</w:t>
      </w:r>
      <w:r w:rsidR="009535AE" w:rsidRPr="00194977">
        <w:rPr>
          <w:sz w:val="22"/>
          <w:szCs w:val="22"/>
        </w:rPr>
        <w:t>, договор?</w:t>
      </w:r>
    </w:p>
    <w:p w14:paraId="7A6B58B0" w14:textId="7C0793D4" w:rsidR="00DD5643" w:rsidRPr="00194977" w:rsidRDefault="00DD5643" w:rsidP="00DD5643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4410891C" w14:textId="0AB0F1B8" w:rsidR="00DD5643" w:rsidRPr="00194977" w:rsidRDefault="00DD5643" w:rsidP="00DD5643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Как я скажу-то, где ж мне искать вас?</w:t>
      </w:r>
    </w:p>
    <w:p w14:paraId="63CFF997" w14:textId="2E53EFA5" w:rsidR="00DD5643" w:rsidRPr="00194977" w:rsidRDefault="00DD5643" w:rsidP="000F002F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МУДРИК</w:t>
      </w:r>
    </w:p>
    <w:p w14:paraId="32FA23F8" w14:textId="07C65F29" w:rsidR="00DD5643" w:rsidRPr="00194977" w:rsidRDefault="00DD5643" w:rsidP="00DD5643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Буду навещать тебя раз в три дня</w:t>
      </w:r>
      <w:r w:rsidR="000F002F" w:rsidRPr="00194977">
        <w:rPr>
          <w:sz w:val="22"/>
          <w:szCs w:val="22"/>
        </w:rPr>
        <w:t xml:space="preserve">. </w:t>
      </w:r>
      <w:r w:rsidR="00F344FD" w:rsidRPr="00194977">
        <w:rPr>
          <w:sz w:val="22"/>
          <w:szCs w:val="22"/>
        </w:rPr>
        <w:t>Свистеть буду дважды, и ты мне чёрный вход открываешь.</w:t>
      </w:r>
    </w:p>
    <w:p w14:paraId="130903F7" w14:textId="3E38F4DB" w:rsidR="009535AE" w:rsidRPr="00194977" w:rsidRDefault="009535AE" w:rsidP="009535AE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Домка молчит, сопя.</w:t>
      </w:r>
    </w:p>
    <w:p w14:paraId="6DA6F126" w14:textId="3C2C1562" w:rsidR="00B403EE" w:rsidRPr="00194977" w:rsidRDefault="00B403EE" w:rsidP="00B403EE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7C396942" w14:textId="0D20B508" w:rsidR="00B403EE" w:rsidRPr="00194977" w:rsidRDefault="00B403EE" w:rsidP="00DD5643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 xml:space="preserve">А армия </w:t>
      </w:r>
      <w:r w:rsidR="009535AE" w:rsidRPr="00194977">
        <w:rPr>
          <w:sz w:val="22"/>
          <w:szCs w:val="22"/>
        </w:rPr>
        <w:t xml:space="preserve">наша </w:t>
      </w:r>
      <w:r w:rsidRPr="00194977">
        <w:rPr>
          <w:sz w:val="22"/>
          <w:szCs w:val="22"/>
        </w:rPr>
        <w:t xml:space="preserve">когда придёт </w:t>
      </w:r>
      <w:r w:rsidR="009535AE" w:rsidRPr="00194977">
        <w:rPr>
          <w:sz w:val="22"/>
          <w:szCs w:val="22"/>
        </w:rPr>
        <w:t>уже?</w:t>
      </w:r>
    </w:p>
    <w:p w14:paraId="725A9A81" w14:textId="51A5D86D" w:rsidR="00B403EE" w:rsidRPr="00194977" w:rsidRDefault="00B403EE" w:rsidP="00B403EE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МУДРИК</w:t>
      </w:r>
    </w:p>
    <w:p w14:paraId="1AFDF27C" w14:textId="6727B9B4" w:rsidR="00B403EE" w:rsidRPr="00194977" w:rsidRDefault="00B403EE" w:rsidP="00DD5643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Скоро, малой. Пока они идут – нам свою службу надо нести, смотреть, кто фашисту продался</w:t>
      </w:r>
      <w:r w:rsidR="0041574A" w:rsidRPr="00194977">
        <w:rPr>
          <w:sz w:val="22"/>
          <w:szCs w:val="22"/>
        </w:rPr>
        <w:t>.</w:t>
      </w:r>
      <w:r w:rsidRPr="00194977">
        <w:rPr>
          <w:sz w:val="22"/>
          <w:szCs w:val="22"/>
        </w:rPr>
        <w:t xml:space="preserve"> Так мы армии поможем. Батя где твой?</w:t>
      </w:r>
    </w:p>
    <w:p w14:paraId="28918A10" w14:textId="58C20BB5" w:rsidR="00B403EE" w:rsidRPr="00194977" w:rsidRDefault="00B403EE" w:rsidP="00B403EE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1C6A6CF5" w14:textId="422C6445" w:rsidR="00B403EE" w:rsidRPr="00194977" w:rsidRDefault="00B403EE" w:rsidP="00B403EE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(гордо)</w:t>
      </w:r>
    </w:p>
    <w:p w14:paraId="0FB3E9E9" w14:textId="7D4E5ED1" w:rsidR="00B403EE" w:rsidRPr="00194977" w:rsidRDefault="00B403EE" w:rsidP="00DD5643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На фронте! Немца бьёт!</w:t>
      </w:r>
    </w:p>
    <w:p w14:paraId="3A8468CA" w14:textId="108CD501" w:rsidR="00B403EE" w:rsidRPr="00194977" w:rsidRDefault="00B403EE" w:rsidP="00B403EE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МУДРИК</w:t>
      </w:r>
    </w:p>
    <w:p w14:paraId="3CD8F9A3" w14:textId="5A450334" w:rsidR="00B403EE" w:rsidRPr="00194977" w:rsidRDefault="00B403EE" w:rsidP="00DD5643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Интересное дело… тем более. Бате потом расскажешь, как партизанам помогал.</w:t>
      </w:r>
    </w:p>
    <w:p w14:paraId="39FA6C94" w14:textId="157B268B" w:rsidR="001513FC" w:rsidRPr="00194977" w:rsidRDefault="001513FC" w:rsidP="001513FC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Домка </w:t>
      </w:r>
      <w:r w:rsidR="0041574A" w:rsidRPr="00194977">
        <w:rPr>
          <w:sz w:val="22"/>
          <w:szCs w:val="22"/>
        </w:rPr>
        <w:t xml:space="preserve"> </w:t>
      </w:r>
      <w:r w:rsidR="00480D64" w:rsidRPr="00194977">
        <w:rPr>
          <w:sz w:val="22"/>
          <w:szCs w:val="22"/>
        </w:rPr>
        <w:t>смущённо</w:t>
      </w:r>
      <w:r w:rsidR="0041574A" w:rsidRPr="00194977">
        <w:rPr>
          <w:sz w:val="22"/>
          <w:szCs w:val="22"/>
        </w:rPr>
        <w:t xml:space="preserve"> у</w:t>
      </w:r>
      <w:r w:rsidRPr="00194977">
        <w:rPr>
          <w:sz w:val="22"/>
          <w:szCs w:val="22"/>
        </w:rPr>
        <w:t>лыба</w:t>
      </w:r>
      <w:r w:rsidR="00480D64" w:rsidRPr="00194977">
        <w:rPr>
          <w:sz w:val="22"/>
          <w:szCs w:val="22"/>
        </w:rPr>
        <w:t>ется</w:t>
      </w:r>
      <w:r w:rsidR="0041574A" w:rsidRPr="00194977">
        <w:rPr>
          <w:sz w:val="22"/>
          <w:szCs w:val="22"/>
        </w:rPr>
        <w:t>,</w:t>
      </w:r>
      <w:r w:rsidRPr="00194977">
        <w:rPr>
          <w:sz w:val="22"/>
          <w:szCs w:val="22"/>
        </w:rPr>
        <w:t xml:space="preserve"> сидя в кровати.</w:t>
      </w:r>
    </w:p>
    <w:p w14:paraId="733FFBF9" w14:textId="4437174C" w:rsidR="00E23297" w:rsidRPr="00194977" w:rsidRDefault="00E23297" w:rsidP="00E23297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t>2-</w:t>
      </w:r>
      <w:proofErr w:type="gramStart"/>
      <w:r w:rsidR="004F1FCF">
        <w:rPr>
          <w:sz w:val="22"/>
          <w:szCs w:val="22"/>
        </w:rPr>
        <w:t>7</w:t>
      </w:r>
      <w:r w:rsidRPr="00194977">
        <w:rPr>
          <w:sz w:val="22"/>
          <w:szCs w:val="22"/>
        </w:rPr>
        <w:t>.ИНТ</w:t>
      </w:r>
      <w:proofErr w:type="gramEnd"/>
      <w:r w:rsidRPr="00194977">
        <w:rPr>
          <w:sz w:val="22"/>
          <w:szCs w:val="22"/>
        </w:rPr>
        <w:t>. ШКОЛА №6. ОПЕРАЦИОННАЯ. НОЧЬ.</w:t>
      </w:r>
    </w:p>
    <w:p w14:paraId="029B92CD" w14:textId="01B4BE99" w:rsidR="00E23297" w:rsidRPr="00194977" w:rsidRDefault="001513FC" w:rsidP="00E23297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Тётя Феня </w:t>
      </w:r>
      <w:proofErr w:type="spellStart"/>
      <w:r w:rsidRPr="00194977">
        <w:rPr>
          <w:sz w:val="22"/>
          <w:szCs w:val="22"/>
        </w:rPr>
        <w:t>промакивает</w:t>
      </w:r>
      <w:proofErr w:type="spellEnd"/>
      <w:r w:rsidRPr="00194977">
        <w:rPr>
          <w:sz w:val="22"/>
          <w:szCs w:val="22"/>
        </w:rPr>
        <w:t xml:space="preserve"> Вере испарину на лбу.</w:t>
      </w:r>
      <w:r w:rsidR="00CD55EA" w:rsidRPr="00194977">
        <w:rPr>
          <w:sz w:val="22"/>
          <w:szCs w:val="22"/>
        </w:rPr>
        <w:t xml:space="preserve"> </w:t>
      </w:r>
      <w:proofErr w:type="spellStart"/>
      <w:r w:rsidR="00CD55EA" w:rsidRPr="00194977">
        <w:rPr>
          <w:sz w:val="22"/>
          <w:szCs w:val="22"/>
        </w:rPr>
        <w:t>Сухохлебов</w:t>
      </w:r>
      <w:proofErr w:type="spellEnd"/>
      <w:r w:rsidR="00CD55EA" w:rsidRPr="00194977">
        <w:rPr>
          <w:sz w:val="22"/>
          <w:szCs w:val="22"/>
        </w:rPr>
        <w:t xml:space="preserve"> стонет.</w:t>
      </w:r>
      <w:r w:rsidRPr="00194977">
        <w:rPr>
          <w:sz w:val="22"/>
          <w:szCs w:val="22"/>
        </w:rPr>
        <w:t xml:space="preserve"> </w:t>
      </w:r>
      <w:r w:rsidR="00E23297" w:rsidRPr="00194977">
        <w:rPr>
          <w:sz w:val="22"/>
          <w:szCs w:val="22"/>
        </w:rPr>
        <w:t xml:space="preserve">Операция вовсю идет. Вера склонилась над </w:t>
      </w:r>
      <w:proofErr w:type="spellStart"/>
      <w:r w:rsidR="00E23297" w:rsidRPr="00194977">
        <w:rPr>
          <w:sz w:val="22"/>
          <w:szCs w:val="22"/>
        </w:rPr>
        <w:t>Сухохлебовым</w:t>
      </w:r>
      <w:proofErr w:type="spellEnd"/>
      <w:r w:rsidR="00CD55EA" w:rsidRPr="00194977">
        <w:rPr>
          <w:sz w:val="22"/>
          <w:szCs w:val="22"/>
        </w:rPr>
        <w:t xml:space="preserve">: </w:t>
      </w:r>
      <w:proofErr w:type="spellStart"/>
      <w:r w:rsidR="00CD55EA" w:rsidRPr="00194977">
        <w:rPr>
          <w:sz w:val="22"/>
          <w:szCs w:val="22"/>
        </w:rPr>
        <w:t>скозное</w:t>
      </w:r>
      <w:proofErr w:type="spellEnd"/>
      <w:r w:rsidR="00CD55EA" w:rsidRPr="00194977">
        <w:rPr>
          <w:sz w:val="22"/>
          <w:szCs w:val="22"/>
        </w:rPr>
        <w:t xml:space="preserve"> ранение уже зашито, Вера вытаскивает пулю из второго.</w:t>
      </w:r>
      <w:r w:rsidR="00E23297" w:rsidRPr="00194977">
        <w:rPr>
          <w:sz w:val="22"/>
          <w:szCs w:val="22"/>
        </w:rPr>
        <w:t xml:space="preserve"> </w:t>
      </w:r>
      <w:r w:rsidRPr="00194977">
        <w:rPr>
          <w:sz w:val="22"/>
          <w:szCs w:val="22"/>
        </w:rPr>
        <w:t>Тоня</w:t>
      </w:r>
      <w:r w:rsidR="009535AE" w:rsidRPr="00194977">
        <w:rPr>
          <w:sz w:val="22"/>
          <w:szCs w:val="22"/>
        </w:rPr>
        <w:t xml:space="preserve">, замотанная в тулуп, который явно больше на несколько размеров, </w:t>
      </w:r>
      <w:r w:rsidRPr="00194977">
        <w:rPr>
          <w:sz w:val="22"/>
          <w:szCs w:val="22"/>
        </w:rPr>
        <w:t xml:space="preserve">сидит в углу со своим обрезом, наблюдая </w:t>
      </w:r>
      <w:r w:rsidR="009535AE" w:rsidRPr="00194977">
        <w:rPr>
          <w:sz w:val="22"/>
          <w:szCs w:val="22"/>
        </w:rPr>
        <w:t>за</w:t>
      </w:r>
      <w:r w:rsidRPr="00194977">
        <w:rPr>
          <w:sz w:val="22"/>
          <w:szCs w:val="22"/>
        </w:rPr>
        <w:t xml:space="preserve"> действиями врачей</w:t>
      </w:r>
      <w:r w:rsidR="009535AE" w:rsidRPr="00194977">
        <w:rPr>
          <w:sz w:val="22"/>
          <w:szCs w:val="22"/>
        </w:rPr>
        <w:t>: уставшая, напуганная, борется со сном.</w:t>
      </w:r>
      <w:r w:rsidR="00CD55EA" w:rsidRPr="00194977">
        <w:rPr>
          <w:sz w:val="22"/>
          <w:szCs w:val="22"/>
        </w:rPr>
        <w:t xml:space="preserve"> </w:t>
      </w:r>
    </w:p>
    <w:p w14:paraId="062900A7" w14:textId="77777777" w:rsidR="001513FC" w:rsidRPr="00194977" w:rsidRDefault="001513FC" w:rsidP="001513F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7BA1B851" w14:textId="47D6941B" w:rsidR="001513FC" w:rsidRPr="00194977" w:rsidRDefault="00CD55EA" w:rsidP="001513FC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Вот она.</w:t>
      </w:r>
    </w:p>
    <w:p w14:paraId="1B0992B4" w14:textId="5F6D8EC6" w:rsidR="001513FC" w:rsidRPr="00194977" w:rsidRDefault="001513FC" w:rsidP="001513FC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(Тёте Фене)</w:t>
      </w:r>
    </w:p>
    <w:p w14:paraId="0C01118D" w14:textId="3A0212F9" w:rsidR="001513FC" w:rsidRPr="00194977" w:rsidRDefault="001513FC" w:rsidP="001513FC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Поддон.</w:t>
      </w:r>
    </w:p>
    <w:p w14:paraId="446292DB" w14:textId="3BA94489" w:rsidR="001513FC" w:rsidRPr="00194977" w:rsidRDefault="001513FC" w:rsidP="001513FC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Вера пинцетом достает пулю из раны, пуля со звоном падает в металлический поддон. </w:t>
      </w:r>
    </w:p>
    <w:p w14:paraId="4BA117FE" w14:textId="041747A7" w:rsidR="001513FC" w:rsidRPr="00194977" w:rsidRDefault="001513FC" w:rsidP="001513F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ТЁТЯ ФЕНЯ</w:t>
      </w:r>
    </w:p>
    <w:p w14:paraId="6EF25B2C" w14:textId="2E990B43" w:rsidR="001513FC" w:rsidRPr="00194977" w:rsidRDefault="001513FC" w:rsidP="001513FC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В рубашке родился, глянь-ка. Не задето ж ничего, Вер?</w:t>
      </w:r>
    </w:p>
    <w:p w14:paraId="1BE4E2AB" w14:textId="0D88B5DD" w:rsidR="001513FC" w:rsidRPr="00194977" w:rsidRDefault="001513FC" w:rsidP="001513F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62BA7E44" w14:textId="0C5AE61F" w:rsidR="001513FC" w:rsidRPr="00194977" w:rsidRDefault="001513FC" w:rsidP="001513FC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Вроде бы нет.</w:t>
      </w:r>
    </w:p>
    <w:p w14:paraId="18D429CF" w14:textId="77777777" w:rsidR="001513FC" w:rsidRPr="00194977" w:rsidRDefault="001513FC" w:rsidP="001513F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ТЁТЯ ФЕНЯ</w:t>
      </w:r>
    </w:p>
    <w:p w14:paraId="4DC4FABE" w14:textId="0DFC9D10" w:rsidR="001513FC" w:rsidRPr="00194977" w:rsidRDefault="001513FC" w:rsidP="001513FC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Шить будешь? </w:t>
      </w:r>
    </w:p>
    <w:p w14:paraId="6F588565" w14:textId="13F90857" w:rsidR="001513FC" w:rsidRPr="00194977" w:rsidRDefault="001513FC" w:rsidP="001513F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48487865" w14:textId="5EDACB89" w:rsidR="001513FC" w:rsidRPr="00194977" w:rsidRDefault="00CD55EA" w:rsidP="001513FC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Ну вроде бы можно.</w:t>
      </w:r>
    </w:p>
    <w:p w14:paraId="5D0A33A8" w14:textId="556923AD" w:rsidR="001513FC" w:rsidRPr="00194977" w:rsidRDefault="001513FC" w:rsidP="001513FC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Тоня, услышав хорошие вести, поднимается.</w:t>
      </w:r>
    </w:p>
    <w:p w14:paraId="0C0B8A60" w14:textId="144278C5" w:rsidR="001513FC" w:rsidRPr="00194977" w:rsidRDefault="001513FC" w:rsidP="001513F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ТОНЯ</w:t>
      </w:r>
    </w:p>
    <w:p w14:paraId="43F35E84" w14:textId="2BC78F4B" w:rsidR="001513FC" w:rsidRPr="00194977" w:rsidRDefault="001513FC" w:rsidP="001513FC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Всё уже?</w:t>
      </w:r>
    </w:p>
    <w:p w14:paraId="68D57F50" w14:textId="77777777" w:rsidR="001513FC" w:rsidRPr="00194977" w:rsidRDefault="001513FC" w:rsidP="001513F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16A591C2" w14:textId="409DA49F" w:rsidR="001513FC" w:rsidRPr="00194977" w:rsidRDefault="001513FC" w:rsidP="001513FC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Зашить </w:t>
      </w:r>
      <w:r w:rsidR="00DC2B7A" w:rsidRPr="00194977">
        <w:rPr>
          <w:sz w:val="22"/>
          <w:szCs w:val="22"/>
        </w:rPr>
        <w:t>осталось</w:t>
      </w:r>
      <w:r w:rsidRPr="00194977">
        <w:rPr>
          <w:sz w:val="22"/>
          <w:szCs w:val="22"/>
        </w:rPr>
        <w:t>.</w:t>
      </w:r>
    </w:p>
    <w:p w14:paraId="115FFE97" w14:textId="77777777" w:rsidR="001513FC" w:rsidRPr="00194977" w:rsidRDefault="001513FC" w:rsidP="001513FC">
      <w:pPr>
        <w:pStyle w:val="aff6"/>
        <w:rPr>
          <w:sz w:val="22"/>
          <w:szCs w:val="22"/>
        </w:rPr>
      </w:pPr>
    </w:p>
    <w:p w14:paraId="38F56FF1" w14:textId="54FC27D4" w:rsidR="001513FC" w:rsidRPr="00194977" w:rsidRDefault="001513FC" w:rsidP="001513F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Тоня</w:t>
      </w:r>
    </w:p>
    <w:p w14:paraId="63D7B95F" w14:textId="48786875" w:rsidR="001513FC" w:rsidRPr="00194977" w:rsidRDefault="001513FC" w:rsidP="001513FC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 xml:space="preserve">(похлопывает </w:t>
      </w:r>
      <w:proofErr w:type="spellStart"/>
      <w:r w:rsidRPr="00194977">
        <w:rPr>
          <w:sz w:val="22"/>
          <w:szCs w:val="22"/>
        </w:rPr>
        <w:t>Сухохлебова</w:t>
      </w:r>
      <w:proofErr w:type="spellEnd"/>
      <w:r w:rsidRPr="00194977">
        <w:rPr>
          <w:sz w:val="22"/>
          <w:szCs w:val="22"/>
        </w:rPr>
        <w:t xml:space="preserve"> по ноге)</w:t>
      </w:r>
    </w:p>
    <w:p w14:paraId="5CF477A6" w14:textId="0D413CA9" w:rsidR="001513FC" w:rsidRPr="00194977" w:rsidRDefault="001513FC" w:rsidP="001513FC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Ну вот,</w:t>
      </w:r>
      <w:r w:rsidR="00DC2B7A" w:rsidRPr="00194977">
        <w:rPr>
          <w:sz w:val="22"/>
          <w:szCs w:val="22"/>
        </w:rPr>
        <w:t xml:space="preserve"> </w:t>
      </w:r>
      <w:r w:rsidR="00CD55EA" w:rsidRPr="00194977">
        <w:rPr>
          <w:sz w:val="22"/>
          <w:szCs w:val="22"/>
        </w:rPr>
        <w:t>товарищ капитан</w:t>
      </w:r>
      <w:r w:rsidRPr="00194977">
        <w:rPr>
          <w:sz w:val="22"/>
          <w:szCs w:val="22"/>
        </w:rPr>
        <w:t>, ещё повоюем!</w:t>
      </w:r>
    </w:p>
    <w:p w14:paraId="4B26CFD6" w14:textId="29954F2A" w:rsidR="00CD55EA" w:rsidRPr="00194977" w:rsidRDefault="001513FC" w:rsidP="001513FC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Вера бросает взгляд на счастливую Тоню, Тоня быстро убирает руку с ноги </w:t>
      </w:r>
      <w:proofErr w:type="spellStart"/>
      <w:r w:rsidRPr="00194977">
        <w:rPr>
          <w:sz w:val="22"/>
          <w:szCs w:val="22"/>
        </w:rPr>
        <w:t>Сухохлебова</w:t>
      </w:r>
      <w:proofErr w:type="spellEnd"/>
      <w:r w:rsidR="00DC2B7A" w:rsidRPr="00194977">
        <w:rPr>
          <w:sz w:val="22"/>
          <w:szCs w:val="22"/>
        </w:rPr>
        <w:t xml:space="preserve"> и сразу становится очень серьёзной. </w:t>
      </w:r>
      <w:proofErr w:type="spellStart"/>
      <w:r w:rsidR="00CD55EA" w:rsidRPr="00194977">
        <w:rPr>
          <w:sz w:val="22"/>
          <w:szCs w:val="22"/>
        </w:rPr>
        <w:t>Сухохлебов</w:t>
      </w:r>
      <w:proofErr w:type="spellEnd"/>
      <w:r w:rsidR="00CD55EA" w:rsidRPr="00194977">
        <w:rPr>
          <w:sz w:val="22"/>
          <w:szCs w:val="22"/>
        </w:rPr>
        <w:t xml:space="preserve"> чуть сгибает ногу, за которую его трясла Тоня, и сильно стонет. Вера смотрит на простынь, которой накрыт капитан – на ней появляется кровавое пятно.</w:t>
      </w:r>
    </w:p>
    <w:p w14:paraId="57EFBF4C" w14:textId="501B0216" w:rsidR="00CD55EA" w:rsidRPr="00194977" w:rsidRDefault="00CD55EA" w:rsidP="00CD55EA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29E34F4C" w14:textId="10859B99" w:rsidR="00CD55EA" w:rsidRPr="00194977" w:rsidRDefault="00CD55EA" w:rsidP="00CD55EA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Тёть Фень, нога.</w:t>
      </w:r>
    </w:p>
    <w:p w14:paraId="7068061A" w14:textId="34A9D114" w:rsidR="00CD55EA" w:rsidRPr="00194977" w:rsidRDefault="00CD55EA" w:rsidP="001513FC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Тётя Феня бросается, ловко срезает штанин</w:t>
      </w:r>
      <w:r w:rsidR="00662209" w:rsidRPr="00194977">
        <w:rPr>
          <w:sz w:val="22"/>
          <w:szCs w:val="22"/>
        </w:rPr>
        <w:t>у</w:t>
      </w:r>
      <w:r w:rsidRPr="00194977">
        <w:rPr>
          <w:sz w:val="22"/>
          <w:szCs w:val="22"/>
        </w:rPr>
        <w:t xml:space="preserve">, оголяя ногу – из дырки мягко сочится кровь. Тётя Феня обрабатывает поверхность, </w:t>
      </w:r>
      <w:r w:rsidR="00662209" w:rsidRPr="00194977">
        <w:rPr>
          <w:sz w:val="22"/>
          <w:szCs w:val="22"/>
        </w:rPr>
        <w:t>очищая</w:t>
      </w:r>
      <w:r w:rsidRPr="00194977">
        <w:rPr>
          <w:sz w:val="22"/>
          <w:szCs w:val="22"/>
        </w:rPr>
        <w:t>.</w:t>
      </w:r>
    </w:p>
    <w:p w14:paraId="178A715D" w14:textId="352BCBD6" w:rsidR="00662209" w:rsidRPr="00194977" w:rsidRDefault="00CD55EA" w:rsidP="00662209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 xml:space="preserve">ВЕРА </w:t>
      </w:r>
    </w:p>
    <w:p w14:paraId="0F5A3890" w14:textId="6A5ED434" w:rsidR="00CD55EA" w:rsidRPr="00194977" w:rsidRDefault="00CD55EA" w:rsidP="00CD55EA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Держите его, там пуля.</w:t>
      </w:r>
    </w:p>
    <w:p w14:paraId="6855C7A8" w14:textId="5BF4D9AE" w:rsidR="00CD55EA" w:rsidRPr="00194977" w:rsidRDefault="00CD55EA" w:rsidP="00CD55EA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Вера пинцетом лезет в рану, нащупывает пулю, чуть тянет, и в эту секунду артериальная кровь под давлением обрызгивает Веру.</w:t>
      </w:r>
    </w:p>
    <w:p w14:paraId="31276C38" w14:textId="77777777" w:rsidR="00CD55EA" w:rsidRPr="00194977" w:rsidRDefault="00CD55EA" w:rsidP="00CD55EA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ТЁТЯ ФЕНЯ</w:t>
      </w:r>
    </w:p>
    <w:p w14:paraId="506F614E" w14:textId="77777777" w:rsidR="00CD55EA" w:rsidRPr="00194977" w:rsidRDefault="00CD55EA" w:rsidP="00CD55EA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Матерь Божья!</w:t>
      </w:r>
    </w:p>
    <w:p w14:paraId="70911827" w14:textId="4C943E1B" w:rsidR="00662209" w:rsidRPr="00194977" w:rsidRDefault="00662209" w:rsidP="00662209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Кровь из раны пульсирует под давлением.</w:t>
      </w:r>
    </w:p>
    <w:p w14:paraId="1FF571CB" w14:textId="77777777" w:rsidR="00CD55EA" w:rsidRPr="00194977" w:rsidRDefault="00CD55EA" w:rsidP="00CD55EA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ТОНЯ</w:t>
      </w:r>
    </w:p>
    <w:p w14:paraId="261B3F1B" w14:textId="34F75B33" w:rsidR="00CD55EA" w:rsidRPr="00194977" w:rsidRDefault="00CD55EA" w:rsidP="00CD55EA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(кричит, размахивая обрезом)</w:t>
      </w:r>
    </w:p>
    <w:p w14:paraId="7E50B7C9" w14:textId="1343061C" w:rsidR="00CD55EA" w:rsidRPr="00194977" w:rsidRDefault="00CD55EA" w:rsidP="00CD55EA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Вы что наделали? Убить надумали? Я вас пристрелю сейчас! </w:t>
      </w:r>
    </w:p>
    <w:p w14:paraId="53AEE7F5" w14:textId="62DA344B" w:rsidR="00CD55EA" w:rsidRPr="00194977" w:rsidRDefault="00CD55EA" w:rsidP="00CD55EA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Цвет лица </w:t>
      </w:r>
      <w:proofErr w:type="spellStart"/>
      <w:r w:rsidRPr="00194977">
        <w:rPr>
          <w:sz w:val="22"/>
          <w:szCs w:val="22"/>
        </w:rPr>
        <w:t>Сухохлебова</w:t>
      </w:r>
      <w:proofErr w:type="spellEnd"/>
      <w:r w:rsidRPr="00194977">
        <w:rPr>
          <w:sz w:val="22"/>
          <w:szCs w:val="22"/>
        </w:rPr>
        <w:t xml:space="preserve"> бледнеет, указывая на падение артериального давления. Вера видит это и пугается. Тоня, которая крутится туда-сюда со своим обрезом роняет медицинский бикс со стерилизованными инструментами.</w:t>
      </w:r>
    </w:p>
    <w:p w14:paraId="08A384A6" w14:textId="68E4C492" w:rsidR="00CD55EA" w:rsidRPr="00194977" w:rsidRDefault="00CD55EA" w:rsidP="00CD55EA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1BF07172" w14:textId="5F71AC30" w:rsidR="00CD55EA" w:rsidRPr="00194977" w:rsidRDefault="00CD55EA" w:rsidP="00CD55EA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Зажим, Тёть Фень, быстрее!</w:t>
      </w:r>
    </w:p>
    <w:p w14:paraId="07E473A0" w14:textId="62348263" w:rsidR="00CD55EA" w:rsidRPr="00194977" w:rsidRDefault="00CD55EA" w:rsidP="00CD55EA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(Тоне)</w:t>
      </w:r>
    </w:p>
    <w:p w14:paraId="6E9BE7AB" w14:textId="1FC52E41" w:rsidR="00CD55EA" w:rsidRPr="00194977" w:rsidRDefault="00CD55EA" w:rsidP="00CD55EA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Голову ему держи! Помогай!</w:t>
      </w:r>
    </w:p>
    <w:p w14:paraId="6AE3FFC5" w14:textId="4A6031F1" w:rsidR="00CD55EA" w:rsidRPr="00194977" w:rsidRDefault="00CD55EA" w:rsidP="00CD55EA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ТЁТЯ ФЕНЯ</w:t>
      </w:r>
    </w:p>
    <w:p w14:paraId="32DCCA99" w14:textId="77777777" w:rsidR="00CD55EA" w:rsidRPr="00194977" w:rsidRDefault="00CD55EA" w:rsidP="00CD55EA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Да положи ты своё </w:t>
      </w:r>
      <w:proofErr w:type="spellStart"/>
      <w:r w:rsidRPr="00194977">
        <w:rPr>
          <w:sz w:val="22"/>
          <w:szCs w:val="22"/>
        </w:rPr>
        <w:t>ружо</w:t>
      </w:r>
      <w:proofErr w:type="spellEnd"/>
      <w:r w:rsidRPr="00194977">
        <w:rPr>
          <w:sz w:val="22"/>
          <w:szCs w:val="22"/>
        </w:rPr>
        <w:t>!</w:t>
      </w:r>
    </w:p>
    <w:p w14:paraId="5C15DAA8" w14:textId="1F7E34E6" w:rsidR="00CD55EA" w:rsidRPr="00194977" w:rsidRDefault="00CD55EA" w:rsidP="00CD55EA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Тетя Феня </w:t>
      </w:r>
      <w:r w:rsidR="00662209" w:rsidRPr="00194977">
        <w:rPr>
          <w:sz w:val="22"/>
          <w:szCs w:val="22"/>
        </w:rPr>
        <w:t>даёт зажим, Вера пережимает артерию</w:t>
      </w:r>
      <w:r w:rsidRPr="00194977">
        <w:rPr>
          <w:sz w:val="22"/>
          <w:szCs w:val="22"/>
        </w:rPr>
        <w:t>, замедляя кровотечение.</w:t>
      </w:r>
      <w:r w:rsidR="00662209" w:rsidRPr="00194977">
        <w:rPr>
          <w:sz w:val="22"/>
          <w:szCs w:val="22"/>
        </w:rPr>
        <w:t xml:space="preserve"> </w:t>
      </w:r>
      <w:proofErr w:type="spellStart"/>
      <w:r w:rsidR="00662209" w:rsidRPr="00194977">
        <w:rPr>
          <w:sz w:val="22"/>
          <w:szCs w:val="22"/>
        </w:rPr>
        <w:t>Сухохлебов</w:t>
      </w:r>
      <w:proofErr w:type="spellEnd"/>
      <w:r w:rsidR="00662209" w:rsidRPr="00194977">
        <w:rPr>
          <w:sz w:val="22"/>
          <w:szCs w:val="22"/>
        </w:rPr>
        <w:t xml:space="preserve"> теряет сознание в руках у Тони.</w:t>
      </w:r>
    </w:p>
    <w:p w14:paraId="39B6CFC4" w14:textId="437515D8" w:rsidR="00662209" w:rsidRPr="00194977" w:rsidRDefault="00662209" w:rsidP="00662209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ТОНЯ</w:t>
      </w:r>
    </w:p>
    <w:p w14:paraId="12DB647A" w14:textId="763911F0" w:rsidR="00662209" w:rsidRPr="00194977" w:rsidRDefault="00662209" w:rsidP="00662209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Он умер? Умер что ли? Вы </w:t>
      </w:r>
      <w:proofErr w:type="spellStart"/>
      <w:r w:rsidRPr="00194977">
        <w:rPr>
          <w:sz w:val="22"/>
          <w:szCs w:val="22"/>
        </w:rPr>
        <w:t>чё</w:t>
      </w:r>
      <w:proofErr w:type="spellEnd"/>
      <w:r w:rsidRPr="00194977">
        <w:rPr>
          <w:sz w:val="22"/>
          <w:szCs w:val="22"/>
        </w:rPr>
        <w:t xml:space="preserve"> наделали?</w:t>
      </w:r>
    </w:p>
    <w:p w14:paraId="4830299D" w14:textId="77777777" w:rsidR="00CD55EA" w:rsidRPr="00194977" w:rsidRDefault="00CD55EA" w:rsidP="00CD55EA">
      <w:pPr>
        <w:pStyle w:val="aff3"/>
        <w:rPr>
          <w:b/>
          <w:bCs/>
          <w:sz w:val="22"/>
          <w:szCs w:val="22"/>
        </w:rPr>
      </w:pPr>
      <w:r w:rsidRPr="00194977">
        <w:rPr>
          <w:rStyle w:val="aff7"/>
          <w:b w:val="0"/>
          <w:bCs w:val="0"/>
          <w:sz w:val="22"/>
          <w:szCs w:val="22"/>
        </w:rPr>
        <w:t>ВЕРА</w:t>
      </w:r>
      <w:r w:rsidRPr="00194977">
        <w:rPr>
          <w:b/>
          <w:bCs/>
          <w:sz w:val="22"/>
          <w:szCs w:val="22"/>
        </w:rPr>
        <w:t xml:space="preserve"> </w:t>
      </w:r>
    </w:p>
    <w:p w14:paraId="7AB95169" w14:textId="77777777" w:rsidR="00CD55EA" w:rsidRPr="00194977" w:rsidRDefault="00CD55EA" w:rsidP="00CD55EA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Тетя Феня, держите ровно. Нельзя, чтобы он потерял еще больше крови.</w:t>
      </w:r>
    </w:p>
    <w:p w14:paraId="5BF35777" w14:textId="47C01B05" w:rsidR="00CD55EA" w:rsidRPr="00194977" w:rsidRDefault="00662209" w:rsidP="00CD55EA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Тоня трясёт обмякшую голову капитана.</w:t>
      </w:r>
    </w:p>
    <w:p w14:paraId="4E383484" w14:textId="185E1ECE" w:rsidR="00CD55EA" w:rsidRPr="00194977" w:rsidRDefault="00CD55EA" w:rsidP="00CD55EA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ТОНЯ</w:t>
      </w:r>
    </w:p>
    <w:p w14:paraId="71036DF9" w14:textId="46AAE657" w:rsidR="00CD55EA" w:rsidRPr="00194977" w:rsidRDefault="00662209" w:rsidP="00CD55EA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Почему он такой? Сделайте как было!</w:t>
      </w:r>
    </w:p>
    <w:p w14:paraId="0DF31B87" w14:textId="63B6BE96" w:rsidR="00662209" w:rsidRPr="00194977" w:rsidRDefault="00662209" w:rsidP="00662209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Вера, не обращая внимания на истерику Тони, подходит к </w:t>
      </w:r>
      <w:proofErr w:type="spellStart"/>
      <w:r w:rsidRPr="00194977">
        <w:rPr>
          <w:sz w:val="22"/>
          <w:szCs w:val="22"/>
        </w:rPr>
        <w:t>Сухохлебову</w:t>
      </w:r>
      <w:proofErr w:type="spellEnd"/>
      <w:r w:rsidRPr="00194977">
        <w:rPr>
          <w:sz w:val="22"/>
          <w:szCs w:val="22"/>
        </w:rPr>
        <w:t xml:space="preserve">, бьёт его по щекам, и через секунду тот с трудом приходит в себя. Вера выглядит непоколебимой, но в глазах – ужас. Когда </w:t>
      </w:r>
      <w:proofErr w:type="spellStart"/>
      <w:r w:rsidRPr="00194977">
        <w:rPr>
          <w:sz w:val="22"/>
          <w:szCs w:val="22"/>
        </w:rPr>
        <w:t>Сухохлебов</w:t>
      </w:r>
      <w:proofErr w:type="spellEnd"/>
      <w:r w:rsidRPr="00194977">
        <w:rPr>
          <w:sz w:val="22"/>
          <w:szCs w:val="22"/>
        </w:rPr>
        <w:t xml:space="preserve"> приходит в себя она с облегчением выдыхает.</w:t>
      </w:r>
    </w:p>
    <w:p w14:paraId="55570505" w14:textId="60586FDD" w:rsidR="00CD55EA" w:rsidRPr="00194977" w:rsidRDefault="00CD55EA" w:rsidP="00CD55EA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 дверь операционной стучат. Вера и Тётя Феня смотрят друг на друга</w:t>
      </w:r>
      <w:r w:rsidR="00662209" w:rsidRPr="00194977">
        <w:rPr>
          <w:sz w:val="22"/>
          <w:szCs w:val="22"/>
        </w:rPr>
        <w:t>.</w:t>
      </w:r>
    </w:p>
    <w:p w14:paraId="06688303" w14:textId="77777777" w:rsidR="00CD55EA" w:rsidRPr="00194977" w:rsidRDefault="00CD55EA" w:rsidP="00CD55EA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КОЧКИН ЗК</w:t>
      </w:r>
    </w:p>
    <w:p w14:paraId="7276B6AB" w14:textId="77777777" w:rsidR="00CD55EA" w:rsidRPr="00194977" w:rsidRDefault="00CD55EA" w:rsidP="00CD55EA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Уважаемые, а что за крики? Что за шум?</w:t>
      </w:r>
    </w:p>
    <w:p w14:paraId="0A8F7286" w14:textId="065A981D" w:rsidR="0041574A" w:rsidRPr="00194977" w:rsidRDefault="00662209" w:rsidP="00662209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 xml:space="preserve">Тоня вооружается обрезом. Вера шьёт артерию. </w:t>
      </w:r>
      <w:r w:rsidR="0041574A" w:rsidRPr="00194977">
        <w:rPr>
          <w:sz w:val="22"/>
          <w:szCs w:val="22"/>
        </w:rPr>
        <w:t xml:space="preserve">За дверью шум, никто не </w:t>
      </w:r>
      <w:proofErr w:type="gramStart"/>
      <w:r w:rsidR="0041574A" w:rsidRPr="00194977">
        <w:rPr>
          <w:sz w:val="22"/>
          <w:szCs w:val="22"/>
        </w:rPr>
        <w:t>понимает</w:t>
      </w:r>
      <w:proofErr w:type="gramEnd"/>
      <w:r w:rsidR="0041574A" w:rsidRPr="00194977">
        <w:rPr>
          <w:sz w:val="22"/>
          <w:szCs w:val="22"/>
        </w:rPr>
        <w:t xml:space="preserve"> что там происходит. </w:t>
      </w:r>
    </w:p>
    <w:p w14:paraId="66803EC6" w14:textId="77777777" w:rsidR="00662209" w:rsidRPr="00194977" w:rsidRDefault="00662209" w:rsidP="00662209">
      <w:pPr>
        <w:pStyle w:val="aff4"/>
        <w:rPr>
          <w:sz w:val="22"/>
          <w:szCs w:val="22"/>
        </w:rPr>
      </w:pPr>
    </w:p>
    <w:p w14:paraId="374F4E05" w14:textId="0F8352DB" w:rsidR="00662209" w:rsidRPr="00194977" w:rsidRDefault="00662209" w:rsidP="00662209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4F3BA642" w14:textId="4CFCD48E" w:rsidR="0041574A" w:rsidRPr="00194977" w:rsidRDefault="00662209" w:rsidP="00662209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Тёть Фень, пульс проверьте.</w:t>
      </w:r>
    </w:p>
    <w:p w14:paraId="3269D055" w14:textId="6D0AC9E7" w:rsidR="0041574A" w:rsidRPr="00194977" w:rsidRDefault="00662209" w:rsidP="0041574A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Тётя Феня проверяет. </w:t>
      </w:r>
      <w:r w:rsidR="0041574A" w:rsidRPr="00194977">
        <w:rPr>
          <w:sz w:val="22"/>
          <w:szCs w:val="22"/>
        </w:rPr>
        <w:t>Частота сердцебиения стабилизируется.</w:t>
      </w:r>
      <w:r w:rsidR="00462DC6" w:rsidRPr="00194977">
        <w:rPr>
          <w:sz w:val="22"/>
          <w:szCs w:val="22"/>
        </w:rPr>
        <w:t xml:space="preserve"> В операционную заходит Мудрик. Вера вздрагивает.</w:t>
      </w:r>
    </w:p>
    <w:p w14:paraId="0ABB2494" w14:textId="1AF178EF" w:rsidR="00462DC6" w:rsidRPr="00194977" w:rsidRDefault="00462DC6" w:rsidP="00462DC6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МУДРИК</w:t>
      </w:r>
    </w:p>
    <w:p w14:paraId="23B93092" w14:textId="6C6DA3A3" w:rsidR="00462DC6" w:rsidRPr="00194977" w:rsidRDefault="00462DC6" w:rsidP="00462DC6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Пассажир у вас тут, конечно, всё то ему знать надо.</w:t>
      </w:r>
      <w:r w:rsidR="00662209" w:rsidRPr="00194977">
        <w:rPr>
          <w:sz w:val="22"/>
          <w:szCs w:val="22"/>
        </w:rPr>
        <w:t xml:space="preserve"> </w:t>
      </w:r>
    </w:p>
    <w:p w14:paraId="62049C3E" w14:textId="0E4956C0" w:rsidR="00462DC6" w:rsidRPr="00194977" w:rsidRDefault="00462DC6" w:rsidP="00462DC6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2829127E" w14:textId="43D1AEF6" w:rsidR="00462DC6" w:rsidRPr="00194977" w:rsidRDefault="00462DC6" w:rsidP="00462DC6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Вас что, все видели? Не понимаете, да? Нас расстреляют всех…</w:t>
      </w:r>
    </w:p>
    <w:p w14:paraId="3D5C634A" w14:textId="2CC1FD5A" w:rsidR="00462DC6" w:rsidRPr="00194977" w:rsidRDefault="00462DC6" w:rsidP="00462DC6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МУДРИК</w:t>
      </w:r>
    </w:p>
    <w:p w14:paraId="0DE9B056" w14:textId="5F08F1B0" w:rsidR="00462DC6" w:rsidRPr="00194977" w:rsidRDefault="00462DC6" w:rsidP="00462DC6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Ты закончила?</w:t>
      </w:r>
    </w:p>
    <w:p w14:paraId="03F56C35" w14:textId="77777777" w:rsidR="00462DC6" w:rsidRPr="00194977" w:rsidRDefault="00462DC6" w:rsidP="00462DC6">
      <w:pPr>
        <w:pStyle w:val="aff3"/>
        <w:rPr>
          <w:b/>
          <w:bCs/>
          <w:sz w:val="22"/>
          <w:szCs w:val="22"/>
        </w:rPr>
      </w:pPr>
      <w:r w:rsidRPr="00194977">
        <w:rPr>
          <w:rStyle w:val="aff7"/>
          <w:b w:val="0"/>
          <w:bCs w:val="0"/>
          <w:sz w:val="22"/>
          <w:szCs w:val="22"/>
        </w:rPr>
        <w:t>ВЕРА</w:t>
      </w:r>
      <w:r w:rsidRPr="00194977">
        <w:rPr>
          <w:b/>
          <w:bCs/>
          <w:sz w:val="22"/>
          <w:szCs w:val="22"/>
        </w:rPr>
        <w:t xml:space="preserve"> </w:t>
      </w:r>
    </w:p>
    <w:p w14:paraId="51CB6BDA" w14:textId="54A0EB15" w:rsidR="00462DC6" w:rsidRPr="00194977" w:rsidRDefault="00462DC6" w:rsidP="00462DC6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(еле сдерживая слёзы, Тёте Фене)</w:t>
      </w:r>
    </w:p>
    <w:p w14:paraId="6342BE10" w14:textId="452BA71D" w:rsidR="00462DC6" w:rsidRPr="00194977" w:rsidRDefault="00462DC6" w:rsidP="00462DC6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Держите давление на артерии, пока я зашиваю. </w:t>
      </w:r>
    </w:p>
    <w:p w14:paraId="11A42D94" w14:textId="47375B9F" w:rsidR="00462DC6" w:rsidRPr="00194977" w:rsidRDefault="00462DC6" w:rsidP="00462DC6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Вера зашивает порванную артерию. </w:t>
      </w:r>
      <w:r w:rsidR="00480D64" w:rsidRPr="00194977">
        <w:rPr>
          <w:sz w:val="22"/>
          <w:szCs w:val="22"/>
        </w:rPr>
        <w:t>Все молчат. Мудрик пытается понять всё ли в порядке.</w:t>
      </w:r>
    </w:p>
    <w:p w14:paraId="39BC9A94" w14:textId="4A5DF59C" w:rsidR="00462DC6" w:rsidRPr="00194977" w:rsidRDefault="00462DC6" w:rsidP="00462DC6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ТЁТЯ ФЕНЯ</w:t>
      </w:r>
    </w:p>
    <w:p w14:paraId="4802DA47" w14:textId="606C3E66" w:rsidR="00462DC6" w:rsidRPr="00194977" w:rsidRDefault="00462DC6" w:rsidP="00462DC6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Кажется, пронесло, да, доктор Верочка?</w:t>
      </w:r>
    </w:p>
    <w:p w14:paraId="5653CD60" w14:textId="3D85AE1A" w:rsidR="00462DC6" w:rsidRPr="00194977" w:rsidRDefault="00462DC6" w:rsidP="00462DC6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Вера молча кивает, продолжая шить</w:t>
      </w:r>
      <w:r w:rsidR="00662209" w:rsidRPr="00194977">
        <w:rPr>
          <w:sz w:val="22"/>
          <w:szCs w:val="22"/>
        </w:rPr>
        <w:t>.</w:t>
      </w:r>
    </w:p>
    <w:p w14:paraId="06831956" w14:textId="4091D745" w:rsidR="00462DC6" w:rsidRPr="00194977" w:rsidRDefault="00462DC6" w:rsidP="00462DC6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Тоня кивает Мудрику – нужно поговорить. Оба выходят в коридор.</w:t>
      </w:r>
    </w:p>
    <w:p w14:paraId="2C6E8424" w14:textId="4EFED7CA" w:rsidR="00462DC6" w:rsidRPr="00194977" w:rsidRDefault="00462DC6" w:rsidP="00462DC6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ТЁТЯ ФЕНЯ</w:t>
      </w:r>
    </w:p>
    <w:p w14:paraId="4CB1307C" w14:textId="6685CC05" w:rsidR="00462DC6" w:rsidRPr="00194977" w:rsidRDefault="00462DC6" w:rsidP="00462DC6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(шёпотом)</w:t>
      </w:r>
    </w:p>
    <w:p w14:paraId="774D6A4B" w14:textId="495A9E75" w:rsidR="00462DC6" w:rsidRPr="00194977" w:rsidRDefault="00462DC6" w:rsidP="00462DC6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Вера, они ж его если заберут отсюда – ты</w:t>
      </w:r>
      <w:r w:rsidR="009535AE" w:rsidRPr="00194977">
        <w:rPr>
          <w:sz w:val="22"/>
          <w:szCs w:val="22"/>
        </w:rPr>
        <w:t xml:space="preserve">, </w:t>
      </w:r>
      <w:r w:rsidRPr="00194977">
        <w:rPr>
          <w:sz w:val="22"/>
          <w:szCs w:val="22"/>
        </w:rPr>
        <w:t>считай</w:t>
      </w:r>
      <w:r w:rsidR="009535AE" w:rsidRPr="00194977">
        <w:rPr>
          <w:sz w:val="22"/>
          <w:szCs w:val="22"/>
        </w:rPr>
        <w:t>,</w:t>
      </w:r>
      <w:r w:rsidRPr="00194977">
        <w:rPr>
          <w:sz w:val="22"/>
          <w:szCs w:val="22"/>
        </w:rPr>
        <w:t xml:space="preserve"> зря шьёшь.</w:t>
      </w:r>
    </w:p>
    <w:p w14:paraId="66F2B06C" w14:textId="066EF6B5" w:rsidR="00462DC6" w:rsidRPr="00194977" w:rsidRDefault="00462DC6" w:rsidP="00462DC6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665FC1CD" w14:textId="1420A9AD" w:rsidR="00462DC6" w:rsidRPr="00194977" w:rsidRDefault="00462DC6" w:rsidP="00462DC6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Я знаю.</w:t>
      </w:r>
    </w:p>
    <w:p w14:paraId="694A5243" w14:textId="04A08594" w:rsidR="00462DC6" w:rsidRPr="00194977" w:rsidRDefault="00462DC6" w:rsidP="00462DC6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t>2-</w:t>
      </w:r>
      <w:proofErr w:type="gramStart"/>
      <w:r w:rsidR="004F1FCF">
        <w:rPr>
          <w:sz w:val="22"/>
          <w:szCs w:val="22"/>
        </w:rPr>
        <w:t>8</w:t>
      </w:r>
      <w:r w:rsidRPr="00194977">
        <w:rPr>
          <w:sz w:val="22"/>
          <w:szCs w:val="22"/>
        </w:rPr>
        <w:t>.ИНТ</w:t>
      </w:r>
      <w:proofErr w:type="gramEnd"/>
      <w:r w:rsidRPr="00194977">
        <w:rPr>
          <w:sz w:val="22"/>
          <w:szCs w:val="22"/>
        </w:rPr>
        <w:t>. ШКОЛА №6. КОРИОДОР</w:t>
      </w:r>
      <w:r w:rsidR="00364D26" w:rsidRPr="00194977">
        <w:rPr>
          <w:sz w:val="22"/>
          <w:szCs w:val="22"/>
        </w:rPr>
        <w:t>-2 у ОПЕРАЦИОННОЙ</w:t>
      </w:r>
      <w:r w:rsidRPr="00194977">
        <w:rPr>
          <w:sz w:val="22"/>
          <w:szCs w:val="22"/>
        </w:rPr>
        <w:t>. НОЧЬ.</w:t>
      </w:r>
    </w:p>
    <w:p w14:paraId="3778BC2F" w14:textId="74ECB0B8" w:rsidR="00462DC6" w:rsidRPr="00194977" w:rsidRDefault="00462DC6" w:rsidP="00462DC6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Мудрик закрывает дверь операционной.</w:t>
      </w:r>
    </w:p>
    <w:p w14:paraId="6229C91E" w14:textId="0B7587DB" w:rsidR="00462DC6" w:rsidRPr="00194977" w:rsidRDefault="00462DC6" w:rsidP="00462DC6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ТОНЯ</w:t>
      </w:r>
    </w:p>
    <w:p w14:paraId="384D6632" w14:textId="782B352D" w:rsidR="00462DC6" w:rsidRPr="00194977" w:rsidRDefault="00462DC6" w:rsidP="00462DC6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Если мы его заберём, он </w:t>
      </w:r>
      <w:r w:rsidR="009535AE" w:rsidRPr="00194977">
        <w:rPr>
          <w:sz w:val="22"/>
          <w:szCs w:val="22"/>
        </w:rPr>
        <w:t>помрёт</w:t>
      </w:r>
      <w:r w:rsidRPr="00194977">
        <w:rPr>
          <w:sz w:val="22"/>
          <w:szCs w:val="22"/>
        </w:rPr>
        <w:t>.</w:t>
      </w:r>
    </w:p>
    <w:p w14:paraId="2C2B5D57" w14:textId="33BD12DA" w:rsidR="00462DC6" w:rsidRPr="00194977" w:rsidRDefault="00462DC6" w:rsidP="00462DC6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МУДРИК</w:t>
      </w:r>
    </w:p>
    <w:p w14:paraId="602F5CA5" w14:textId="1E205B09" w:rsidR="00462DC6" w:rsidRPr="00194977" w:rsidRDefault="00462DC6" w:rsidP="00462DC6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Откуда знаешь?</w:t>
      </w:r>
    </w:p>
    <w:p w14:paraId="0B45EC90" w14:textId="77777777" w:rsidR="00462DC6" w:rsidRPr="00194977" w:rsidRDefault="00462DC6" w:rsidP="00462DC6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ТОНЯ</w:t>
      </w:r>
    </w:p>
    <w:p w14:paraId="6BED5795" w14:textId="3716CA37" w:rsidR="00462DC6" w:rsidRPr="00194977" w:rsidRDefault="00364D26" w:rsidP="00462DC6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Да из него кровищи столько вытекло! </w:t>
      </w:r>
      <w:r w:rsidR="00462DC6" w:rsidRPr="00194977">
        <w:rPr>
          <w:sz w:val="22"/>
          <w:szCs w:val="22"/>
        </w:rPr>
        <w:t>Уход нужен. Брюхо пробито</w:t>
      </w:r>
      <w:r w:rsidRPr="00194977">
        <w:rPr>
          <w:sz w:val="22"/>
          <w:szCs w:val="22"/>
        </w:rPr>
        <w:t>, нога ещё</w:t>
      </w:r>
      <w:r w:rsidR="00462DC6" w:rsidRPr="00194977">
        <w:rPr>
          <w:sz w:val="22"/>
          <w:szCs w:val="22"/>
        </w:rPr>
        <w:t xml:space="preserve">. </w:t>
      </w:r>
      <w:r w:rsidR="00462DC6" w:rsidRPr="00194977">
        <w:rPr>
          <w:sz w:val="22"/>
          <w:szCs w:val="22"/>
        </w:rPr>
        <w:lastRenderedPageBreak/>
        <w:t>Он белый был</w:t>
      </w:r>
      <w:r w:rsidRPr="00194977">
        <w:rPr>
          <w:sz w:val="22"/>
          <w:szCs w:val="22"/>
        </w:rPr>
        <w:t>. Она сама испугалась, что сейчас помрёт.</w:t>
      </w:r>
    </w:p>
    <w:p w14:paraId="73C232CE" w14:textId="77777777" w:rsidR="00462DC6" w:rsidRPr="00194977" w:rsidRDefault="00462DC6" w:rsidP="00462DC6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МУДРИК</w:t>
      </w:r>
    </w:p>
    <w:p w14:paraId="1038F2AB" w14:textId="0CA0C5CC" w:rsidR="00462DC6" w:rsidRPr="00194977" w:rsidRDefault="00462DC6" w:rsidP="00462DC6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Заберём лекарства, тут опасно. Сдадут.</w:t>
      </w:r>
    </w:p>
    <w:p w14:paraId="2553678F" w14:textId="1F8CFA0B" w:rsidR="00462DC6" w:rsidRPr="00194977" w:rsidRDefault="00462DC6" w:rsidP="00462DC6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ТОНЯ</w:t>
      </w:r>
    </w:p>
    <w:p w14:paraId="75CCB913" w14:textId="50A5E55C" w:rsidR="00462DC6" w:rsidRPr="00194977" w:rsidRDefault="00462DC6" w:rsidP="00462DC6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А д</w:t>
      </w:r>
      <w:r w:rsidR="00EB5F55" w:rsidRPr="00194977">
        <w:rPr>
          <w:sz w:val="22"/>
          <w:szCs w:val="22"/>
        </w:rPr>
        <w:t>о</w:t>
      </w:r>
      <w:r w:rsidRPr="00194977">
        <w:rPr>
          <w:sz w:val="22"/>
          <w:szCs w:val="22"/>
        </w:rPr>
        <w:t>тащим как? Рассвет уже вот-вот.</w:t>
      </w:r>
    </w:p>
    <w:p w14:paraId="005EA582" w14:textId="70DFF4CE" w:rsidR="00462DC6" w:rsidRPr="00194977" w:rsidRDefault="00462DC6" w:rsidP="00462DC6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МУДРИК</w:t>
      </w:r>
    </w:p>
    <w:p w14:paraId="7F918E1F" w14:textId="41946B8F" w:rsidR="00462DC6" w:rsidRPr="00194977" w:rsidRDefault="00462DC6" w:rsidP="00462DC6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Как-нибудь. </w:t>
      </w:r>
      <w:r w:rsidR="00DD1CB7" w:rsidRPr="00194977">
        <w:rPr>
          <w:sz w:val="22"/>
          <w:szCs w:val="22"/>
        </w:rPr>
        <w:t>Будь здесь.</w:t>
      </w:r>
    </w:p>
    <w:p w14:paraId="75B94823" w14:textId="7F6DBC9C" w:rsidR="00462DC6" w:rsidRPr="00194977" w:rsidRDefault="00462DC6" w:rsidP="00462DC6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Мудрик возвращается в операционную.</w:t>
      </w:r>
    </w:p>
    <w:p w14:paraId="5F2877B6" w14:textId="04023EF5" w:rsidR="00462DC6" w:rsidRPr="00194977" w:rsidRDefault="00462DC6" w:rsidP="00462DC6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t>2-</w:t>
      </w:r>
      <w:proofErr w:type="gramStart"/>
      <w:r w:rsidR="004F1FCF">
        <w:rPr>
          <w:sz w:val="22"/>
          <w:szCs w:val="22"/>
        </w:rPr>
        <w:t>9</w:t>
      </w:r>
      <w:r w:rsidRPr="00194977">
        <w:rPr>
          <w:sz w:val="22"/>
          <w:szCs w:val="22"/>
        </w:rPr>
        <w:t>.ИНТ</w:t>
      </w:r>
      <w:proofErr w:type="gramEnd"/>
      <w:r w:rsidRPr="00194977">
        <w:rPr>
          <w:sz w:val="22"/>
          <w:szCs w:val="22"/>
        </w:rPr>
        <w:t>. ШКОЛА №6. ОПЕРАЦИОННАЯ. НОЧЬ.</w:t>
      </w:r>
    </w:p>
    <w:p w14:paraId="30E8699D" w14:textId="0AE973B5" w:rsidR="00462DC6" w:rsidRPr="00194977" w:rsidRDefault="00462DC6" w:rsidP="00462DC6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Зашитый </w:t>
      </w:r>
      <w:proofErr w:type="spellStart"/>
      <w:r w:rsidRPr="00194977">
        <w:rPr>
          <w:sz w:val="22"/>
          <w:szCs w:val="22"/>
        </w:rPr>
        <w:t>Сухохлебов</w:t>
      </w:r>
      <w:proofErr w:type="spellEnd"/>
      <w:r w:rsidRPr="00194977">
        <w:rPr>
          <w:sz w:val="22"/>
          <w:szCs w:val="22"/>
        </w:rPr>
        <w:t xml:space="preserve"> спит на операционном столе. Мудрик подходит к стеклянной витрине, из которой Тётя Феня доставала лекарства. Открывает дверцу.</w:t>
      </w:r>
    </w:p>
    <w:p w14:paraId="30FFA71C" w14:textId="49A4D0E9" w:rsidR="00462DC6" w:rsidRPr="00194977" w:rsidRDefault="00462DC6" w:rsidP="00462DC6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МУДРИК</w:t>
      </w:r>
    </w:p>
    <w:p w14:paraId="4374AB94" w14:textId="18B20887" w:rsidR="00462DC6" w:rsidRPr="00194977" w:rsidRDefault="00EB5F55" w:rsidP="00EB5F55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Доктор, будите </w:t>
      </w:r>
      <w:r w:rsidR="00C5456C" w:rsidRPr="00194977">
        <w:rPr>
          <w:sz w:val="22"/>
          <w:szCs w:val="22"/>
        </w:rPr>
        <w:t>капитана</w:t>
      </w:r>
      <w:r w:rsidRPr="00194977">
        <w:rPr>
          <w:sz w:val="22"/>
          <w:szCs w:val="22"/>
        </w:rPr>
        <w:t xml:space="preserve">. Мы отчаливаем. </w:t>
      </w:r>
      <w:r w:rsidR="00462DC6" w:rsidRPr="00194977">
        <w:rPr>
          <w:sz w:val="22"/>
          <w:szCs w:val="22"/>
        </w:rPr>
        <w:t>Лекарства конфискуем у вас на нужды армии.</w:t>
      </w:r>
    </w:p>
    <w:p w14:paraId="1B8C037C" w14:textId="6434B34E" w:rsidR="00462DC6" w:rsidRPr="00194977" w:rsidRDefault="00462DC6" w:rsidP="00462DC6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ТЁТЯ ФЕНЯ</w:t>
      </w:r>
    </w:p>
    <w:p w14:paraId="3D6555F7" w14:textId="1EFA0C82" w:rsidR="00462DC6" w:rsidRPr="00194977" w:rsidRDefault="00462DC6" w:rsidP="00462DC6">
      <w:pPr>
        <w:pStyle w:val="aff6"/>
        <w:rPr>
          <w:sz w:val="22"/>
          <w:szCs w:val="22"/>
        </w:rPr>
      </w:pPr>
      <w:proofErr w:type="spellStart"/>
      <w:r w:rsidRPr="00194977">
        <w:rPr>
          <w:sz w:val="22"/>
          <w:szCs w:val="22"/>
        </w:rPr>
        <w:t>Куды</w:t>
      </w:r>
      <w:proofErr w:type="spellEnd"/>
      <w:r w:rsidRPr="00194977">
        <w:rPr>
          <w:sz w:val="22"/>
          <w:szCs w:val="22"/>
        </w:rPr>
        <w:t xml:space="preserve">! А ну </w:t>
      </w:r>
      <w:proofErr w:type="spellStart"/>
      <w:r w:rsidRPr="00194977">
        <w:rPr>
          <w:sz w:val="22"/>
          <w:szCs w:val="22"/>
        </w:rPr>
        <w:t>положь</w:t>
      </w:r>
      <w:proofErr w:type="spellEnd"/>
      <w:r w:rsidRPr="00194977">
        <w:rPr>
          <w:sz w:val="22"/>
          <w:szCs w:val="22"/>
        </w:rPr>
        <w:t>!</w:t>
      </w:r>
    </w:p>
    <w:p w14:paraId="607BDC27" w14:textId="224496E8" w:rsidR="00462DC6" w:rsidRPr="00194977" w:rsidRDefault="00462DC6" w:rsidP="00462DC6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Тётя Феня оттаскивает Мудрика от шкафа, </w:t>
      </w:r>
      <w:proofErr w:type="spellStart"/>
      <w:r w:rsidRPr="00194977">
        <w:rPr>
          <w:sz w:val="22"/>
          <w:szCs w:val="22"/>
        </w:rPr>
        <w:t>лупасит</w:t>
      </w:r>
      <w:proofErr w:type="spellEnd"/>
      <w:r w:rsidRPr="00194977">
        <w:rPr>
          <w:sz w:val="22"/>
          <w:szCs w:val="22"/>
        </w:rPr>
        <w:t xml:space="preserve"> по спине</w:t>
      </w:r>
      <w:r w:rsidR="00B1646A" w:rsidRPr="00194977">
        <w:rPr>
          <w:sz w:val="22"/>
          <w:szCs w:val="22"/>
        </w:rPr>
        <w:t>, но Мудрик только отмахивается.</w:t>
      </w:r>
    </w:p>
    <w:p w14:paraId="6B002DB9" w14:textId="5169B0C6" w:rsidR="00462DC6" w:rsidRPr="00194977" w:rsidRDefault="00462DC6" w:rsidP="00462DC6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0CE11142" w14:textId="04685B27" w:rsidR="00462DC6" w:rsidRPr="00194977" w:rsidRDefault="00462DC6" w:rsidP="00462DC6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Не трогайте, пожалуйста, у нас же нет снабжения!</w:t>
      </w:r>
      <w:r w:rsidR="00364D26" w:rsidRPr="00194977">
        <w:rPr>
          <w:sz w:val="22"/>
          <w:szCs w:val="22"/>
        </w:rPr>
        <w:t xml:space="preserve"> У нас минимум медикаментов! Всё уехало!</w:t>
      </w:r>
    </w:p>
    <w:p w14:paraId="27FC491D" w14:textId="77777777" w:rsidR="00462DC6" w:rsidRPr="00194977" w:rsidRDefault="00462DC6" w:rsidP="00462DC6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МУДРИК</w:t>
      </w:r>
    </w:p>
    <w:p w14:paraId="42A3FBB6" w14:textId="0DAABC13" w:rsidR="00462DC6" w:rsidRPr="00194977" w:rsidRDefault="00462DC6" w:rsidP="00462DC6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У немцев попросишь. Давай говори, что </w:t>
      </w:r>
      <w:r w:rsidR="00DD1CB7" w:rsidRPr="00194977">
        <w:rPr>
          <w:sz w:val="22"/>
          <w:szCs w:val="22"/>
        </w:rPr>
        <w:t>от чего тут.</w:t>
      </w:r>
    </w:p>
    <w:p w14:paraId="25A857A7" w14:textId="4017F6B4" w:rsidR="00C5456C" w:rsidRPr="00194977" w:rsidRDefault="00C5456C" w:rsidP="00C5456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6C8D35CA" w14:textId="3A5E1CBC" w:rsidR="00C5456C" w:rsidRPr="00194977" w:rsidRDefault="00C5456C" w:rsidP="00462DC6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Немцы мне ничего не дадут!</w:t>
      </w:r>
    </w:p>
    <w:p w14:paraId="4347757E" w14:textId="77777777" w:rsidR="00C5456C" w:rsidRPr="00194977" w:rsidRDefault="00C5456C" w:rsidP="00C5456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МУДРИК</w:t>
      </w:r>
    </w:p>
    <w:p w14:paraId="2FAAB751" w14:textId="5218E5C0" w:rsidR="00C5456C" w:rsidRPr="00194977" w:rsidRDefault="00C5456C" w:rsidP="00462DC6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Ну придумаешь что-нибудь, мне капитана вылечить надо.</w:t>
      </w:r>
    </w:p>
    <w:p w14:paraId="2EA47C5B" w14:textId="77777777" w:rsidR="006C3684" w:rsidRPr="00194977" w:rsidRDefault="006C3684" w:rsidP="00462DC6">
      <w:pPr>
        <w:pStyle w:val="aff6"/>
        <w:rPr>
          <w:sz w:val="22"/>
          <w:szCs w:val="22"/>
        </w:rPr>
      </w:pPr>
    </w:p>
    <w:p w14:paraId="0FB51487" w14:textId="2D855EF9" w:rsidR="00B1646A" w:rsidRPr="00194977" w:rsidRDefault="00B1646A" w:rsidP="00B1646A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Вера смотрит на бледного </w:t>
      </w:r>
      <w:proofErr w:type="spellStart"/>
      <w:r w:rsidRPr="00194977">
        <w:rPr>
          <w:sz w:val="22"/>
          <w:szCs w:val="22"/>
        </w:rPr>
        <w:t>Сухохлебова</w:t>
      </w:r>
      <w:proofErr w:type="spellEnd"/>
      <w:r w:rsidRPr="00194977">
        <w:rPr>
          <w:sz w:val="22"/>
          <w:szCs w:val="22"/>
        </w:rPr>
        <w:t xml:space="preserve">, прикрытого </w:t>
      </w:r>
      <w:proofErr w:type="spellStart"/>
      <w:r w:rsidRPr="00194977">
        <w:rPr>
          <w:sz w:val="22"/>
          <w:szCs w:val="22"/>
        </w:rPr>
        <w:t>простынью</w:t>
      </w:r>
      <w:proofErr w:type="spellEnd"/>
      <w:r w:rsidRPr="00194977">
        <w:rPr>
          <w:sz w:val="22"/>
          <w:szCs w:val="22"/>
        </w:rPr>
        <w:t>, на грязного Мудрика, держащего в охапке ампулы и банки.</w:t>
      </w:r>
    </w:p>
    <w:p w14:paraId="727356F1" w14:textId="41DF8FB5" w:rsidR="00B1646A" w:rsidRPr="00194977" w:rsidRDefault="00B1646A" w:rsidP="00B1646A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5DBF14A1" w14:textId="60C41891" w:rsidR="00B1646A" w:rsidRPr="00194977" w:rsidRDefault="00364D26" w:rsidP="00B1646A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Оставляйте его здесь. Не трогайте лекарства!</w:t>
      </w:r>
    </w:p>
    <w:p w14:paraId="008B2EE3" w14:textId="7554CA66" w:rsidR="00B1646A" w:rsidRPr="00194977" w:rsidRDefault="00B1646A" w:rsidP="00B1646A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МУДРИК</w:t>
      </w:r>
    </w:p>
    <w:p w14:paraId="1283BBC8" w14:textId="0B32F997" w:rsidR="00B1646A" w:rsidRPr="00194977" w:rsidRDefault="00B1646A" w:rsidP="00B1646A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Размечталась.  Чтоб тебе паёк жирный за целого </w:t>
      </w:r>
      <w:r w:rsidR="00364D26" w:rsidRPr="00194977">
        <w:rPr>
          <w:sz w:val="22"/>
          <w:szCs w:val="22"/>
        </w:rPr>
        <w:t xml:space="preserve">капитана </w:t>
      </w:r>
      <w:r w:rsidRPr="00194977">
        <w:rPr>
          <w:sz w:val="22"/>
          <w:szCs w:val="22"/>
        </w:rPr>
        <w:t>дали? Мы его забираем.</w:t>
      </w:r>
    </w:p>
    <w:p w14:paraId="34C83C64" w14:textId="77777777" w:rsidR="00B1646A" w:rsidRPr="00194977" w:rsidRDefault="00B1646A" w:rsidP="00B1646A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Вера</w:t>
      </w:r>
    </w:p>
    <w:p w14:paraId="190B8E3F" w14:textId="419BD431" w:rsidR="00B1646A" w:rsidRPr="00194977" w:rsidRDefault="00B1646A" w:rsidP="00B1646A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(с вызовом)</w:t>
      </w:r>
    </w:p>
    <w:p w14:paraId="00C1A099" w14:textId="71B9B38B" w:rsidR="00B1646A" w:rsidRPr="00194977" w:rsidRDefault="00B1646A" w:rsidP="00B1646A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Скажите, вы в школе вообще учились? Вы представляете сколько времени ткани должны срастаться, чтобы человек просто мог с кровати встать?</w:t>
      </w:r>
    </w:p>
    <w:p w14:paraId="013B043D" w14:textId="47CA60DA" w:rsidR="00B1646A" w:rsidRPr="00194977" w:rsidRDefault="00B1646A" w:rsidP="00B1646A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МУДРИК</w:t>
      </w:r>
    </w:p>
    <w:p w14:paraId="255F81D2" w14:textId="3413ABFC" w:rsidR="00B1646A" w:rsidRPr="00194977" w:rsidRDefault="00B1646A" w:rsidP="00B1646A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Не</w:t>
      </w:r>
      <w:r w:rsidR="006C3684" w:rsidRPr="00194977">
        <w:rPr>
          <w:sz w:val="22"/>
          <w:szCs w:val="22"/>
        </w:rPr>
        <w:t>.</w:t>
      </w:r>
      <w:r w:rsidRPr="00194977">
        <w:rPr>
          <w:sz w:val="22"/>
          <w:szCs w:val="22"/>
        </w:rPr>
        <w:t xml:space="preserve"> </w:t>
      </w:r>
      <w:r w:rsidR="006C3684" w:rsidRPr="00194977">
        <w:rPr>
          <w:sz w:val="22"/>
          <w:szCs w:val="22"/>
        </w:rPr>
        <w:t>С</w:t>
      </w:r>
      <w:r w:rsidRPr="00194977">
        <w:rPr>
          <w:sz w:val="22"/>
          <w:szCs w:val="22"/>
        </w:rPr>
        <w:t>колько, кстати?</w:t>
      </w:r>
    </w:p>
    <w:p w14:paraId="03FEFC32" w14:textId="5E58A40F" w:rsidR="00C84F0B" w:rsidRPr="00194977" w:rsidRDefault="00C84F0B" w:rsidP="00C84F0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0E9E5136" w14:textId="00401B59" w:rsidR="00C84F0B" w:rsidRPr="00194977" w:rsidRDefault="00C84F0B" w:rsidP="00C84F0B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(Мудрику)</w:t>
      </w:r>
    </w:p>
    <w:p w14:paraId="51989C5A" w14:textId="2950972F" w:rsidR="00C84F0B" w:rsidRPr="00194977" w:rsidRDefault="00C84F0B" w:rsidP="00C84F0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Убирайтесь отсюда вместе с вашей подругой. </w:t>
      </w:r>
    </w:p>
    <w:p w14:paraId="7F914F9D" w14:textId="5D017496" w:rsidR="00C84F0B" w:rsidRPr="00194977" w:rsidRDefault="00C84F0B" w:rsidP="00C84F0B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(Тёте Фене)</w:t>
      </w:r>
    </w:p>
    <w:p w14:paraId="51A44EBD" w14:textId="461FA7D5" w:rsidR="00C84F0B" w:rsidRPr="00194977" w:rsidRDefault="00C84F0B" w:rsidP="00C84F0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Тетя Феня, отмойте всё, сожгите одежду, и проверьте, чтобы при нём не было никаких опознавательных знаков. Я сама пойду в комендатуру, запишу его, как тракториста Данилова – у нас такой был, поступил за день до войны, погиб при бомбёжке. Адрес найду в карточке.</w:t>
      </w:r>
    </w:p>
    <w:p w14:paraId="2A22D278" w14:textId="77777777" w:rsidR="00C84F0B" w:rsidRPr="00194977" w:rsidRDefault="00C84F0B" w:rsidP="00C84F0B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(Мудрику)</w:t>
      </w:r>
    </w:p>
    <w:p w14:paraId="225F4A7F" w14:textId="3D9DDF5C" w:rsidR="00C84F0B" w:rsidRPr="00194977" w:rsidRDefault="00C84F0B" w:rsidP="00C84F0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Достаньте мне ватник и рукавицы, и может тряпку еще какую-нибудь промасленную. Переведем его в палату, положим рядом для убедительности. </w:t>
      </w:r>
    </w:p>
    <w:p w14:paraId="3CB9B032" w14:textId="1F1BE566" w:rsidR="00C84F0B" w:rsidRPr="00194977" w:rsidRDefault="00C84F0B" w:rsidP="00C84F0B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Где-то за стенкой начинают бить часы, бьют шесть раз. </w:t>
      </w:r>
    </w:p>
    <w:p w14:paraId="0C3C4C68" w14:textId="77777777" w:rsidR="00C84F0B" w:rsidRPr="00194977" w:rsidRDefault="00C84F0B" w:rsidP="00C84F0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 xml:space="preserve"> Тетя Феня</w:t>
      </w:r>
    </w:p>
    <w:p w14:paraId="004BD6CD" w14:textId="287DF4DC" w:rsidR="00C84F0B" w:rsidRPr="00194977" w:rsidRDefault="00C84F0B" w:rsidP="00C84F0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Надо эти часы директорские топором порубить</w:t>
      </w:r>
      <w:r w:rsidR="00186C49" w:rsidRPr="00194977">
        <w:rPr>
          <w:sz w:val="22"/>
          <w:szCs w:val="22"/>
        </w:rPr>
        <w:t>---</w:t>
      </w:r>
    </w:p>
    <w:p w14:paraId="56CC2B84" w14:textId="6E014366" w:rsidR="00C84F0B" w:rsidRPr="00194977" w:rsidRDefault="00C84F0B" w:rsidP="00C84F0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6DA2C405" w14:textId="53FC002F" w:rsidR="00C84F0B" w:rsidRPr="00194977" w:rsidRDefault="00C84F0B" w:rsidP="00C84F0B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(Мудрику)</w:t>
      </w:r>
    </w:p>
    <w:p w14:paraId="6206B7B6" w14:textId="2F0D1CA2" w:rsidR="00C84F0B" w:rsidRPr="00194977" w:rsidRDefault="00C84F0B" w:rsidP="00C84F0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У вас час.</w:t>
      </w:r>
    </w:p>
    <w:p w14:paraId="74881BBF" w14:textId="520C25F5" w:rsidR="00F223C4" w:rsidRPr="00194977" w:rsidRDefault="00F223C4" w:rsidP="00F223C4">
      <w:pPr>
        <w:pStyle w:val="a7"/>
        <w:rPr>
          <w:sz w:val="22"/>
          <w:szCs w:val="22"/>
        </w:rPr>
      </w:pPr>
      <w:r w:rsidRPr="00194977">
        <w:rPr>
          <w:sz w:val="22"/>
          <w:szCs w:val="22"/>
        </w:rPr>
        <w:t>Мудрик хочет что-то ляпнуть, но Вера уходит.</w:t>
      </w:r>
    </w:p>
    <w:p w14:paraId="1EE238C2" w14:textId="6D3358F3" w:rsidR="00F70803" w:rsidRPr="00194977" w:rsidRDefault="00F70803" w:rsidP="00F70803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t>2-</w:t>
      </w:r>
      <w:proofErr w:type="gramStart"/>
      <w:r w:rsidR="004F1FCF">
        <w:rPr>
          <w:sz w:val="22"/>
          <w:szCs w:val="22"/>
        </w:rPr>
        <w:t>10</w:t>
      </w:r>
      <w:r w:rsidRPr="00194977">
        <w:rPr>
          <w:sz w:val="22"/>
          <w:szCs w:val="22"/>
        </w:rPr>
        <w:t>.ИНТ</w:t>
      </w:r>
      <w:proofErr w:type="gramEnd"/>
      <w:r w:rsidRPr="00194977">
        <w:rPr>
          <w:sz w:val="22"/>
          <w:szCs w:val="22"/>
        </w:rPr>
        <w:t xml:space="preserve">. ШКОЛА №6. </w:t>
      </w:r>
      <w:r w:rsidR="00C5456C" w:rsidRPr="00194977">
        <w:rPr>
          <w:sz w:val="22"/>
          <w:szCs w:val="22"/>
        </w:rPr>
        <w:t>ЛЕСТНИЦА</w:t>
      </w:r>
      <w:r w:rsidRPr="00194977">
        <w:rPr>
          <w:sz w:val="22"/>
          <w:szCs w:val="22"/>
        </w:rPr>
        <w:t>. НОЧЬ.</w:t>
      </w:r>
    </w:p>
    <w:p w14:paraId="2756A919" w14:textId="08590FFB" w:rsidR="00C5456C" w:rsidRPr="00194977" w:rsidRDefault="00C5456C" w:rsidP="00C5456C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Вера выходит из операционной, идёт к ординаторской и видит Раечку, которая в одних колготках спускается аккуратно по лестнице.</w:t>
      </w:r>
    </w:p>
    <w:p w14:paraId="1377C22D" w14:textId="0164CCFE" w:rsidR="00C5456C" w:rsidRPr="00194977" w:rsidRDefault="00C5456C" w:rsidP="00C5456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3C5819E8" w14:textId="03D58B4F" w:rsidR="00C5456C" w:rsidRPr="00194977" w:rsidRDefault="00C5456C" w:rsidP="00C5456C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Рая, ты куда?</w:t>
      </w:r>
    </w:p>
    <w:p w14:paraId="77DC8858" w14:textId="1D4CDAEF" w:rsidR="00C5456C" w:rsidRPr="00194977" w:rsidRDefault="00C5456C" w:rsidP="00C5456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РАЕЧКА</w:t>
      </w:r>
    </w:p>
    <w:p w14:paraId="14938E65" w14:textId="2E08271C" w:rsidR="00C5456C" w:rsidRPr="00194977" w:rsidRDefault="00C5456C" w:rsidP="00C5456C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Маму ищу.</w:t>
      </w:r>
    </w:p>
    <w:p w14:paraId="3738C24B" w14:textId="0138F04B" w:rsidR="00C5456C" w:rsidRPr="00194977" w:rsidRDefault="00C5456C" w:rsidP="00C5456C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Вера быстро спускается, берёт девочку на руки, поднимает вверх.</w:t>
      </w:r>
    </w:p>
    <w:p w14:paraId="23F4AB93" w14:textId="77777777" w:rsidR="00C5456C" w:rsidRPr="00194977" w:rsidRDefault="00C5456C" w:rsidP="00C5456C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7C66F081" w14:textId="77777777" w:rsidR="00C5456C" w:rsidRPr="00194977" w:rsidRDefault="00C5456C" w:rsidP="00C5456C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Раечка, мама с папой ночуют в другом месте---</w:t>
      </w:r>
    </w:p>
    <w:p w14:paraId="1425775B" w14:textId="77777777" w:rsidR="00C5456C" w:rsidRPr="00194977" w:rsidRDefault="00C5456C" w:rsidP="00C5456C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РАЕЧКА</w:t>
      </w:r>
    </w:p>
    <w:p w14:paraId="7C60A683" w14:textId="77777777" w:rsidR="00C5456C" w:rsidRPr="00194977" w:rsidRDefault="00C5456C" w:rsidP="00C5456C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А утром придут?</w:t>
      </w:r>
    </w:p>
    <w:p w14:paraId="2853C7D4" w14:textId="2E5FB9E0" w:rsidR="00C5456C" w:rsidRPr="00194977" w:rsidRDefault="00C5456C" w:rsidP="00C5456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ВЕРА</w:t>
      </w:r>
    </w:p>
    <w:p w14:paraId="76CE3AF9" w14:textId="60784DA1" w:rsidR="00C5456C" w:rsidRPr="00194977" w:rsidRDefault="00C5456C" w:rsidP="00C5456C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Пойдём ко мне спать---</w:t>
      </w:r>
    </w:p>
    <w:p w14:paraId="76C69120" w14:textId="132F5C5E" w:rsidR="00C5456C" w:rsidRPr="00194977" w:rsidRDefault="00C5456C" w:rsidP="00C5456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РАЕЧКА</w:t>
      </w:r>
    </w:p>
    <w:p w14:paraId="17C5B8D4" w14:textId="23A302DA" w:rsidR="00C5456C" w:rsidRPr="00194977" w:rsidRDefault="00C5456C" w:rsidP="00C5456C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Придут?</w:t>
      </w:r>
    </w:p>
    <w:p w14:paraId="6D7105B4" w14:textId="5BC6C442" w:rsidR="00C5456C" w:rsidRPr="00194977" w:rsidRDefault="00C5456C" w:rsidP="00C5456C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Вера скрывает в ординаторской.</w:t>
      </w:r>
    </w:p>
    <w:p w14:paraId="2A61980A" w14:textId="22376793" w:rsidR="009535AE" w:rsidRPr="00194977" w:rsidRDefault="009535AE" w:rsidP="009535AE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t>2-</w:t>
      </w:r>
      <w:proofErr w:type="gramStart"/>
      <w:r w:rsidR="004F1FCF">
        <w:rPr>
          <w:sz w:val="22"/>
          <w:szCs w:val="22"/>
        </w:rPr>
        <w:t>11</w:t>
      </w:r>
      <w:r w:rsidRPr="00194977">
        <w:rPr>
          <w:sz w:val="22"/>
          <w:szCs w:val="22"/>
        </w:rPr>
        <w:t>.НАТ</w:t>
      </w:r>
      <w:proofErr w:type="gramEnd"/>
      <w:r w:rsidRPr="00194977">
        <w:rPr>
          <w:sz w:val="22"/>
          <w:szCs w:val="22"/>
        </w:rPr>
        <w:t>. ШКОЛА №6. КРЫЛЬЦО. УТРО</w:t>
      </w:r>
    </w:p>
    <w:p w14:paraId="67FE15F8" w14:textId="28D02EA4" w:rsidR="009535AE" w:rsidRPr="00194977" w:rsidRDefault="009535AE" w:rsidP="009535AE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Через двор школы, по лужам, едет немецкий мотоцикл с коляской. </w:t>
      </w:r>
      <w:r w:rsidR="006C3684" w:rsidRPr="00194977">
        <w:rPr>
          <w:sz w:val="22"/>
          <w:szCs w:val="22"/>
        </w:rPr>
        <w:t>Немец б</w:t>
      </w:r>
      <w:r w:rsidRPr="00194977">
        <w:rPr>
          <w:sz w:val="22"/>
          <w:szCs w:val="22"/>
        </w:rPr>
        <w:t>росает на ступеньки стопку листовок с призывами сдавать партизан, красноармейцев и евреев. Наградами объявлены тушёнка, конфеты,</w:t>
      </w:r>
      <w:r w:rsidR="00186C49" w:rsidRPr="00194977">
        <w:rPr>
          <w:sz w:val="22"/>
          <w:szCs w:val="22"/>
        </w:rPr>
        <w:t xml:space="preserve"> шнапс,</w:t>
      </w:r>
      <w:r w:rsidRPr="00194977">
        <w:rPr>
          <w:sz w:val="22"/>
          <w:szCs w:val="22"/>
        </w:rPr>
        <w:t xml:space="preserve"> возможность работать по профессии. Рука берёт одну листовку, выпрямляется – это Кочкин – курит на крыльце самокрутку, читает листовку. Из дверей появляется Вера</w:t>
      </w:r>
      <w:r w:rsidR="00186C49" w:rsidRPr="00194977">
        <w:rPr>
          <w:sz w:val="22"/>
          <w:szCs w:val="22"/>
        </w:rPr>
        <w:t>, Кочкин быстро суёт листовку в карман.</w:t>
      </w:r>
    </w:p>
    <w:p w14:paraId="2AA9AA9E" w14:textId="687C7723" w:rsidR="009535AE" w:rsidRPr="00194977" w:rsidRDefault="009535AE" w:rsidP="000E07B8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594EC3EF" w14:textId="102C5D21" w:rsidR="009535AE" w:rsidRPr="00194977" w:rsidRDefault="009535AE" w:rsidP="000E07B8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Что это?</w:t>
      </w:r>
    </w:p>
    <w:p w14:paraId="22BE8044" w14:textId="0ED9EC82" w:rsidR="000E07B8" w:rsidRPr="00194977" w:rsidRDefault="000E07B8" w:rsidP="000E07B8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КОЧКИН</w:t>
      </w:r>
    </w:p>
    <w:p w14:paraId="5B45411B" w14:textId="14F195AF" w:rsidR="000E07B8" w:rsidRPr="00194977" w:rsidRDefault="00186C49" w:rsidP="000E07B8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Д</w:t>
      </w:r>
      <w:r w:rsidR="000E07B8" w:rsidRPr="00194977">
        <w:rPr>
          <w:sz w:val="22"/>
          <w:szCs w:val="22"/>
        </w:rPr>
        <w:t xml:space="preserve">рузья ваши утреннюю </w:t>
      </w:r>
      <w:proofErr w:type="spellStart"/>
      <w:r w:rsidR="000E07B8" w:rsidRPr="00194977">
        <w:rPr>
          <w:sz w:val="22"/>
          <w:szCs w:val="22"/>
        </w:rPr>
        <w:t>пр</w:t>
      </w:r>
      <w:r w:rsidR="006C3684" w:rsidRPr="00194977">
        <w:rPr>
          <w:sz w:val="22"/>
          <w:szCs w:val="22"/>
        </w:rPr>
        <w:t>э</w:t>
      </w:r>
      <w:r w:rsidR="000E07B8" w:rsidRPr="00194977">
        <w:rPr>
          <w:sz w:val="22"/>
          <w:szCs w:val="22"/>
        </w:rPr>
        <w:t>ссу</w:t>
      </w:r>
      <w:proofErr w:type="spellEnd"/>
      <w:r w:rsidR="000E07B8" w:rsidRPr="00194977">
        <w:rPr>
          <w:sz w:val="22"/>
          <w:szCs w:val="22"/>
        </w:rPr>
        <w:t xml:space="preserve"> привезли. Видать к завтраку.</w:t>
      </w:r>
    </w:p>
    <w:p w14:paraId="6EA24368" w14:textId="13081E63" w:rsidR="00186C49" w:rsidRPr="00194977" w:rsidRDefault="00186C49" w:rsidP="00186C49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Вера читает, не поднимая с земли этих бумаг. Смотрит на Кочкина – тот разводит руками, таки</w:t>
      </w:r>
      <w:r w:rsidR="006C3684" w:rsidRPr="00194977">
        <w:rPr>
          <w:sz w:val="22"/>
          <w:szCs w:val="22"/>
        </w:rPr>
        <w:t>е</w:t>
      </w:r>
      <w:r w:rsidRPr="00194977">
        <w:rPr>
          <w:sz w:val="22"/>
          <w:szCs w:val="22"/>
        </w:rPr>
        <w:t>, мол, времена.</w:t>
      </w:r>
    </w:p>
    <w:p w14:paraId="6ED2A1E7" w14:textId="5C8FABB3" w:rsidR="00186C49" w:rsidRPr="00194977" w:rsidRDefault="00186C49" w:rsidP="00186C49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33B817F3" w14:textId="13427DC7" w:rsidR="00186C49" w:rsidRPr="00194977" w:rsidRDefault="00FA1E2E" w:rsidP="00186C49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Спрячьте</w:t>
      </w:r>
      <w:r w:rsidR="00186C49" w:rsidRPr="00194977">
        <w:rPr>
          <w:sz w:val="22"/>
          <w:szCs w:val="22"/>
        </w:rPr>
        <w:t xml:space="preserve"> это, пожалуйста.</w:t>
      </w:r>
    </w:p>
    <w:p w14:paraId="17622A16" w14:textId="6A12C372" w:rsidR="00186C49" w:rsidRPr="00194977" w:rsidRDefault="00186C49" w:rsidP="00186C49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КОЧКИН</w:t>
      </w:r>
    </w:p>
    <w:p w14:paraId="537CCC1B" w14:textId="54BE6C1B" w:rsidR="000E07B8" w:rsidRPr="00194977" w:rsidRDefault="00186C49" w:rsidP="000E07B8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Конечно-конечно. Печь растопим как раз. А то мало ли, да?</w:t>
      </w:r>
    </w:p>
    <w:p w14:paraId="267CE3DB" w14:textId="1B166D82" w:rsidR="00186C49" w:rsidRPr="00194977" w:rsidRDefault="00186C49" w:rsidP="00186C49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667E4AFF" w14:textId="09EBEA88" w:rsidR="00186C49" w:rsidRPr="00194977" w:rsidRDefault="00186C49" w:rsidP="000E07B8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Да.</w:t>
      </w:r>
    </w:p>
    <w:p w14:paraId="02D84E8F" w14:textId="4AADE291" w:rsidR="00186C49" w:rsidRPr="00194977" w:rsidRDefault="00186C49" w:rsidP="00186C49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Вера спускается и идёт через двор. Кочкин, сплёвывает, глядя ей в спину.</w:t>
      </w:r>
    </w:p>
    <w:p w14:paraId="7C790325" w14:textId="2440D034" w:rsidR="00186C49" w:rsidRPr="00194977" w:rsidRDefault="00186C49" w:rsidP="00186C49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t>2-</w:t>
      </w:r>
      <w:proofErr w:type="gramStart"/>
      <w:r w:rsidR="004F1FCF">
        <w:rPr>
          <w:sz w:val="22"/>
          <w:szCs w:val="22"/>
        </w:rPr>
        <w:t>12</w:t>
      </w:r>
      <w:r w:rsidRPr="00194977">
        <w:rPr>
          <w:sz w:val="22"/>
          <w:szCs w:val="22"/>
        </w:rPr>
        <w:t>.ИНТ</w:t>
      </w:r>
      <w:proofErr w:type="gramEnd"/>
      <w:r w:rsidRPr="00194977">
        <w:rPr>
          <w:sz w:val="22"/>
          <w:szCs w:val="22"/>
        </w:rPr>
        <w:t xml:space="preserve">. КВАРТИРА ЛАНСКОЙ. </w:t>
      </w:r>
      <w:r w:rsidR="00C5456C" w:rsidRPr="00194977">
        <w:rPr>
          <w:sz w:val="22"/>
          <w:szCs w:val="22"/>
        </w:rPr>
        <w:t>СПАЛЬНЯ/ГОСТИНАЯ.</w:t>
      </w:r>
      <w:r w:rsidRPr="00194977">
        <w:rPr>
          <w:sz w:val="22"/>
          <w:szCs w:val="22"/>
        </w:rPr>
        <w:t xml:space="preserve"> УТРО</w:t>
      </w:r>
    </w:p>
    <w:p w14:paraId="2CE56B20" w14:textId="21623F2E" w:rsidR="00C5456C" w:rsidRPr="00194977" w:rsidRDefault="00C5456C" w:rsidP="00C5456C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Винокуров и </w:t>
      </w:r>
      <w:proofErr w:type="spellStart"/>
      <w:r w:rsidRPr="00194977">
        <w:rPr>
          <w:sz w:val="22"/>
          <w:szCs w:val="22"/>
        </w:rPr>
        <w:t>Ланская</w:t>
      </w:r>
      <w:proofErr w:type="spellEnd"/>
      <w:r w:rsidRPr="00194977">
        <w:rPr>
          <w:sz w:val="22"/>
          <w:szCs w:val="22"/>
        </w:rPr>
        <w:t xml:space="preserve"> стоят у окна, чуть отодвинув штору смотрят на улицу. Винокуров обнимает жену сзади, закрыв обоих пледом.</w:t>
      </w:r>
    </w:p>
    <w:p w14:paraId="1A06CB00" w14:textId="09CC1C7F" w:rsidR="00C5456C" w:rsidRPr="00194977" w:rsidRDefault="00C5456C" w:rsidP="00C5456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ЛАНСКАЯ</w:t>
      </w:r>
    </w:p>
    <w:p w14:paraId="719A80DC" w14:textId="2075026C" w:rsidR="00C5456C" w:rsidRPr="00194977" w:rsidRDefault="00C5456C" w:rsidP="00C5456C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Пейзаж удручающий---</w:t>
      </w:r>
    </w:p>
    <w:p w14:paraId="1ECF12A6" w14:textId="40E671D2" w:rsidR="00C5456C" w:rsidRPr="00194977" w:rsidRDefault="00C5456C" w:rsidP="00C5456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71774065" w14:textId="42D77D0A" w:rsidR="00C5456C" w:rsidRPr="00194977" w:rsidRDefault="00C5456C" w:rsidP="00C5456C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Как на картинах Серова. Долгая русская зима.</w:t>
      </w:r>
    </w:p>
    <w:p w14:paraId="6350ACCB" w14:textId="77777777" w:rsidR="00C5456C" w:rsidRPr="00194977" w:rsidRDefault="00C5456C" w:rsidP="00C5456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ЛАНСКАЯ</w:t>
      </w:r>
    </w:p>
    <w:p w14:paraId="48770F19" w14:textId="1E2E240A" w:rsidR="00C5456C" w:rsidRPr="00194977" w:rsidRDefault="00C5456C" w:rsidP="00C5456C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Долгая, угнетающая и холодная.</w:t>
      </w:r>
    </w:p>
    <w:p w14:paraId="706E6513" w14:textId="5871924F" w:rsidR="00C5456C" w:rsidRPr="00194977" w:rsidRDefault="00C5456C" w:rsidP="00C5456C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Винокуров прижимается к Ланской, становится теплее обоим.</w:t>
      </w:r>
    </w:p>
    <w:p w14:paraId="56B8E016" w14:textId="7CE16D47" w:rsidR="00C5456C" w:rsidRPr="00194977" w:rsidRDefault="00C5456C" w:rsidP="00C5456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ВИНОКУРОВ</w:t>
      </w:r>
    </w:p>
    <w:p w14:paraId="3FDDB221" w14:textId="20CCA32D" w:rsidR="00C5456C" w:rsidRPr="00194977" w:rsidRDefault="00C5456C" w:rsidP="00C5456C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Ты моя величайшая картина, ты знаешь о том?</w:t>
      </w:r>
    </w:p>
    <w:p w14:paraId="39C7AE63" w14:textId="4F6A06A4" w:rsidR="00C5456C" w:rsidRPr="00194977" w:rsidRDefault="00C5456C" w:rsidP="00C5456C">
      <w:pPr>
        <w:pStyle w:val="aff4"/>
        <w:rPr>
          <w:sz w:val="22"/>
          <w:szCs w:val="22"/>
        </w:rPr>
      </w:pPr>
      <w:proofErr w:type="spellStart"/>
      <w:r w:rsidRPr="00194977">
        <w:rPr>
          <w:sz w:val="22"/>
          <w:szCs w:val="22"/>
        </w:rPr>
        <w:t>Ланская</w:t>
      </w:r>
      <w:proofErr w:type="spellEnd"/>
      <w:r w:rsidRPr="00194977">
        <w:rPr>
          <w:sz w:val="22"/>
          <w:szCs w:val="22"/>
        </w:rPr>
        <w:t xml:space="preserve"> чуть улыбается. Двери распахивает бесцеремонная Марта, в руках костюм Винокурова.</w:t>
      </w:r>
    </w:p>
    <w:p w14:paraId="6E6C73B8" w14:textId="7E3E3BBE" w:rsidR="00186C49" w:rsidRPr="00194977" w:rsidRDefault="00186C49" w:rsidP="00186C49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МАРТА</w:t>
      </w:r>
    </w:p>
    <w:p w14:paraId="35A1D52A" w14:textId="1656E1DC" w:rsidR="00186C49" w:rsidRPr="00194977" w:rsidRDefault="00C5456C" w:rsidP="00186C49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Виктор </w:t>
      </w:r>
      <w:proofErr w:type="spellStart"/>
      <w:r w:rsidRPr="00194977">
        <w:rPr>
          <w:sz w:val="22"/>
          <w:szCs w:val="22"/>
        </w:rPr>
        <w:t>Фарнцевич</w:t>
      </w:r>
      <w:proofErr w:type="spellEnd"/>
      <w:r w:rsidRPr="00194977">
        <w:rPr>
          <w:sz w:val="22"/>
          <w:szCs w:val="22"/>
        </w:rPr>
        <w:t>, на обед щ</w:t>
      </w:r>
      <w:r w:rsidR="00186C49" w:rsidRPr="00194977">
        <w:rPr>
          <w:sz w:val="22"/>
          <w:szCs w:val="22"/>
        </w:rPr>
        <w:t>ей сварю? Вы к обеду будете?</w:t>
      </w:r>
    </w:p>
    <w:p w14:paraId="35B3415A" w14:textId="36BF9ED1" w:rsidR="00186C49" w:rsidRPr="00194977" w:rsidRDefault="00186C49" w:rsidP="00186C49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5AF968AE" w14:textId="5E3E83FB" w:rsidR="00186C49" w:rsidRPr="00194977" w:rsidRDefault="00186C49" w:rsidP="00186C49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Неизвестно, Марта. Всё новое, дел теперь много.</w:t>
      </w:r>
    </w:p>
    <w:p w14:paraId="4A2188FE" w14:textId="1A7AD356" w:rsidR="00C5456C" w:rsidRPr="00194977" w:rsidRDefault="00C5456C" w:rsidP="00C5456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ЛАНСКАЯ</w:t>
      </w:r>
    </w:p>
    <w:p w14:paraId="243C5589" w14:textId="65B42F0C" w:rsidR="00C5456C" w:rsidRPr="00194977" w:rsidRDefault="00C5456C" w:rsidP="00186C49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Марта зачем этот костюм?</w:t>
      </w:r>
    </w:p>
    <w:p w14:paraId="56E46626" w14:textId="1088B478" w:rsidR="00C5456C" w:rsidRPr="00194977" w:rsidRDefault="00C5456C" w:rsidP="00C5456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МАРТА</w:t>
      </w:r>
    </w:p>
    <w:p w14:paraId="3914B7F1" w14:textId="1437E44F" w:rsidR="00C5456C" w:rsidRPr="00194977" w:rsidRDefault="00C5456C" w:rsidP="00186C49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Так Виктор Францевич велел к утру отутюжить. И запонки вот.</w:t>
      </w:r>
    </w:p>
    <w:p w14:paraId="2431AEDF" w14:textId="402708A2" w:rsidR="00C5456C" w:rsidRPr="00194977" w:rsidRDefault="00C5456C" w:rsidP="00C5456C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Марта кладёт всё и уходит. Винокуров отходит, что-то перебирает на столе, </w:t>
      </w:r>
      <w:proofErr w:type="spellStart"/>
      <w:r w:rsidRPr="00194977">
        <w:rPr>
          <w:sz w:val="22"/>
          <w:szCs w:val="22"/>
        </w:rPr>
        <w:t>Ланская</w:t>
      </w:r>
      <w:proofErr w:type="spellEnd"/>
      <w:r w:rsidRPr="00194977">
        <w:rPr>
          <w:sz w:val="22"/>
          <w:szCs w:val="22"/>
        </w:rPr>
        <w:t xml:space="preserve"> в </w:t>
      </w:r>
      <w:proofErr w:type="spellStart"/>
      <w:r w:rsidRPr="00194977">
        <w:rPr>
          <w:sz w:val="22"/>
          <w:szCs w:val="22"/>
        </w:rPr>
        <w:t>щёлковом</w:t>
      </w:r>
      <w:proofErr w:type="spellEnd"/>
      <w:r w:rsidRPr="00194977">
        <w:rPr>
          <w:sz w:val="22"/>
          <w:szCs w:val="22"/>
        </w:rPr>
        <w:t xml:space="preserve"> халате, смотрит на мужа. Винокуров чувствует её взгляд.</w:t>
      </w:r>
    </w:p>
    <w:p w14:paraId="33B37B59" w14:textId="1D0CCE27" w:rsidR="00C5456C" w:rsidRPr="00194977" w:rsidRDefault="00C5456C" w:rsidP="00C5456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2998E6BB" w14:textId="28A71CB5" w:rsidR="00C5456C" w:rsidRPr="00194977" w:rsidRDefault="00C5456C" w:rsidP="00C5456C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Дорогая, поторопись со сборами, я не хочу опоздать на службу в первый день.</w:t>
      </w:r>
    </w:p>
    <w:p w14:paraId="3C0A91D3" w14:textId="77777777" w:rsidR="00C5456C" w:rsidRPr="00194977" w:rsidRDefault="00C5456C" w:rsidP="00C5456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ЛАНСКАЯ</w:t>
      </w:r>
    </w:p>
    <w:p w14:paraId="562E5BD7" w14:textId="589EC88A" w:rsidR="00C5456C" w:rsidRPr="00194977" w:rsidRDefault="00C5456C" w:rsidP="00C5456C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Что люди скажут, Виктор?</w:t>
      </w:r>
    </w:p>
    <w:p w14:paraId="3EAE86FA" w14:textId="2EA85C07" w:rsidR="00FE72D2" w:rsidRPr="00194977" w:rsidRDefault="00FE72D2" w:rsidP="00FE72D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0CE4BF44" w14:textId="1BED51FC" w:rsidR="00FE72D2" w:rsidRPr="00194977" w:rsidRDefault="00FE72D2" w:rsidP="00FE72D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Какие именно, дорогая? Те, которых тут бросили, или те, которые уехали, не дождавшись нас?</w:t>
      </w:r>
    </w:p>
    <w:p w14:paraId="58B6DE89" w14:textId="77777777" w:rsidR="00C5456C" w:rsidRPr="00194977" w:rsidRDefault="00C5456C" w:rsidP="00C5456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ЛАНСКАЯ</w:t>
      </w:r>
    </w:p>
    <w:p w14:paraId="7A841AA3" w14:textId="77777777" w:rsidR="00C5456C" w:rsidRPr="00194977" w:rsidRDefault="00C5456C" w:rsidP="00C5456C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Я бы хотела остаться дома---</w:t>
      </w:r>
    </w:p>
    <w:p w14:paraId="38FEDC7F" w14:textId="77777777" w:rsidR="00C5456C" w:rsidRPr="00194977" w:rsidRDefault="00C5456C" w:rsidP="00C5456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245DC297" w14:textId="77777777" w:rsidR="00C5456C" w:rsidRPr="00194977" w:rsidRDefault="00C5456C" w:rsidP="00C5456C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Представлю тебя господину Фон-</w:t>
      </w:r>
      <w:proofErr w:type="spellStart"/>
      <w:r w:rsidRPr="00194977">
        <w:rPr>
          <w:sz w:val="22"/>
          <w:szCs w:val="22"/>
        </w:rPr>
        <w:t>Вейхсу</w:t>
      </w:r>
      <w:proofErr w:type="spellEnd"/>
      <w:r w:rsidRPr="00194977">
        <w:rPr>
          <w:sz w:val="22"/>
          <w:szCs w:val="22"/>
        </w:rPr>
        <w:t xml:space="preserve">, получишь аусвайс и сможешь вернуться домой. </w:t>
      </w:r>
    </w:p>
    <w:p w14:paraId="3BFED526" w14:textId="77777777" w:rsidR="00C5456C" w:rsidRPr="00194977" w:rsidRDefault="00C5456C" w:rsidP="00C5456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ЛАНСКАЯ</w:t>
      </w:r>
    </w:p>
    <w:p w14:paraId="3A43F8C8" w14:textId="77777777" w:rsidR="00C5456C" w:rsidRPr="00194977" w:rsidRDefault="00C5456C" w:rsidP="00C5456C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Обещаешь?</w:t>
      </w:r>
    </w:p>
    <w:p w14:paraId="5CABF2A9" w14:textId="77777777" w:rsidR="00C5456C" w:rsidRPr="00194977" w:rsidRDefault="00C5456C" w:rsidP="00C5456C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4B892DB6" w14:textId="77777777" w:rsidR="00C5456C" w:rsidRPr="00194977" w:rsidRDefault="00C5456C" w:rsidP="00C5456C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Я тебя обманывал когда-нибудь?</w:t>
      </w:r>
    </w:p>
    <w:p w14:paraId="7C026C4D" w14:textId="4B0A190F" w:rsidR="00C5456C" w:rsidRPr="00194977" w:rsidRDefault="00C5456C" w:rsidP="00C5456C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Спрятав глаза, Винокуров выходит из спальни, усаживаясь за стол. Марта накладывает ему кашу.</w:t>
      </w:r>
    </w:p>
    <w:p w14:paraId="2A49C4AE" w14:textId="4BB4D8D0" w:rsidR="00E869FF" w:rsidRPr="00194977" w:rsidRDefault="00E869FF" w:rsidP="00E869FF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1DB85C54" w14:textId="0061A5B0" w:rsidR="00E869FF" w:rsidRPr="00194977" w:rsidRDefault="00E869FF" w:rsidP="00FE72D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Как с делами окончишь, иди в комендатуру. Тебе обязательно нужно получить нашивку. Так положено. Немцы </w:t>
      </w:r>
      <w:r w:rsidRPr="00194977">
        <w:rPr>
          <w:sz w:val="22"/>
          <w:szCs w:val="22"/>
        </w:rPr>
        <w:lastRenderedPageBreak/>
        <w:t xml:space="preserve">любят правила, их нужно соблюдать, во </w:t>
      </w:r>
      <w:proofErr w:type="spellStart"/>
      <w:r w:rsidRPr="00194977">
        <w:rPr>
          <w:sz w:val="22"/>
          <w:szCs w:val="22"/>
        </w:rPr>
        <w:t>избежаний</w:t>
      </w:r>
      <w:proofErr w:type="spellEnd"/>
      <w:r w:rsidRPr="00194977">
        <w:rPr>
          <w:sz w:val="22"/>
          <w:szCs w:val="22"/>
        </w:rPr>
        <w:t xml:space="preserve"> конфузов, поняла меня?</w:t>
      </w:r>
    </w:p>
    <w:p w14:paraId="2A321052" w14:textId="0FCAD2C5" w:rsidR="00E869FF" w:rsidRPr="00194977" w:rsidRDefault="00E869FF" w:rsidP="00E869FF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МАРТА</w:t>
      </w:r>
    </w:p>
    <w:p w14:paraId="12AD85EF" w14:textId="5AEDDC17" w:rsidR="00E869FF" w:rsidRPr="00194977" w:rsidRDefault="00E869FF" w:rsidP="00FE72D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Поняла-поняла.</w:t>
      </w:r>
    </w:p>
    <w:p w14:paraId="36AC1C07" w14:textId="40DA5E03" w:rsidR="00C5456C" w:rsidRPr="00194977" w:rsidRDefault="00C5456C" w:rsidP="00C5456C">
      <w:pPr>
        <w:pStyle w:val="aff4"/>
        <w:rPr>
          <w:sz w:val="22"/>
          <w:szCs w:val="22"/>
        </w:rPr>
      </w:pPr>
      <w:proofErr w:type="spellStart"/>
      <w:r w:rsidRPr="00194977">
        <w:rPr>
          <w:sz w:val="22"/>
          <w:szCs w:val="22"/>
        </w:rPr>
        <w:t>Ланская</w:t>
      </w:r>
      <w:proofErr w:type="spellEnd"/>
      <w:r w:rsidRPr="00194977">
        <w:rPr>
          <w:sz w:val="22"/>
          <w:szCs w:val="22"/>
        </w:rPr>
        <w:t xml:space="preserve"> смотрит на мужа из спальни.</w:t>
      </w:r>
    </w:p>
    <w:p w14:paraId="602F474A" w14:textId="068B31D6" w:rsidR="001B423E" w:rsidRPr="00194977" w:rsidRDefault="001B423E" w:rsidP="001B423E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t>2-</w:t>
      </w:r>
      <w:proofErr w:type="gramStart"/>
      <w:r w:rsidR="00202140" w:rsidRPr="00194977">
        <w:rPr>
          <w:sz w:val="22"/>
          <w:szCs w:val="22"/>
        </w:rPr>
        <w:t>1</w:t>
      </w:r>
      <w:r w:rsidR="004F1FCF">
        <w:rPr>
          <w:sz w:val="22"/>
          <w:szCs w:val="22"/>
        </w:rPr>
        <w:t>3</w:t>
      </w:r>
      <w:r w:rsidRPr="00194977">
        <w:rPr>
          <w:sz w:val="22"/>
          <w:szCs w:val="22"/>
        </w:rPr>
        <w:t>.НАТ</w:t>
      </w:r>
      <w:proofErr w:type="gramEnd"/>
      <w:r w:rsidRPr="00194977">
        <w:rPr>
          <w:sz w:val="22"/>
          <w:szCs w:val="22"/>
        </w:rPr>
        <w:t>. ЦЕНТРАЛЬНАЯ ПЛОЩАДЬ. КОМЕНДАТУРА. УТРО.</w:t>
      </w:r>
    </w:p>
    <w:p w14:paraId="704C9397" w14:textId="77777777" w:rsidR="001B423E" w:rsidRPr="00194977" w:rsidRDefault="001B423E" w:rsidP="001B423E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Здание бывшего облисполкома окончательно оформлено под немецкое командование: все флаги заменены, никаких следов советских гербов и памятников – все убрано без следа, везде порядок. В комендатуру тянется очередь, все стоят вдоль столбов с табличками «</w:t>
      </w:r>
      <w:proofErr w:type="spellStart"/>
      <w:r w:rsidRPr="00194977">
        <w:rPr>
          <w:sz w:val="22"/>
          <w:szCs w:val="22"/>
        </w:rPr>
        <w:t>ausweis</w:t>
      </w:r>
      <w:proofErr w:type="spellEnd"/>
      <w:r w:rsidRPr="00194977">
        <w:rPr>
          <w:sz w:val="22"/>
          <w:szCs w:val="22"/>
        </w:rPr>
        <w:t xml:space="preserve"> </w:t>
      </w:r>
      <w:proofErr w:type="spellStart"/>
      <w:r w:rsidRPr="00194977">
        <w:rPr>
          <w:sz w:val="22"/>
          <w:szCs w:val="22"/>
        </w:rPr>
        <w:t>erhalten</w:t>
      </w:r>
      <w:proofErr w:type="spellEnd"/>
      <w:r w:rsidRPr="00194977">
        <w:rPr>
          <w:sz w:val="22"/>
          <w:szCs w:val="22"/>
        </w:rPr>
        <w:t xml:space="preserve">». Из здания и обратно деловито спешат немцы. </w:t>
      </w:r>
    </w:p>
    <w:p w14:paraId="2B1CA118" w14:textId="53682676" w:rsidR="001B423E" w:rsidRPr="00194977" w:rsidRDefault="001B423E" w:rsidP="001B423E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Минуя очередь</w:t>
      </w:r>
      <w:r w:rsidR="00480D64" w:rsidRPr="00194977">
        <w:rPr>
          <w:sz w:val="22"/>
          <w:szCs w:val="22"/>
        </w:rPr>
        <w:t xml:space="preserve">, </w:t>
      </w:r>
      <w:r w:rsidRPr="00194977">
        <w:rPr>
          <w:sz w:val="22"/>
          <w:szCs w:val="22"/>
        </w:rPr>
        <w:t xml:space="preserve">ко входу идут Винокуров и </w:t>
      </w:r>
      <w:proofErr w:type="spellStart"/>
      <w:r w:rsidRPr="00194977">
        <w:rPr>
          <w:sz w:val="22"/>
          <w:szCs w:val="22"/>
        </w:rPr>
        <w:t>Ланская</w:t>
      </w:r>
      <w:proofErr w:type="spellEnd"/>
      <w:r w:rsidRPr="00194977">
        <w:rPr>
          <w:sz w:val="22"/>
          <w:szCs w:val="22"/>
        </w:rPr>
        <w:t xml:space="preserve">. По очереди проходит шепот. </w:t>
      </w:r>
      <w:proofErr w:type="spellStart"/>
      <w:r w:rsidRPr="00194977">
        <w:rPr>
          <w:sz w:val="22"/>
          <w:szCs w:val="22"/>
        </w:rPr>
        <w:t>Ланская</w:t>
      </w:r>
      <w:proofErr w:type="spellEnd"/>
      <w:r w:rsidRPr="00194977">
        <w:rPr>
          <w:sz w:val="22"/>
          <w:szCs w:val="22"/>
        </w:rPr>
        <w:t xml:space="preserve"> держит под руку мужа, стараясь не смотреть в глаза соседям. Вдруг из толпы раздаётся крик.</w:t>
      </w:r>
    </w:p>
    <w:p w14:paraId="2F6F65F0" w14:textId="1954BA99" w:rsidR="001B423E" w:rsidRPr="00194977" w:rsidRDefault="001B423E" w:rsidP="001B423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ЛИДИЯ ГРИГОРЬЕВНА</w:t>
      </w:r>
    </w:p>
    <w:p w14:paraId="7AB575FA" w14:textId="4DA01144" w:rsidR="001B423E" w:rsidRPr="00194977" w:rsidRDefault="001B423E" w:rsidP="001B423E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Батюшки! Кира Владимировна! Воскресла? А Верещагин-то как убивался!</w:t>
      </w:r>
      <w:r w:rsidR="00BA183B" w:rsidRPr="00194977">
        <w:rPr>
          <w:sz w:val="22"/>
          <w:szCs w:val="22"/>
        </w:rPr>
        <w:t xml:space="preserve"> А вы живы! Вот он обрадуется!</w:t>
      </w:r>
    </w:p>
    <w:p w14:paraId="52BD4630" w14:textId="5D00D3FE" w:rsidR="001B423E" w:rsidRPr="00194977" w:rsidRDefault="001B423E" w:rsidP="001B423E">
      <w:pPr>
        <w:pStyle w:val="aff4"/>
        <w:rPr>
          <w:sz w:val="22"/>
          <w:szCs w:val="22"/>
        </w:rPr>
      </w:pPr>
      <w:proofErr w:type="spellStart"/>
      <w:r w:rsidRPr="00194977">
        <w:rPr>
          <w:sz w:val="22"/>
          <w:szCs w:val="22"/>
        </w:rPr>
        <w:t>Ланская</w:t>
      </w:r>
      <w:proofErr w:type="spellEnd"/>
      <w:r w:rsidRPr="00194977">
        <w:rPr>
          <w:sz w:val="22"/>
          <w:szCs w:val="22"/>
        </w:rPr>
        <w:t xml:space="preserve"> оборачивается,  Винокуров не даёт ей остановиться.</w:t>
      </w:r>
    </w:p>
    <w:p w14:paraId="05873480" w14:textId="77777777" w:rsidR="00BA183B" w:rsidRPr="00194977" w:rsidRDefault="00BA183B" w:rsidP="00BA183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ЛИДИЯ ГРИГОРЬЕВНА</w:t>
      </w:r>
    </w:p>
    <w:p w14:paraId="47C5ACE9" w14:textId="672DF6EF" w:rsidR="00BA183B" w:rsidRPr="00194977" w:rsidRDefault="00FA1E2E" w:rsidP="00BA183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Иди-иди, ш</w:t>
      </w:r>
      <w:r w:rsidR="00BA183B" w:rsidRPr="00194977">
        <w:rPr>
          <w:sz w:val="22"/>
          <w:szCs w:val="22"/>
        </w:rPr>
        <w:t>люха немецкая!</w:t>
      </w:r>
    </w:p>
    <w:p w14:paraId="44145522" w14:textId="4B5D241D" w:rsidR="001B423E" w:rsidRPr="00194977" w:rsidRDefault="001B423E" w:rsidP="00BA183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4764FA9A" w14:textId="3C62085E" w:rsidR="001B423E" w:rsidRPr="00194977" w:rsidRDefault="001B423E" w:rsidP="00BA183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Идём, Кира, не реагируй.</w:t>
      </w:r>
    </w:p>
    <w:p w14:paraId="33618193" w14:textId="701C675D" w:rsidR="001B423E" w:rsidRPr="00194977" w:rsidRDefault="001B423E" w:rsidP="00BA183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ЛАНСКАЯ</w:t>
      </w:r>
    </w:p>
    <w:p w14:paraId="4B46283A" w14:textId="4FD8BF8B" w:rsidR="001B423E" w:rsidRPr="00194977" w:rsidRDefault="001B423E" w:rsidP="00BA183B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(выдернув руку)</w:t>
      </w:r>
    </w:p>
    <w:p w14:paraId="3090FCEE" w14:textId="4A3DF5B0" w:rsidR="001B423E" w:rsidRPr="00194977" w:rsidRDefault="001B423E" w:rsidP="00BA183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Нет уж!</w:t>
      </w:r>
    </w:p>
    <w:p w14:paraId="762B3E12" w14:textId="77777777" w:rsidR="00BA183B" w:rsidRPr="00194977" w:rsidRDefault="00BA183B" w:rsidP="00BA183B">
      <w:pPr>
        <w:pStyle w:val="aff6"/>
        <w:rPr>
          <w:sz w:val="22"/>
          <w:szCs w:val="22"/>
        </w:rPr>
      </w:pPr>
    </w:p>
    <w:p w14:paraId="20ED78DE" w14:textId="570354D0" w:rsidR="001B423E" w:rsidRPr="00194977" w:rsidRDefault="00BA183B" w:rsidP="00BA183B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3725CF42" w14:textId="050B9EDE" w:rsidR="00BA183B" w:rsidRPr="00194977" w:rsidRDefault="00BA183B" w:rsidP="00BA183B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(ретируется)</w:t>
      </w:r>
    </w:p>
    <w:p w14:paraId="39A47FEF" w14:textId="64E6264F" w:rsidR="00BA183B" w:rsidRPr="00194977" w:rsidRDefault="00BA183B" w:rsidP="00BA183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Так, мне некогда тут базаром заниматься, жду тебя внутри.</w:t>
      </w:r>
    </w:p>
    <w:p w14:paraId="6851CE83" w14:textId="6D196790" w:rsidR="00BA183B" w:rsidRPr="00194977" w:rsidRDefault="00BA183B" w:rsidP="00BA183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ЛАНСКАЯ</w:t>
      </w:r>
    </w:p>
    <w:p w14:paraId="7DE112A4" w14:textId="77777777" w:rsidR="00BA183B" w:rsidRPr="00194977" w:rsidRDefault="00BA183B" w:rsidP="00BA183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Скажите, Лидия Григорьевна, когда я племянницу вашу в школу помогала устроить, я тогда тоже шлюха была? А когда у вас в костюмерном цеху недостача была </w:t>
      </w:r>
      <w:proofErr w:type="gramStart"/>
      <w:r w:rsidRPr="00194977">
        <w:rPr>
          <w:sz w:val="22"/>
          <w:szCs w:val="22"/>
        </w:rPr>
        <w:t>в сто рублей</w:t>
      </w:r>
      <w:proofErr w:type="gramEnd"/>
      <w:r w:rsidRPr="00194977">
        <w:rPr>
          <w:sz w:val="22"/>
          <w:szCs w:val="22"/>
        </w:rPr>
        <w:t xml:space="preserve"> и я вам из своих докладывала, чтобы вас как растратчицу на расстрел не отправили – это я тоже шлюха была?</w:t>
      </w:r>
    </w:p>
    <w:p w14:paraId="1B917764" w14:textId="77777777" w:rsidR="00BA183B" w:rsidRPr="00194977" w:rsidRDefault="00BA183B" w:rsidP="00BA183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Лидия Григорьевна</w:t>
      </w:r>
    </w:p>
    <w:p w14:paraId="3D36BDF6" w14:textId="162BF325" w:rsidR="001B57B0" w:rsidRPr="00194977" w:rsidRDefault="00BA183B" w:rsidP="00BA183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Это дело прошлое. Я бы лучше на расстрел, чем под немца ложиться</w:t>
      </w:r>
      <w:r w:rsidR="001B57B0" w:rsidRPr="00194977">
        <w:rPr>
          <w:sz w:val="22"/>
          <w:szCs w:val="22"/>
        </w:rPr>
        <w:t xml:space="preserve">. И </w:t>
      </w:r>
      <w:r w:rsidRPr="00194977">
        <w:rPr>
          <w:sz w:val="22"/>
          <w:szCs w:val="22"/>
        </w:rPr>
        <w:t>так бессовестно: заставила мужа соврать,</w:t>
      </w:r>
      <w:r w:rsidR="001B57B0" w:rsidRPr="00194977">
        <w:rPr>
          <w:sz w:val="22"/>
          <w:szCs w:val="22"/>
        </w:rPr>
        <w:t xml:space="preserve"> какой спектакль придумала—</w:t>
      </w:r>
    </w:p>
    <w:p w14:paraId="566C5D30" w14:textId="066098E2" w:rsidR="001B57B0" w:rsidRPr="00194977" w:rsidRDefault="001B57B0" w:rsidP="001B57B0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(всем)</w:t>
      </w:r>
    </w:p>
    <w:p w14:paraId="210748E5" w14:textId="6DED0CC2" w:rsidR="001B57B0" w:rsidRPr="00194977" w:rsidRDefault="00202140" w:rsidP="00BA183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-</w:t>
      </w:r>
      <w:r w:rsidR="00A141ED" w:rsidRPr="00194977">
        <w:rPr>
          <w:sz w:val="22"/>
          <w:szCs w:val="22"/>
        </w:rPr>
        <w:t>зажигалки</w:t>
      </w:r>
      <w:r w:rsidR="001B57B0" w:rsidRPr="00194977">
        <w:rPr>
          <w:sz w:val="22"/>
          <w:szCs w:val="22"/>
        </w:rPr>
        <w:t xml:space="preserve"> она тушила и погибла! Можете себе представить?</w:t>
      </w:r>
    </w:p>
    <w:p w14:paraId="19CEAC04" w14:textId="003BBC52" w:rsidR="001B57B0" w:rsidRPr="00194977" w:rsidRDefault="001B57B0" w:rsidP="001B57B0">
      <w:pPr>
        <w:pStyle w:val="aff4"/>
        <w:rPr>
          <w:sz w:val="22"/>
          <w:szCs w:val="22"/>
        </w:rPr>
      </w:pPr>
      <w:proofErr w:type="spellStart"/>
      <w:r w:rsidRPr="00194977">
        <w:rPr>
          <w:sz w:val="22"/>
          <w:szCs w:val="22"/>
        </w:rPr>
        <w:t>Ланская</w:t>
      </w:r>
      <w:proofErr w:type="spellEnd"/>
      <w:r w:rsidRPr="00194977">
        <w:rPr>
          <w:sz w:val="22"/>
          <w:szCs w:val="22"/>
        </w:rPr>
        <w:t xml:space="preserve"> оборачивается и видит спину Винокурова, который семенит по лестнице и входит внутрь. </w:t>
      </w:r>
      <w:r w:rsidR="00FA1E2E" w:rsidRPr="00194977">
        <w:rPr>
          <w:sz w:val="22"/>
          <w:szCs w:val="22"/>
        </w:rPr>
        <w:t xml:space="preserve">Сообразив, что произошло, </w:t>
      </w:r>
      <w:proofErr w:type="spellStart"/>
      <w:r w:rsidRPr="00194977">
        <w:rPr>
          <w:sz w:val="22"/>
          <w:szCs w:val="22"/>
        </w:rPr>
        <w:t>Ланская</w:t>
      </w:r>
      <w:proofErr w:type="spellEnd"/>
      <w:r w:rsidRPr="00194977">
        <w:rPr>
          <w:sz w:val="22"/>
          <w:szCs w:val="22"/>
        </w:rPr>
        <w:t xml:space="preserve"> гордо идёт в конец общей очереди и встаёт последней. </w:t>
      </w:r>
    </w:p>
    <w:p w14:paraId="6DC5121A" w14:textId="07AD783C" w:rsidR="001B57B0" w:rsidRPr="00194977" w:rsidRDefault="001B57B0" w:rsidP="001B57B0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 это время на площади появляется Вера. Она идёт прямо в здание комендатуры, проходя мимо Ланской. </w:t>
      </w:r>
      <w:proofErr w:type="spellStart"/>
      <w:r w:rsidRPr="00194977">
        <w:rPr>
          <w:sz w:val="22"/>
          <w:szCs w:val="22"/>
        </w:rPr>
        <w:t>Ланская</w:t>
      </w:r>
      <w:proofErr w:type="spellEnd"/>
      <w:r w:rsidRPr="00194977">
        <w:rPr>
          <w:sz w:val="22"/>
          <w:szCs w:val="22"/>
        </w:rPr>
        <w:t xml:space="preserve"> хватает её</w:t>
      </w:r>
      <w:r w:rsidR="00FA1E2E" w:rsidRPr="00194977">
        <w:rPr>
          <w:sz w:val="22"/>
          <w:szCs w:val="22"/>
        </w:rPr>
        <w:t xml:space="preserve"> за локот</w:t>
      </w:r>
      <w:r w:rsidR="00202140" w:rsidRPr="00194977">
        <w:rPr>
          <w:sz w:val="22"/>
          <w:szCs w:val="22"/>
        </w:rPr>
        <w:t>ь</w:t>
      </w:r>
      <w:r w:rsidRPr="00194977">
        <w:rPr>
          <w:sz w:val="22"/>
          <w:szCs w:val="22"/>
        </w:rPr>
        <w:t>.</w:t>
      </w:r>
    </w:p>
    <w:p w14:paraId="1F8791B8" w14:textId="6017347F" w:rsidR="001B57B0" w:rsidRPr="00194977" w:rsidRDefault="001B57B0" w:rsidP="001B57B0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ЛАНСКАЯ</w:t>
      </w:r>
    </w:p>
    <w:p w14:paraId="14CB0B53" w14:textId="2F1805AF" w:rsidR="001B57B0" w:rsidRPr="00194977" w:rsidRDefault="001B57B0" w:rsidP="001B57B0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(нарочито громко, чтоб её слышали, тараторит)</w:t>
      </w:r>
    </w:p>
    <w:p w14:paraId="78E1F3C1" w14:textId="3465AF04" w:rsidR="001B57B0" w:rsidRPr="00194977" w:rsidRDefault="001B57B0" w:rsidP="001B57B0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Верочка! Как я рада вас видеть! Вы знаете, что натворил Виктор? Я только узнала. Обманом, натурально, обманом вынудил меня остаться в городе, можете представить? Хорошо, мне Лидия Григорьевна, костюмер наш… Вы знаете нашего костюмера? Впереди она, наверняка, вы видели. Так вот она мне минуту назад рассказала---</w:t>
      </w:r>
    </w:p>
    <w:p w14:paraId="33391263" w14:textId="08E1A244" w:rsidR="001B57B0" w:rsidRPr="00194977" w:rsidRDefault="001B57B0" w:rsidP="001B57B0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Вера не успевает вставить ни слова в монолог Ланской. Она следит глазами за входом, чтоб не пропустить </w:t>
      </w:r>
      <w:proofErr w:type="spellStart"/>
      <w:r w:rsidRPr="00194977">
        <w:rPr>
          <w:sz w:val="22"/>
          <w:szCs w:val="22"/>
        </w:rPr>
        <w:t>Шонненберга</w:t>
      </w:r>
      <w:proofErr w:type="spellEnd"/>
      <w:r w:rsidRPr="00194977">
        <w:rPr>
          <w:sz w:val="22"/>
          <w:szCs w:val="22"/>
        </w:rPr>
        <w:t>.</w:t>
      </w:r>
    </w:p>
    <w:p w14:paraId="37AB564D" w14:textId="77777777" w:rsidR="001B57B0" w:rsidRPr="00194977" w:rsidRDefault="001B57B0" w:rsidP="001B57B0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ЛАНСКАЯ</w:t>
      </w:r>
    </w:p>
    <w:p w14:paraId="6C2C635C" w14:textId="6245176D" w:rsidR="001B57B0" w:rsidRPr="00194977" w:rsidRDefault="001B57B0" w:rsidP="001B57B0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(продолжает)</w:t>
      </w:r>
    </w:p>
    <w:p w14:paraId="1D5057D6" w14:textId="6959CFDC" w:rsidR="001B57B0" w:rsidRPr="00194977" w:rsidRDefault="001B57B0" w:rsidP="001B57B0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Но я, Верочка, </w:t>
      </w:r>
      <w:r w:rsidR="00480D64" w:rsidRPr="00194977">
        <w:rPr>
          <w:sz w:val="22"/>
          <w:szCs w:val="22"/>
        </w:rPr>
        <w:t>немцу служить не стану.</w:t>
      </w:r>
      <w:r w:rsidRPr="00194977">
        <w:rPr>
          <w:sz w:val="22"/>
          <w:szCs w:val="22"/>
        </w:rPr>
        <w:t xml:space="preserve"> Я со своим народом буду. Вы же тоже,</w:t>
      </w:r>
      <w:r w:rsidR="006C3684" w:rsidRPr="00194977">
        <w:rPr>
          <w:sz w:val="22"/>
          <w:szCs w:val="22"/>
        </w:rPr>
        <w:t xml:space="preserve"> </w:t>
      </w:r>
      <w:r w:rsidRPr="00194977">
        <w:rPr>
          <w:sz w:val="22"/>
          <w:szCs w:val="22"/>
        </w:rPr>
        <w:t>да?</w:t>
      </w:r>
      <w:r w:rsidR="00480D64" w:rsidRPr="00194977">
        <w:rPr>
          <w:sz w:val="22"/>
          <w:szCs w:val="22"/>
        </w:rPr>
        <w:t xml:space="preserve"> С народом?</w:t>
      </w:r>
    </w:p>
    <w:p w14:paraId="69C4FBEE" w14:textId="2EB8E780" w:rsidR="001B57B0" w:rsidRPr="00194977" w:rsidRDefault="001B57B0" w:rsidP="001B57B0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3DD6AE1F" w14:textId="048EFD04" w:rsidR="001B57B0" w:rsidRPr="00194977" w:rsidRDefault="001B57B0" w:rsidP="001B57B0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(рассеяно)</w:t>
      </w:r>
    </w:p>
    <w:p w14:paraId="5026FF76" w14:textId="35154D9F" w:rsidR="001B57B0" w:rsidRPr="00194977" w:rsidRDefault="001B57B0" w:rsidP="001B57B0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Да…</w:t>
      </w:r>
    </w:p>
    <w:p w14:paraId="42CB7E39" w14:textId="457CDFDB" w:rsidR="001B57B0" w:rsidRPr="00194977" w:rsidRDefault="001B57B0" w:rsidP="001B57B0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ЛАНСКАЯ</w:t>
      </w:r>
    </w:p>
    <w:p w14:paraId="60732B5E" w14:textId="72AE7B92" w:rsidR="001B57B0" w:rsidRPr="00194977" w:rsidRDefault="001B57B0" w:rsidP="001B57B0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Страшные времена. Надо держаться вместе.</w:t>
      </w:r>
    </w:p>
    <w:p w14:paraId="59E6308E" w14:textId="72338132" w:rsidR="001B57B0" w:rsidRPr="00194977" w:rsidRDefault="001B57B0" w:rsidP="001B57B0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Вера видит, как из здания выходит </w:t>
      </w:r>
      <w:proofErr w:type="spellStart"/>
      <w:r w:rsidRPr="00194977">
        <w:rPr>
          <w:sz w:val="22"/>
          <w:szCs w:val="22"/>
        </w:rPr>
        <w:t>Шонненберг</w:t>
      </w:r>
      <w:proofErr w:type="spellEnd"/>
      <w:r w:rsidRPr="00194977">
        <w:rPr>
          <w:sz w:val="22"/>
          <w:szCs w:val="22"/>
        </w:rPr>
        <w:t xml:space="preserve"> и направляется к машине в окружении солдат. Вера неловко смотрит на </w:t>
      </w:r>
      <w:proofErr w:type="spellStart"/>
      <w:r w:rsidRPr="00194977">
        <w:rPr>
          <w:sz w:val="22"/>
          <w:szCs w:val="22"/>
        </w:rPr>
        <w:t>Ланскую</w:t>
      </w:r>
      <w:proofErr w:type="spellEnd"/>
      <w:r w:rsidRPr="00194977">
        <w:rPr>
          <w:sz w:val="22"/>
          <w:szCs w:val="22"/>
        </w:rPr>
        <w:t xml:space="preserve"> и срывается с места.</w:t>
      </w:r>
    </w:p>
    <w:p w14:paraId="6B3C4E5C" w14:textId="0804D564" w:rsidR="001B57B0" w:rsidRPr="00194977" w:rsidRDefault="001B57B0" w:rsidP="001B57B0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55CAFCD4" w14:textId="6C255CC5" w:rsidR="001B57B0" w:rsidRPr="00194977" w:rsidRDefault="001B57B0" w:rsidP="001B57B0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(бежит к нему)</w:t>
      </w:r>
    </w:p>
    <w:p w14:paraId="6A0F3628" w14:textId="392DCB29" w:rsidR="001B57B0" w:rsidRPr="00194977" w:rsidRDefault="001B57B0" w:rsidP="001B57B0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Гражданин </w:t>
      </w:r>
      <w:proofErr w:type="spellStart"/>
      <w:r w:rsidRPr="00194977">
        <w:rPr>
          <w:sz w:val="22"/>
          <w:szCs w:val="22"/>
        </w:rPr>
        <w:t>Шоненнберг</w:t>
      </w:r>
      <w:proofErr w:type="spellEnd"/>
      <w:r w:rsidRPr="00194977">
        <w:rPr>
          <w:sz w:val="22"/>
          <w:szCs w:val="22"/>
        </w:rPr>
        <w:t xml:space="preserve">! Товарищ </w:t>
      </w:r>
      <w:proofErr w:type="spellStart"/>
      <w:r w:rsidRPr="00194977">
        <w:rPr>
          <w:sz w:val="22"/>
          <w:szCs w:val="22"/>
        </w:rPr>
        <w:t>Шоненнберг</w:t>
      </w:r>
      <w:proofErr w:type="spellEnd"/>
      <w:r w:rsidRPr="00194977">
        <w:rPr>
          <w:sz w:val="22"/>
          <w:szCs w:val="22"/>
        </w:rPr>
        <w:t>!</w:t>
      </w:r>
      <w:r w:rsidR="00FA1E2E" w:rsidRPr="00194977">
        <w:rPr>
          <w:sz w:val="22"/>
          <w:szCs w:val="22"/>
        </w:rPr>
        <w:t xml:space="preserve"> Доктор </w:t>
      </w:r>
      <w:proofErr w:type="spellStart"/>
      <w:r w:rsidR="00FA1E2E" w:rsidRPr="00194977">
        <w:rPr>
          <w:sz w:val="22"/>
          <w:szCs w:val="22"/>
        </w:rPr>
        <w:t>Шоненнберг</w:t>
      </w:r>
      <w:proofErr w:type="spellEnd"/>
      <w:r w:rsidR="00FA1E2E" w:rsidRPr="00194977">
        <w:rPr>
          <w:sz w:val="22"/>
          <w:szCs w:val="22"/>
        </w:rPr>
        <w:t>!</w:t>
      </w:r>
    </w:p>
    <w:p w14:paraId="50CBE6A0" w14:textId="4B68E865" w:rsidR="001B57B0" w:rsidRPr="00194977" w:rsidRDefault="001B57B0" w:rsidP="001B57B0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Вся очередь за ней наблюдает. На крик оборачивается сопровождающий солдат, вскидывает автомат, но </w:t>
      </w:r>
      <w:proofErr w:type="spellStart"/>
      <w:r w:rsidRPr="00194977">
        <w:rPr>
          <w:sz w:val="22"/>
          <w:szCs w:val="22"/>
        </w:rPr>
        <w:t>Шоненнберг</w:t>
      </w:r>
      <w:proofErr w:type="spellEnd"/>
      <w:r w:rsidRPr="00194977">
        <w:rPr>
          <w:sz w:val="22"/>
          <w:szCs w:val="22"/>
        </w:rPr>
        <w:t xml:space="preserve"> велит убрать оружие. Идёт Вере на встречу.</w:t>
      </w:r>
    </w:p>
    <w:p w14:paraId="5EFA461C" w14:textId="77777777" w:rsidR="001B57B0" w:rsidRPr="00194977" w:rsidRDefault="001B57B0" w:rsidP="001B57B0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Шонненберг</w:t>
      </w:r>
    </w:p>
    <w:p w14:paraId="6238C0BF" w14:textId="2E6C2D3C" w:rsidR="001B57B0" w:rsidRPr="00194977" w:rsidRDefault="001B57B0" w:rsidP="001B57B0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(протягивает Вере руку, та жмёт её)</w:t>
      </w:r>
    </w:p>
    <w:p w14:paraId="42608A7F" w14:textId="77777777" w:rsidR="001B57B0" w:rsidRPr="00194977" w:rsidRDefault="001B57B0" w:rsidP="001B57B0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Для </w:t>
      </w:r>
      <w:proofErr w:type="spellStart"/>
      <w:r w:rsidRPr="00194977">
        <w:rPr>
          <w:sz w:val="22"/>
          <w:szCs w:val="22"/>
        </w:rPr>
        <w:t>чéго</w:t>
      </w:r>
      <w:proofErr w:type="spellEnd"/>
      <w:r w:rsidRPr="00194977">
        <w:rPr>
          <w:sz w:val="22"/>
          <w:szCs w:val="22"/>
        </w:rPr>
        <w:t xml:space="preserve"> пани </w:t>
      </w:r>
      <w:proofErr w:type="spellStart"/>
      <w:r w:rsidRPr="00194977">
        <w:rPr>
          <w:sz w:val="22"/>
          <w:szCs w:val="22"/>
        </w:rPr>
        <w:t>тутай</w:t>
      </w:r>
      <w:proofErr w:type="spellEnd"/>
      <w:r w:rsidRPr="00194977">
        <w:rPr>
          <w:sz w:val="22"/>
          <w:szCs w:val="22"/>
        </w:rPr>
        <w:t>?</w:t>
      </w:r>
    </w:p>
    <w:p w14:paraId="5D128732" w14:textId="3BAB9A6B" w:rsidR="001B57B0" w:rsidRPr="00194977" w:rsidRDefault="001B57B0" w:rsidP="001B57B0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ВЕРА</w:t>
      </w:r>
    </w:p>
    <w:p w14:paraId="2DF6836C" w14:textId="0AA66E5E" w:rsidR="001B57B0" w:rsidRPr="00194977" w:rsidRDefault="001B57B0" w:rsidP="001B57B0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(запыхавшись, много жестикулирует)</w:t>
      </w:r>
    </w:p>
    <w:p w14:paraId="3C222897" w14:textId="03CE8F60" w:rsidR="001B57B0" w:rsidRPr="00194977" w:rsidRDefault="001B57B0" w:rsidP="001B57B0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Скорбный лист! Пациенты!</w:t>
      </w:r>
      <w:r w:rsidR="00202140" w:rsidRPr="00194977">
        <w:rPr>
          <w:sz w:val="22"/>
          <w:szCs w:val="22"/>
        </w:rPr>
        <w:t xml:space="preserve"> Я же обещала!</w:t>
      </w:r>
    </w:p>
    <w:p w14:paraId="2EA7DA6E" w14:textId="2CD7A9A7" w:rsidR="001B57B0" w:rsidRPr="00194977" w:rsidRDefault="001B57B0" w:rsidP="001B57B0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Вера передает папки </w:t>
      </w:r>
      <w:proofErr w:type="spellStart"/>
      <w:r w:rsidRPr="00194977">
        <w:rPr>
          <w:sz w:val="22"/>
          <w:szCs w:val="22"/>
        </w:rPr>
        <w:t>Шонен</w:t>
      </w:r>
      <w:r w:rsidR="00FA1E2E" w:rsidRPr="00194977">
        <w:rPr>
          <w:sz w:val="22"/>
          <w:szCs w:val="22"/>
        </w:rPr>
        <w:t>н</w:t>
      </w:r>
      <w:r w:rsidRPr="00194977">
        <w:rPr>
          <w:sz w:val="22"/>
          <w:szCs w:val="22"/>
        </w:rPr>
        <w:t>бергу</w:t>
      </w:r>
      <w:proofErr w:type="spellEnd"/>
      <w:r w:rsidRPr="00194977">
        <w:rPr>
          <w:sz w:val="22"/>
          <w:szCs w:val="22"/>
        </w:rPr>
        <w:t xml:space="preserve">, тот довольно кивает – что тоже не уходит от внимания очереди. </w:t>
      </w:r>
    </w:p>
    <w:p w14:paraId="6F47C044" w14:textId="7E64E5A2" w:rsidR="001B57B0" w:rsidRPr="00194977" w:rsidRDefault="001B57B0" w:rsidP="001B57B0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159D6090" w14:textId="04AB76F8" w:rsidR="001B57B0" w:rsidRPr="00194977" w:rsidRDefault="001B57B0" w:rsidP="001B57B0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Вчера новый пациент. Новый. Тракторист. </w:t>
      </w:r>
      <w:proofErr w:type="spellStart"/>
      <w:r w:rsidRPr="00194977">
        <w:rPr>
          <w:sz w:val="22"/>
          <w:szCs w:val="22"/>
        </w:rPr>
        <w:t>Трааа-ктор</w:t>
      </w:r>
      <w:proofErr w:type="spellEnd"/>
      <w:r w:rsidRPr="00194977">
        <w:rPr>
          <w:sz w:val="22"/>
          <w:szCs w:val="22"/>
        </w:rPr>
        <w:t>.</w:t>
      </w:r>
    </w:p>
    <w:p w14:paraId="44E0DB59" w14:textId="77777777" w:rsidR="001B57B0" w:rsidRPr="00194977" w:rsidRDefault="001B57B0" w:rsidP="001B57B0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Шонненберг</w:t>
      </w:r>
    </w:p>
    <w:p w14:paraId="2D80E513" w14:textId="49D00148" w:rsidR="001B57B0" w:rsidRPr="00194977" w:rsidRDefault="001B57B0" w:rsidP="001B57B0">
      <w:pPr>
        <w:pStyle w:val="aff6"/>
        <w:rPr>
          <w:sz w:val="22"/>
          <w:szCs w:val="22"/>
        </w:rPr>
      </w:pPr>
      <w:proofErr w:type="spellStart"/>
      <w:r w:rsidRPr="00194977">
        <w:rPr>
          <w:sz w:val="22"/>
          <w:szCs w:val="22"/>
        </w:rPr>
        <w:t>Трактожисто</w:t>
      </w:r>
      <w:proofErr w:type="spellEnd"/>
      <w:r w:rsidRPr="00194977">
        <w:rPr>
          <w:sz w:val="22"/>
          <w:szCs w:val="22"/>
        </w:rPr>
        <w:t xml:space="preserve">, </w:t>
      </w:r>
      <w:proofErr w:type="spellStart"/>
      <w:r w:rsidRPr="00194977">
        <w:rPr>
          <w:sz w:val="22"/>
          <w:szCs w:val="22"/>
        </w:rPr>
        <w:t>разумье</w:t>
      </w:r>
      <w:proofErr w:type="spellEnd"/>
      <w:r w:rsidRPr="00194977">
        <w:rPr>
          <w:sz w:val="22"/>
          <w:szCs w:val="22"/>
        </w:rPr>
        <w:t>.</w:t>
      </w:r>
    </w:p>
    <w:p w14:paraId="37BE772F" w14:textId="429D250A" w:rsidR="001B57B0" w:rsidRPr="00194977" w:rsidRDefault="001B57B0" w:rsidP="001B57B0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7B10AEB7" w14:textId="4C0CC593" w:rsidR="001B57B0" w:rsidRPr="00194977" w:rsidRDefault="001B57B0" w:rsidP="001B57B0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(показывает на себе)</w:t>
      </w:r>
    </w:p>
    <w:p w14:paraId="12B19E02" w14:textId="43076AD9" w:rsidR="001B57B0" w:rsidRPr="00194977" w:rsidRDefault="001B57B0" w:rsidP="001B57B0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Решил починить гусеницу и распорол себе живот.</w:t>
      </w:r>
    </w:p>
    <w:p w14:paraId="59A38D2D" w14:textId="28ADE161" w:rsidR="001B57B0" w:rsidRPr="00194977" w:rsidRDefault="001B57B0" w:rsidP="001B57B0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 xml:space="preserve">(показывает карточку, </w:t>
      </w:r>
      <w:proofErr w:type="spellStart"/>
      <w:r w:rsidRPr="00194977">
        <w:rPr>
          <w:sz w:val="22"/>
          <w:szCs w:val="22"/>
        </w:rPr>
        <w:t>копашась</w:t>
      </w:r>
      <w:proofErr w:type="spellEnd"/>
      <w:r w:rsidRPr="00194977">
        <w:rPr>
          <w:sz w:val="22"/>
          <w:szCs w:val="22"/>
        </w:rPr>
        <w:t xml:space="preserve"> в тех, что держит </w:t>
      </w:r>
      <w:proofErr w:type="spellStart"/>
      <w:r w:rsidRPr="00194977">
        <w:rPr>
          <w:sz w:val="22"/>
          <w:szCs w:val="22"/>
        </w:rPr>
        <w:t>Шоненнберг</w:t>
      </w:r>
      <w:proofErr w:type="spellEnd"/>
      <w:r w:rsidRPr="00194977">
        <w:rPr>
          <w:sz w:val="22"/>
          <w:szCs w:val="22"/>
        </w:rPr>
        <w:t>)</w:t>
      </w:r>
    </w:p>
    <w:p w14:paraId="68A5DF4B" w14:textId="1B41A06D" w:rsidR="001B57B0" w:rsidRPr="00194977" w:rsidRDefault="001B57B0" w:rsidP="001B57B0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Вот она! Скорбный лист, тракторист, да?</w:t>
      </w:r>
    </w:p>
    <w:p w14:paraId="0A91559B" w14:textId="77777777" w:rsidR="001B57B0" w:rsidRPr="00194977" w:rsidRDefault="001B57B0" w:rsidP="001B57B0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Шонненберг</w:t>
      </w:r>
    </w:p>
    <w:p w14:paraId="048DCCC4" w14:textId="77777777" w:rsidR="001B57B0" w:rsidRPr="00194977" w:rsidRDefault="001B57B0" w:rsidP="001B57B0">
      <w:pPr>
        <w:pStyle w:val="aff6"/>
        <w:rPr>
          <w:sz w:val="22"/>
          <w:szCs w:val="22"/>
        </w:rPr>
      </w:pPr>
      <w:proofErr w:type="spellStart"/>
      <w:r w:rsidRPr="00194977">
        <w:rPr>
          <w:sz w:val="22"/>
          <w:szCs w:val="22"/>
        </w:rPr>
        <w:t>Бардзо</w:t>
      </w:r>
      <w:proofErr w:type="spellEnd"/>
      <w:r w:rsidRPr="00194977">
        <w:rPr>
          <w:sz w:val="22"/>
          <w:szCs w:val="22"/>
        </w:rPr>
        <w:t xml:space="preserve"> </w:t>
      </w:r>
      <w:proofErr w:type="spellStart"/>
      <w:r w:rsidRPr="00194977">
        <w:rPr>
          <w:sz w:val="22"/>
          <w:szCs w:val="22"/>
        </w:rPr>
        <w:t>добже</w:t>
      </w:r>
      <w:proofErr w:type="spellEnd"/>
      <w:r w:rsidRPr="00194977">
        <w:rPr>
          <w:sz w:val="22"/>
          <w:szCs w:val="22"/>
        </w:rPr>
        <w:t xml:space="preserve">, пани докторка. </w:t>
      </w:r>
      <w:proofErr w:type="spellStart"/>
      <w:r w:rsidRPr="00194977">
        <w:rPr>
          <w:sz w:val="22"/>
          <w:szCs w:val="22"/>
        </w:rPr>
        <w:t>Мувьче</w:t>
      </w:r>
      <w:proofErr w:type="spellEnd"/>
      <w:r w:rsidRPr="00194977">
        <w:rPr>
          <w:sz w:val="22"/>
          <w:szCs w:val="22"/>
        </w:rPr>
        <w:t xml:space="preserve">, </w:t>
      </w:r>
      <w:proofErr w:type="spellStart"/>
      <w:r w:rsidRPr="00194977">
        <w:rPr>
          <w:sz w:val="22"/>
          <w:szCs w:val="22"/>
        </w:rPr>
        <w:t>цо</w:t>
      </w:r>
      <w:proofErr w:type="spellEnd"/>
      <w:r w:rsidRPr="00194977">
        <w:rPr>
          <w:sz w:val="22"/>
          <w:szCs w:val="22"/>
        </w:rPr>
        <w:t xml:space="preserve"> до вакцин у вас? </w:t>
      </w:r>
      <w:proofErr w:type="spellStart"/>
      <w:r w:rsidRPr="00194977">
        <w:rPr>
          <w:sz w:val="22"/>
          <w:szCs w:val="22"/>
        </w:rPr>
        <w:t>Вариола</w:t>
      </w:r>
      <w:proofErr w:type="spellEnd"/>
      <w:r w:rsidRPr="00194977">
        <w:rPr>
          <w:sz w:val="22"/>
          <w:szCs w:val="22"/>
        </w:rPr>
        <w:t xml:space="preserve">, </w:t>
      </w:r>
      <w:proofErr w:type="spellStart"/>
      <w:r w:rsidRPr="00194977">
        <w:rPr>
          <w:sz w:val="22"/>
          <w:szCs w:val="22"/>
        </w:rPr>
        <w:t>туберкулум</w:t>
      </w:r>
      <w:proofErr w:type="spellEnd"/>
      <w:r w:rsidRPr="00194977">
        <w:rPr>
          <w:sz w:val="22"/>
          <w:szCs w:val="22"/>
        </w:rPr>
        <w:t>?</w:t>
      </w:r>
    </w:p>
    <w:p w14:paraId="51D5A518" w14:textId="77777777" w:rsidR="001B57B0" w:rsidRPr="00194977" w:rsidRDefault="001B57B0" w:rsidP="001B57B0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6C234709" w14:textId="77777777" w:rsidR="001B57B0" w:rsidRPr="00194977" w:rsidRDefault="001B57B0" w:rsidP="001B57B0">
      <w:pPr>
        <w:pStyle w:val="aff6"/>
        <w:rPr>
          <w:sz w:val="22"/>
          <w:szCs w:val="22"/>
        </w:rPr>
      </w:pPr>
      <w:proofErr w:type="spellStart"/>
      <w:r w:rsidRPr="00194977">
        <w:rPr>
          <w:sz w:val="22"/>
          <w:szCs w:val="22"/>
        </w:rPr>
        <w:t>Вариола</w:t>
      </w:r>
      <w:proofErr w:type="spellEnd"/>
      <w:r w:rsidRPr="00194977">
        <w:rPr>
          <w:sz w:val="22"/>
          <w:szCs w:val="22"/>
        </w:rPr>
        <w:t xml:space="preserve">… это оспа что ли? </w:t>
      </w:r>
    </w:p>
    <w:p w14:paraId="03DD4B43" w14:textId="77777777" w:rsidR="001B57B0" w:rsidRPr="00194977" w:rsidRDefault="001B57B0" w:rsidP="001B57B0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(машет головой)</w:t>
      </w:r>
    </w:p>
    <w:p w14:paraId="328CF93A" w14:textId="77777777" w:rsidR="001B57B0" w:rsidRPr="00194977" w:rsidRDefault="001B57B0" w:rsidP="001B57B0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Нет, ее больше нет. </w:t>
      </w:r>
    </w:p>
    <w:p w14:paraId="2C96A6C3" w14:textId="652F0471" w:rsidR="001B57B0" w:rsidRPr="00194977" w:rsidRDefault="001B57B0" w:rsidP="001B57B0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(кивает)</w:t>
      </w:r>
    </w:p>
    <w:p w14:paraId="0C2B7997" w14:textId="5B9D09C7" w:rsidR="001B57B0" w:rsidRPr="00194977" w:rsidRDefault="001B57B0" w:rsidP="001B57B0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А туберкулез делаем, у нас весь город привит. </w:t>
      </w:r>
    </w:p>
    <w:p w14:paraId="7AE45099" w14:textId="77777777" w:rsidR="001B57B0" w:rsidRPr="00194977" w:rsidRDefault="001B57B0" w:rsidP="001B57B0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Шонненберг</w:t>
      </w:r>
    </w:p>
    <w:p w14:paraId="0F7356FA" w14:textId="77777777" w:rsidR="001B57B0" w:rsidRPr="00194977" w:rsidRDefault="001B57B0" w:rsidP="001B57B0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Тетанус?</w:t>
      </w:r>
    </w:p>
    <w:p w14:paraId="56DC75C8" w14:textId="77777777" w:rsidR="001B57B0" w:rsidRPr="00194977" w:rsidRDefault="001B57B0" w:rsidP="001B57B0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629F6600" w14:textId="77777777" w:rsidR="001B57B0" w:rsidRPr="00194977" w:rsidRDefault="001B57B0" w:rsidP="001B57B0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Тетанус, тетанус… а, столбняк? Нет, это не прививаем.</w:t>
      </w:r>
    </w:p>
    <w:p w14:paraId="6A17B016" w14:textId="77777777" w:rsidR="001B57B0" w:rsidRPr="00194977" w:rsidRDefault="001B57B0" w:rsidP="001B57B0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Шонненберг</w:t>
      </w:r>
    </w:p>
    <w:p w14:paraId="29CB2784" w14:textId="77777777" w:rsidR="001B57B0" w:rsidRPr="00194977" w:rsidRDefault="001B57B0" w:rsidP="001B57B0">
      <w:pPr>
        <w:pStyle w:val="aff6"/>
        <w:rPr>
          <w:sz w:val="22"/>
          <w:szCs w:val="22"/>
        </w:rPr>
      </w:pPr>
      <w:proofErr w:type="spellStart"/>
      <w:r w:rsidRPr="00194977">
        <w:rPr>
          <w:sz w:val="22"/>
          <w:szCs w:val="22"/>
        </w:rPr>
        <w:t>Тераз</w:t>
      </w:r>
      <w:proofErr w:type="spellEnd"/>
      <w:r w:rsidRPr="00194977">
        <w:rPr>
          <w:sz w:val="22"/>
          <w:szCs w:val="22"/>
        </w:rPr>
        <w:t xml:space="preserve">, буде </w:t>
      </w:r>
      <w:proofErr w:type="spellStart"/>
      <w:r w:rsidRPr="00194977">
        <w:rPr>
          <w:sz w:val="22"/>
          <w:szCs w:val="22"/>
        </w:rPr>
        <w:t>вакционвать</w:t>
      </w:r>
      <w:proofErr w:type="spellEnd"/>
      <w:r w:rsidRPr="00194977">
        <w:rPr>
          <w:sz w:val="22"/>
          <w:szCs w:val="22"/>
        </w:rPr>
        <w:t xml:space="preserve"> </w:t>
      </w:r>
      <w:proofErr w:type="spellStart"/>
      <w:r w:rsidRPr="00194977">
        <w:rPr>
          <w:sz w:val="22"/>
          <w:szCs w:val="22"/>
        </w:rPr>
        <w:t>цави</w:t>
      </w:r>
      <w:proofErr w:type="spellEnd"/>
      <w:r w:rsidRPr="00194977">
        <w:rPr>
          <w:sz w:val="22"/>
          <w:szCs w:val="22"/>
        </w:rPr>
        <w:t xml:space="preserve"> град. </w:t>
      </w:r>
      <w:proofErr w:type="spellStart"/>
      <w:r w:rsidRPr="00194977">
        <w:rPr>
          <w:sz w:val="22"/>
          <w:szCs w:val="22"/>
        </w:rPr>
        <w:t>Вшистких</w:t>
      </w:r>
      <w:proofErr w:type="spellEnd"/>
      <w:r w:rsidRPr="00194977">
        <w:rPr>
          <w:sz w:val="22"/>
          <w:szCs w:val="22"/>
        </w:rPr>
        <w:t xml:space="preserve">. </w:t>
      </w:r>
      <w:proofErr w:type="spellStart"/>
      <w:r w:rsidRPr="00194977">
        <w:rPr>
          <w:sz w:val="22"/>
          <w:szCs w:val="22"/>
        </w:rPr>
        <w:t>Приехам</w:t>
      </w:r>
      <w:proofErr w:type="spellEnd"/>
      <w:r w:rsidRPr="00194977">
        <w:rPr>
          <w:sz w:val="22"/>
          <w:szCs w:val="22"/>
        </w:rPr>
        <w:t xml:space="preserve"> до </w:t>
      </w:r>
      <w:proofErr w:type="spellStart"/>
      <w:r w:rsidRPr="00194977">
        <w:rPr>
          <w:sz w:val="22"/>
          <w:szCs w:val="22"/>
        </w:rPr>
        <w:t>госпитáля</w:t>
      </w:r>
      <w:proofErr w:type="spellEnd"/>
      <w:r w:rsidRPr="00194977">
        <w:rPr>
          <w:sz w:val="22"/>
          <w:szCs w:val="22"/>
        </w:rPr>
        <w:t xml:space="preserve"> с </w:t>
      </w:r>
      <w:proofErr w:type="spellStart"/>
      <w:r w:rsidRPr="00194977">
        <w:rPr>
          <w:sz w:val="22"/>
          <w:szCs w:val="22"/>
        </w:rPr>
        <w:t>инспекциом</w:t>
      </w:r>
      <w:proofErr w:type="spellEnd"/>
      <w:r w:rsidRPr="00194977">
        <w:rPr>
          <w:sz w:val="22"/>
          <w:szCs w:val="22"/>
        </w:rPr>
        <w:t xml:space="preserve">, и выдам пани вакцин </w:t>
      </w:r>
      <w:proofErr w:type="gramStart"/>
      <w:r w:rsidRPr="00194977">
        <w:rPr>
          <w:sz w:val="22"/>
          <w:szCs w:val="22"/>
        </w:rPr>
        <w:t>до тетанус</w:t>
      </w:r>
      <w:proofErr w:type="gramEnd"/>
      <w:r w:rsidRPr="00194977">
        <w:rPr>
          <w:sz w:val="22"/>
          <w:szCs w:val="22"/>
        </w:rPr>
        <w:t xml:space="preserve">. </w:t>
      </w:r>
    </w:p>
    <w:p w14:paraId="71B7BF87" w14:textId="77777777" w:rsidR="001B57B0" w:rsidRPr="00194977" w:rsidRDefault="001B57B0" w:rsidP="001B57B0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Они доходят до конца дорожки, где стоит машина </w:t>
      </w:r>
      <w:proofErr w:type="spellStart"/>
      <w:r w:rsidRPr="00194977">
        <w:rPr>
          <w:sz w:val="22"/>
          <w:szCs w:val="22"/>
        </w:rPr>
        <w:t>Шонненберга</w:t>
      </w:r>
      <w:proofErr w:type="spellEnd"/>
      <w:r w:rsidRPr="00194977">
        <w:rPr>
          <w:sz w:val="22"/>
          <w:szCs w:val="22"/>
        </w:rPr>
        <w:t>.</w:t>
      </w:r>
    </w:p>
    <w:p w14:paraId="313B904F" w14:textId="77777777" w:rsidR="001B57B0" w:rsidRPr="00194977" w:rsidRDefault="001B57B0" w:rsidP="001B57B0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551C00B0" w14:textId="77777777" w:rsidR="001B57B0" w:rsidRPr="00194977" w:rsidRDefault="001B57B0" w:rsidP="001B57B0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Я поняла, всех вакцинировать. А когда примерно вас ждать? </w:t>
      </w:r>
    </w:p>
    <w:p w14:paraId="2E533F8C" w14:textId="77777777" w:rsidR="001B57B0" w:rsidRPr="00194977" w:rsidRDefault="001B57B0" w:rsidP="001B57B0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Шонненберг</w:t>
      </w:r>
    </w:p>
    <w:p w14:paraId="4AB9AF02" w14:textId="77777777" w:rsidR="001B57B0" w:rsidRPr="00194977" w:rsidRDefault="001B57B0" w:rsidP="001B57B0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До </w:t>
      </w:r>
      <w:proofErr w:type="spellStart"/>
      <w:r w:rsidRPr="00194977">
        <w:rPr>
          <w:sz w:val="22"/>
          <w:szCs w:val="22"/>
        </w:rPr>
        <w:t>видзения</w:t>
      </w:r>
      <w:proofErr w:type="spellEnd"/>
      <w:r w:rsidRPr="00194977">
        <w:rPr>
          <w:sz w:val="22"/>
          <w:szCs w:val="22"/>
        </w:rPr>
        <w:t xml:space="preserve">, пани докторка. </w:t>
      </w:r>
    </w:p>
    <w:p w14:paraId="507BAEB3" w14:textId="77777777" w:rsidR="001B57B0" w:rsidRPr="00194977" w:rsidRDefault="001B57B0" w:rsidP="001B57B0">
      <w:pPr>
        <w:pStyle w:val="aff4"/>
        <w:rPr>
          <w:sz w:val="22"/>
          <w:szCs w:val="22"/>
        </w:rPr>
      </w:pPr>
      <w:proofErr w:type="spellStart"/>
      <w:r w:rsidRPr="00194977">
        <w:rPr>
          <w:sz w:val="22"/>
          <w:szCs w:val="22"/>
        </w:rPr>
        <w:t>Шонненберг</w:t>
      </w:r>
      <w:proofErr w:type="spellEnd"/>
      <w:r w:rsidRPr="00194977">
        <w:rPr>
          <w:sz w:val="22"/>
          <w:szCs w:val="22"/>
        </w:rPr>
        <w:t xml:space="preserve"> еще раз жмет ей руку, садится в машину и уезжает. Вера оглядывается на очередь: все демонстративно отворачиваются от нее, а демонстративнее всех </w:t>
      </w:r>
      <w:proofErr w:type="spellStart"/>
      <w:r w:rsidRPr="00194977">
        <w:rPr>
          <w:sz w:val="22"/>
          <w:szCs w:val="22"/>
        </w:rPr>
        <w:t>Ланская</w:t>
      </w:r>
      <w:proofErr w:type="spellEnd"/>
      <w:r w:rsidRPr="00194977">
        <w:rPr>
          <w:sz w:val="22"/>
          <w:szCs w:val="22"/>
        </w:rPr>
        <w:t xml:space="preserve">. </w:t>
      </w:r>
    </w:p>
    <w:p w14:paraId="5C4D4693" w14:textId="15B6D863" w:rsidR="00E45089" w:rsidRPr="00194977" w:rsidRDefault="00E45089" w:rsidP="00E45089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t>2-</w:t>
      </w:r>
      <w:proofErr w:type="gramStart"/>
      <w:r w:rsidRPr="00194977">
        <w:rPr>
          <w:sz w:val="22"/>
          <w:szCs w:val="22"/>
        </w:rPr>
        <w:t>1</w:t>
      </w:r>
      <w:r w:rsidR="004F1FCF">
        <w:rPr>
          <w:sz w:val="22"/>
          <w:szCs w:val="22"/>
        </w:rPr>
        <w:t>4</w:t>
      </w:r>
      <w:r w:rsidRPr="00194977">
        <w:rPr>
          <w:sz w:val="22"/>
          <w:szCs w:val="22"/>
        </w:rPr>
        <w:t>.ИНТ</w:t>
      </w:r>
      <w:proofErr w:type="gramEnd"/>
      <w:r w:rsidRPr="00194977">
        <w:rPr>
          <w:sz w:val="22"/>
          <w:szCs w:val="22"/>
        </w:rPr>
        <w:t>./НАТ. КОМЕНДАТУРА/ЦЕНТРАЛЬНАЯ ПЛОЩАДЬ. УТРО</w:t>
      </w:r>
    </w:p>
    <w:p w14:paraId="00BC365E" w14:textId="4F7E690C" w:rsidR="00E45089" w:rsidRPr="00194977" w:rsidRDefault="00E45089" w:rsidP="00E45089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Кабинет главы города. Портрет Ленина заменен на Гитлера, в углу нацистское знамя. Фон </w:t>
      </w:r>
      <w:proofErr w:type="spellStart"/>
      <w:r w:rsidRPr="00194977">
        <w:rPr>
          <w:sz w:val="22"/>
          <w:szCs w:val="22"/>
        </w:rPr>
        <w:t>Вейхс</w:t>
      </w:r>
      <w:proofErr w:type="spellEnd"/>
      <w:r w:rsidRPr="00194977">
        <w:rPr>
          <w:sz w:val="22"/>
          <w:szCs w:val="22"/>
        </w:rPr>
        <w:t xml:space="preserve"> сидит за столом, перед ним стоит Винокуров.</w:t>
      </w:r>
    </w:p>
    <w:p w14:paraId="2476BBEC" w14:textId="77777777" w:rsidR="00E45089" w:rsidRPr="00194977" w:rsidRDefault="00E45089" w:rsidP="00E45089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7A141CE8" w14:textId="77777777" w:rsidR="00E45089" w:rsidRPr="00194977" w:rsidRDefault="00E45089" w:rsidP="00E45089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(немецкий)</w:t>
      </w:r>
    </w:p>
    <w:p w14:paraId="70A5D7C1" w14:textId="7D7EF3D1" w:rsidR="00E45089" w:rsidRPr="00194977" w:rsidRDefault="00E45089" w:rsidP="00E45089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Ваше сиятельство, для меня будет честью выполнить данные обязательства. </w:t>
      </w:r>
    </w:p>
    <w:p w14:paraId="20ED8E8A" w14:textId="77777777" w:rsidR="00E45089" w:rsidRPr="00194977" w:rsidRDefault="00E45089" w:rsidP="00E45089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Фон Вейхс</w:t>
      </w:r>
    </w:p>
    <w:p w14:paraId="5482180D" w14:textId="43BE26F3" w:rsidR="00E45089" w:rsidRPr="00194977" w:rsidRDefault="00E45089" w:rsidP="00E45089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(немецкий, смеётся)</w:t>
      </w:r>
    </w:p>
    <w:p w14:paraId="1548B251" w14:textId="37648078" w:rsidR="00E45089" w:rsidRPr="00194977" w:rsidRDefault="00E45089" w:rsidP="00E45089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Виктор, спасибо, но мы не Золото Рейна идем добывать, можно сбавить пафос. Нам нужен хорошо организованный вечер, где мы соберем лояльных лидеров мнений, которые будут представлять различные социальные слои, и таким образом покажем единство жителей города и их готовность стать частью восточных территорий Третьего Рейха. А главное, нам нужна хорошая развлекательная программа, желательно концертная, с каким-нибудь харизматичным исполнителем</w:t>
      </w:r>
      <w:r w:rsidR="00202140" w:rsidRPr="00194977">
        <w:rPr>
          <w:sz w:val="22"/>
          <w:szCs w:val="22"/>
        </w:rPr>
        <w:t>.</w:t>
      </w:r>
    </w:p>
    <w:p w14:paraId="4AF40959" w14:textId="77777777" w:rsidR="00E45089" w:rsidRPr="00194977" w:rsidRDefault="00E45089" w:rsidP="00E45089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0F178B5A" w14:textId="77777777" w:rsidR="00E45089" w:rsidRPr="00194977" w:rsidRDefault="00E45089" w:rsidP="00E45089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(немецкий)</w:t>
      </w:r>
    </w:p>
    <w:p w14:paraId="1549C461" w14:textId="34295BA2" w:rsidR="00E45089" w:rsidRPr="00194977" w:rsidRDefault="00E45089" w:rsidP="00E45089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Такой исполнитель имеется.</w:t>
      </w:r>
    </w:p>
    <w:p w14:paraId="49FF780F" w14:textId="4EEB624A" w:rsidR="00E45089" w:rsidRPr="00194977" w:rsidRDefault="00E45089" w:rsidP="00E45089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Фон</w:t>
      </w:r>
      <w:r w:rsidR="00FA1E2E" w:rsidRPr="00194977">
        <w:rPr>
          <w:sz w:val="22"/>
          <w:szCs w:val="22"/>
        </w:rPr>
        <w:t>-</w:t>
      </w:r>
      <w:proofErr w:type="spellStart"/>
      <w:r w:rsidRPr="00194977">
        <w:rPr>
          <w:sz w:val="22"/>
          <w:szCs w:val="22"/>
        </w:rPr>
        <w:t>Вейхс</w:t>
      </w:r>
      <w:proofErr w:type="spellEnd"/>
      <w:r w:rsidRPr="00194977">
        <w:rPr>
          <w:sz w:val="22"/>
          <w:szCs w:val="22"/>
        </w:rPr>
        <w:t xml:space="preserve"> хитро улыбается.</w:t>
      </w:r>
    </w:p>
    <w:p w14:paraId="68ADA17A" w14:textId="77777777" w:rsidR="00E45089" w:rsidRPr="00194977" w:rsidRDefault="00E45089" w:rsidP="00E45089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Фон Вейхс</w:t>
      </w:r>
    </w:p>
    <w:p w14:paraId="6818B0D7" w14:textId="77777777" w:rsidR="00E45089" w:rsidRPr="00194977" w:rsidRDefault="00E45089" w:rsidP="00E45089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(немецкий)</w:t>
      </w:r>
    </w:p>
    <w:p w14:paraId="5925CC56" w14:textId="77777777" w:rsidR="00E45089" w:rsidRPr="00194977" w:rsidRDefault="00E45089" w:rsidP="00E45089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Я надеялся, что вы это скажете.</w:t>
      </w:r>
    </w:p>
    <w:p w14:paraId="65C79CC5" w14:textId="77777777" w:rsidR="00E45089" w:rsidRPr="00194977" w:rsidRDefault="00E45089" w:rsidP="00E45089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(становясь серьёзным)</w:t>
      </w:r>
    </w:p>
    <w:p w14:paraId="1E449601" w14:textId="77777777" w:rsidR="00E45089" w:rsidRPr="00194977" w:rsidRDefault="00E45089" w:rsidP="00E45089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Но не это главное. Ваша задача собрать мастеров для перезапуска вагоностроительного завода. Мы будем производить вооружение для нашей армии. В городе остались мастера?</w:t>
      </w:r>
    </w:p>
    <w:p w14:paraId="757877C2" w14:textId="77777777" w:rsidR="00E45089" w:rsidRPr="00194977" w:rsidRDefault="00E45089" w:rsidP="00E45089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4CE373E6" w14:textId="17BACFC9" w:rsidR="00E45089" w:rsidRPr="00194977" w:rsidRDefault="00E45089" w:rsidP="00E45089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(немецкий)</w:t>
      </w:r>
    </w:p>
    <w:p w14:paraId="16451B0C" w14:textId="27EE8A26" w:rsidR="00E45089" w:rsidRPr="00194977" w:rsidRDefault="00E45089" w:rsidP="00E45089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Поищем. Уверен, что есть. </w:t>
      </w:r>
    </w:p>
    <w:p w14:paraId="7B7E549E" w14:textId="77777777" w:rsidR="00E45089" w:rsidRPr="00194977" w:rsidRDefault="00E45089" w:rsidP="00E45089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Фон Вейхс</w:t>
      </w:r>
    </w:p>
    <w:p w14:paraId="35D230AF" w14:textId="0222C782" w:rsidR="00E45089" w:rsidRPr="00194977" w:rsidRDefault="00E45089" w:rsidP="00E45089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(немецкий)</w:t>
      </w:r>
    </w:p>
    <w:p w14:paraId="03C018A6" w14:textId="762FAB8D" w:rsidR="00E45089" w:rsidRPr="00194977" w:rsidRDefault="00E45089" w:rsidP="00E45089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Занимайтесь.</w:t>
      </w:r>
    </w:p>
    <w:p w14:paraId="255DB5A8" w14:textId="1CEA970D" w:rsidR="001B57B0" w:rsidRPr="00194977" w:rsidRDefault="00E45089" w:rsidP="001B57B0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Винокуров</w:t>
      </w:r>
      <w:r w:rsidR="00AC7917" w:rsidRPr="00194977">
        <w:rPr>
          <w:sz w:val="22"/>
          <w:szCs w:val="22"/>
        </w:rPr>
        <w:t xml:space="preserve"> собирается уходить, замирает на Секунду. Фон-</w:t>
      </w:r>
      <w:proofErr w:type="spellStart"/>
      <w:r w:rsidR="00AC7917" w:rsidRPr="00194977">
        <w:rPr>
          <w:sz w:val="22"/>
          <w:szCs w:val="22"/>
        </w:rPr>
        <w:t>Вейхс</w:t>
      </w:r>
      <w:proofErr w:type="spellEnd"/>
      <w:r w:rsidR="00AC7917" w:rsidRPr="00194977">
        <w:rPr>
          <w:sz w:val="22"/>
          <w:szCs w:val="22"/>
        </w:rPr>
        <w:t xml:space="preserve"> бросает на него взгляд – что ещё? Винокуров неловко </w:t>
      </w:r>
      <w:proofErr w:type="spellStart"/>
      <w:r w:rsidR="00AC7917" w:rsidRPr="00194977">
        <w:rPr>
          <w:sz w:val="22"/>
          <w:szCs w:val="22"/>
        </w:rPr>
        <w:t>зигует</w:t>
      </w:r>
      <w:proofErr w:type="spellEnd"/>
      <w:r w:rsidR="00AC7917" w:rsidRPr="00194977">
        <w:rPr>
          <w:sz w:val="22"/>
          <w:szCs w:val="22"/>
        </w:rPr>
        <w:t>. Фон-</w:t>
      </w:r>
      <w:proofErr w:type="spellStart"/>
      <w:r w:rsidR="00AC7917" w:rsidRPr="00194977">
        <w:rPr>
          <w:sz w:val="22"/>
          <w:szCs w:val="22"/>
        </w:rPr>
        <w:t>Вейхс</w:t>
      </w:r>
      <w:proofErr w:type="spellEnd"/>
      <w:r w:rsidR="00AC7917" w:rsidRPr="00194977">
        <w:rPr>
          <w:sz w:val="22"/>
          <w:szCs w:val="22"/>
        </w:rPr>
        <w:t xml:space="preserve"> </w:t>
      </w:r>
      <w:proofErr w:type="spellStart"/>
      <w:r w:rsidR="00AC7917" w:rsidRPr="00194977">
        <w:rPr>
          <w:sz w:val="22"/>
          <w:szCs w:val="22"/>
        </w:rPr>
        <w:t>зигует</w:t>
      </w:r>
      <w:proofErr w:type="spellEnd"/>
      <w:r w:rsidR="00AC7917" w:rsidRPr="00194977">
        <w:rPr>
          <w:sz w:val="22"/>
          <w:szCs w:val="22"/>
        </w:rPr>
        <w:t xml:space="preserve"> в ответ.</w:t>
      </w:r>
      <w:r w:rsidRPr="00194977">
        <w:rPr>
          <w:sz w:val="22"/>
          <w:szCs w:val="22"/>
        </w:rPr>
        <w:t xml:space="preserve"> </w:t>
      </w:r>
      <w:r w:rsidR="00AC7917" w:rsidRPr="00194977">
        <w:rPr>
          <w:sz w:val="22"/>
          <w:szCs w:val="22"/>
        </w:rPr>
        <w:t xml:space="preserve"> Винокуров странно улыбается. </w:t>
      </w:r>
      <w:r w:rsidRPr="00194977">
        <w:rPr>
          <w:sz w:val="22"/>
          <w:szCs w:val="22"/>
        </w:rPr>
        <w:t>Фон-</w:t>
      </w:r>
      <w:proofErr w:type="spellStart"/>
      <w:r w:rsidRPr="00194977">
        <w:rPr>
          <w:sz w:val="22"/>
          <w:szCs w:val="22"/>
        </w:rPr>
        <w:t>Вейхс</w:t>
      </w:r>
      <w:proofErr w:type="spellEnd"/>
      <w:r w:rsidRPr="00194977">
        <w:rPr>
          <w:sz w:val="22"/>
          <w:szCs w:val="22"/>
        </w:rPr>
        <w:t xml:space="preserve"> смотрит в окно, наблюдая за Ланской.</w:t>
      </w:r>
    </w:p>
    <w:p w14:paraId="6657EE49" w14:textId="0AACDE55" w:rsidR="001B57B0" w:rsidRPr="00194977" w:rsidRDefault="001B57B0" w:rsidP="001B57B0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t>2-</w:t>
      </w:r>
      <w:proofErr w:type="gramStart"/>
      <w:r w:rsidR="00E45089" w:rsidRPr="00194977">
        <w:rPr>
          <w:sz w:val="22"/>
          <w:szCs w:val="22"/>
        </w:rPr>
        <w:t>1</w:t>
      </w:r>
      <w:r w:rsidR="004F1FCF">
        <w:rPr>
          <w:sz w:val="22"/>
          <w:szCs w:val="22"/>
        </w:rPr>
        <w:t>5</w:t>
      </w:r>
      <w:r w:rsidRPr="00194977">
        <w:rPr>
          <w:sz w:val="22"/>
          <w:szCs w:val="22"/>
        </w:rPr>
        <w:t>.НАТ</w:t>
      </w:r>
      <w:proofErr w:type="gramEnd"/>
      <w:r w:rsidRPr="00194977">
        <w:rPr>
          <w:sz w:val="22"/>
          <w:szCs w:val="22"/>
        </w:rPr>
        <w:t xml:space="preserve">. У ДОМА ПЕТРА ПЕТРОВИЧА. </w:t>
      </w:r>
      <w:r w:rsidR="00425035" w:rsidRPr="00194977">
        <w:rPr>
          <w:sz w:val="22"/>
          <w:szCs w:val="22"/>
        </w:rPr>
        <w:t>ДЕНЬ</w:t>
      </w:r>
      <w:r w:rsidRPr="00194977">
        <w:rPr>
          <w:sz w:val="22"/>
          <w:szCs w:val="22"/>
        </w:rPr>
        <w:t>.</w:t>
      </w:r>
    </w:p>
    <w:p w14:paraId="565D5064" w14:textId="35880DFA" w:rsidR="001B57B0" w:rsidRPr="00194977" w:rsidRDefault="001B57B0" w:rsidP="001B57B0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Вера </w:t>
      </w:r>
      <w:r w:rsidR="00E45089" w:rsidRPr="00194977">
        <w:rPr>
          <w:sz w:val="22"/>
          <w:szCs w:val="22"/>
        </w:rPr>
        <w:t>спешит в больницу</w:t>
      </w:r>
      <w:r w:rsidRPr="00194977">
        <w:rPr>
          <w:sz w:val="22"/>
          <w:szCs w:val="22"/>
        </w:rPr>
        <w:t>. Проходя мимо дома Петра Петровича, она думает свернуть, чтоб объясниться со свёкром, но замирает, увидев  табличку, наскоро сделанную</w:t>
      </w:r>
      <w:r w:rsidR="00E45089" w:rsidRPr="00194977">
        <w:rPr>
          <w:sz w:val="22"/>
          <w:szCs w:val="22"/>
        </w:rPr>
        <w:t xml:space="preserve"> и</w:t>
      </w:r>
      <w:r w:rsidRPr="00194977">
        <w:rPr>
          <w:sz w:val="22"/>
          <w:szCs w:val="22"/>
        </w:rPr>
        <w:t xml:space="preserve"> воткнутую у крыльца: «</w:t>
      </w:r>
      <w:proofErr w:type="spellStart"/>
      <w:r w:rsidRPr="00194977">
        <w:rPr>
          <w:sz w:val="22"/>
          <w:szCs w:val="22"/>
        </w:rPr>
        <w:t>Reparatur</w:t>
      </w:r>
      <w:proofErr w:type="spellEnd"/>
      <w:r w:rsidRPr="00194977">
        <w:rPr>
          <w:sz w:val="22"/>
          <w:szCs w:val="22"/>
        </w:rPr>
        <w:t xml:space="preserve"> </w:t>
      </w:r>
      <w:proofErr w:type="spellStart"/>
      <w:r w:rsidRPr="00194977">
        <w:rPr>
          <w:sz w:val="22"/>
          <w:szCs w:val="22"/>
        </w:rPr>
        <w:t>von</w:t>
      </w:r>
      <w:proofErr w:type="spellEnd"/>
      <w:r w:rsidRPr="00194977">
        <w:rPr>
          <w:sz w:val="22"/>
          <w:szCs w:val="22"/>
        </w:rPr>
        <w:t xml:space="preserve"> </w:t>
      </w:r>
      <w:proofErr w:type="spellStart"/>
      <w:r w:rsidRPr="00194977">
        <w:rPr>
          <w:sz w:val="22"/>
          <w:szCs w:val="22"/>
        </w:rPr>
        <w:t>Geräten</w:t>
      </w:r>
      <w:proofErr w:type="spellEnd"/>
      <w:r w:rsidRPr="00194977">
        <w:rPr>
          <w:sz w:val="22"/>
          <w:szCs w:val="22"/>
        </w:rPr>
        <w:t xml:space="preserve">». </w:t>
      </w:r>
    </w:p>
    <w:p w14:paraId="54E1FF6B" w14:textId="77777777" w:rsidR="001B57B0" w:rsidRPr="00194977" w:rsidRDefault="001B57B0" w:rsidP="001B57B0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На крыльце стоят два немца, к ним выходит Петр Петрович, выдает одному из них фотоаппарат и показывает: вот, работает, отлично! Немец осматривает фотоаппарат, довольно улыбается, Петр Петрович выглядит радостным и беззаботным. </w:t>
      </w:r>
    </w:p>
    <w:p w14:paraId="1791F81C" w14:textId="38FBC0BA" w:rsidR="00425035" w:rsidRDefault="001B57B0" w:rsidP="004F1FCF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Немец берет фотоаппарат, </w:t>
      </w:r>
      <w:r w:rsidR="00202140" w:rsidRPr="00194977">
        <w:rPr>
          <w:sz w:val="22"/>
          <w:szCs w:val="22"/>
        </w:rPr>
        <w:t>поворачивается</w:t>
      </w:r>
      <w:r w:rsidRPr="00194977">
        <w:rPr>
          <w:sz w:val="22"/>
          <w:szCs w:val="22"/>
        </w:rPr>
        <w:t xml:space="preserve"> в направлении, где стоит Вера, смотрит в объектив, в который она попадает. Вера смотрит на </w:t>
      </w:r>
      <w:proofErr w:type="gramStart"/>
      <w:r w:rsidRPr="00194977">
        <w:rPr>
          <w:sz w:val="22"/>
          <w:szCs w:val="22"/>
        </w:rPr>
        <w:t>свёкра</w:t>
      </w:r>
      <w:proofErr w:type="gramEnd"/>
      <w:r w:rsidRPr="00194977">
        <w:rPr>
          <w:sz w:val="22"/>
          <w:szCs w:val="22"/>
        </w:rPr>
        <w:t xml:space="preserve"> не веря своим глазам.</w:t>
      </w:r>
    </w:p>
    <w:p w14:paraId="1C9550FC" w14:textId="594E61BF" w:rsidR="008E2CE6" w:rsidRPr="00194977" w:rsidRDefault="008E2CE6" w:rsidP="008E2CE6">
      <w:pPr>
        <w:pStyle w:val="aff3"/>
        <w:rPr>
          <w:sz w:val="22"/>
          <w:szCs w:val="22"/>
        </w:rPr>
      </w:pPr>
      <w:r>
        <w:rPr>
          <w:sz w:val="22"/>
          <w:szCs w:val="22"/>
        </w:rPr>
        <w:t>Петр петрович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27509902" w14:textId="1BB7D362" w:rsidR="008E2CE6" w:rsidRPr="00194977" w:rsidRDefault="008E2CE6" w:rsidP="008E2CE6">
      <w:pPr>
        <w:pStyle w:val="aff6"/>
        <w:rPr>
          <w:sz w:val="22"/>
          <w:szCs w:val="22"/>
        </w:rPr>
      </w:pPr>
      <w:r>
        <w:rPr>
          <w:sz w:val="22"/>
          <w:szCs w:val="22"/>
        </w:rPr>
        <w:t>Хотела чего?</w:t>
      </w:r>
    </w:p>
    <w:p w14:paraId="7D1085B5" w14:textId="5A0AA3D0" w:rsidR="001B57B0" w:rsidRPr="00194977" w:rsidRDefault="006C3684" w:rsidP="001B57B0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Где-то сзади раздаётся автоматная очередь. Немцы из двора Петра Петровича запрыгивают на мотоцикл и несутся прочь. Мимо Веры бегут немецкие солдаты, единственное, что она может разобрать из их речи – «партизаны». Пётр Петрович скрылся в доме, Вера </w:t>
      </w:r>
      <w:r w:rsidR="00202140" w:rsidRPr="00194977">
        <w:rPr>
          <w:sz w:val="22"/>
          <w:szCs w:val="22"/>
        </w:rPr>
        <w:t>срывается бегом в больницу.</w:t>
      </w:r>
    </w:p>
    <w:p w14:paraId="129DE0DE" w14:textId="579BC689" w:rsidR="006C3684" w:rsidRPr="00194977" w:rsidRDefault="006C3684" w:rsidP="006C3684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t>2-</w:t>
      </w:r>
      <w:proofErr w:type="gramStart"/>
      <w:r w:rsidRPr="00194977">
        <w:rPr>
          <w:sz w:val="22"/>
          <w:szCs w:val="22"/>
        </w:rPr>
        <w:t>1</w:t>
      </w:r>
      <w:r w:rsidR="004F1FCF">
        <w:rPr>
          <w:sz w:val="22"/>
          <w:szCs w:val="22"/>
        </w:rPr>
        <w:t>6</w:t>
      </w:r>
      <w:r w:rsidRPr="00194977">
        <w:rPr>
          <w:sz w:val="22"/>
          <w:szCs w:val="22"/>
        </w:rPr>
        <w:t>.НАТ</w:t>
      </w:r>
      <w:proofErr w:type="gramEnd"/>
      <w:r w:rsidRPr="00194977">
        <w:rPr>
          <w:sz w:val="22"/>
          <w:szCs w:val="22"/>
        </w:rPr>
        <w:t xml:space="preserve">. БЕРЕГ </w:t>
      </w:r>
      <w:r w:rsidR="005C3135" w:rsidRPr="00194977">
        <w:rPr>
          <w:sz w:val="22"/>
          <w:szCs w:val="22"/>
        </w:rPr>
        <w:t>РЕКИ</w:t>
      </w:r>
      <w:r w:rsidRPr="00194977">
        <w:rPr>
          <w:sz w:val="22"/>
          <w:szCs w:val="22"/>
        </w:rPr>
        <w:t>. ДЕНЬ.</w:t>
      </w:r>
    </w:p>
    <w:p w14:paraId="753A30C6" w14:textId="0B488012" w:rsidR="006C3684" w:rsidRDefault="005C3135" w:rsidP="001B57B0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Среди ветвей заросшего берега появляется Тоня. Раздевается, оставшись в солдатском исподнем, она прячет свои вещи в «схрон»</w:t>
      </w:r>
      <w:r w:rsidR="006C3684" w:rsidRPr="00194977">
        <w:rPr>
          <w:sz w:val="22"/>
          <w:szCs w:val="22"/>
        </w:rPr>
        <w:t xml:space="preserve">, надевает маску, вставляет в рот дыхательную трубку и прыгает в воду. </w:t>
      </w:r>
    </w:p>
    <w:p w14:paraId="1A55C337" w14:textId="6EB8C24F" w:rsidR="008E2CE6" w:rsidRPr="00194977" w:rsidRDefault="008E2CE6" w:rsidP="008E2CE6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t>2-</w:t>
      </w:r>
      <w:proofErr w:type="gramStart"/>
      <w:r w:rsidRPr="00194977">
        <w:rPr>
          <w:sz w:val="22"/>
          <w:szCs w:val="22"/>
        </w:rPr>
        <w:t>1</w:t>
      </w:r>
      <w:r>
        <w:rPr>
          <w:sz w:val="22"/>
          <w:szCs w:val="22"/>
        </w:rPr>
        <w:t>7</w:t>
      </w:r>
      <w:r w:rsidRPr="00194977">
        <w:rPr>
          <w:sz w:val="22"/>
          <w:szCs w:val="22"/>
        </w:rPr>
        <w:t>.НАТ</w:t>
      </w:r>
      <w:proofErr w:type="gramEnd"/>
      <w:r w:rsidRPr="00194977">
        <w:rPr>
          <w:sz w:val="22"/>
          <w:szCs w:val="22"/>
        </w:rPr>
        <w:t>. БЕРЕГ РЕКИ. ШТАБ АРМИИ. ДЕНЬ.</w:t>
      </w:r>
    </w:p>
    <w:p w14:paraId="672ED68A" w14:textId="77777777" w:rsidR="008E2CE6" w:rsidRPr="00194977" w:rsidRDefault="008E2CE6" w:rsidP="008E2CE6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Тоня вылезает из воды, долго стоит на четвереньках, пытаясь отдышаться. Поднимается. Дрожит. Находит нужное дерево, открывает другой «схрон», переодевается в сухое. </w:t>
      </w:r>
    </w:p>
    <w:p w14:paraId="0AE969DE" w14:textId="349656F9" w:rsidR="008E2CE6" w:rsidRPr="00194977" w:rsidRDefault="008E2CE6" w:rsidP="008E2CE6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t>2-</w:t>
      </w:r>
      <w:proofErr w:type="gramStart"/>
      <w:r>
        <w:rPr>
          <w:sz w:val="22"/>
          <w:szCs w:val="22"/>
        </w:rPr>
        <w:t>18</w:t>
      </w:r>
      <w:r w:rsidRPr="00194977">
        <w:rPr>
          <w:sz w:val="22"/>
          <w:szCs w:val="22"/>
        </w:rPr>
        <w:t>.НАТ</w:t>
      </w:r>
      <w:proofErr w:type="gramEnd"/>
      <w:r w:rsidRPr="00194977">
        <w:rPr>
          <w:sz w:val="22"/>
          <w:szCs w:val="22"/>
        </w:rPr>
        <w:t>. ЛЕС. ДЕНЬ.</w:t>
      </w:r>
    </w:p>
    <w:p w14:paraId="378F152F" w14:textId="77777777" w:rsidR="008E2CE6" w:rsidRPr="00194977" w:rsidRDefault="008E2CE6" w:rsidP="008E2CE6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Лесополоса. Переодевшаяся Тоня с мокрой головой идет по лесу. Ноги тонут в осенней грязи. Её трясёт от холода. Перед ней оказываются два красноармейца с винтовками. Тоня поднимает руки. </w:t>
      </w:r>
    </w:p>
    <w:p w14:paraId="072C7402" w14:textId="77777777" w:rsidR="008E2CE6" w:rsidRPr="00194977" w:rsidRDefault="008E2CE6" w:rsidP="008E2CE6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ТОНЯ</w:t>
      </w:r>
    </w:p>
    <w:p w14:paraId="4F6B3297" w14:textId="77777777" w:rsidR="008E2CE6" w:rsidRPr="00194977" w:rsidRDefault="008E2CE6" w:rsidP="008E2CE6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Мне нужен подполковник Соболев. Меня прислал капитан </w:t>
      </w:r>
      <w:proofErr w:type="spellStart"/>
      <w:r w:rsidRPr="00194977">
        <w:rPr>
          <w:sz w:val="22"/>
          <w:szCs w:val="22"/>
        </w:rPr>
        <w:t>Сухохлебов</w:t>
      </w:r>
      <w:proofErr w:type="spellEnd"/>
      <w:r w:rsidRPr="00194977">
        <w:rPr>
          <w:sz w:val="22"/>
          <w:szCs w:val="22"/>
        </w:rPr>
        <w:t>.</w:t>
      </w:r>
    </w:p>
    <w:p w14:paraId="0649C8B7" w14:textId="7635043B" w:rsidR="008E2CE6" w:rsidRPr="00194977" w:rsidRDefault="008E2CE6" w:rsidP="008E2CE6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Солдат обыскивает </w:t>
      </w:r>
      <w:r>
        <w:rPr>
          <w:sz w:val="22"/>
          <w:szCs w:val="22"/>
        </w:rPr>
        <w:t>Тоню</w:t>
      </w:r>
      <w:r w:rsidRPr="00194977">
        <w:rPr>
          <w:sz w:val="22"/>
          <w:szCs w:val="22"/>
        </w:rPr>
        <w:t xml:space="preserve">, Тоне приходится распахнуть тулуп. Солдат смотрит с недоумением. </w:t>
      </w:r>
    </w:p>
    <w:p w14:paraId="57A5B78C" w14:textId="77777777" w:rsidR="008E2CE6" w:rsidRPr="00194977" w:rsidRDefault="008E2CE6" w:rsidP="008E2CE6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СОЛДАТ</w:t>
      </w:r>
    </w:p>
    <w:p w14:paraId="0B7F5000" w14:textId="77777777" w:rsidR="008E2CE6" w:rsidRPr="00194977" w:rsidRDefault="008E2CE6" w:rsidP="008E2CE6">
      <w:pPr>
        <w:pStyle w:val="aff6"/>
        <w:rPr>
          <w:sz w:val="22"/>
          <w:szCs w:val="22"/>
        </w:rPr>
      </w:pPr>
      <w:r>
        <w:rPr>
          <w:sz w:val="22"/>
          <w:szCs w:val="22"/>
        </w:rPr>
        <w:t>Пойдем-пойдем! Тебе согреться надо…</w:t>
      </w:r>
    </w:p>
    <w:p w14:paraId="7765E02B" w14:textId="1C9FA665" w:rsidR="008E2CE6" w:rsidRPr="00194977" w:rsidRDefault="008E2CE6" w:rsidP="001B57B0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Тоня кивает, </w:t>
      </w:r>
      <w:r>
        <w:rPr>
          <w:sz w:val="22"/>
          <w:szCs w:val="22"/>
        </w:rPr>
        <w:t>следует за ним.</w:t>
      </w:r>
    </w:p>
    <w:p w14:paraId="73931A05" w14:textId="4714D4B5" w:rsidR="00425035" w:rsidRPr="00194977" w:rsidRDefault="00425035" w:rsidP="00425035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2-</w:t>
      </w:r>
      <w:proofErr w:type="gramStart"/>
      <w:r w:rsidRPr="00194977">
        <w:rPr>
          <w:sz w:val="22"/>
          <w:szCs w:val="22"/>
        </w:rPr>
        <w:t>1</w:t>
      </w:r>
      <w:r w:rsidR="008E2CE6">
        <w:rPr>
          <w:sz w:val="22"/>
          <w:szCs w:val="22"/>
        </w:rPr>
        <w:t>9</w:t>
      </w:r>
      <w:r w:rsidRPr="00194977">
        <w:rPr>
          <w:sz w:val="22"/>
          <w:szCs w:val="22"/>
        </w:rPr>
        <w:t>.ИНТ</w:t>
      </w:r>
      <w:proofErr w:type="gramEnd"/>
      <w:r w:rsidRPr="00194977">
        <w:rPr>
          <w:sz w:val="22"/>
          <w:szCs w:val="22"/>
        </w:rPr>
        <w:t xml:space="preserve">. ШКОЛА №6. </w:t>
      </w:r>
      <w:r w:rsidR="00031A37" w:rsidRPr="00194977">
        <w:rPr>
          <w:sz w:val="22"/>
          <w:szCs w:val="22"/>
        </w:rPr>
        <w:t xml:space="preserve">ЛЕСТНИЦА. </w:t>
      </w:r>
      <w:r w:rsidRPr="00194977">
        <w:rPr>
          <w:sz w:val="22"/>
          <w:szCs w:val="22"/>
        </w:rPr>
        <w:t>ДЕНЬ.</w:t>
      </w:r>
    </w:p>
    <w:p w14:paraId="6161889E" w14:textId="42D5B6BA" w:rsidR="009621AB" w:rsidRPr="00194977" w:rsidRDefault="00FA1E2E" w:rsidP="009621AB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Вера </w:t>
      </w:r>
      <w:r w:rsidR="00031A37" w:rsidRPr="00194977">
        <w:rPr>
          <w:sz w:val="22"/>
          <w:szCs w:val="22"/>
        </w:rPr>
        <w:t>бежит вверх по лестнице,</w:t>
      </w:r>
      <w:r w:rsidRPr="00194977">
        <w:rPr>
          <w:sz w:val="22"/>
          <w:szCs w:val="22"/>
        </w:rPr>
        <w:t xml:space="preserve"> прислушиваясь нет ли немцев или ещё какой беды.</w:t>
      </w:r>
      <w:r w:rsidR="00031A37" w:rsidRPr="00194977">
        <w:rPr>
          <w:sz w:val="22"/>
          <w:szCs w:val="22"/>
        </w:rPr>
        <w:t xml:space="preserve"> Расстёгивает на ходу пальто и оказавшись на втором этаже, слышит смех.</w:t>
      </w:r>
      <w:r w:rsidRPr="00194977">
        <w:rPr>
          <w:sz w:val="22"/>
          <w:szCs w:val="22"/>
        </w:rPr>
        <w:t xml:space="preserve"> </w:t>
      </w:r>
      <w:r w:rsidR="009621AB" w:rsidRPr="00194977">
        <w:rPr>
          <w:sz w:val="22"/>
          <w:szCs w:val="22"/>
        </w:rPr>
        <w:t>Вера заглядывает</w:t>
      </w:r>
      <w:r w:rsidR="00031A37" w:rsidRPr="00194977">
        <w:rPr>
          <w:sz w:val="22"/>
          <w:szCs w:val="22"/>
        </w:rPr>
        <w:t xml:space="preserve"> в палату </w:t>
      </w:r>
      <w:proofErr w:type="spellStart"/>
      <w:r w:rsidR="00031A37" w:rsidRPr="00194977">
        <w:rPr>
          <w:sz w:val="22"/>
          <w:szCs w:val="22"/>
        </w:rPr>
        <w:t>Сухохлебова</w:t>
      </w:r>
      <w:proofErr w:type="spellEnd"/>
      <w:r w:rsidR="009621AB" w:rsidRPr="00194977">
        <w:rPr>
          <w:sz w:val="22"/>
          <w:szCs w:val="22"/>
        </w:rPr>
        <w:t xml:space="preserve"> – там Тётя Феня разливает чай, а больные собрались у одной постели. Это постель </w:t>
      </w:r>
      <w:proofErr w:type="spellStart"/>
      <w:r w:rsidR="009621AB" w:rsidRPr="00194977">
        <w:rPr>
          <w:sz w:val="22"/>
          <w:szCs w:val="22"/>
        </w:rPr>
        <w:t>Сухохлебова</w:t>
      </w:r>
      <w:proofErr w:type="spellEnd"/>
      <w:r w:rsidR="009621AB" w:rsidRPr="00194977">
        <w:rPr>
          <w:sz w:val="22"/>
          <w:szCs w:val="22"/>
        </w:rPr>
        <w:t>, рядом с которой висит ватник, заляпанный кровью, рукавицы</w:t>
      </w:r>
      <w:r w:rsidR="006839D3" w:rsidRPr="00194977">
        <w:rPr>
          <w:sz w:val="22"/>
          <w:szCs w:val="22"/>
        </w:rPr>
        <w:t>, промасленная тряпка – всё, как Вера просила.</w:t>
      </w:r>
    </w:p>
    <w:p w14:paraId="0D06195F" w14:textId="6670CE5D" w:rsidR="009621AB" w:rsidRPr="00194977" w:rsidRDefault="009621AB" w:rsidP="009621A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62B9501C" w14:textId="1B033411" w:rsidR="00FA1E2E" w:rsidRPr="00194977" w:rsidRDefault="00FA1E2E" w:rsidP="00FA1E2E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(запыхавшись)</w:t>
      </w:r>
    </w:p>
    <w:p w14:paraId="5B00C705" w14:textId="28817E79" w:rsidR="009621AB" w:rsidRPr="00194977" w:rsidRDefault="009621AB" w:rsidP="009621A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Это что тут за посиделки?</w:t>
      </w:r>
    </w:p>
    <w:p w14:paraId="6C2BD7B5" w14:textId="2B700070" w:rsidR="00202140" w:rsidRPr="00194977" w:rsidRDefault="00202140" w:rsidP="00202140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ТЁТЯ ФЕНЯ</w:t>
      </w:r>
    </w:p>
    <w:p w14:paraId="21BF164F" w14:textId="33E2017E" w:rsidR="00202140" w:rsidRPr="00194977" w:rsidRDefault="00202140" w:rsidP="009621A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Ожил пациент, Верочка, шутить надумал.</w:t>
      </w:r>
    </w:p>
    <w:p w14:paraId="76161B29" w14:textId="16AFE5DD" w:rsidR="009621AB" w:rsidRPr="00194977" w:rsidRDefault="009621AB" w:rsidP="009621A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304933B1" w14:textId="00141ED3" w:rsidR="007A5EE1" w:rsidRPr="00194977" w:rsidRDefault="009621AB" w:rsidP="009621AB">
      <w:pPr>
        <w:pStyle w:val="aff6"/>
        <w:rPr>
          <w:sz w:val="22"/>
          <w:szCs w:val="22"/>
        </w:rPr>
      </w:pPr>
      <w:proofErr w:type="spellStart"/>
      <w:r w:rsidRPr="00194977">
        <w:rPr>
          <w:sz w:val="22"/>
          <w:szCs w:val="22"/>
        </w:rPr>
        <w:t>Ма</w:t>
      </w:r>
      <w:proofErr w:type="spellEnd"/>
      <w:r w:rsidRPr="00194977">
        <w:rPr>
          <w:sz w:val="22"/>
          <w:szCs w:val="22"/>
        </w:rPr>
        <w:t xml:space="preserve">! </w:t>
      </w:r>
      <w:r w:rsidR="00877CB3" w:rsidRPr="00194977">
        <w:rPr>
          <w:sz w:val="22"/>
          <w:szCs w:val="22"/>
        </w:rPr>
        <w:t>Капитан</w:t>
      </w:r>
      <w:r w:rsidRPr="00194977">
        <w:rPr>
          <w:sz w:val="22"/>
          <w:szCs w:val="22"/>
        </w:rPr>
        <w:t xml:space="preserve"> сам шестерых фрицев положил, представляешь?</w:t>
      </w:r>
    </w:p>
    <w:p w14:paraId="69FADC66" w14:textId="4BF5C0CF" w:rsidR="007A5EE1" w:rsidRPr="00194977" w:rsidRDefault="007A5EE1" w:rsidP="007A5EE1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(показывает на попу</w:t>
      </w:r>
      <w:r w:rsidR="00FA1E2E" w:rsidRPr="00194977">
        <w:rPr>
          <w:sz w:val="22"/>
          <w:szCs w:val="22"/>
        </w:rPr>
        <w:t>, заливается смехом</w:t>
      </w:r>
      <w:r w:rsidRPr="00194977">
        <w:rPr>
          <w:sz w:val="22"/>
          <w:szCs w:val="22"/>
        </w:rPr>
        <w:t xml:space="preserve">) </w:t>
      </w:r>
    </w:p>
    <w:p w14:paraId="5150E9DF" w14:textId="161620F4" w:rsidR="009621AB" w:rsidRPr="00194977" w:rsidRDefault="007A5EE1" w:rsidP="009621A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А одного в зад ранил!</w:t>
      </w:r>
    </w:p>
    <w:p w14:paraId="53841E41" w14:textId="0437761C" w:rsidR="009621AB" w:rsidRPr="00194977" w:rsidRDefault="009621AB" w:rsidP="009621AB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Услышав слово «</w:t>
      </w:r>
      <w:r w:rsidR="00877CB3" w:rsidRPr="00194977">
        <w:rPr>
          <w:sz w:val="22"/>
          <w:szCs w:val="22"/>
        </w:rPr>
        <w:t>капитан</w:t>
      </w:r>
      <w:r w:rsidRPr="00194977">
        <w:rPr>
          <w:sz w:val="22"/>
          <w:szCs w:val="22"/>
        </w:rPr>
        <w:t>» с Верой чуть не случается паралич.</w:t>
      </w:r>
    </w:p>
    <w:p w14:paraId="32713088" w14:textId="45E472BA" w:rsidR="009621AB" w:rsidRPr="00194977" w:rsidRDefault="009621AB" w:rsidP="009621A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1816A527" w14:textId="53E24504" w:rsidR="009621AB" w:rsidRPr="00194977" w:rsidRDefault="009621AB" w:rsidP="009621AB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(строго, Домке)</w:t>
      </w:r>
    </w:p>
    <w:p w14:paraId="0B65C40A" w14:textId="40E8474A" w:rsidR="009621AB" w:rsidRPr="00194977" w:rsidRDefault="009621AB" w:rsidP="009621A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Ты двадцать страниц прочитал?</w:t>
      </w:r>
    </w:p>
    <w:p w14:paraId="699C3887" w14:textId="4F9DC8C8" w:rsidR="009621AB" w:rsidRPr="00194977" w:rsidRDefault="009621AB" w:rsidP="009621A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52FF4F72" w14:textId="48C3235E" w:rsidR="00FA1E2E" w:rsidRPr="00194977" w:rsidRDefault="00FA1E2E" w:rsidP="00FA1E2E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(становится серьёзным)</w:t>
      </w:r>
    </w:p>
    <w:p w14:paraId="0B5E9795" w14:textId="02F8A85F" w:rsidR="009621AB" w:rsidRPr="00194977" w:rsidRDefault="009621AB" w:rsidP="009621A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Прочитал.</w:t>
      </w:r>
    </w:p>
    <w:p w14:paraId="3606E795" w14:textId="7622D59F" w:rsidR="009621AB" w:rsidRPr="00194977" w:rsidRDefault="009621AB" w:rsidP="009621A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50932F84" w14:textId="4060374D" w:rsidR="009621AB" w:rsidRPr="00194977" w:rsidRDefault="009621AB" w:rsidP="009621A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Иди…математику возьми.</w:t>
      </w:r>
    </w:p>
    <w:p w14:paraId="70C9B5B1" w14:textId="2C5664EA" w:rsidR="009621AB" w:rsidRPr="00194977" w:rsidRDefault="009621AB" w:rsidP="009621A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48568668" w14:textId="05137F0A" w:rsidR="009621AB" w:rsidRPr="00194977" w:rsidRDefault="009621AB" w:rsidP="009621A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Мам, ну зачем математика сейчас</w:t>
      </w:r>
      <w:r w:rsidR="00DF099A" w:rsidRPr="00194977">
        <w:rPr>
          <w:sz w:val="22"/>
          <w:szCs w:val="22"/>
        </w:rPr>
        <w:t>, война же?</w:t>
      </w:r>
    </w:p>
    <w:p w14:paraId="3B0888EB" w14:textId="044B653C" w:rsidR="009621AB" w:rsidRPr="00194977" w:rsidRDefault="009621AB" w:rsidP="009621A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0EDC5F47" w14:textId="3C33153E" w:rsidR="009621AB" w:rsidRPr="00194977" w:rsidRDefault="009621AB" w:rsidP="009621A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Дамир. Марш отсюда.</w:t>
      </w:r>
    </w:p>
    <w:p w14:paraId="61622F39" w14:textId="79CB7B9D" w:rsidR="009621AB" w:rsidRPr="00194977" w:rsidRDefault="009621AB" w:rsidP="009621AB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Домка, обиженный, убегает.</w:t>
      </w:r>
    </w:p>
    <w:p w14:paraId="58A41DB6" w14:textId="56312D1F" w:rsidR="009621AB" w:rsidRPr="00194977" w:rsidRDefault="009621AB" w:rsidP="009621A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192377B6" w14:textId="2659B274" w:rsidR="009621AB" w:rsidRPr="00194977" w:rsidRDefault="009621AB" w:rsidP="009621AB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(Толику, Марусе, Опанасенко,</w:t>
      </w:r>
      <w:r w:rsidR="00FA1E2E" w:rsidRPr="00194977">
        <w:rPr>
          <w:sz w:val="22"/>
          <w:szCs w:val="22"/>
        </w:rPr>
        <w:t xml:space="preserve"> </w:t>
      </w:r>
      <w:r w:rsidRPr="00194977">
        <w:rPr>
          <w:sz w:val="22"/>
          <w:szCs w:val="22"/>
        </w:rPr>
        <w:t>и двум больным)</w:t>
      </w:r>
    </w:p>
    <w:p w14:paraId="2369AC04" w14:textId="00ED1119" w:rsidR="009621AB" w:rsidRPr="00194977" w:rsidRDefault="009621AB" w:rsidP="009621A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Вы тоже.</w:t>
      </w:r>
    </w:p>
    <w:p w14:paraId="4D1C20A0" w14:textId="0EB56C4A" w:rsidR="009621AB" w:rsidRPr="00194977" w:rsidRDefault="009621AB" w:rsidP="009621A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ОПАНАСЕНКО</w:t>
      </w:r>
    </w:p>
    <w:p w14:paraId="0E55AD2A" w14:textId="6CEDB4B3" w:rsidR="009621AB" w:rsidRPr="00194977" w:rsidRDefault="009621AB" w:rsidP="009621A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Математику решать?</w:t>
      </w:r>
    </w:p>
    <w:p w14:paraId="30129EE1" w14:textId="0F86A133" w:rsidR="009621AB" w:rsidRPr="00194977" w:rsidRDefault="009621AB" w:rsidP="009621A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2AFB5A12" w14:textId="126F7E26" w:rsidR="009621AB" w:rsidRPr="00194977" w:rsidRDefault="009621AB" w:rsidP="009621A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Выйдите</w:t>
      </w:r>
      <w:r w:rsidR="00FA1E2E" w:rsidRPr="00194977">
        <w:rPr>
          <w:sz w:val="22"/>
          <w:szCs w:val="22"/>
        </w:rPr>
        <w:t>. З</w:t>
      </w:r>
      <w:r w:rsidRPr="00194977">
        <w:rPr>
          <w:sz w:val="22"/>
          <w:szCs w:val="22"/>
        </w:rPr>
        <w:t>десь проветривание</w:t>
      </w:r>
      <w:r w:rsidR="00FA1E2E" w:rsidRPr="00194977">
        <w:rPr>
          <w:sz w:val="22"/>
          <w:szCs w:val="22"/>
        </w:rPr>
        <w:t xml:space="preserve"> будет.</w:t>
      </w:r>
    </w:p>
    <w:p w14:paraId="28DE1673" w14:textId="65D12C57" w:rsidR="009621AB" w:rsidRPr="00194977" w:rsidRDefault="009621AB" w:rsidP="009621A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ТЁТЯ ФЕНЯ</w:t>
      </w:r>
    </w:p>
    <w:p w14:paraId="7FAB0624" w14:textId="523FE976" w:rsidR="009621AB" w:rsidRPr="00194977" w:rsidRDefault="009621AB" w:rsidP="009621A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Ну чего встали, идём-идём.</w:t>
      </w:r>
    </w:p>
    <w:p w14:paraId="1CB1ED5E" w14:textId="77777777" w:rsidR="00A41DD9" w:rsidRPr="00194977" w:rsidRDefault="00A41DD9" w:rsidP="00A41DD9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ВЕРА</w:t>
      </w:r>
    </w:p>
    <w:p w14:paraId="4376C797" w14:textId="48BE6AEE" w:rsidR="00480D64" w:rsidRPr="00194977" w:rsidRDefault="00480D64" w:rsidP="00480D64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(по-деловому)</w:t>
      </w:r>
    </w:p>
    <w:p w14:paraId="581AF18F" w14:textId="29E0A2E7" w:rsidR="00A41DD9" w:rsidRPr="00194977" w:rsidRDefault="00A41DD9" w:rsidP="009621A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Толику повязку можно снять.</w:t>
      </w:r>
    </w:p>
    <w:p w14:paraId="1DE5F2D5" w14:textId="375B4BB2" w:rsidR="00A41DD9" w:rsidRPr="00194977" w:rsidRDefault="00A41DD9" w:rsidP="00A41DD9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ТЁТЯ ФЕНЯ</w:t>
      </w:r>
    </w:p>
    <w:p w14:paraId="296C8C07" w14:textId="7ABB621C" w:rsidR="00A41DD9" w:rsidRPr="00194977" w:rsidRDefault="00A41DD9" w:rsidP="009621A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Ну вот и снимем.</w:t>
      </w:r>
    </w:p>
    <w:p w14:paraId="01B88231" w14:textId="514707A5" w:rsidR="009621AB" w:rsidRPr="00194977" w:rsidRDefault="009621AB" w:rsidP="009621AB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Вера подходит </w:t>
      </w:r>
      <w:r w:rsidR="007A5EE1" w:rsidRPr="00194977">
        <w:rPr>
          <w:sz w:val="22"/>
          <w:szCs w:val="22"/>
        </w:rPr>
        <w:t>к</w:t>
      </w:r>
      <w:r w:rsidRPr="00194977">
        <w:rPr>
          <w:sz w:val="22"/>
          <w:szCs w:val="22"/>
        </w:rPr>
        <w:t xml:space="preserve"> постели </w:t>
      </w:r>
      <w:proofErr w:type="spellStart"/>
      <w:r w:rsidRPr="00194977">
        <w:rPr>
          <w:sz w:val="22"/>
          <w:szCs w:val="22"/>
        </w:rPr>
        <w:t>Сухохлебова</w:t>
      </w:r>
      <w:proofErr w:type="spellEnd"/>
      <w:r w:rsidR="00FA1E2E" w:rsidRPr="00194977">
        <w:rPr>
          <w:sz w:val="22"/>
          <w:szCs w:val="22"/>
        </w:rPr>
        <w:t>, тот лёжа прикладывает руку к голове, приветствуя.</w:t>
      </w:r>
      <w:r w:rsidRPr="00194977">
        <w:rPr>
          <w:sz w:val="22"/>
          <w:szCs w:val="22"/>
        </w:rPr>
        <w:t xml:space="preserve"> </w:t>
      </w:r>
    </w:p>
    <w:p w14:paraId="08A92CC4" w14:textId="6016336E" w:rsidR="00FA1E2E" w:rsidRPr="00194977" w:rsidRDefault="00FA1E2E" w:rsidP="00FA1E2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350A2DAB" w14:textId="132414E5" w:rsidR="00FA1E2E" w:rsidRPr="00194977" w:rsidRDefault="00FA1E2E" w:rsidP="00FA1E2E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Прекратите.</w:t>
      </w:r>
    </w:p>
    <w:p w14:paraId="0AB413A8" w14:textId="4187E86F" w:rsidR="009621AB" w:rsidRPr="00194977" w:rsidRDefault="009621AB" w:rsidP="009621A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СУХОХЛЕБОВ</w:t>
      </w:r>
    </w:p>
    <w:p w14:paraId="364E1B05" w14:textId="0C96CD6D" w:rsidR="009621AB" w:rsidRPr="00194977" w:rsidRDefault="009621AB" w:rsidP="009621A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Строгая вы, Вера Трешникова.</w:t>
      </w:r>
    </w:p>
    <w:p w14:paraId="6E3EEC3C" w14:textId="1EF94FCE" w:rsidR="009621AB" w:rsidRPr="00194977" w:rsidRDefault="009621AB" w:rsidP="009621A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6F66FC6D" w14:textId="03D15338" w:rsidR="009621AB" w:rsidRPr="00194977" w:rsidRDefault="009621AB" w:rsidP="009621AB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(пропускает мимо ушей)</w:t>
      </w:r>
    </w:p>
    <w:p w14:paraId="09B361D2" w14:textId="5E96C53C" w:rsidR="009621AB" w:rsidRPr="00194977" w:rsidRDefault="00877CB3" w:rsidP="009621A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Значит так. </w:t>
      </w:r>
      <w:r w:rsidR="009621AB" w:rsidRPr="00194977">
        <w:rPr>
          <w:sz w:val="22"/>
          <w:szCs w:val="22"/>
        </w:rPr>
        <w:t xml:space="preserve">Вы не </w:t>
      </w:r>
      <w:r w:rsidRPr="00194977">
        <w:rPr>
          <w:sz w:val="22"/>
          <w:szCs w:val="22"/>
        </w:rPr>
        <w:t>капитан</w:t>
      </w:r>
      <w:r w:rsidR="009621AB" w:rsidRPr="00194977">
        <w:rPr>
          <w:sz w:val="22"/>
          <w:szCs w:val="22"/>
        </w:rPr>
        <w:t>, а тракторист Данилов из нашего колхоза</w:t>
      </w:r>
      <w:r w:rsidR="00FA1E2E" w:rsidRPr="00194977">
        <w:rPr>
          <w:sz w:val="22"/>
          <w:szCs w:val="22"/>
        </w:rPr>
        <w:t xml:space="preserve"> «Первая Пятилетка».</w:t>
      </w:r>
      <w:r w:rsidR="009621AB" w:rsidRPr="00194977">
        <w:rPr>
          <w:sz w:val="22"/>
          <w:szCs w:val="22"/>
        </w:rPr>
        <w:t xml:space="preserve"> Проживаете по адресу Ленина, 7. Одинокий. </w:t>
      </w:r>
      <w:r w:rsidRPr="00194977">
        <w:rPr>
          <w:sz w:val="22"/>
          <w:szCs w:val="22"/>
        </w:rPr>
        <w:t xml:space="preserve">Запоминаете? </w:t>
      </w:r>
      <w:r w:rsidR="009621AB" w:rsidRPr="00194977">
        <w:rPr>
          <w:sz w:val="22"/>
          <w:szCs w:val="22"/>
        </w:rPr>
        <w:t>У меня немецкие инспекции без расписания, если кого-то подозрительного тут найдут - всем конец. Я вас выхожу, но при условии, что вы будете вести себя ---</w:t>
      </w:r>
    </w:p>
    <w:p w14:paraId="5974FCFE" w14:textId="77777777" w:rsidR="009621AB" w:rsidRPr="00194977" w:rsidRDefault="009621AB" w:rsidP="009621A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СУХОХЛЕБОВ</w:t>
      </w:r>
    </w:p>
    <w:p w14:paraId="26A0FD18" w14:textId="15BF8B5A" w:rsidR="009621AB" w:rsidRPr="00194977" w:rsidRDefault="009621AB" w:rsidP="009621A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Как положено трактористу?</w:t>
      </w:r>
    </w:p>
    <w:p w14:paraId="04A12159" w14:textId="77777777" w:rsidR="009621AB" w:rsidRPr="00194977" w:rsidRDefault="009621AB" w:rsidP="009621A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326916EC" w14:textId="1D973D7E" w:rsidR="009621AB" w:rsidRPr="00194977" w:rsidRDefault="009621AB" w:rsidP="009621A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Мне не до шуток.</w:t>
      </w:r>
    </w:p>
    <w:p w14:paraId="22CC7961" w14:textId="77777777" w:rsidR="009621AB" w:rsidRPr="00194977" w:rsidRDefault="009621AB" w:rsidP="009621A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СУХОХЛЕБОВ</w:t>
      </w:r>
    </w:p>
    <w:p w14:paraId="686FC459" w14:textId="3D03C8E5" w:rsidR="009621AB" w:rsidRPr="00194977" w:rsidRDefault="009621AB" w:rsidP="009621AB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(серьёзно)</w:t>
      </w:r>
    </w:p>
    <w:p w14:paraId="5D02F85B" w14:textId="77777777" w:rsidR="009621AB" w:rsidRPr="00194977" w:rsidRDefault="009621AB" w:rsidP="009621A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Всё понял. </w:t>
      </w:r>
    </w:p>
    <w:p w14:paraId="50EEF5FE" w14:textId="27BAEF50" w:rsidR="009621AB" w:rsidRPr="00194977" w:rsidRDefault="009621AB" w:rsidP="009621A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23359984" w14:textId="2E28EBAB" w:rsidR="009621AB" w:rsidRPr="00194977" w:rsidRDefault="009621AB" w:rsidP="009621A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Живот покажите.</w:t>
      </w:r>
    </w:p>
    <w:p w14:paraId="29ED7B20" w14:textId="102725A6" w:rsidR="009621AB" w:rsidRPr="00194977" w:rsidRDefault="009621AB" w:rsidP="009621AB">
      <w:pPr>
        <w:pStyle w:val="aff4"/>
        <w:rPr>
          <w:sz w:val="22"/>
          <w:szCs w:val="22"/>
        </w:rPr>
      </w:pPr>
      <w:proofErr w:type="spellStart"/>
      <w:r w:rsidRPr="00194977">
        <w:rPr>
          <w:sz w:val="22"/>
          <w:szCs w:val="22"/>
        </w:rPr>
        <w:t>Сухохлебов</w:t>
      </w:r>
      <w:proofErr w:type="spellEnd"/>
      <w:r w:rsidRPr="00194977">
        <w:rPr>
          <w:sz w:val="22"/>
          <w:szCs w:val="22"/>
        </w:rPr>
        <w:t xml:space="preserve"> убирает простынь. Вера осматривает свою вчерашнюю работу.</w:t>
      </w:r>
    </w:p>
    <w:p w14:paraId="1B0F8BE4" w14:textId="47E0C029" w:rsidR="00FA1E2E" w:rsidRPr="00194977" w:rsidRDefault="00FA1E2E" w:rsidP="00FA1E2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5FBAC6D0" w14:textId="22CDC897" w:rsidR="00FA1E2E" w:rsidRPr="00194977" w:rsidRDefault="00FA1E2E" w:rsidP="00FA1E2E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Как чувствуете себя?</w:t>
      </w:r>
    </w:p>
    <w:p w14:paraId="2E113582" w14:textId="6904EC0D" w:rsidR="00FA1E2E" w:rsidRPr="00194977" w:rsidRDefault="00FA1E2E" w:rsidP="00FA1E2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СУХОХЛЕБОВ</w:t>
      </w:r>
    </w:p>
    <w:p w14:paraId="4EEEF672" w14:textId="3A4971FA" w:rsidR="00FA1E2E" w:rsidRPr="00194977" w:rsidRDefault="00FA1E2E" w:rsidP="00FA1E2E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Как никогда хорошо.</w:t>
      </w:r>
    </w:p>
    <w:p w14:paraId="634B990C" w14:textId="0BF8B0EA" w:rsidR="00FA1E2E" w:rsidRPr="00194977" w:rsidRDefault="00FA1E2E" w:rsidP="00FA1E2E">
      <w:pPr>
        <w:pStyle w:val="a7"/>
        <w:rPr>
          <w:sz w:val="22"/>
          <w:szCs w:val="22"/>
        </w:rPr>
      </w:pPr>
      <w:r w:rsidRPr="00194977">
        <w:rPr>
          <w:sz w:val="22"/>
          <w:szCs w:val="22"/>
        </w:rPr>
        <w:t>Присаживается на корточки у кровати.</w:t>
      </w:r>
    </w:p>
    <w:p w14:paraId="4118DA69" w14:textId="48BE803E" w:rsidR="00FA1E2E" w:rsidRPr="00194977" w:rsidRDefault="00FA1E2E" w:rsidP="00FA1E2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7B4BAF94" w14:textId="1F0544DD" w:rsidR="00FA1E2E" w:rsidRPr="00194977" w:rsidRDefault="00FA1E2E" w:rsidP="00FA1E2E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Быть такого не может.</w:t>
      </w:r>
    </w:p>
    <w:p w14:paraId="4652EBA9" w14:textId="1B19E81A" w:rsidR="00FA1E2E" w:rsidRPr="00194977" w:rsidRDefault="00FA1E2E" w:rsidP="00FA1E2E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(надевает фонендоскоп)</w:t>
      </w:r>
    </w:p>
    <w:p w14:paraId="671BA742" w14:textId="0A3E955F" w:rsidR="00FA1E2E" w:rsidRPr="00194977" w:rsidRDefault="00FA1E2E" w:rsidP="00FA1E2E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Насколько можете глубоко вдохните.</w:t>
      </w:r>
    </w:p>
    <w:p w14:paraId="6E671184" w14:textId="7A180D01" w:rsidR="00FA1E2E" w:rsidRPr="00194977" w:rsidRDefault="00FA1E2E" w:rsidP="00FA1E2E">
      <w:pPr>
        <w:pStyle w:val="a7"/>
        <w:rPr>
          <w:sz w:val="22"/>
          <w:szCs w:val="22"/>
        </w:rPr>
      </w:pPr>
      <w:proofErr w:type="spellStart"/>
      <w:r w:rsidRPr="00194977">
        <w:rPr>
          <w:sz w:val="22"/>
          <w:szCs w:val="22"/>
        </w:rPr>
        <w:t>Сухохлебов</w:t>
      </w:r>
      <w:proofErr w:type="spellEnd"/>
      <w:r w:rsidRPr="00194977">
        <w:rPr>
          <w:sz w:val="22"/>
          <w:szCs w:val="22"/>
        </w:rPr>
        <w:t xml:space="preserve"> разглядыва</w:t>
      </w:r>
      <w:r w:rsidR="00877CB3" w:rsidRPr="00194977">
        <w:rPr>
          <w:sz w:val="22"/>
          <w:szCs w:val="22"/>
        </w:rPr>
        <w:t>ет</w:t>
      </w:r>
      <w:r w:rsidRPr="00194977">
        <w:rPr>
          <w:sz w:val="22"/>
          <w:szCs w:val="22"/>
        </w:rPr>
        <w:t xml:space="preserve"> Веру.</w:t>
      </w:r>
    </w:p>
    <w:p w14:paraId="217CEFA2" w14:textId="5EC2C032" w:rsidR="009621AB" w:rsidRPr="00194977" w:rsidRDefault="009621AB" w:rsidP="009621A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СУХОХЛЕБОВ</w:t>
      </w:r>
    </w:p>
    <w:p w14:paraId="2476D491" w14:textId="65C67530" w:rsidR="009621AB" w:rsidRPr="00194977" w:rsidRDefault="005F04C1" w:rsidP="009621A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Что за стрельба в городе?</w:t>
      </w:r>
    </w:p>
    <w:p w14:paraId="12F00027" w14:textId="69167140" w:rsidR="009621AB" w:rsidRPr="00194977" w:rsidRDefault="009621AB" w:rsidP="009621A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2BE63490" w14:textId="1C58B3B5" w:rsidR="009621AB" w:rsidRPr="00194977" w:rsidRDefault="009621AB" w:rsidP="009621A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С какой целью интересуетесь?</w:t>
      </w:r>
    </w:p>
    <w:p w14:paraId="2DE29126" w14:textId="77777777" w:rsidR="009621AB" w:rsidRPr="00194977" w:rsidRDefault="009621AB" w:rsidP="009621A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СУХОХЛЕБОВ</w:t>
      </w:r>
    </w:p>
    <w:p w14:paraId="1B22AF7C" w14:textId="3FA0EEC3" w:rsidR="001C02E8" w:rsidRPr="00194977" w:rsidRDefault="001C02E8" w:rsidP="001C02E8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Переживаю за остальных трактористов.</w:t>
      </w:r>
    </w:p>
    <w:p w14:paraId="0160E50A" w14:textId="77777777" w:rsidR="001C02E8" w:rsidRPr="00194977" w:rsidRDefault="001C02E8" w:rsidP="001C02E8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670D396C" w14:textId="015BA2FA" w:rsidR="001C02E8" w:rsidRPr="00194977" w:rsidRDefault="001C02E8" w:rsidP="001C02E8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Ваших орлов тут быть не должно</w:t>
      </w:r>
      <w:r w:rsidR="006839D3" w:rsidRPr="00194977">
        <w:rPr>
          <w:sz w:val="22"/>
          <w:szCs w:val="22"/>
        </w:rPr>
        <w:t xml:space="preserve">, </w:t>
      </w:r>
      <w:r w:rsidR="00797E66" w:rsidRPr="00194977">
        <w:rPr>
          <w:sz w:val="22"/>
          <w:szCs w:val="22"/>
        </w:rPr>
        <w:t>вы меня слышите?</w:t>
      </w:r>
    </w:p>
    <w:p w14:paraId="3BE76DF8" w14:textId="5FB2FC9F" w:rsidR="001C02E8" w:rsidRPr="00194977" w:rsidRDefault="001C02E8" w:rsidP="001C02E8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СУХОХЛЕБОВ</w:t>
      </w:r>
    </w:p>
    <w:p w14:paraId="343A204F" w14:textId="049CDBA4" w:rsidR="001C02E8" w:rsidRPr="00194977" w:rsidRDefault="005F04C1" w:rsidP="001C02E8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Вдвоём меня принесли?</w:t>
      </w:r>
    </w:p>
    <w:p w14:paraId="149FCFFC" w14:textId="4C479FBA" w:rsidR="001C02E8" w:rsidRPr="00194977" w:rsidRDefault="001C02E8" w:rsidP="001C02E8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69CBD304" w14:textId="5AC861F8" w:rsidR="001C02E8" w:rsidRPr="00194977" w:rsidRDefault="005F04C1" w:rsidP="001C02E8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Вдвоём.</w:t>
      </w:r>
      <w:r w:rsidR="00797E66" w:rsidRPr="00194977">
        <w:rPr>
          <w:sz w:val="22"/>
          <w:szCs w:val="22"/>
        </w:rPr>
        <w:t xml:space="preserve"> Вы на вопрос не ответили---</w:t>
      </w:r>
    </w:p>
    <w:p w14:paraId="4B76FA50" w14:textId="36FB6E90" w:rsidR="001C02E8" w:rsidRPr="00194977" w:rsidRDefault="001C02E8" w:rsidP="001C02E8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Неожиданно дверь в класс открывается – Винокуров, с</w:t>
      </w:r>
      <w:r w:rsidR="005C0D59" w:rsidRPr="00194977">
        <w:rPr>
          <w:sz w:val="22"/>
          <w:szCs w:val="22"/>
        </w:rPr>
        <w:t>о</w:t>
      </w:r>
      <w:r w:rsidRPr="00194977">
        <w:rPr>
          <w:sz w:val="22"/>
          <w:szCs w:val="22"/>
        </w:rPr>
        <w:t xml:space="preserve"> стопкой утренних агиток.</w:t>
      </w:r>
    </w:p>
    <w:p w14:paraId="489E0350" w14:textId="7F4AEA5A" w:rsidR="001C02E8" w:rsidRPr="00194977" w:rsidRDefault="001C02E8" w:rsidP="001C02E8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36EFC491" w14:textId="62DA4BE3" w:rsidR="001C02E8" w:rsidRPr="00194977" w:rsidRDefault="001C02E8" w:rsidP="001C02E8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Вера Николаевна, а что это у вас столь важный документ в коридоре под лавкой? Вы почему граждан не ознакомили?</w:t>
      </w:r>
    </w:p>
    <w:p w14:paraId="7128F698" w14:textId="0ECE868F" w:rsidR="005C0D59" w:rsidRPr="00194977" w:rsidRDefault="005C0D59" w:rsidP="005C0D59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Входит внутрь, протягивает </w:t>
      </w:r>
      <w:proofErr w:type="spellStart"/>
      <w:r w:rsidRPr="00194977">
        <w:rPr>
          <w:sz w:val="22"/>
          <w:szCs w:val="22"/>
        </w:rPr>
        <w:t>Сухохлебову</w:t>
      </w:r>
      <w:proofErr w:type="spellEnd"/>
      <w:r w:rsidRPr="00194977">
        <w:rPr>
          <w:sz w:val="22"/>
          <w:szCs w:val="22"/>
        </w:rPr>
        <w:t>.</w:t>
      </w:r>
    </w:p>
    <w:p w14:paraId="785B2B3B" w14:textId="304E897C" w:rsidR="005C0D59" w:rsidRPr="00194977" w:rsidRDefault="005C0D59" w:rsidP="005C0D59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4FCBAC2B" w14:textId="77777777" w:rsidR="00E8011E" w:rsidRPr="00194977" w:rsidRDefault="005C0D59" w:rsidP="005C0D59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Изучите, пожалуйста</w:t>
      </w:r>
      <w:r w:rsidR="005F04C1" w:rsidRPr="00194977">
        <w:rPr>
          <w:sz w:val="22"/>
          <w:szCs w:val="22"/>
        </w:rPr>
        <w:t xml:space="preserve">. Кто-то на здание вокзала красное знамя водрузил, средь бела дня, воображаете? </w:t>
      </w:r>
    </w:p>
    <w:p w14:paraId="283F9EFF" w14:textId="1C292CD4" w:rsidR="00E8011E" w:rsidRPr="00194977" w:rsidRDefault="00E8011E" w:rsidP="00E8011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СУХОХЛЕБОВ</w:t>
      </w:r>
    </w:p>
    <w:p w14:paraId="6D8D0D69" w14:textId="637731D1" w:rsidR="00E8011E" w:rsidRPr="00194977" w:rsidRDefault="00E8011E" w:rsidP="005C0D59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Да вы что?</w:t>
      </w:r>
    </w:p>
    <w:p w14:paraId="34C6AA69" w14:textId="6DB732FD" w:rsidR="00E8011E" w:rsidRPr="00194977" w:rsidRDefault="00E8011E" w:rsidP="00E8011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3C0AA7AF" w14:textId="3C25010E" w:rsidR="005C0D59" w:rsidRPr="00194977" w:rsidRDefault="00E8011E" w:rsidP="005C0D59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Натурально! </w:t>
      </w:r>
      <w:r w:rsidR="005F04C1" w:rsidRPr="00194977">
        <w:rPr>
          <w:sz w:val="22"/>
          <w:szCs w:val="22"/>
        </w:rPr>
        <w:t>Ничего не боятся</w:t>
      </w:r>
      <w:r w:rsidRPr="00194977">
        <w:rPr>
          <w:sz w:val="22"/>
          <w:szCs w:val="22"/>
        </w:rPr>
        <w:t>!</w:t>
      </w:r>
      <w:r w:rsidR="005F04C1" w:rsidRPr="00194977">
        <w:rPr>
          <w:sz w:val="22"/>
          <w:szCs w:val="22"/>
        </w:rPr>
        <w:t xml:space="preserve"> Нужна хоть какая-то управа на эту партизанщину</w:t>
      </w:r>
      <w:r w:rsidR="006839D3" w:rsidRPr="00194977">
        <w:rPr>
          <w:sz w:val="22"/>
          <w:szCs w:val="22"/>
        </w:rPr>
        <w:t xml:space="preserve">, </w:t>
      </w:r>
      <w:r w:rsidR="00797E66" w:rsidRPr="00194977">
        <w:rPr>
          <w:sz w:val="22"/>
          <w:szCs w:val="22"/>
        </w:rPr>
        <w:t>иначе нам с вами жизнь мёдом не покажется---</w:t>
      </w:r>
    </w:p>
    <w:p w14:paraId="398426C5" w14:textId="315ABC91" w:rsidR="005C0D59" w:rsidRPr="00194977" w:rsidRDefault="005C0D59" w:rsidP="005C0D59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1A027602" w14:textId="4502D185" w:rsidR="005C0D59" w:rsidRPr="00194977" w:rsidRDefault="005C0D59" w:rsidP="005C0D59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Давайте выйдем, человек только после операции, швы свежие, вы без халата---</w:t>
      </w:r>
    </w:p>
    <w:p w14:paraId="233CC4C7" w14:textId="2C12C3ED" w:rsidR="005C0D59" w:rsidRPr="00194977" w:rsidRDefault="005C0D59" w:rsidP="005C0D59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Вера спешно пытается вывести Винокурова.</w:t>
      </w:r>
    </w:p>
    <w:p w14:paraId="1AF5105B" w14:textId="4DB96E1C" w:rsidR="005C0D59" w:rsidRPr="00194977" w:rsidRDefault="005C0D59" w:rsidP="005C0D59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751952AD" w14:textId="3E475164" w:rsidR="005C0D59" w:rsidRPr="00194977" w:rsidRDefault="005C0D59" w:rsidP="005C0D59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Верочка, я же с приглашением пришёл. Планируется праздничный вечер, по поводу прибытия в город </w:t>
      </w:r>
      <w:r w:rsidR="006839D3" w:rsidRPr="00194977">
        <w:rPr>
          <w:sz w:val="22"/>
          <w:szCs w:val="22"/>
        </w:rPr>
        <w:t>войск СС</w:t>
      </w:r>
      <w:r w:rsidRPr="00194977">
        <w:rPr>
          <w:sz w:val="22"/>
          <w:szCs w:val="22"/>
        </w:rPr>
        <w:t>. И вы, моя дорогая, тоже приглашены---</w:t>
      </w:r>
    </w:p>
    <w:p w14:paraId="6D0EEC25" w14:textId="14D811A6" w:rsidR="005C0D59" w:rsidRPr="00194977" w:rsidRDefault="005C0D59" w:rsidP="005C0D59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Вера и </w:t>
      </w:r>
      <w:r w:rsidR="00E8011E" w:rsidRPr="00194977">
        <w:rPr>
          <w:sz w:val="22"/>
          <w:szCs w:val="22"/>
        </w:rPr>
        <w:t>В</w:t>
      </w:r>
      <w:r w:rsidRPr="00194977">
        <w:rPr>
          <w:sz w:val="22"/>
          <w:szCs w:val="22"/>
        </w:rPr>
        <w:t>инокуров скрывают</w:t>
      </w:r>
      <w:r w:rsidR="00480D64" w:rsidRPr="00194977">
        <w:rPr>
          <w:sz w:val="22"/>
          <w:szCs w:val="22"/>
        </w:rPr>
        <w:t>ся</w:t>
      </w:r>
      <w:r w:rsidRPr="00194977">
        <w:rPr>
          <w:sz w:val="22"/>
          <w:szCs w:val="22"/>
        </w:rPr>
        <w:t xml:space="preserve"> в коридоре. </w:t>
      </w:r>
      <w:proofErr w:type="spellStart"/>
      <w:r w:rsidRPr="00194977">
        <w:rPr>
          <w:sz w:val="22"/>
          <w:szCs w:val="22"/>
        </w:rPr>
        <w:t>Сухохлебов</w:t>
      </w:r>
      <w:proofErr w:type="spellEnd"/>
      <w:r w:rsidRPr="00194977">
        <w:rPr>
          <w:sz w:val="22"/>
          <w:szCs w:val="22"/>
        </w:rPr>
        <w:t xml:space="preserve"> изучает листовку</w:t>
      </w:r>
      <w:r w:rsidR="00E8011E" w:rsidRPr="00194977">
        <w:rPr>
          <w:sz w:val="22"/>
          <w:szCs w:val="22"/>
        </w:rPr>
        <w:t xml:space="preserve">, </w:t>
      </w:r>
      <w:r w:rsidR="00FA1E2E" w:rsidRPr="00194977">
        <w:rPr>
          <w:sz w:val="22"/>
          <w:szCs w:val="22"/>
        </w:rPr>
        <w:t>думает.</w:t>
      </w:r>
    </w:p>
    <w:p w14:paraId="4F49FFA9" w14:textId="4C173EF1" w:rsidR="005C0D59" w:rsidRPr="00194977" w:rsidRDefault="005C0D59" w:rsidP="005C0D59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2-</w:t>
      </w:r>
      <w:proofErr w:type="gramStart"/>
      <w:r w:rsidR="008E2CE6">
        <w:rPr>
          <w:sz w:val="22"/>
          <w:szCs w:val="22"/>
        </w:rPr>
        <w:t>20</w:t>
      </w:r>
      <w:r w:rsidRPr="00194977">
        <w:rPr>
          <w:sz w:val="22"/>
          <w:szCs w:val="22"/>
        </w:rPr>
        <w:t>.ИНТ</w:t>
      </w:r>
      <w:proofErr w:type="gramEnd"/>
      <w:r w:rsidRPr="00194977">
        <w:rPr>
          <w:sz w:val="22"/>
          <w:szCs w:val="22"/>
        </w:rPr>
        <w:t>. ШКОЛА №6. коридор</w:t>
      </w:r>
      <w:r w:rsidR="00877CB3" w:rsidRPr="00194977">
        <w:rPr>
          <w:sz w:val="22"/>
          <w:szCs w:val="22"/>
        </w:rPr>
        <w:t>-2</w:t>
      </w:r>
      <w:r w:rsidRPr="00194977">
        <w:rPr>
          <w:sz w:val="22"/>
          <w:szCs w:val="22"/>
        </w:rPr>
        <w:t>.</w:t>
      </w:r>
      <w:r w:rsidR="00877CB3" w:rsidRPr="00194977">
        <w:rPr>
          <w:sz w:val="22"/>
          <w:szCs w:val="22"/>
        </w:rPr>
        <w:t>//ПАЛАТА КОЧКИНА.</w:t>
      </w:r>
      <w:r w:rsidRPr="00194977">
        <w:rPr>
          <w:sz w:val="22"/>
          <w:szCs w:val="22"/>
        </w:rPr>
        <w:t xml:space="preserve"> ДЕНЬ.</w:t>
      </w:r>
    </w:p>
    <w:p w14:paraId="7322BE18" w14:textId="5BEDB581" w:rsidR="005C0D59" w:rsidRPr="00194977" w:rsidRDefault="005C0D59" w:rsidP="005C0D59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Вера закрывает дверь в палату </w:t>
      </w:r>
      <w:proofErr w:type="spellStart"/>
      <w:r w:rsidRPr="00194977">
        <w:rPr>
          <w:sz w:val="22"/>
          <w:szCs w:val="22"/>
        </w:rPr>
        <w:t>Сухохлебова</w:t>
      </w:r>
      <w:proofErr w:type="spellEnd"/>
      <w:r w:rsidRPr="00194977">
        <w:rPr>
          <w:sz w:val="22"/>
          <w:szCs w:val="22"/>
        </w:rPr>
        <w:t>.</w:t>
      </w:r>
    </w:p>
    <w:p w14:paraId="435D9CB8" w14:textId="599D0DD6" w:rsidR="005C0D59" w:rsidRPr="00194977" w:rsidRDefault="005C0D59" w:rsidP="005C0D59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7CB3EF3E" w14:textId="5A746D0B" w:rsidR="005C0D59" w:rsidRPr="00194977" w:rsidRDefault="00FA1E2E" w:rsidP="005C0D59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Вынуждена отказаться</w:t>
      </w:r>
      <w:r w:rsidR="005C0D59" w:rsidRPr="00194977">
        <w:rPr>
          <w:sz w:val="22"/>
          <w:szCs w:val="22"/>
        </w:rPr>
        <w:t xml:space="preserve">. </w:t>
      </w:r>
      <w:r w:rsidR="006839D3" w:rsidRPr="00194977">
        <w:rPr>
          <w:sz w:val="22"/>
          <w:szCs w:val="22"/>
        </w:rPr>
        <w:t>Нужно</w:t>
      </w:r>
      <w:r w:rsidR="005C0D59" w:rsidRPr="00194977">
        <w:rPr>
          <w:sz w:val="22"/>
          <w:szCs w:val="22"/>
        </w:rPr>
        <w:t xml:space="preserve"> быть в больнице--</w:t>
      </w:r>
    </w:p>
    <w:p w14:paraId="3B2B006E" w14:textId="5C07AF0B" w:rsidR="005C0D59" w:rsidRPr="00194977" w:rsidRDefault="005C0D59" w:rsidP="005C0D59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19D35BE3" w14:textId="51EDA1FB" w:rsidR="005C0D59" w:rsidRPr="00194977" w:rsidRDefault="005C0D59" w:rsidP="005C0D59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Очень зря, Верочка, очень зря.</w:t>
      </w:r>
      <w:r w:rsidR="006839D3" w:rsidRPr="00194977">
        <w:rPr>
          <w:sz w:val="22"/>
          <w:szCs w:val="22"/>
        </w:rPr>
        <w:t xml:space="preserve"> Вечер обещает быть потрясающим.</w:t>
      </w:r>
    </w:p>
    <w:p w14:paraId="5FFB53A1" w14:textId="5B36ADC6" w:rsidR="006839D3" w:rsidRPr="00194977" w:rsidRDefault="006839D3" w:rsidP="006839D3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(протягивает пачку листовок)</w:t>
      </w:r>
    </w:p>
    <w:p w14:paraId="651085AF" w14:textId="77777777" w:rsidR="00FA1E2E" w:rsidRPr="00194977" w:rsidRDefault="006839D3" w:rsidP="006839D3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Информацию гражданам раздайте. </w:t>
      </w:r>
    </w:p>
    <w:p w14:paraId="6241B50A" w14:textId="77777777" w:rsidR="00FA1E2E" w:rsidRPr="00194977" w:rsidRDefault="00FA1E2E" w:rsidP="00FA1E2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470B471A" w14:textId="56426F57" w:rsidR="00FA1E2E" w:rsidRPr="00194977" w:rsidRDefault="00FA1E2E" w:rsidP="00FA1E2E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(берёт пачку листовок)</w:t>
      </w:r>
    </w:p>
    <w:p w14:paraId="2821FDBA" w14:textId="38C76076" w:rsidR="00FA1E2E" w:rsidRPr="00194977" w:rsidRDefault="00FA1E2E" w:rsidP="00FA1E2E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Да, конечно.</w:t>
      </w:r>
    </w:p>
    <w:p w14:paraId="11B389D9" w14:textId="63336CAA" w:rsidR="00FA1E2E" w:rsidRPr="00194977" w:rsidRDefault="00FA1E2E" w:rsidP="00FA1E2E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Вера смотри Винокурову в глаза, тот улыбается как ни в чём </w:t>
      </w:r>
      <w:proofErr w:type="gramStart"/>
      <w:r w:rsidRPr="00194977">
        <w:rPr>
          <w:sz w:val="22"/>
          <w:szCs w:val="22"/>
        </w:rPr>
        <w:t>ни бывало</w:t>
      </w:r>
      <w:proofErr w:type="gramEnd"/>
      <w:r w:rsidRPr="00194977">
        <w:rPr>
          <w:sz w:val="22"/>
          <w:szCs w:val="22"/>
        </w:rPr>
        <w:t>, открывает перед ней одну из дверей в палату. Больные тут же замолкают, выглядывая – кто там.</w:t>
      </w:r>
    </w:p>
    <w:p w14:paraId="5B280367" w14:textId="7E71AA9F" w:rsidR="00FA1E2E" w:rsidRPr="00194977" w:rsidRDefault="00FA1E2E" w:rsidP="00FA1E2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38E4EBC5" w14:textId="0770D1DF" w:rsidR="006839D3" w:rsidRPr="00194977" w:rsidRDefault="00FA1E2E" w:rsidP="006839D3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Вынужден проследить за выполнением.</w:t>
      </w:r>
    </w:p>
    <w:p w14:paraId="183E1E15" w14:textId="22F162B3" w:rsidR="00FA1E2E" w:rsidRPr="00194977" w:rsidRDefault="00FA1E2E" w:rsidP="00FA1E2E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Вера закрывает дверь, не заходя в палату.</w:t>
      </w:r>
    </w:p>
    <w:p w14:paraId="09D023E6" w14:textId="7C8836CF" w:rsidR="007A5EE1" w:rsidRPr="00194977" w:rsidRDefault="007A5EE1" w:rsidP="007A5EE1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337B14D2" w14:textId="0D4EAE9A" w:rsidR="007A5EE1" w:rsidRPr="00194977" w:rsidRDefault="00797E66" w:rsidP="007A5EE1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Я</w:t>
      </w:r>
      <w:r w:rsidR="007A5EE1" w:rsidRPr="00194977">
        <w:rPr>
          <w:sz w:val="22"/>
          <w:szCs w:val="22"/>
        </w:rPr>
        <w:t xml:space="preserve"> буду на вашем празднике.</w:t>
      </w:r>
    </w:p>
    <w:p w14:paraId="78649F54" w14:textId="50C6EBA6" w:rsidR="007A5EE1" w:rsidRPr="00194977" w:rsidRDefault="007A5EE1" w:rsidP="007A5EE1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1832F5CC" w14:textId="0CB69165" w:rsidR="007A5EE1" w:rsidRPr="00194977" w:rsidRDefault="007A5EE1" w:rsidP="007A5EE1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На нашем, Вера Николаевна</w:t>
      </w:r>
      <w:r w:rsidR="00480D64" w:rsidRPr="00194977">
        <w:rPr>
          <w:sz w:val="22"/>
          <w:szCs w:val="22"/>
        </w:rPr>
        <w:t>, на нашем.</w:t>
      </w:r>
      <w:r w:rsidRPr="00194977">
        <w:rPr>
          <w:sz w:val="22"/>
          <w:szCs w:val="22"/>
        </w:rPr>
        <w:t xml:space="preserve"> Я пришлю вам платье из гардероба театра. Будьте при параде, самая красивая «пани докторка».</w:t>
      </w:r>
    </w:p>
    <w:p w14:paraId="34AF83A1" w14:textId="6A86AC22" w:rsidR="007A5EE1" w:rsidRPr="00194977" w:rsidRDefault="007A5EE1" w:rsidP="007A5EE1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t>2-</w:t>
      </w:r>
      <w:proofErr w:type="gramStart"/>
      <w:r w:rsidR="008E2CE6">
        <w:rPr>
          <w:sz w:val="22"/>
          <w:szCs w:val="22"/>
        </w:rPr>
        <w:t>21</w:t>
      </w:r>
      <w:r w:rsidRPr="00194977">
        <w:rPr>
          <w:sz w:val="22"/>
          <w:szCs w:val="22"/>
        </w:rPr>
        <w:t>.ИНТ</w:t>
      </w:r>
      <w:proofErr w:type="gramEnd"/>
      <w:r w:rsidRPr="00194977">
        <w:rPr>
          <w:sz w:val="22"/>
          <w:szCs w:val="22"/>
        </w:rPr>
        <w:t>. СТАВКА. ДЕНЬ.</w:t>
      </w:r>
    </w:p>
    <w:p w14:paraId="21DC9D1B" w14:textId="1A937E7D" w:rsidR="007A5EE1" w:rsidRPr="00194977" w:rsidRDefault="007A5EE1" w:rsidP="007A5EE1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Оборудованный полевой кабинет командующего группой армий: рабочий стол с несколькими телефонами, карты на треногах. Тоня </w:t>
      </w:r>
      <w:r w:rsidR="00480D64" w:rsidRPr="00194977">
        <w:rPr>
          <w:sz w:val="22"/>
          <w:szCs w:val="22"/>
        </w:rPr>
        <w:t>сидит</w:t>
      </w:r>
      <w:r w:rsidRPr="00194977">
        <w:rPr>
          <w:sz w:val="22"/>
          <w:szCs w:val="22"/>
        </w:rPr>
        <w:t>, завернутая в одеяло,</w:t>
      </w:r>
      <w:r w:rsidR="00480D64" w:rsidRPr="00194977">
        <w:rPr>
          <w:sz w:val="22"/>
          <w:szCs w:val="22"/>
        </w:rPr>
        <w:t xml:space="preserve"> ноги в тазу с горячей водой</w:t>
      </w:r>
      <w:r w:rsidR="008E2CE6">
        <w:rPr>
          <w:sz w:val="22"/>
          <w:szCs w:val="22"/>
        </w:rPr>
        <w:t>. Пьет горячий чай.</w:t>
      </w:r>
    </w:p>
    <w:p w14:paraId="2783C73D" w14:textId="0F814902" w:rsidR="007A5EE1" w:rsidRPr="00194977" w:rsidRDefault="00877CB3" w:rsidP="007A5EE1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СОБОЛЕВ</w:t>
      </w:r>
    </w:p>
    <w:p w14:paraId="057F2C01" w14:textId="3A8B43C4" w:rsidR="007A5EE1" w:rsidRPr="00194977" w:rsidRDefault="00877CB3" w:rsidP="007A5EE1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Володе передай - в</w:t>
      </w:r>
      <w:r w:rsidR="007A5EE1" w:rsidRPr="00194977">
        <w:rPr>
          <w:sz w:val="22"/>
          <w:szCs w:val="22"/>
        </w:rPr>
        <w:t xml:space="preserve">аша главная задача не допустить запуска завода имени Калинина. </w:t>
      </w:r>
    </w:p>
    <w:p w14:paraId="7AC7E8B8" w14:textId="77777777" w:rsidR="007A5EE1" w:rsidRPr="00194977" w:rsidRDefault="007A5EE1" w:rsidP="007A5EE1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Конев начинает показывать на карте.</w:t>
      </w:r>
    </w:p>
    <w:p w14:paraId="6237CA2F" w14:textId="74F4AF8B" w:rsidR="007A5EE1" w:rsidRPr="00194977" w:rsidRDefault="00877CB3" w:rsidP="007A5EE1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СОБОЛЕВ</w:t>
      </w:r>
    </w:p>
    <w:p w14:paraId="4118B020" w14:textId="77777777" w:rsidR="00725895" w:rsidRPr="00194977" w:rsidRDefault="007A5EE1" w:rsidP="007A5EE1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По нашей информации в город движутся несколько составов со станками для производства вооружений на базе завода</w:t>
      </w:r>
      <w:r w:rsidR="00725895" w:rsidRPr="00194977">
        <w:rPr>
          <w:sz w:val="22"/>
          <w:szCs w:val="22"/>
        </w:rPr>
        <w:t>, и прибудут они сегодня ночью.</w:t>
      </w:r>
      <w:r w:rsidRPr="00194977">
        <w:rPr>
          <w:sz w:val="22"/>
          <w:szCs w:val="22"/>
        </w:rPr>
        <w:t xml:space="preserve"> Если завод будет запущен, то нам мало того, что город не взять, они сами нас отсюда выбьют. Если мы уйдем – у них </w:t>
      </w:r>
      <w:r w:rsidRPr="00194977">
        <w:rPr>
          <w:sz w:val="22"/>
          <w:szCs w:val="22"/>
        </w:rPr>
        <w:lastRenderedPageBreak/>
        <w:t>открытый путь на Москву, а это</w:t>
      </w:r>
      <w:r w:rsidR="00480D64" w:rsidRPr="00194977">
        <w:rPr>
          <w:sz w:val="22"/>
          <w:szCs w:val="22"/>
        </w:rPr>
        <w:t xml:space="preserve">, </w:t>
      </w:r>
      <w:r w:rsidRPr="00194977">
        <w:rPr>
          <w:sz w:val="22"/>
          <w:szCs w:val="22"/>
        </w:rPr>
        <w:t>вы понимаете, что значит.</w:t>
      </w:r>
    </w:p>
    <w:p w14:paraId="358B8593" w14:textId="460FA814" w:rsidR="00725895" w:rsidRPr="00194977" w:rsidRDefault="00725895" w:rsidP="00725895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ТОНЯ</w:t>
      </w:r>
    </w:p>
    <w:p w14:paraId="356F798F" w14:textId="260DD741" w:rsidR="00725895" w:rsidRPr="00194977" w:rsidRDefault="00725895" w:rsidP="007A5EE1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Как же мы успеем, если сегодня?</w:t>
      </w:r>
    </w:p>
    <w:p w14:paraId="01B16C91" w14:textId="4DC17B78" w:rsidR="00725895" w:rsidRPr="00194977" w:rsidRDefault="00877CB3" w:rsidP="00725895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СОБОЛЕВ</w:t>
      </w:r>
    </w:p>
    <w:p w14:paraId="11546A22" w14:textId="2EE975D1" w:rsidR="007A5EE1" w:rsidRPr="00194977" w:rsidRDefault="00725895" w:rsidP="007A5EE1">
      <w:pPr>
        <w:pStyle w:val="aff6"/>
        <w:rPr>
          <w:sz w:val="22"/>
          <w:szCs w:val="22"/>
        </w:rPr>
      </w:pPr>
      <w:proofErr w:type="spellStart"/>
      <w:r w:rsidRPr="00194977">
        <w:rPr>
          <w:sz w:val="22"/>
          <w:szCs w:val="22"/>
        </w:rPr>
        <w:t>Сухохлебов</w:t>
      </w:r>
      <w:proofErr w:type="spellEnd"/>
      <w:r w:rsidRPr="00194977">
        <w:rPr>
          <w:sz w:val="22"/>
          <w:szCs w:val="22"/>
        </w:rPr>
        <w:t xml:space="preserve"> пусть думает. </w:t>
      </w:r>
    </w:p>
    <w:p w14:paraId="6E7853E5" w14:textId="77777777" w:rsidR="007A5EE1" w:rsidRPr="00194977" w:rsidRDefault="007A5EE1" w:rsidP="007A5EE1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Тоня</w:t>
      </w:r>
    </w:p>
    <w:p w14:paraId="19376537" w14:textId="6A071AE4" w:rsidR="007A5EE1" w:rsidRPr="00194977" w:rsidRDefault="00877CB3" w:rsidP="007A5EE1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Капитан</w:t>
      </w:r>
      <w:r w:rsidR="007A5EE1" w:rsidRPr="00194977">
        <w:rPr>
          <w:sz w:val="22"/>
          <w:szCs w:val="22"/>
        </w:rPr>
        <w:t xml:space="preserve"> ранен, лежит в гражданском госпитале, доктор выдает его за тракториста.</w:t>
      </w:r>
    </w:p>
    <w:p w14:paraId="5C1F12B1" w14:textId="77777777" w:rsidR="00877CB3" w:rsidRPr="00194977" w:rsidRDefault="00877CB3" w:rsidP="00877CB3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СОБОЛЕВ</w:t>
      </w:r>
    </w:p>
    <w:p w14:paraId="1C38A10A" w14:textId="77777777" w:rsidR="007A5EE1" w:rsidRPr="00194977" w:rsidRDefault="007A5EE1" w:rsidP="007A5EE1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Молодец доктор. Пусть дальше выдает. Задачу поняли? Повторяю: этот завод не должен быть запущен. Любой ценой. </w:t>
      </w:r>
    </w:p>
    <w:p w14:paraId="4386B38E" w14:textId="77777777" w:rsidR="007A5EE1" w:rsidRPr="00194977" w:rsidRDefault="007A5EE1" w:rsidP="007A5EE1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Тоня кивает. </w:t>
      </w:r>
    </w:p>
    <w:p w14:paraId="61533601" w14:textId="49FA8BE3" w:rsidR="00AD4B7B" w:rsidRPr="00194977" w:rsidRDefault="00AD4B7B" w:rsidP="00AD4B7B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t>2-</w:t>
      </w:r>
      <w:proofErr w:type="gramStart"/>
      <w:r w:rsidR="008E2CE6">
        <w:rPr>
          <w:sz w:val="22"/>
          <w:szCs w:val="22"/>
        </w:rPr>
        <w:t>22</w:t>
      </w:r>
      <w:r w:rsidRPr="00194977">
        <w:rPr>
          <w:sz w:val="22"/>
          <w:szCs w:val="22"/>
        </w:rPr>
        <w:t>.НАТ</w:t>
      </w:r>
      <w:proofErr w:type="gramEnd"/>
      <w:r w:rsidRPr="00194977">
        <w:rPr>
          <w:sz w:val="22"/>
          <w:szCs w:val="22"/>
        </w:rPr>
        <w:t xml:space="preserve">. ТЕРРИТОРИЯ ВАГОНОСТРОИТЕЛЬНОГО ЗАВОДА. </w:t>
      </w:r>
      <w:r w:rsidR="00480D64" w:rsidRPr="00194977">
        <w:rPr>
          <w:sz w:val="22"/>
          <w:szCs w:val="22"/>
        </w:rPr>
        <w:t>ВЕЧЕР</w:t>
      </w:r>
      <w:r w:rsidRPr="00194977">
        <w:rPr>
          <w:sz w:val="22"/>
          <w:szCs w:val="22"/>
        </w:rPr>
        <w:t>.</w:t>
      </w:r>
    </w:p>
    <w:p w14:paraId="6612D071" w14:textId="711667E1" w:rsidR="00AD4B7B" w:rsidRPr="00194977" w:rsidRDefault="00AD4B7B" w:rsidP="00AD4B7B">
      <w:pPr>
        <w:pStyle w:val="a7"/>
        <w:rPr>
          <w:sz w:val="22"/>
          <w:szCs w:val="22"/>
        </w:rPr>
      </w:pPr>
      <w:r w:rsidRPr="00194977">
        <w:rPr>
          <w:sz w:val="22"/>
          <w:szCs w:val="22"/>
        </w:rPr>
        <w:t>На территории завода у разведенного костра топчутся мужики, человек 25 курят, греются. Среди них Пётр Петрович и Б</w:t>
      </w:r>
      <w:r w:rsidR="002273FB" w:rsidRPr="00194977">
        <w:rPr>
          <w:sz w:val="22"/>
          <w:szCs w:val="22"/>
        </w:rPr>
        <w:t>И</w:t>
      </w:r>
      <w:r w:rsidRPr="00194977">
        <w:rPr>
          <w:sz w:val="22"/>
          <w:szCs w:val="22"/>
        </w:rPr>
        <w:t>Л</w:t>
      </w:r>
      <w:r w:rsidR="002273FB" w:rsidRPr="00194977">
        <w:rPr>
          <w:sz w:val="22"/>
          <w:szCs w:val="22"/>
        </w:rPr>
        <w:t>Е</w:t>
      </w:r>
      <w:r w:rsidRPr="00194977">
        <w:rPr>
          <w:sz w:val="22"/>
          <w:szCs w:val="22"/>
        </w:rPr>
        <w:t xml:space="preserve">ЛЯТДИНОВ (50) местный инженер. Винокуров расхаживает туда-сюда, периодически поглядывая на часы. Встречаясь взглядом с мужиками, поднимает кулак вверх – ого-го, мол, мы молодцы. </w:t>
      </w:r>
    </w:p>
    <w:p w14:paraId="193F71EB" w14:textId="77777777" w:rsidR="00AD4B7B" w:rsidRPr="00194977" w:rsidRDefault="00AD4B7B" w:rsidP="00AD4B7B">
      <w:pPr>
        <w:pStyle w:val="a7"/>
        <w:rPr>
          <w:sz w:val="22"/>
          <w:szCs w:val="22"/>
        </w:rPr>
      </w:pPr>
    </w:p>
    <w:p w14:paraId="43DA1ECE" w14:textId="7EE60FC1" w:rsidR="007A5EE1" w:rsidRPr="00194977" w:rsidRDefault="00AD4B7B" w:rsidP="00AD4B7B">
      <w:pPr>
        <w:pStyle w:val="a7"/>
        <w:rPr>
          <w:sz w:val="22"/>
          <w:szCs w:val="22"/>
        </w:rPr>
      </w:pPr>
      <w:r w:rsidRPr="00194977">
        <w:rPr>
          <w:sz w:val="22"/>
          <w:szCs w:val="22"/>
        </w:rPr>
        <w:t>На территорию завода въезжает автомобиль. Рядовой открывает дверь Фон-</w:t>
      </w:r>
      <w:proofErr w:type="spellStart"/>
      <w:r w:rsidRPr="00194977">
        <w:rPr>
          <w:sz w:val="22"/>
          <w:szCs w:val="22"/>
        </w:rPr>
        <w:t>Вейхсу</w:t>
      </w:r>
      <w:proofErr w:type="spellEnd"/>
      <w:r w:rsidRPr="00194977">
        <w:rPr>
          <w:sz w:val="22"/>
          <w:szCs w:val="22"/>
        </w:rPr>
        <w:t>, из другой двери вылетает немец с высоким чином на погонах, которого отчитывает Фон-</w:t>
      </w:r>
      <w:proofErr w:type="spellStart"/>
      <w:r w:rsidRPr="00194977">
        <w:rPr>
          <w:sz w:val="22"/>
          <w:szCs w:val="22"/>
        </w:rPr>
        <w:t>Вейхс</w:t>
      </w:r>
      <w:proofErr w:type="spellEnd"/>
      <w:r w:rsidRPr="00194977">
        <w:rPr>
          <w:sz w:val="22"/>
          <w:szCs w:val="22"/>
        </w:rPr>
        <w:t>.</w:t>
      </w:r>
      <w:r w:rsidR="00D67CC2" w:rsidRPr="00194977">
        <w:rPr>
          <w:sz w:val="22"/>
          <w:szCs w:val="22"/>
        </w:rPr>
        <w:t xml:space="preserve"> Самостоятельно выходит </w:t>
      </w:r>
      <w:proofErr w:type="spellStart"/>
      <w:r w:rsidR="00D67CC2" w:rsidRPr="00194977">
        <w:rPr>
          <w:sz w:val="22"/>
          <w:szCs w:val="22"/>
        </w:rPr>
        <w:t>Шоненнберг</w:t>
      </w:r>
      <w:proofErr w:type="spellEnd"/>
      <w:r w:rsidR="00D67CC2" w:rsidRPr="00194977">
        <w:rPr>
          <w:sz w:val="22"/>
          <w:szCs w:val="22"/>
        </w:rPr>
        <w:t>, держась чуть в стороне.</w:t>
      </w:r>
    </w:p>
    <w:p w14:paraId="09B6D091" w14:textId="3908B1FC" w:rsidR="00AD4B7B" w:rsidRPr="00194977" w:rsidRDefault="00AD4B7B" w:rsidP="00AD4B7B">
      <w:pPr>
        <w:pStyle w:val="a5"/>
        <w:rPr>
          <w:sz w:val="22"/>
          <w:szCs w:val="22"/>
          <w:lang w:eastAsia="ar-SA"/>
        </w:rPr>
      </w:pPr>
      <w:r w:rsidRPr="00194977">
        <w:rPr>
          <w:sz w:val="22"/>
          <w:szCs w:val="22"/>
          <w:lang w:eastAsia="ar-SA"/>
        </w:rPr>
        <w:t>ФОН-ВЕЙХС</w:t>
      </w:r>
    </w:p>
    <w:p w14:paraId="3EE2A571" w14:textId="173CD173" w:rsidR="00AD4B7B" w:rsidRPr="00194977" w:rsidRDefault="00AD4B7B" w:rsidP="00AD4B7B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(немецкий)</w:t>
      </w:r>
    </w:p>
    <w:p w14:paraId="7C57C5F1" w14:textId="5974CBB4" w:rsidR="00AD4B7B" w:rsidRPr="00194977" w:rsidRDefault="00AD4B7B" w:rsidP="00AD4B7B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 xml:space="preserve">---прямо у вас под носом! Как такое возможно? Усилить патрули! К приезду </w:t>
      </w:r>
      <w:proofErr w:type="spellStart"/>
      <w:r w:rsidRPr="00194977">
        <w:rPr>
          <w:sz w:val="22"/>
          <w:szCs w:val="22"/>
        </w:rPr>
        <w:t>обер</w:t>
      </w:r>
      <w:proofErr w:type="spellEnd"/>
      <w:r w:rsidRPr="00194977">
        <w:rPr>
          <w:sz w:val="22"/>
          <w:szCs w:val="22"/>
        </w:rPr>
        <w:t xml:space="preserve">-фюрера </w:t>
      </w:r>
      <w:proofErr w:type="spellStart"/>
      <w:r w:rsidRPr="00194977">
        <w:rPr>
          <w:sz w:val="22"/>
          <w:szCs w:val="22"/>
        </w:rPr>
        <w:t>Кюнга</w:t>
      </w:r>
      <w:proofErr w:type="spellEnd"/>
      <w:r w:rsidRPr="00194977">
        <w:rPr>
          <w:sz w:val="22"/>
          <w:szCs w:val="22"/>
        </w:rPr>
        <w:t xml:space="preserve"> навести в городе порядок! Ищите этих партизан где хотите! Не может такого быть, чтоб солдаты Третьего Рейха не могли контролировать город! Головой отвечаешь! Сорвёте запуск завода – отдам вас СС, как предателей!</w:t>
      </w:r>
    </w:p>
    <w:p w14:paraId="4D9FB109" w14:textId="537F4F5C" w:rsidR="00AD4B7B" w:rsidRPr="00194977" w:rsidRDefault="00AD4B7B" w:rsidP="00AD4B7B">
      <w:pPr>
        <w:pStyle w:val="a7"/>
        <w:rPr>
          <w:sz w:val="22"/>
          <w:szCs w:val="22"/>
        </w:rPr>
      </w:pPr>
      <w:r w:rsidRPr="00194977">
        <w:rPr>
          <w:sz w:val="22"/>
          <w:szCs w:val="22"/>
        </w:rPr>
        <w:t>Немец слушает, бесконечно, кивая. Фон-</w:t>
      </w:r>
      <w:proofErr w:type="spellStart"/>
      <w:r w:rsidRPr="00194977">
        <w:rPr>
          <w:sz w:val="22"/>
          <w:szCs w:val="22"/>
        </w:rPr>
        <w:t>Вейхс</w:t>
      </w:r>
      <w:proofErr w:type="spellEnd"/>
      <w:r w:rsidRPr="00194977">
        <w:rPr>
          <w:sz w:val="22"/>
          <w:szCs w:val="22"/>
        </w:rPr>
        <w:t xml:space="preserve"> переводит дух, держась за сердце.</w:t>
      </w:r>
    </w:p>
    <w:p w14:paraId="78EE5691" w14:textId="14429289" w:rsidR="00AD4B7B" w:rsidRPr="00194977" w:rsidRDefault="00AD4B7B" w:rsidP="00AD4B7B">
      <w:pPr>
        <w:pStyle w:val="a5"/>
        <w:rPr>
          <w:sz w:val="22"/>
          <w:szCs w:val="22"/>
          <w:lang w:eastAsia="ar-SA"/>
        </w:rPr>
      </w:pPr>
      <w:r w:rsidRPr="00194977">
        <w:rPr>
          <w:sz w:val="22"/>
          <w:szCs w:val="22"/>
          <w:lang w:eastAsia="ar-SA"/>
        </w:rPr>
        <w:t>ФОН-ВЕЙХС</w:t>
      </w:r>
    </w:p>
    <w:p w14:paraId="7DB2165C" w14:textId="77777777" w:rsidR="00797E66" w:rsidRPr="00194977" w:rsidRDefault="00797E66" w:rsidP="00797E66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(немецкий)</w:t>
      </w:r>
    </w:p>
    <w:p w14:paraId="60C875C1" w14:textId="29E351EC" w:rsidR="00AD4B7B" w:rsidRPr="00194977" w:rsidRDefault="00797E66" w:rsidP="00797E66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Сил моих нет.</w:t>
      </w:r>
      <w:r w:rsidR="00480D64" w:rsidRPr="00194977">
        <w:rPr>
          <w:sz w:val="22"/>
          <w:szCs w:val="22"/>
        </w:rPr>
        <w:t xml:space="preserve"> </w:t>
      </w:r>
      <w:r w:rsidR="00AD4B7B" w:rsidRPr="00194977">
        <w:rPr>
          <w:sz w:val="22"/>
          <w:szCs w:val="22"/>
        </w:rPr>
        <w:t>Выполнять!</w:t>
      </w:r>
    </w:p>
    <w:p w14:paraId="26EDA5EB" w14:textId="008CB65E" w:rsidR="00AD4B7B" w:rsidRPr="00194977" w:rsidRDefault="00D67CC2" w:rsidP="00D67CC2">
      <w:pPr>
        <w:pStyle w:val="a7"/>
        <w:rPr>
          <w:sz w:val="22"/>
          <w:szCs w:val="22"/>
        </w:rPr>
      </w:pPr>
      <w:r w:rsidRPr="00194977">
        <w:rPr>
          <w:sz w:val="22"/>
          <w:szCs w:val="22"/>
        </w:rPr>
        <w:t xml:space="preserve">Немец, </w:t>
      </w:r>
      <w:proofErr w:type="spellStart"/>
      <w:r w:rsidRPr="00194977">
        <w:rPr>
          <w:sz w:val="22"/>
          <w:szCs w:val="22"/>
        </w:rPr>
        <w:t>зигуя</w:t>
      </w:r>
      <w:proofErr w:type="spellEnd"/>
      <w:r w:rsidRPr="00194977">
        <w:rPr>
          <w:sz w:val="22"/>
          <w:szCs w:val="22"/>
        </w:rPr>
        <w:t xml:space="preserve">, спешит скрыться </w:t>
      </w:r>
      <w:r w:rsidR="00797E66" w:rsidRPr="00194977">
        <w:rPr>
          <w:sz w:val="22"/>
          <w:szCs w:val="22"/>
        </w:rPr>
        <w:t xml:space="preserve">с </w:t>
      </w:r>
      <w:r w:rsidRPr="00194977">
        <w:rPr>
          <w:sz w:val="22"/>
          <w:szCs w:val="22"/>
        </w:rPr>
        <w:t>глаз Фон-</w:t>
      </w:r>
      <w:proofErr w:type="spellStart"/>
      <w:r w:rsidRPr="00194977">
        <w:rPr>
          <w:sz w:val="22"/>
          <w:szCs w:val="22"/>
        </w:rPr>
        <w:t>Вейхса</w:t>
      </w:r>
      <w:proofErr w:type="spellEnd"/>
      <w:r w:rsidRPr="00194977">
        <w:rPr>
          <w:sz w:val="22"/>
          <w:szCs w:val="22"/>
        </w:rPr>
        <w:t>.</w:t>
      </w:r>
      <w:r w:rsidR="002273FB" w:rsidRPr="00194977">
        <w:rPr>
          <w:sz w:val="22"/>
          <w:szCs w:val="22"/>
        </w:rPr>
        <w:t xml:space="preserve"> </w:t>
      </w:r>
      <w:proofErr w:type="spellStart"/>
      <w:r w:rsidR="002273FB" w:rsidRPr="00194977">
        <w:rPr>
          <w:sz w:val="22"/>
          <w:szCs w:val="22"/>
        </w:rPr>
        <w:t>Шоненнберг</w:t>
      </w:r>
      <w:proofErr w:type="spellEnd"/>
      <w:r w:rsidR="002273FB" w:rsidRPr="00194977">
        <w:rPr>
          <w:sz w:val="22"/>
          <w:szCs w:val="22"/>
        </w:rPr>
        <w:t xml:space="preserve"> тем временем разглядывает рабочих, те косятся на него с опаской.</w:t>
      </w:r>
    </w:p>
    <w:p w14:paraId="3CD3A09E" w14:textId="3938A3E4" w:rsidR="002273FB" w:rsidRPr="00194977" w:rsidRDefault="002273FB" w:rsidP="002273FB">
      <w:pPr>
        <w:pStyle w:val="a5"/>
        <w:rPr>
          <w:sz w:val="22"/>
          <w:szCs w:val="22"/>
          <w:lang w:eastAsia="ar-SA"/>
        </w:rPr>
      </w:pPr>
      <w:r w:rsidRPr="00194977">
        <w:rPr>
          <w:sz w:val="22"/>
          <w:szCs w:val="22"/>
          <w:lang w:eastAsia="ar-SA"/>
        </w:rPr>
        <w:lastRenderedPageBreak/>
        <w:t>ВИНОКУРОВ</w:t>
      </w:r>
    </w:p>
    <w:p w14:paraId="4ECA7600" w14:textId="3276A17A" w:rsidR="002273FB" w:rsidRPr="00194977" w:rsidRDefault="002273FB" w:rsidP="002273FB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</w:t>
      </w:r>
      <w:proofErr w:type="spellStart"/>
      <w:r w:rsidRPr="00194977">
        <w:rPr>
          <w:sz w:val="22"/>
          <w:szCs w:val="22"/>
        </w:rPr>
        <w:t>Шоненнбергу</w:t>
      </w:r>
      <w:proofErr w:type="spellEnd"/>
      <w:r w:rsidRPr="00194977">
        <w:rPr>
          <w:sz w:val="22"/>
          <w:szCs w:val="22"/>
        </w:rPr>
        <w:t>, немецкий)</w:t>
      </w:r>
    </w:p>
    <w:p w14:paraId="684D0F9B" w14:textId="6CBEA5AF" w:rsidR="002273FB" w:rsidRPr="00194977" w:rsidRDefault="002273FB" w:rsidP="002273FB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Заглядывал в госпиталь, пригласил доктора Трешникову на праздник. Передавала огромную благодарность.</w:t>
      </w:r>
    </w:p>
    <w:p w14:paraId="0652B233" w14:textId="749A544B" w:rsidR="002273FB" w:rsidRPr="00194977" w:rsidRDefault="002273FB" w:rsidP="002273FB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ШОНЕННБЕРГ</w:t>
      </w:r>
    </w:p>
    <w:p w14:paraId="5F0200D9" w14:textId="1AA3FAC8" w:rsidR="00480D64" w:rsidRPr="00194977" w:rsidRDefault="00480D64" w:rsidP="00480D64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(немецкий)</w:t>
      </w:r>
    </w:p>
    <w:p w14:paraId="32DCE4F6" w14:textId="1CA7545F" w:rsidR="002273FB" w:rsidRPr="00194977" w:rsidRDefault="002273FB" w:rsidP="002273FB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Неужели?</w:t>
      </w:r>
    </w:p>
    <w:p w14:paraId="2A83C3EF" w14:textId="390A426E" w:rsidR="002273FB" w:rsidRPr="00194977" w:rsidRDefault="002273FB" w:rsidP="002273FB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60B46F11" w14:textId="30E877C7" w:rsidR="00480D64" w:rsidRPr="00194977" w:rsidRDefault="00480D64" w:rsidP="00480D64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(немецкий)</w:t>
      </w:r>
    </w:p>
    <w:p w14:paraId="6A9ACD3C" w14:textId="0C2F0D30" w:rsidR="002273FB" w:rsidRPr="00194977" w:rsidRDefault="002273FB" w:rsidP="002273FB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Сам удивился.</w:t>
      </w:r>
    </w:p>
    <w:p w14:paraId="2DC808DA" w14:textId="2FB5C352" w:rsidR="002273FB" w:rsidRPr="00194977" w:rsidRDefault="002273FB" w:rsidP="002273FB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ФОН-ВЕЙХС</w:t>
      </w:r>
    </w:p>
    <w:p w14:paraId="4A84D910" w14:textId="32683465" w:rsidR="00480D64" w:rsidRPr="00194977" w:rsidRDefault="00480D64" w:rsidP="00480D64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(немецкий)</w:t>
      </w:r>
    </w:p>
    <w:p w14:paraId="4DEA14EA" w14:textId="0EB4A3AC" w:rsidR="002273FB" w:rsidRPr="00194977" w:rsidRDefault="002273FB" w:rsidP="002273FB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Докладывайте.</w:t>
      </w:r>
    </w:p>
    <w:p w14:paraId="330D61E3" w14:textId="7EDABB99" w:rsidR="002273FB" w:rsidRPr="00194977" w:rsidRDefault="002273FB" w:rsidP="002273FB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64ADF9BC" w14:textId="0293DC45" w:rsidR="002273FB" w:rsidRPr="00194977" w:rsidRDefault="002273FB" w:rsidP="002273FB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(рабочим)</w:t>
      </w:r>
    </w:p>
    <w:p w14:paraId="31C50111" w14:textId="3AC0F5D5" w:rsidR="002273FB" w:rsidRPr="00194977" w:rsidRDefault="002273FB" w:rsidP="002273FB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Постройтесь, господа!</w:t>
      </w:r>
    </w:p>
    <w:p w14:paraId="7ED31CB7" w14:textId="426BB62C" w:rsidR="002273FB" w:rsidRPr="00194977" w:rsidRDefault="002273FB" w:rsidP="002273FB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(на немецком)</w:t>
      </w:r>
    </w:p>
    <w:p w14:paraId="39E43F48" w14:textId="40FF4505" w:rsidR="002273FB" w:rsidRPr="00194977" w:rsidRDefault="002273FB" w:rsidP="002273FB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Собрал мастеров, в том числе инженер---</w:t>
      </w:r>
    </w:p>
    <w:p w14:paraId="2AE78BA7" w14:textId="77777777" w:rsidR="002273FB" w:rsidRPr="00194977" w:rsidRDefault="002273FB" w:rsidP="002273FB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 xml:space="preserve">(вытаскивает </w:t>
      </w:r>
      <w:proofErr w:type="spellStart"/>
      <w:r w:rsidRPr="00194977">
        <w:rPr>
          <w:sz w:val="22"/>
          <w:szCs w:val="22"/>
        </w:rPr>
        <w:t>Билелятдинова</w:t>
      </w:r>
      <w:proofErr w:type="spellEnd"/>
      <w:r w:rsidRPr="00194977">
        <w:rPr>
          <w:sz w:val="22"/>
          <w:szCs w:val="22"/>
        </w:rPr>
        <w:t xml:space="preserve"> вперёд)</w:t>
      </w:r>
    </w:p>
    <w:p w14:paraId="0186F6EC" w14:textId="5E6B58CC" w:rsidR="002273FB" w:rsidRPr="00194977" w:rsidRDefault="002273FB" w:rsidP="002273FB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---служил на этом заводе 10 лет, всё знает.</w:t>
      </w:r>
      <w:r w:rsidR="00C91B20" w:rsidRPr="00194977">
        <w:rPr>
          <w:sz w:val="22"/>
          <w:szCs w:val="22"/>
        </w:rPr>
        <w:t xml:space="preserve"> </w:t>
      </w:r>
    </w:p>
    <w:p w14:paraId="1B3C3248" w14:textId="181E7BB3" w:rsidR="00C91B20" w:rsidRPr="00194977" w:rsidRDefault="00C91B20" w:rsidP="00C91B20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(вытаскивает Петра Петровича)</w:t>
      </w:r>
    </w:p>
    <w:p w14:paraId="0FA3FEEE" w14:textId="2F4F4384" w:rsidR="00C91B20" w:rsidRPr="00194977" w:rsidRDefault="00C91B20" w:rsidP="00C91B20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Пётр Петрович, бригадир. Мастер на все руки---</w:t>
      </w:r>
    </w:p>
    <w:p w14:paraId="1E256CFD" w14:textId="4DA4DD47" w:rsidR="00C91B20" w:rsidRPr="00194977" w:rsidRDefault="00C91B20" w:rsidP="00C91B20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ПЁТР ПЕТРОВИЧ</w:t>
      </w:r>
    </w:p>
    <w:p w14:paraId="7170DA04" w14:textId="4F7B60A2" w:rsidR="00C91B20" w:rsidRPr="00194977" w:rsidRDefault="00C91B20" w:rsidP="00C91B20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Демонтируем станки, поставим новое оборудование, сделаем всё.</w:t>
      </w:r>
    </w:p>
    <w:p w14:paraId="1992476C" w14:textId="07071EB5" w:rsidR="00C91B20" w:rsidRPr="00194977" w:rsidRDefault="00C91B20" w:rsidP="00C91B20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0842FD41" w14:textId="6BA56F67" w:rsidR="00C91B20" w:rsidRPr="00194977" w:rsidRDefault="00C91B20" w:rsidP="00C91B20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(немецкий)</w:t>
      </w:r>
    </w:p>
    <w:p w14:paraId="09892EF3" w14:textId="5D435C30" w:rsidR="00C91B20" w:rsidRPr="00194977" w:rsidRDefault="00C91B20" w:rsidP="00C91B20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Говорит, всё смогут установить и наладить производство.</w:t>
      </w:r>
    </w:p>
    <w:p w14:paraId="163ED3A7" w14:textId="7BC57BA6" w:rsidR="00C91B20" w:rsidRPr="00194977" w:rsidRDefault="00C91B20" w:rsidP="00C91B20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ФОН-ВЕЙХ</w:t>
      </w:r>
    </w:p>
    <w:p w14:paraId="3306ECD4" w14:textId="5AE1E865" w:rsidR="00C91B20" w:rsidRPr="00194977" w:rsidRDefault="00C91B20" w:rsidP="00797E66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(немецкий)</w:t>
      </w:r>
    </w:p>
    <w:p w14:paraId="57EAC9C8" w14:textId="72E39BE7" w:rsidR="00C91B20" w:rsidRPr="00194977" w:rsidRDefault="00C91B20" w:rsidP="00C91B20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Сколько времени нужно на демонтаж и монтаж новых станков?</w:t>
      </w:r>
    </w:p>
    <w:p w14:paraId="40C4750D" w14:textId="2775468B" w:rsidR="00C91B20" w:rsidRPr="00194977" w:rsidRDefault="00C91B20" w:rsidP="00C91B20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3EDDAD12" w14:textId="6486A9B2" w:rsidR="00C91B20" w:rsidRPr="00194977" w:rsidRDefault="00C91B20" w:rsidP="00C91B20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(Петру Петровичу)</w:t>
      </w:r>
    </w:p>
    <w:p w14:paraId="4A5D51CE" w14:textId="5C142C69" w:rsidR="00C91B20" w:rsidRPr="00194977" w:rsidRDefault="00C91B20" w:rsidP="00C91B20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За три недели управитесь?</w:t>
      </w:r>
    </w:p>
    <w:p w14:paraId="789D2485" w14:textId="3F8F0105" w:rsidR="00C91B20" w:rsidRPr="00194977" w:rsidRDefault="00C91B20" w:rsidP="00C91B20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БИЛЕЛЯТДИНОВ</w:t>
      </w:r>
    </w:p>
    <w:p w14:paraId="2EB7525C" w14:textId="79341088" w:rsidR="00C91B20" w:rsidRPr="00194977" w:rsidRDefault="00C91B20" w:rsidP="00C91B20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Ну нет конечно!</w:t>
      </w:r>
    </w:p>
    <w:p w14:paraId="0B6C31B3" w14:textId="3E56A08E" w:rsidR="00C91B20" w:rsidRPr="00194977" w:rsidRDefault="00C91B20" w:rsidP="00C91B20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ПЁТР ПЕТРОВИЧ</w:t>
      </w:r>
    </w:p>
    <w:p w14:paraId="4EAC3756" w14:textId="6030A5C2" w:rsidR="00C91B20" w:rsidRPr="00194977" w:rsidRDefault="00C91B20" w:rsidP="00C91B20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Должны.</w:t>
      </w:r>
    </w:p>
    <w:p w14:paraId="3D895C29" w14:textId="02372B3B" w:rsidR="00C91B20" w:rsidRPr="00194977" w:rsidRDefault="00C91B20" w:rsidP="00C91B20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(смеётся)</w:t>
      </w:r>
    </w:p>
    <w:p w14:paraId="3115E6C0" w14:textId="628309E1" w:rsidR="00C91B20" w:rsidRPr="00194977" w:rsidRDefault="00C91B20" w:rsidP="00C91B20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Смотря, как кормить будут.</w:t>
      </w:r>
    </w:p>
    <w:p w14:paraId="343A04FF" w14:textId="6BC08B2A" w:rsidR="00C91B20" w:rsidRPr="00194977" w:rsidRDefault="00C91B20" w:rsidP="00C91B20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ВИНОКУРОВ</w:t>
      </w:r>
    </w:p>
    <w:p w14:paraId="3EE1BE29" w14:textId="1DB1F69A" w:rsidR="00C91B20" w:rsidRPr="00194977" w:rsidRDefault="00C91B20" w:rsidP="00C91B20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(немецкий)</w:t>
      </w:r>
    </w:p>
    <w:p w14:paraId="04ADCA05" w14:textId="4B69563C" w:rsidR="00C91B20" w:rsidRPr="00194977" w:rsidRDefault="00C91B20" w:rsidP="00C91B20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Три недели.</w:t>
      </w:r>
    </w:p>
    <w:p w14:paraId="543C5F5E" w14:textId="4D1947B7" w:rsidR="00C91B20" w:rsidRPr="00194977" w:rsidRDefault="00C91B20" w:rsidP="00C91B20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ФОН-ВЕЙХС</w:t>
      </w:r>
    </w:p>
    <w:p w14:paraId="20E90B5D" w14:textId="642B1EE3" w:rsidR="00C91B20" w:rsidRPr="00194977" w:rsidRDefault="00C91B20" w:rsidP="00C91B20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Долго. Две.</w:t>
      </w:r>
    </w:p>
    <w:p w14:paraId="526BF873" w14:textId="7B3F57C0" w:rsidR="00C91B20" w:rsidRPr="00194977" w:rsidRDefault="00C91B20" w:rsidP="00C91B20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1AFD2023" w14:textId="38B3CC6B" w:rsidR="00C91B20" w:rsidRPr="00194977" w:rsidRDefault="00C91B20" w:rsidP="00C91B20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(Петру Петровичу)</w:t>
      </w:r>
    </w:p>
    <w:p w14:paraId="332D727B" w14:textId="3603179B" w:rsidR="00C91B20" w:rsidRPr="00194977" w:rsidRDefault="00C91B20" w:rsidP="00C91B20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За две нужно.</w:t>
      </w:r>
    </w:p>
    <w:p w14:paraId="2C1AB024" w14:textId="61EFEAB4" w:rsidR="00C91B20" w:rsidRPr="00194977" w:rsidRDefault="00C91B20" w:rsidP="00C91B20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ПЁТР ПЕТРОВИЧ</w:t>
      </w:r>
    </w:p>
    <w:p w14:paraId="0CF0D176" w14:textId="3656A0F9" w:rsidR="00C91B20" w:rsidRPr="00194977" w:rsidRDefault="00C91B20" w:rsidP="00C91B20">
      <w:pPr>
        <w:pStyle w:val="a6"/>
        <w:rPr>
          <w:sz w:val="22"/>
          <w:szCs w:val="22"/>
          <w:lang w:eastAsia="ja-JP"/>
        </w:rPr>
      </w:pPr>
      <w:r w:rsidRPr="00194977">
        <w:rPr>
          <w:sz w:val="22"/>
          <w:szCs w:val="22"/>
          <w:lang w:eastAsia="ja-JP"/>
        </w:rPr>
        <w:t>Рук надо больше</w:t>
      </w:r>
      <w:r w:rsidR="007E7522" w:rsidRPr="00194977">
        <w:rPr>
          <w:sz w:val="22"/>
          <w:szCs w:val="22"/>
          <w:lang w:eastAsia="ja-JP"/>
        </w:rPr>
        <w:t>.</w:t>
      </w:r>
    </w:p>
    <w:p w14:paraId="11B9B792" w14:textId="2E97FA9F" w:rsidR="00C91B20" w:rsidRPr="00194977" w:rsidRDefault="00C91B20" w:rsidP="00C91B20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36F61509" w14:textId="09179428" w:rsidR="00C91B20" w:rsidRPr="00194977" w:rsidRDefault="00C91B20" w:rsidP="00C91B20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(немецкий)</w:t>
      </w:r>
    </w:p>
    <w:p w14:paraId="2CA997D1" w14:textId="2F81D51C" w:rsidR="00C91B20" w:rsidRPr="00194977" w:rsidRDefault="00C91B20" w:rsidP="00C91B20">
      <w:pPr>
        <w:pStyle w:val="a6"/>
        <w:rPr>
          <w:sz w:val="22"/>
          <w:szCs w:val="22"/>
          <w:lang w:eastAsia="ja-JP"/>
        </w:rPr>
      </w:pPr>
      <w:r w:rsidRPr="00194977">
        <w:rPr>
          <w:sz w:val="22"/>
          <w:szCs w:val="22"/>
          <w:lang w:eastAsia="ja-JP"/>
        </w:rPr>
        <w:t>Дополним команду и управятся за две недели.</w:t>
      </w:r>
    </w:p>
    <w:p w14:paraId="5086CDCE" w14:textId="63B0F2BC" w:rsidR="00C91B20" w:rsidRPr="00194977" w:rsidRDefault="00C91B20" w:rsidP="00C91B20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ФОН ВЕЙХС</w:t>
      </w:r>
    </w:p>
    <w:p w14:paraId="5B84E933" w14:textId="4FC2F1C2" w:rsidR="00797E66" w:rsidRPr="00194977" w:rsidRDefault="00797E66" w:rsidP="00797E66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(немецкий)</w:t>
      </w:r>
    </w:p>
    <w:p w14:paraId="099A1C2E" w14:textId="189F8874" w:rsidR="00C91B20" w:rsidRPr="00194977" w:rsidRDefault="00C91B20" w:rsidP="00C91B20">
      <w:pPr>
        <w:pStyle w:val="a6"/>
        <w:rPr>
          <w:sz w:val="22"/>
          <w:szCs w:val="22"/>
          <w:lang w:eastAsia="ja-JP"/>
        </w:rPr>
      </w:pPr>
      <w:r w:rsidRPr="00194977">
        <w:rPr>
          <w:sz w:val="22"/>
          <w:szCs w:val="22"/>
          <w:lang w:eastAsia="ja-JP"/>
        </w:rPr>
        <w:t xml:space="preserve">Пусть приступают сегодня же. </w:t>
      </w:r>
      <w:r w:rsidR="00764456" w:rsidRPr="00194977">
        <w:rPr>
          <w:sz w:val="22"/>
          <w:szCs w:val="22"/>
          <w:lang w:eastAsia="ja-JP"/>
        </w:rPr>
        <w:t>К</w:t>
      </w:r>
      <w:r w:rsidR="00725895" w:rsidRPr="00194977">
        <w:rPr>
          <w:sz w:val="22"/>
          <w:szCs w:val="22"/>
          <w:lang w:eastAsia="ja-JP"/>
        </w:rPr>
        <w:t xml:space="preserve"> утру новые станки будут в городе. </w:t>
      </w:r>
      <w:r w:rsidRPr="00194977">
        <w:rPr>
          <w:sz w:val="22"/>
          <w:szCs w:val="22"/>
          <w:lang w:eastAsia="ja-JP"/>
        </w:rPr>
        <w:t>Обещанный паёк подвезут к концу дня.</w:t>
      </w:r>
      <w:r w:rsidR="007E7522" w:rsidRPr="00194977">
        <w:rPr>
          <w:sz w:val="22"/>
          <w:szCs w:val="22"/>
          <w:lang w:eastAsia="ja-JP"/>
        </w:rPr>
        <w:t xml:space="preserve"> Пропуск для передвижения во время комендантского часа оформят.</w:t>
      </w:r>
    </w:p>
    <w:p w14:paraId="07BB3CCE" w14:textId="66DFCF69" w:rsidR="00C91B20" w:rsidRPr="00194977" w:rsidRDefault="00C91B20" w:rsidP="00C91B20">
      <w:pPr>
        <w:pStyle w:val="a7"/>
        <w:rPr>
          <w:sz w:val="22"/>
          <w:szCs w:val="22"/>
        </w:rPr>
      </w:pPr>
      <w:r w:rsidRPr="00194977">
        <w:rPr>
          <w:sz w:val="22"/>
          <w:szCs w:val="22"/>
        </w:rPr>
        <w:t>ФОН-ВЕЙХ</w:t>
      </w:r>
      <w:r w:rsidR="007E7522" w:rsidRPr="00194977">
        <w:rPr>
          <w:sz w:val="22"/>
          <w:szCs w:val="22"/>
        </w:rPr>
        <w:t>С</w:t>
      </w:r>
      <w:r w:rsidRPr="00194977">
        <w:rPr>
          <w:sz w:val="22"/>
          <w:szCs w:val="22"/>
        </w:rPr>
        <w:t xml:space="preserve"> даёт команду четверым солдатам, те гонят рабочих в заводской цех.</w:t>
      </w:r>
      <w:r w:rsidR="007E7522" w:rsidRPr="00194977">
        <w:rPr>
          <w:sz w:val="22"/>
          <w:szCs w:val="22"/>
        </w:rPr>
        <w:t xml:space="preserve"> ФОН-ВЕЙХС дружелюбно обращается к Винокурову.</w:t>
      </w:r>
    </w:p>
    <w:p w14:paraId="26C63719" w14:textId="6B0BD5A8" w:rsidR="007E7522" w:rsidRPr="00194977" w:rsidRDefault="007E7522" w:rsidP="007E7522">
      <w:pPr>
        <w:pStyle w:val="a5"/>
        <w:rPr>
          <w:sz w:val="22"/>
          <w:szCs w:val="22"/>
          <w:lang w:eastAsia="ar-SA"/>
        </w:rPr>
      </w:pPr>
      <w:r w:rsidRPr="00194977">
        <w:rPr>
          <w:sz w:val="22"/>
          <w:szCs w:val="22"/>
          <w:lang w:eastAsia="ar-SA"/>
        </w:rPr>
        <w:t>ФОН-ВЕЙХС</w:t>
      </w:r>
    </w:p>
    <w:p w14:paraId="55670E64" w14:textId="0499980F" w:rsidR="007E7522" w:rsidRPr="00194977" w:rsidRDefault="007E7522" w:rsidP="007E7522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(немецкий)</w:t>
      </w:r>
    </w:p>
    <w:p w14:paraId="108BA116" w14:textId="60109800" w:rsidR="007E7522" w:rsidRPr="00194977" w:rsidRDefault="007E7522" w:rsidP="007E7522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Как Ваша супруга? Согласилась скрасить наш вечер своим присутствием?</w:t>
      </w:r>
    </w:p>
    <w:p w14:paraId="0722D005" w14:textId="74B13874" w:rsidR="007E7522" w:rsidRPr="00194977" w:rsidRDefault="007E7522" w:rsidP="007E7522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24FD8733" w14:textId="6C4B54B5" w:rsidR="00797E66" w:rsidRPr="00194977" w:rsidRDefault="00797E66" w:rsidP="00797E66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(немецкий)</w:t>
      </w:r>
    </w:p>
    <w:p w14:paraId="6D6415B2" w14:textId="04C17EA4" w:rsidR="007E7522" w:rsidRPr="00194977" w:rsidRDefault="007E7522" w:rsidP="007E7522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Она уже во всю репетирует---</w:t>
      </w:r>
    </w:p>
    <w:p w14:paraId="424483EF" w14:textId="4EF0563E" w:rsidR="007E7522" w:rsidRPr="00194977" w:rsidRDefault="007E7522" w:rsidP="007E7522">
      <w:pPr>
        <w:pStyle w:val="a6"/>
        <w:rPr>
          <w:sz w:val="22"/>
          <w:szCs w:val="22"/>
          <w:shd w:val="clear" w:color="auto" w:fill="FFFFFF"/>
          <w:lang w:val="en-US"/>
        </w:rPr>
      </w:pPr>
      <w:r w:rsidRPr="00194977">
        <w:rPr>
          <w:sz w:val="22"/>
          <w:szCs w:val="22"/>
          <w:lang w:val="en-US"/>
        </w:rPr>
        <w:t>(</w:t>
      </w:r>
      <w:r w:rsidRPr="00194977">
        <w:rPr>
          <w:sz w:val="22"/>
          <w:szCs w:val="22"/>
        </w:rPr>
        <w:t>напевает</w:t>
      </w:r>
      <w:r w:rsidRPr="00194977">
        <w:rPr>
          <w:sz w:val="22"/>
          <w:szCs w:val="22"/>
          <w:lang w:val="en-US"/>
        </w:rPr>
        <w:t xml:space="preserve"> </w:t>
      </w:r>
      <w:r w:rsidRPr="00194977">
        <w:rPr>
          <w:sz w:val="22"/>
          <w:szCs w:val="22"/>
        </w:rPr>
        <w:t>песню</w:t>
      </w:r>
      <w:r w:rsidRPr="00194977">
        <w:rPr>
          <w:sz w:val="22"/>
          <w:szCs w:val="22"/>
          <w:lang w:val="en-US"/>
        </w:rPr>
        <w:t xml:space="preserve"> </w:t>
      </w:r>
      <w:r w:rsidRPr="00194977">
        <w:rPr>
          <w:sz w:val="22"/>
          <w:szCs w:val="22"/>
          <w:shd w:val="clear" w:color="auto" w:fill="FFFFFF"/>
          <w:lang w:val="en-US"/>
        </w:rPr>
        <w:t xml:space="preserve">«Das </w:t>
      </w:r>
      <w:proofErr w:type="spellStart"/>
      <w:r w:rsidRPr="00194977">
        <w:rPr>
          <w:sz w:val="22"/>
          <w:szCs w:val="22"/>
          <w:shd w:val="clear" w:color="auto" w:fill="FFFFFF"/>
          <w:lang w:val="en-US"/>
        </w:rPr>
        <w:t>ist</w:t>
      </w:r>
      <w:proofErr w:type="spellEnd"/>
      <w:r w:rsidRPr="00194977">
        <w:rPr>
          <w:sz w:val="22"/>
          <w:szCs w:val="22"/>
          <w:shd w:val="clear" w:color="auto" w:fill="FFFFFF"/>
          <w:lang w:val="en-US"/>
        </w:rPr>
        <w:t xml:space="preserve"> Berlin»)</w:t>
      </w:r>
    </w:p>
    <w:p w14:paraId="644C6F30" w14:textId="745D3468" w:rsidR="007E7522" w:rsidRPr="00194977" w:rsidRDefault="007E7522" w:rsidP="007E7522">
      <w:pPr>
        <w:pStyle w:val="a6"/>
        <w:rPr>
          <w:sz w:val="22"/>
          <w:szCs w:val="22"/>
          <w:shd w:val="clear" w:color="auto" w:fill="FFFFFF"/>
        </w:rPr>
      </w:pPr>
      <w:r w:rsidRPr="00194977">
        <w:rPr>
          <w:sz w:val="22"/>
          <w:szCs w:val="22"/>
          <w:shd w:val="clear" w:color="auto" w:fill="FFFFFF"/>
        </w:rPr>
        <w:t>---вы останетесь довольны.</w:t>
      </w:r>
    </w:p>
    <w:p w14:paraId="1B53AC07" w14:textId="77777777" w:rsidR="00797E66" w:rsidRPr="00194977" w:rsidRDefault="00797E66" w:rsidP="00797E66">
      <w:pPr>
        <w:pStyle w:val="a5"/>
        <w:rPr>
          <w:sz w:val="22"/>
          <w:szCs w:val="22"/>
          <w:lang w:eastAsia="ar-SA"/>
        </w:rPr>
      </w:pPr>
      <w:r w:rsidRPr="00194977">
        <w:rPr>
          <w:sz w:val="22"/>
          <w:szCs w:val="22"/>
          <w:lang w:eastAsia="ar-SA"/>
        </w:rPr>
        <w:t>ФОН-ВЕЙХС</w:t>
      </w:r>
    </w:p>
    <w:p w14:paraId="3AE43E11" w14:textId="161842B4" w:rsidR="00797E66" w:rsidRPr="00194977" w:rsidRDefault="00797E66" w:rsidP="00797E66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(немецкий)</w:t>
      </w:r>
    </w:p>
    <w:p w14:paraId="48A92094" w14:textId="16B2596D" w:rsidR="00797E66" w:rsidRPr="00194977" w:rsidRDefault="00797E66" w:rsidP="007E7522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Надеюсь. Иначе вам не поздоровиться.</w:t>
      </w:r>
    </w:p>
    <w:p w14:paraId="296F67E9" w14:textId="6C6780DF" w:rsidR="00797E66" w:rsidRPr="00194977" w:rsidRDefault="00797E66" w:rsidP="00797E66">
      <w:pPr>
        <w:pStyle w:val="a7"/>
        <w:rPr>
          <w:sz w:val="22"/>
          <w:szCs w:val="22"/>
        </w:rPr>
      </w:pPr>
      <w:r w:rsidRPr="00194977">
        <w:rPr>
          <w:sz w:val="22"/>
          <w:szCs w:val="22"/>
        </w:rPr>
        <w:t>Винокуров улыбается, будто бы это шутка. Фон-</w:t>
      </w:r>
      <w:proofErr w:type="spellStart"/>
      <w:r w:rsidRPr="00194977">
        <w:rPr>
          <w:sz w:val="22"/>
          <w:szCs w:val="22"/>
        </w:rPr>
        <w:t>Вейхс</w:t>
      </w:r>
      <w:proofErr w:type="spellEnd"/>
      <w:r w:rsidRPr="00194977">
        <w:rPr>
          <w:sz w:val="22"/>
          <w:szCs w:val="22"/>
        </w:rPr>
        <w:t xml:space="preserve"> тоже</w:t>
      </w:r>
      <w:r w:rsidR="00480D64" w:rsidRPr="00194977">
        <w:rPr>
          <w:sz w:val="22"/>
          <w:szCs w:val="22"/>
        </w:rPr>
        <w:t>, хотя оба понимают, что никто не шутил.</w:t>
      </w:r>
    </w:p>
    <w:p w14:paraId="6B4EDB19" w14:textId="41C4703E" w:rsidR="00A41DD9" w:rsidRPr="00194977" w:rsidRDefault="00A41DD9" w:rsidP="00A41DD9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t xml:space="preserve">2-20.ИНТ. ШКОЛА. </w:t>
      </w:r>
      <w:r w:rsidR="00877CB3" w:rsidRPr="00194977">
        <w:rPr>
          <w:sz w:val="22"/>
          <w:szCs w:val="22"/>
        </w:rPr>
        <w:t>ЛЕСТНИЦА (ЭТАЖ-1)</w:t>
      </w:r>
      <w:r w:rsidRPr="00194977">
        <w:rPr>
          <w:sz w:val="22"/>
          <w:szCs w:val="22"/>
        </w:rPr>
        <w:t xml:space="preserve">. </w:t>
      </w:r>
      <w:r w:rsidR="00480D64" w:rsidRPr="00194977">
        <w:rPr>
          <w:sz w:val="22"/>
          <w:szCs w:val="22"/>
        </w:rPr>
        <w:t>ВЕЧЕР</w:t>
      </w:r>
      <w:r w:rsidRPr="00194977">
        <w:rPr>
          <w:sz w:val="22"/>
          <w:szCs w:val="22"/>
        </w:rPr>
        <w:t>.</w:t>
      </w:r>
    </w:p>
    <w:p w14:paraId="30F137AF" w14:textId="43FA94FA" w:rsidR="00A41DD9" w:rsidRPr="00194977" w:rsidRDefault="00A41DD9" w:rsidP="00A41DD9">
      <w:pPr>
        <w:pStyle w:val="a7"/>
        <w:rPr>
          <w:sz w:val="22"/>
          <w:szCs w:val="22"/>
        </w:rPr>
      </w:pPr>
      <w:r w:rsidRPr="00194977">
        <w:rPr>
          <w:sz w:val="22"/>
          <w:szCs w:val="22"/>
        </w:rPr>
        <w:t>Толик со снятой повязкой – глаза ещё отёкшие, но очевидно выздоравливающие. Мария Григорьевна, суетясь, разворачивает прод</w:t>
      </w:r>
      <w:r w:rsidR="00686862" w:rsidRPr="00194977">
        <w:rPr>
          <w:sz w:val="22"/>
          <w:szCs w:val="22"/>
        </w:rPr>
        <w:t>у</w:t>
      </w:r>
      <w:r w:rsidRPr="00194977">
        <w:rPr>
          <w:sz w:val="22"/>
          <w:szCs w:val="22"/>
        </w:rPr>
        <w:t>кты.</w:t>
      </w:r>
      <w:r w:rsidR="00877CB3" w:rsidRPr="00194977">
        <w:rPr>
          <w:sz w:val="22"/>
          <w:szCs w:val="22"/>
        </w:rPr>
        <w:t xml:space="preserve"> Больные, ходящие, посматривают на Толика с матерью.</w:t>
      </w:r>
    </w:p>
    <w:p w14:paraId="1E7CE595" w14:textId="6CF5AD70" w:rsidR="00A41DD9" w:rsidRPr="00194977" w:rsidRDefault="00A41DD9" w:rsidP="00A41DD9">
      <w:pPr>
        <w:pStyle w:val="a5"/>
        <w:rPr>
          <w:sz w:val="22"/>
          <w:szCs w:val="22"/>
          <w:lang w:eastAsia="ar-SA"/>
        </w:rPr>
      </w:pPr>
      <w:r w:rsidRPr="00194977">
        <w:rPr>
          <w:sz w:val="22"/>
          <w:szCs w:val="22"/>
          <w:lang w:eastAsia="ar-SA"/>
        </w:rPr>
        <w:t>МАРИЯ ГРИГОРЬЕВНА</w:t>
      </w:r>
    </w:p>
    <w:p w14:paraId="5CC80D9E" w14:textId="11584B24" w:rsidR="00A41DD9" w:rsidRPr="00194977" w:rsidRDefault="00A41DD9" w:rsidP="00A41DD9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Не мог ты сказать, что глаза ещё болят? Ну говорила же, не спеши домой---</w:t>
      </w:r>
    </w:p>
    <w:p w14:paraId="66550D75" w14:textId="4A8951B3" w:rsidR="00A41DD9" w:rsidRPr="00194977" w:rsidRDefault="00A41DD9" w:rsidP="00A41DD9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ТОЛИК</w:t>
      </w:r>
    </w:p>
    <w:p w14:paraId="31A62C5B" w14:textId="1DDD3834" w:rsidR="00A41DD9" w:rsidRPr="00194977" w:rsidRDefault="00A41DD9" w:rsidP="00A41DD9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Мам, ну если они не болят!</w:t>
      </w:r>
    </w:p>
    <w:p w14:paraId="0ABC7524" w14:textId="50CC9009" w:rsidR="00A41DD9" w:rsidRPr="00194977" w:rsidRDefault="00A41DD9" w:rsidP="00A41DD9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МАРИЯ ГРИГОРЬЕВНА</w:t>
      </w:r>
    </w:p>
    <w:p w14:paraId="73A70499" w14:textId="21D12691" w:rsidR="00A41DD9" w:rsidRPr="00194977" w:rsidRDefault="00A41DD9" w:rsidP="00A41DD9">
      <w:pPr>
        <w:pStyle w:val="a8"/>
        <w:rPr>
          <w:sz w:val="22"/>
          <w:szCs w:val="22"/>
        </w:rPr>
      </w:pPr>
      <w:r w:rsidRPr="00194977">
        <w:rPr>
          <w:sz w:val="22"/>
          <w:szCs w:val="22"/>
        </w:rPr>
        <w:t>(даёт варёные яйца)</w:t>
      </w:r>
    </w:p>
    <w:p w14:paraId="6885B847" w14:textId="73352D01" w:rsidR="00A41DD9" w:rsidRPr="00194977" w:rsidRDefault="00A41DD9" w:rsidP="00A41DD9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Ешь давай.</w:t>
      </w:r>
    </w:p>
    <w:p w14:paraId="7F86C098" w14:textId="77777777" w:rsidR="00A41DD9" w:rsidRPr="00194977" w:rsidRDefault="00A41DD9" w:rsidP="00A41DD9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ТОЛИК</w:t>
      </w:r>
    </w:p>
    <w:p w14:paraId="2B89BACE" w14:textId="51F9ED07" w:rsidR="00A41DD9" w:rsidRPr="00194977" w:rsidRDefault="00A41DD9" w:rsidP="00A41DD9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Потом поем.</w:t>
      </w:r>
    </w:p>
    <w:p w14:paraId="2A37CCB1" w14:textId="0B6D46DE" w:rsidR="00A41DD9" w:rsidRPr="00194977" w:rsidRDefault="00A41DD9" w:rsidP="00A41DD9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МАРИЯ ГРИГОРЬЕВНА</w:t>
      </w:r>
    </w:p>
    <w:p w14:paraId="2E143F88" w14:textId="6C948C18" w:rsidR="00A41DD9" w:rsidRPr="00194977" w:rsidRDefault="00A41DD9" w:rsidP="00A41DD9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Потом у тебя отберут. Жуй, я сказала.</w:t>
      </w:r>
    </w:p>
    <w:p w14:paraId="28A78D49" w14:textId="6F6F2B3E" w:rsidR="00A41DD9" w:rsidRPr="00194977" w:rsidRDefault="00A41DD9" w:rsidP="00A41DD9">
      <w:pPr>
        <w:pStyle w:val="a7"/>
        <w:rPr>
          <w:sz w:val="22"/>
          <w:szCs w:val="22"/>
        </w:rPr>
      </w:pPr>
      <w:r w:rsidRPr="00194977">
        <w:rPr>
          <w:sz w:val="22"/>
          <w:szCs w:val="22"/>
        </w:rPr>
        <w:t>Толик ест яйцо стоя, запивая молоком и маленького бидона.</w:t>
      </w:r>
    </w:p>
    <w:p w14:paraId="0BFB3FBC" w14:textId="77777777" w:rsidR="00A41DD9" w:rsidRPr="00194977" w:rsidRDefault="00A41DD9" w:rsidP="00A41DD9">
      <w:pPr>
        <w:pStyle w:val="a5"/>
        <w:rPr>
          <w:sz w:val="22"/>
          <w:szCs w:val="22"/>
        </w:rPr>
      </w:pPr>
      <w:r w:rsidRPr="00194977">
        <w:rPr>
          <w:sz w:val="22"/>
          <w:szCs w:val="22"/>
        </w:rPr>
        <w:t>МАРИЯ ГРИГОРЬЕВНА</w:t>
      </w:r>
    </w:p>
    <w:p w14:paraId="1955CF37" w14:textId="2588B7D8" w:rsidR="00A41DD9" w:rsidRPr="00194977" w:rsidRDefault="00A41DD9" w:rsidP="00A41DD9">
      <w:pPr>
        <w:pStyle w:val="a6"/>
        <w:rPr>
          <w:sz w:val="22"/>
          <w:szCs w:val="22"/>
        </w:rPr>
      </w:pPr>
      <w:r w:rsidRPr="00194977">
        <w:rPr>
          <w:sz w:val="22"/>
          <w:szCs w:val="22"/>
        </w:rPr>
        <w:t>Вот так. Пойду докторше маслица дам</w:t>
      </w:r>
      <w:r w:rsidR="00480D64" w:rsidRPr="00194977">
        <w:rPr>
          <w:sz w:val="22"/>
          <w:szCs w:val="22"/>
        </w:rPr>
        <w:t xml:space="preserve">, </w:t>
      </w:r>
      <w:r w:rsidRPr="00194977">
        <w:rPr>
          <w:sz w:val="22"/>
          <w:szCs w:val="22"/>
        </w:rPr>
        <w:t>молока</w:t>
      </w:r>
      <w:r w:rsidR="00480D64" w:rsidRPr="00194977">
        <w:rPr>
          <w:sz w:val="22"/>
          <w:szCs w:val="22"/>
        </w:rPr>
        <w:t>---</w:t>
      </w:r>
    </w:p>
    <w:p w14:paraId="239C153E" w14:textId="7F322417" w:rsidR="00A41DD9" w:rsidRPr="00194977" w:rsidRDefault="00A41DD9" w:rsidP="00A41DD9">
      <w:pPr>
        <w:pStyle w:val="a7"/>
        <w:rPr>
          <w:sz w:val="22"/>
          <w:szCs w:val="22"/>
        </w:rPr>
      </w:pPr>
      <w:r w:rsidRPr="00194977">
        <w:rPr>
          <w:sz w:val="22"/>
          <w:szCs w:val="22"/>
        </w:rPr>
        <w:t xml:space="preserve">Мария Григорьевна, спешит </w:t>
      </w:r>
      <w:r w:rsidR="00877CB3" w:rsidRPr="00194977">
        <w:rPr>
          <w:sz w:val="22"/>
          <w:szCs w:val="22"/>
        </w:rPr>
        <w:t>наверх в ординаторскую</w:t>
      </w:r>
      <w:r w:rsidRPr="00194977">
        <w:rPr>
          <w:sz w:val="22"/>
          <w:szCs w:val="22"/>
        </w:rPr>
        <w:t xml:space="preserve">. </w:t>
      </w:r>
    </w:p>
    <w:p w14:paraId="7E989C44" w14:textId="0CFF34AD" w:rsidR="00686862" w:rsidRPr="00194977" w:rsidRDefault="00686862" w:rsidP="00480D64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t xml:space="preserve">2-21.ИНТ. ШКОЛА. ординаторская. </w:t>
      </w:r>
      <w:r w:rsidR="00480D64" w:rsidRPr="00194977">
        <w:rPr>
          <w:sz w:val="22"/>
          <w:szCs w:val="22"/>
        </w:rPr>
        <w:t>ВЕЧЕР.</w:t>
      </w:r>
    </w:p>
    <w:p w14:paraId="6F72EFFB" w14:textId="2444C798" w:rsidR="00686862" w:rsidRPr="00194977" w:rsidRDefault="00686862" w:rsidP="0068686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Домка со скучающим видом сидит на кровати возле </w:t>
      </w:r>
      <w:r w:rsidR="00AD36A4" w:rsidRPr="00194977">
        <w:rPr>
          <w:sz w:val="22"/>
          <w:szCs w:val="22"/>
        </w:rPr>
        <w:t>Р</w:t>
      </w:r>
      <w:r w:rsidRPr="00194977">
        <w:rPr>
          <w:sz w:val="22"/>
          <w:szCs w:val="22"/>
        </w:rPr>
        <w:t>аечки. В руке у него тетрадка, ручка и два карандаша.</w:t>
      </w:r>
    </w:p>
    <w:p w14:paraId="1557DBBF" w14:textId="0BCC7E57" w:rsidR="00441550" w:rsidRPr="00194977" w:rsidRDefault="00441550" w:rsidP="00441550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03FE2EF4" w14:textId="79847A78" w:rsidR="00441550" w:rsidRPr="00194977" w:rsidRDefault="00441550" w:rsidP="00441550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Ну, что ещё маме напишем?</w:t>
      </w:r>
    </w:p>
    <w:p w14:paraId="4846C572" w14:textId="13D00653" w:rsidR="00441550" w:rsidRPr="00194977" w:rsidRDefault="00441550" w:rsidP="00441550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 дверь стучат, и не дождавшись ответа появляется голова Марии Григорьевны.</w:t>
      </w:r>
    </w:p>
    <w:p w14:paraId="4DCAC1AC" w14:textId="13134ABF" w:rsidR="00441550" w:rsidRPr="00194977" w:rsidRDefault="00441550" w:rsidP="00441550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МАРИЯ ГРИГОРЬЕВНА</w:t>
      </w:r>
    </w:p>
    <w:p w14:paraId="0AA7E280" w14:textId="318AE38E" w:rsidR="00441550" w:rsidRPr="00194977" w:rsidRDefault="00441550" w:rsidP="00441550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Верочка, принесла тут вам, сыночка покормите.</w:t>
      </w:r>
    </w:p>
    <w:p w14:paraId="52A22F90" w14:textId="35F802DF" w:rsidR="00441550" w:rsidRPr="00194977" w:rsidRDefault="00441550" w:rsidP="0068686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Мария Григорьевна входит, ставит на стол бидон, масло</w:t>
      </w:r>
      <w:r w:rsidR="00AD36A4" w:rsidRPr="00194977">
        <w:rPr>
          <w:sz w:val="22"/>
          <w:szCs w:val="22"/>
        </w:rPr>
        <w:t xml:space="preserve">, </w:t>
      </w:r>
      <w:r w:rsidR="0026380E" w:rsidRPr="00194977">
        <w:rPr>
          <w:sz w:val="22"/>
          <w:szCs w:val="22"/>
        </w:rPr>
        <w:t xml:space="preserve">нарезанное </w:t>
      </w:r>
      <w:r w:rsidR="00AD36A4" w:rsidRPr="00194977">
        <w:rPr>
          <w:sz w:val="22"/>
          <w:szCs w:val="22"/>
        </w:rPr>
        <w:t>сало, яйца</w:t>
      </w:r>
      <w:r w:rsidR="00C63137" w:rsidRPr="00194977">
        <w:rPr>
          <w:sz w:val="22"/>
          <w:szCs w:val="22"/>
        </w:rPr>
        <w:t>, хлеб.</w:t>
      </w:r>
    </w:p>
    <w:p w14:paraId="47377D4F" w14:textId="5FFA3A5E" w:rsidR="00441550" w:rsidRPr="00194977" w:rsidRDefault="00441550" w:rsidP="00441550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МАРИЯ ГРИГОРЬЕВНА</w:t>
      </w:r>
    </w:p>
    <w:p w14:paraId="51ACB04E" w14:textId="69A560E8" w:rsidR="00C63137" w:rsidRPr="00194977" w:rsidRDefault="00C63137" w:rsidP="00C63137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(кладет сало на хлеб, сует Вере в руку)</w:t>
      </w:r>
    </w:p>
    <w:p w14:paraId="56FD7C30" w14:textId="7AFE4498" w:rsidR="00441550" w:rsidRPr="00194977" w:rsidRDefault="00441550" w:rsidP="00441550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Тут у меня сальца кусочек, маленький, вы только Толика подержите ещё---</w:t>
      </w:r>
    </w:p>
    <w:p w14:paraId="6B1D5694" w14:textId="66FDDC7E" w:rsidR="00AD36A4" w:rsidRPr="00194977" w:rsidRDefault="00AD36A4" w:rsidP="00AD36A4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1916B91B" w14:textId="3689EE13" w:rsidR="00AD36A4" w:rsidRPr="00194977" w:rsidRDefault="00AD36A4" w:rsidP="00441550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Не нужно, заберите.</w:t>
      </w:r>
    </w:p>
    <w:p w14:paraId="57735BC6" w14:textId="77777777" w:rsidR="00AD36A4" w:rsidRPr="00194977" w:rsidRDefault="00AD36A4" w:rsidP="00AD36A4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МАРИЯ ГРИГОРЬЕВНА</w:t>
      </w:r>
    </w:p>
    <w:p w14:paraId="15A43434" w14:textId="6E78A1FD" w:rsidR="00AD36A4" w:rsidRPr="00194977" w:rsidRDefault="00AD36A4" w:rsidP="00441550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Нам не в тягость, у нас же корова, берите-берите</w:t>
      </w:r>
      <w:r w:rsidR="00480D64" w:rsidRPr="00194977">
        <w:rPr>
          <w:sz w:val="22"/>
          <w:szCs w:val="22"/>
        </w:rPr>
        <w:t>, пробуйте</w:t>
      </w:r>
      <w:r w:rsidRPr="00194977">
        <w:rPr>
          <w:sz w:val="22"/>
          <w:szCs w:val="22"/>
        </w:rPr>
        <w:t>---</w:t>
      </w:r>
    </w:p>
    <w:p w14:paraId="080F793A" w14:textId="24F30120" w:rsidR="00AD36A4" w:rsidRPr="00194977" w:rsidRDefault="00AD36A4" w:rsidP="00AD36A4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 ординаторскую входит Тётя Феня и застаёт на рабочем столе Веры скатерть самобранку</w:t>
      </w:r>
      <w:r w:rsidR="00C63137" w:rsidRPr="00194977">
        <w:rPr>
          <w:sz w:val="22"/>
          <w:szCs w:val="22"/>
        </w:rPr>
        <w:t>, а Веру с куском сала в руке.</w:t>
      </w:r>
      <w:r w:rsidRPr="00194977">
        <w:rPr>
          <w:sz w:val="22"/>
          <w:szCs w:val="22"/>
        </w:rPr>
        <w:t xml:space="preserve"> Смотрит на Веру, на Марию Григорьевну. Вера краснеет.</w:t>
      </w:r>
    </w:p>
    <w:p w14:paraId="37F04804" w14:textId="13AA4152" w:rsidR="00C63137" w:rsidRPr="00194977" w:rsidRDefault="00C63137" w:rsidP="00C63137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4D3FF365" w14:textId="2486F69A" w:rsidR="00C63137" w:rsidRPr="00194977" w:rsidRDefault="00C63137" w:rsidP="00C63137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Заберите это, пожалуйста.</w:t>
      </w:r>
    </w:p>
    <w:p w14:paraId="1C6E9BAA" w14:textId="1B139630" w:rsidR="00AD36A4" w:rsidRPr="00194977" w:rsidRDefault="00AD36A4" w:rsidP="00C63137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ТЁТЯ ФЕНЯ</w:t>
      </w:r>
    </w:p>
    <w:p w14:paraId="071B7FCA" w14:textId="6F8DE818" w:rsidR="00AD36A4" w:rsidRPr="00194977" w:rsidRDefault="00C63137" w:rsidP="00C63137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Нечего забирать. Дети пусть поедят. </w:t>
      </w:r>
      <w:r w:rsidR="00AD36A4" w:rsidRPr="00194977">
        <w:rPr>
          <w:sz w:val="22"/>
          <w:szCs w:val="22"/>
        </w:rPr>
        <w:t>Я</w:t>
      </w:r>
      <w:r w:rsidRPr="00194977">
        <w:rPr>
          <w:sz w:val="22"/>
          <w:szCs w:val="22"/>
        </w:rPr>
        <w:t>, это,</w:t>
      </w:r>
      <w:r w:rsidR="00AD36A4" w:rsidRPr="00194977">
        <w:rPr>
          <w:sz w:val="22"/>
          <w:szCs w:val="22"/>
        </w:rPr>
        <w:t xml:space="preserve"> Василька перевязывала, швы проверила,</w:t>
      </w:r>
      <w:r w:rsidRPr="00194977">
        <w:rPr>
          <w:sz w:val="22"/>
          <w:szCs w:val="22"/>
        </w:rPr>
        <w:t xml:space="preserve"> </w:t>
      </w:r>
      <w:r w:rsidR="00AD36A4" w:rsidRPr="00194977">
        <w:rPr>
          <w:sz w:val="22"/>
          <w:szCs w:val="22"/>
        </w:rPr>
        <w:t>гноя нет</w:t>
      </w:r>
      <w:r w:rsidRPr="00194977">
        <w:rPr>
          <w:sz w:val="22"/>
          <w:szCs w:val="22"/>
        </w:rPr>
        <w:t>, заживает хорошо, а он горит весь</w:t>
      </w:r>
      <w:r w:rsidR="002F195D" w:rsidRPr="00194977">
        <w:rPr>
          <w:sz w:val="22"/>
          <w:szCs w:val="22"/>
        </w:rPr>
        <w:t>, мечется.</w:t>
      </w:r>
    </w:p>
    <w:p w14:paraId="43E1DBEB" w14:textId="0E1D283C" w:rsidR="00C63137" w:rsidRPr="00194977" w:rsidRDefault="00C63137" w:rsidP="00C63137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1E857A46" w14:textId="5D7E1408" w:rsidR="00C63137" w:rsidRPr="00194977" w:rsidRDefault="00C63137" w:rsidP="00C63137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(будто обрадовалась, что можно уйти)</w:t>
      </w:r>
    </w:p>
    <w:p w14:paraId="6D3AE7A7" w14:textId="587E61DF" w:rsidR="00C63137" w:rsidRPr="00194977" w:rsidRDefault="00C63137" w:rsidP="00C63137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Мария Григорьевна, мне нужно к пациенту.</w:t>
      </w:r>
    </w:p>
    <w:p w14:paraId="01EB2E5C" w14:textId="45A73E28" w:rsidR="00C63137" w:rsidRPr="00194977" w:rsidRDefault="00C63137" w:rsidP="0026380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МАРИЯ ГРИГОРЬЕВНА</w:t>
      </w:r>
    </w:p>
    <w:p w14:paraId="29DC7FE2" w14:textId="6571156E" w:rsidR="00C63137" w:rsidRPr="00194977" w:rsidRDefault="00C63137" w:rsidP="00C63137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Ухожу-ухожу, вы только Толика---</w:t>
      </w:r>
    </w:p>
    <w:p w14:paraId="20569EA2" w14:textId="5B31E1C2" w:rsidR="00C63137" w:rsidRPr="00194977" w:rsidRDefault="00C63137" w:rsidP="0026380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7DD36368" w14:textId="54F8D4B7" w:rsidR="00C63137" w:rsidRPr="00194977" w:rsidRDefault="00C63137" w:rsidP="00C63137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Я помню, да.</w:t>
      </w:r>
    </w:p>
    <w:p w14:paraId="0BBA9943" w14:textId="55E4040B" w:rsidR="0026380E" w:rsidRPr="00194977" w:rsidRDefault="0026380E" w:rsidP="0026380E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Взрослые покидают комнату. Домка смотрит на Раечку – маленькая, грустная, лежит комочком.</w:t>
      </w:r>
    </w:p>
    <w:p w14:paraId="5B6851D7" w14:textId="4CA0557E" w:rsidR="0026380E" w:rsidRPr="00194977" w:rsidRDefault="0026380E" w:rsidP="0026380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1D143B9A" w14:textId="22F017EA" w:rsidR="0026380E" w:rsidRPr="00194977" w:rsidRDefault="0026380E" w:rsidP="0026380E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Молока хочешь?</w:t>
      </w:r>
    </w:p>
    <w:p w14:paraId="0D2F1F22" w14:textId="0FE34D40" w:rsidR="0026380E" w:rsidRPr="00194977" w:rsidRDefault="0026380E" w:rsidP="0026380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РАЕЧКА</w:t>
      </w:r>
    </w:p>
    <w:p w14:paraId="01315E58" w14:textId="191A40BA" w:rsidR="0026380E" w:rsidRPr="00194977" w:rsidRDefault="0026380E" w:rsidP="0026380E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Хочу.</w:t>
      </w:r>
    </w:p>
    <w:p w14:paraId="2FDC1AA3" w14:textId="3A0B7713" w:rsidR="0026380E" w:rsidRPr="00194977" w:rsidRDefault="0026380E" w:rsidP="0026380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1478427A" w14:textId="210F6C65" w:rsidR="0026380E" w:rsidRPr="00194977" w:rsidRDefault="0026380E" w:rsidP="0026380E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А можно тебе?</w:t>
      </w:r>
    </w:p>
    <w:p w14:paraId="323B3616" w14:textId="443C1283" w:rsidR="0026380E" w:rsidRPr="00194977" w:rsidRDefault="0026380E" w:rsidP="0026380E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Раечка пожимает плечами. Домка, подумав, наливает молока в стакан, даёт Раечке. Та пьёт. </w:t>
      </w:r>
    </w:p>
    <w:p w14:paraId="2249E284" w14:textId="7DD24DCF" w:rsidR="0026380E" w:rsidRPr="00194977" w:rsidRDefault="0026380E" w:rsidP="0026380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РАЕЧКА</w:t>
      </w:r>
    </w:p>
    <w:p w14:paraId="00BBBF05" w14:textId="31C3C01E" w:rsidR="0026380E" w:rsidRPr="00194977" w:rsidRDefault="00480D64" w:rsidP="0026380E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Ещё можно</w:t>
      </w:r>
      <w:r w:rsidR="0026380E" w:rsidRPr="00194977">
        <w:rPr>
          <w:sz w:val="22"/>
          <w:szCs w:val="22"/>
        </w:rPr>
        <w:t>?</w:t>
      </w:r>
    </w:p>
    <w:p w14:paraId="4C3241A9" w14:textId="67CBDE49" w:rsidR="0026380E" w:rsidRPr="00194977" w:rsidRDefault="0026380E" w:rsidP="0026380E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Домка смотрит на девочку, показывает на рот.</w:t>
      </w:r>
    </w:p>
    <w:p w14:paraId="22D13BA2" w14:textId="775739EA" w:rsidR="0026380E" w:rsidRPr="00194977" w:rsidRDefault="0026380E" w:rsidP="0026380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3A437E2A" w14:textId="5D6F4078" w:rsidR="0026380E" w:rsidRPr="00194977" w:rsidRDefault="0026380E" w:rsidP="0026380E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У тебя усы.</w:t>
      </w:r>
    </w:p>
    <w:p w14:paraId="4951206F" w14:textId="11CD1DEA" w:rsidR="0026380E" w:rsidRPr="00194977" w:rsidRDefault="0026380E" w:rsidP="0026380E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Раечка смеётся, стирает молочные усы. Домка подливает ещё молока.</w:t>
      </w:r>
    </w:p>
    <w:p w14:paraId="1F98CD9E" w14:textId="18B04EDA" w:rsidR="0026380E" w:rsidRPr="00194977" w:rsidRDefault="0026380E" w:rsidP="0026380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77731B4E" w14:textId="1CBACECF" w:rsidR="0026380E" w:rsidRPr="00194977" w:rsidRDefault="0026380E" w:rsidP="0026380E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А хочешь я твоей маме письмо отнесу? А она тебе напишет…</w:t>
      </w:r>
    </w:p>
    <w:p w14:paraId="24B54205" w14:textId="62A853EB" w:rsidR="0026380E" w:rsidRPr="00194977" w:rsidRDefault="0026380E" w:rsidP="0026380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РАЕЧКА</w:t>
      </w:r>
    </w:p>
    <w:p w14:paraId="48E2A5DF" w14:textId="0812EB3D" w:rsidR="0026380E" w:rsidRPr="00194977" w:rsidRDefault="0026380E" w:rsidP="0026380E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(отрываясь от кружки)</w:t>
      </w:r>
    </w:p>
    <w:p w14:paraId="5132D596" w14:textId="3DADFD8A" w:rsidR="0026380E" w:rsidRPr="00194977" w:rsidRDefault="0026380E" w:rsidP="0026380E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А ты можешь?</w:t>
      </w:r>
    </w:p>
    <w:p w14:paraId="633D2336" w14:textId="09EBFCE3" w:rsidR="0026380E" w:rsidRPr="00194977" w:rsidRDefault="0026380E" w:rsidP="0026380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713B0B22" w14:textId="7277AF0E" w:rsidR="0026380E" w:rsidRPr="00194977" w:rsidRDefault="0026380E" w:rsidP="0026380E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(храбрясь)</w:t>
      </w:r>
    </w:p>
    <w:p w14:paraId="793D99A0" w14:textId="4F79290D" w:rsidR="0026380E" w:rsidRPr="00194977" w:rsidRDefault="0026380E" w:rsidP="0026380E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Конечно. Ч</w:t>
      </w:r>
      <w:r w:rsidR="00480D64" w:rsidRPr="00194977">
        <w:rPr>
          <w:sz w:val="22"/>
          <w:szCs w:val="22"/>
        </w:rPr>
        <w:t>его</w:t>
      </w:r>
      <w:r w:rsidRPr="00194977">
        <w:rPr>
          <w:sz w:val="22"/>
          <w:szCs w:val="22"/>
        </w:rPr>
        <w:t xml:space="preserve"> там мочь-то?</w:t>
      </w:r>
    </w:p>
    <w:p w14:paraId="43DB0048" w14:textId="071102DD" w:rsidR="0026380E" w:rsidRPr="00194977" w:rsidRDefault="0026380E" w:rsidP="0026380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РАЕЧКА</w:t>
      </w:r>
    </w:p>
    <w:p w14:paraId="63A906FB" w14:textId="24D4F4B6" w:rsidR="0026380E" w:rsidRPr="00194977" w:rsidRDefault="0026380E" w:rsidP="0026380E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Давай напишем тогда ещё, что я молока пила</w:t>
      </w:r>
      <w:r w:rsidR="002F195D" w:rsidRPr="00194977">
        <w:rPr>
          <w:sz w:val="22"/>
          <w:szCs w:val="22"/>
        </w:rPr>
        <w:t xml:space="preserve"> и не голодаю</w:t>
      </w:r>
      <w:r w:rsidRPr="00194977">
        <w:rPr>
          <w:sz w:val="22"/>
          <w:szCs w:val="22"/>
        </w:rPr>
        <w:t>?</w:t>
      </w:r>
    </w:p>
    <w:p w14:paraId="7989B3CE" w14:textId="3C00D885" w:rsidR="0026380E" w:rsidRPr="00194977" w:rsidRDefault="0026380E" w:rsidP="0026380E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ДОМКА</w:t>
      </w:r>
    </w:p>
    <w:p w14:paraId="386E08F6" w14:textId="239A9C62" w:rsidR="0026380E" w:rsidRPr="00194977" w:rsidRDefault="0026380E" w:rsidP="0026380E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Давай.</w:t>
      </w:r>
    </w:p>
    <w:p w14:paraId="052522D5" w14:textId="42E778C1" w:rsidR="0026380E" w:rsidRPr="00194977" w:rsidRDefault="0026380E" w:rsidP="0026380E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Домка берёт письмо, дописывает </w:t>
      </w:r>
      <w:r w:rsidR="002F195D" w:rsidRPr="00194977">
        <w:rPr>
          <w:sz w:val="22"/>
          <w:szCs w:val="22"/>
        </w:rPr>
        <w:t xml:space="preserve">важные </w:t>
      </w:r>
      <w:r w:rsidRPr="00194977">
        <w:rPr>
          <w:sz w:val="22"/>
          <w:szCs w:val="22"/>
        </w:rPr>
        <w:t>строчки о молоке.</w:t>
      </w:r>
    </w:p>
    <w:p w14:paraId="73E814BC" w14:textId="3D3026CE" w:rsidR="002C471B" w:rsidRPr="00194977" w:rsidRDefault="002C471B" w:rsidP="002C471B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t>2-</w:t>
      </w:r>
      <w:proofErr w:type="gramStart"/>
      <w:r w:rsidRPr="00194977">
        <w:rPr>
          <w:sz w:val="22"/>
          <w:szCs w:val="22"/>
        </w:rPr>
        <w:t>2</w:t>
      </w:r>
      <w:r w:rsidR="002C10B2">
        <w:rPr>
          <w:sz w:val="22"/>
          <w:szCs w:val="22"/>
        </w:rPr>
        <w:t>2</w:t>
      </w:r>
      <w:r w:rsidRPr="00194977">
        <w:rPr>
          <w:sz w:val="22"/>
          <w:szCs w:val="22"/>
        </w:rPr>
        <w:t>.ИНТ</w:t>
      </w:r>
      <w:proofErr w:type="gramEnd"/>
      <w:r w:rsidRPr="00194977">
        <w:rPr>
          <w:sz w:val="22"/>
          <w:szCs w:val="22"/>
        </w:rPr>
        <w:t>. ШКОЛА. Палата</w:t>
      </w:r>
      <w:r w:rsidR="001709A0" w:rsidRPr="00194977">
        <w:rPr>
          <w:sz w:val="22"/>
          <w:szCs w:val="22"/>
        </w:rPr>
        <w:t xml:space="preserve"> КОЧКИНА</w:t>
      </w:r>
      <w:r w:rsidRPr="00194977">
        <w:rPr>
          <w:sz w:val="22"/>
          <w:szCs w:val="22"/>
        </w:rPr>
        <w:t xml:space="preserve">. </w:t>
      </w:r>
      <w:r w:rsidR="00480D64" w:rsidRPr="00194977">
        <w:rPr>
          <w:sz w:val="22"/>
          <w:szCs w:val="22"/>
        </w:rPr>
        <w:t>НОЧЬ</w:t>
      </w:r>
    </w:p>
    <w:p w14:paraId="02766804" w14:textId="011F17B3" w:rsidR="002C471B" w:rsidRPr="00194977" w:rsidRDefault="002C471B" w:rsidP="002C471B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Тётя Феня обтирает Василька мокрыми тряпками. Он красный, вес</w:t>
      </w:r>
      <w:r w:rsidR="002F195D" w:rsidRPr="00194977">
        <w:rPr>
          <w:sz w:val="22"/>
          <w:szCs w:val="22"/>
        </w:rPr>
        <w:t>ь</w:t>
      </w:r>
      <w:r w:rsidRPr="00194977">
        <w:rPr>
          <w:sz w:val="22"/>
          <w:szCs w:val="22"/>
        </w:rPr>
        <w:t xml:space="preserve"> в поту. Кочкин </w:t>
      </w:r>
      <w:proofErr w:type="spellStart"/>
      <w:r w:rsidRPr="00194977">
        <w:rPr>
          <w:sz w:val="22"/>
          <w:szCs w:val="22"/>
        </w:rPr>
        <w:t>держиться</w:t>
      </w:r>
      <w:proofErr w:type="spellEnd"/>
      <w:r w:rsidRPr="00194977">
        <w:rPr>
          <w:sz w:val="22"/>
          <w:szCs w:val="22"/>
        </w:rPr>
        <w:t xml:space="preserve"> подальше, поглядывая на больного. Опанасенко лезет с советами. У Василька забинтована нога с наложенной шиной.</w:t>
      </w:r>
      <w:r w:rsidR="00480D64" w:rsidRPr="00194977">
        <w:rPr>
          <w:sz w:val="22"/>
          <w:szCs w:val="22"/>
        </w:rPr>
        <w:t xml:space="preserve"> Вера сидит с медицинским справочником, ищет что-то.</w:t>
      </w:r>
    </w:p>
    <w:p w14:paraId="7248CDF3" w14:textId="01B2F953" w:rsidR="002C471B" w:rsidRPr="00194977" w:rsidRDefault="002C471B" w:rsidP="002C471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ОПАНАСЕНКО</w:t>
      </w:r>
    </w:p>
    <w:p w14:paraId="6A9A03C4" w14:textId="0042681C" w:rsidR="002C471B" w:rsidRPr="00194977" w:rsidRDefault="002C471B" w:rsidP="002C471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Может гангрена у него?</w:t>
      </w:r>
    </w:p>
    <w:p w14:paraId="469CBAAF" w14:textId="638DEFA9" w:rsidR="002C471B" w:rsidRPr="00194977" w:rsidRDefault="002C471B" w:rsidP="002C471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ТЁТЯ ФЕНЯ</w:t>
      </w:r>
    </w:p>
    <w:p w14:paraId="68605406" w14:textId="0103DD12" w:rsidR="002C471B" w:rsidRPr="00194977" w:rsidRDefault="002C471B" w:rsidP="002C471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Ну какая гангрена, прости Господи. Я его перевязывала, уже бегать можно, как всё заживает.</w:t>
      </w:r>
    </w:p>
    <w:p w14:paraId="7F4D2F73" w14:textId="5FC3A0A7" w:rsidR="002C471B" w:rsidRPr="00194977" w:rsidRDefault="002C471B" w:rsidP="002C471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17876E1F" w14:textId="42DB8058" w:rsidR="002C471B" w:rsidRPr="00194977" w:rsidRDefault="002C471B" w:rsidP="002C471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Не мешайте, пожалуйста.</w:t>
      </w:r>
    </w:p>
    <w:p w14:paraId="57A5056E" w14:textId="1268C2F4" w:rsidR="002C471B" w:rsidRPr="00194977" w:rsidRDefault="002C471B" w:rsidP="002C471B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Вера проверяет термометр: 39,6</w:t>
      </w:r>
    </w:p>
    <w:p w14:paraId="49C87C3E" w14:textId="14A9A813" w:rsidR="002C471B" w:rsidRPr="00194977" w:rsidRDefault="002C471B" w:rsidP="002C471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11DA127F" w14:textId="338E1956" w:rsidR="002C471B" w:rsidRPr="00194977" w:rsidRDefault="002C471B" w:rsidP="002C471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Василёк, миленький, где болит?</w:t>
      </w:r>
    </w:p>
    <w:p w14:paraId="4FB7BEB7" w14:textId="40D9DFCA" w:rsidR="002C471B" w:rsidRPr="00194977" w:rsidRDefault="002C471B" w:rsidP="002C471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ВАСИЛЁК</w:t>
      </w:r>
    </w:p>
    <w:p w14:paraId="7C9D5E53" w14:textId="7C7763EC" w:rsidR="002C471B" w:rsidRPr="00194977" w:rsidRDefault="002C471B" w:rsidP="002C471B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(показывает везде, и грудь и живот</w:t>
      </w:r>
      <w:r w:rsidR="00480D64" w:rsidRPr="00194977">
        <w:rPr>
          <w:sz w:val="22"/>
          <w:szCs w:val="22"/>
        </w:rPr>
        <w:t>, очевидно бредит</w:t>
      </w:r>
      <w:r w:rsidRPr="00194977">
        <w:rPr>
          <w:sz w:val="22"/>
          <w:szCs w:val="22"/>
        </w:rPr>
        <w:t>)</w:t>
      </w:r>
    </w:p>
    <w:p w14:paraId="08629B7C" w14:textId="65937051" w:rsidR="002C471B" w:rsidRPr="00194977" w:rsidRDefault="002C471B" w:rsidP="002C471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Всё. Везде. </w:t>
      </w:r>
    </w:p>
    <w:p w14:paraId="546AED05" w14:textId="00714F94" w:rsidR="002C471B" w:rsidRPr="00194977" w:rsidRDefault="002C471B" w:rsidP="002C471B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153582EA" w14:textId="71807B65" w:rsidR="002C471B" w:rsidRPr="00194977" w:rsidRDefault="002C471B" w:rsidP="002C471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Температуру надо сбить.</w:t>
      </w:r>
    </w:p>
    <w:p w14:paraId="7649D221" w14:textId="0DAEA020" w:rsidR="00553C33" w:rsidRPr="00194977" w:rsidRDefault="00480D64" w:rsidP="00E5728D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Тётя Феня убегает за лекарствами. </w:t>
      </w:r>
      <w:r w:rsidR="00553C33" w:rsidRPr="00194977">
        <w:rPr>
          <w:sz w:val="22"/>
          <w:szCs w:val="22"/>
        </w:rPr>
        <w:t xml:space="preserve">Вера осматривает, слушает </w:t>
      </w:r>
      <w:proofErr w:type="spellStart"/>
      <w:r w:rsidR="00553C33" w:rsidRPr="00194977">
        <w:rPr>
          <w:sz w:val="22"/>
          <w:szCs w:val="22"/>
        </w:rPr>
        <w:t>фанендоскопом</w:t>
      </w:r>
      <w:proofErr w:type="spellEnd"/>
      <w:r w:rsidR="00E5728D" w:rsidRPr="00194977">
        <w:rPr>
          <w:sz w:val="22"/>
          <w:szCs w:val="22"/>
        </w:rPr>
        <w:t>, пальпирует живот, как умеет</w:t>
      </w:r>
      <w:r w:rsidR="00C4748E" w:rsidRPr="00194977">
        <w:rPr>
          <w:sz w:val="22"/>
          <w:szCs w:val="22"/>
        </w:rPr>
        <w:t>, очевидно, она не понимает, что с ним.</w:t>
      </w:r>
    </w:p>
    <w:p w14:paraId="05CC4452" w14:textId="178AB7FA" w:rsidR="00E5728D" w:rsidRPr="00194977" w:rsidRDefault="00E5728D" w:rsidP="00E5728D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3A0580E3" w14:textId="020FE478" w:rsidR="009C5581" w:rsidRPr="00194977" w:rsidRDefault="00E5728D" w:rsidP="009C5581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Вздут умеренно, границы печени не увеличены…</w:t>
      </w:r>
      <w:r w:rsidR="00480D64" w:rsidRPr="00194977">
        <w:rPr>
          <w:sz w:val="22"/>
          <w:szCs w:val="22"/>
        </w:rPr>
        <w:t xml:space="preserve"> Что ж с тобой такое---</w:t>
      </w:r>
    </w:p>
    <w:p w14:paraId="78A6DF17" w14:textId="02E72335" w:rsidR="009C5581" w:rsidRPr="00194977" w:rsidRDefault="009C5581" w:rsidP="009C5581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КОЧКИН</w:t>
      </w:r>
    </w:p>
    <w:p w14:paraId="0D76EDE9" w14:textId="7AAEA84E" w:rsidR="009C5581" w:rsidRPr="00194977" w:rsidRDefault="009C5581" w:rsidP="009C5581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Ты врачебное вообще кончала что-то?</w:t>
      </w:r>
    </w:p>
    <w:p w14:paraId="3B40ADD9" w14:textId="0EF94490" w:rsidR="009C5581" w:rsidRPr="00194977" w:rsidRDefault="009C5581" w:rsidP="009C5581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11C2C9AE" w14:textId="0E0150AC" w:rsidR="009C5581" w:rsidRPr="00194977" w:rsidRDefault="009C5581" w:rsidP="009C5581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Кончала! Два курса!</w:t>
      </w:r>
    </w:p>
    <w:p w14:paraId="01223192" w14:textId="3E8D7883" w:rsidR="00480D64" w:rsidRPr="00194977" w:rsidRDefault="00480D64" w:rsidP="00480D64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КОЧКИН</w:t>
      </w:r>
    </w:p>
    <w:p w14:paraId="6E871B0B" w14:textId="41741E5C" w:rsidR="00480D64" w:rsidRPr="00194977" w:rsidRDefault="00480D64" w:rsidP="00480D64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(ворчит)</w:t>
      </w:r>
    </w:p>
    <w:p w14:paraId="5DB201D3" w14:textId="2769C005" w:rsidR="00480D64" w:rsidRPr="00194977" w:rsidRDefault="009C5581" w:rsidP="002C471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Из пяти? </w:t>
      </w:r>
      <w:r w:rsidR="00480D64" w:rsidRPr="00194977">
        <w:rPr>
          <w:sz w:val="22"/>
          <w:szCs w:val="22"/>
        </w:rPr>
        <w:t>Ай да врач---</w:t>
      </w:r>
    </w:p>
    <w:p w14:paraId="2610D6DC" w14:textId="1BB04E19" w:rsidR="009C5581" w:rsidRPr="00194977" w:rsidRDefault="00480D64" w:rsidP="00480D64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Вера раздражённо смотрит на Кочкина.</w:t>
      </w:r>
    </w:p>
    <w:p w14:paraId="1BA217AB" w14:textId="6606C59B" w:rsidR="00E5728D" w:rsidRPr="00194977" w:rsidRDefault="00E5728D" w:rsidP="00E5728D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2-</w:t>
      </w:r>
      <w:proofErr w:type="gramStart"/>
      <w:r w:rsidRPr="00194977">
        <w:rPr>
          <w:sz w:val="22"/>
          <w:szCs w:val="22"/>
        </w:rPr>
        <w:t>2</w:t>
      </w:r>
      <w:r w:rsidR="002C10B2">
        <w:rPr>
          <w:sz w:val="22"/>
          <w:szCs w:val="22"/>
        </w:rPr>
        <w:t>3</w:t>
      </w:r>
      <w:r w:rsidRPr="00194977">
        <w:rPr>
          <w:sz w:val="22"/>
          <w:szCs w:val="22"/>
        </w:rPr>
        <w:t>.ИНТ</w:t>
      </w:r>
      <w:proofErr w:type="gramEnd"/>
      <w:r w:rsidRPr="00194977">
        <w:rPr>
          <w:sz w:val="22"/>
          <w:szCs w:val="22"/>
        </w:rPr>
        <w:t>. ШКОЛА. КОРИДОР</w:t>
      </w:r>
      <w:r w:rsidR="001709A0" w:rsidRPr="00194977">
        <w:rPr>
          <w:sz w:val="22"/>
          <w:szCs w:val="22"/>
        </w:rPr>
        <w:t>-2</w:t>
      </w:r>
      <w:r w:rsidRPr="00194977">
        <w:rPr>
          <w:sz w:val="22"/>
          <w:szCs w:val="22"/>
        </w:rPr>
        <w:t>/ОПЕРАЦИОННАЯ</w:t>
      </w:r>
      <w:r w:rsidR="001709A0" w:rsidRPr="00194977">
        <w:rPr>
          <w:sz w:val="22"/>
          <w:szCs w:val="22"/>
        </w:rPr>
        <w:t>/ЛЕСТНИЦА</w:t>
      </w:r>
      <w:r w:rsidRPr="00194977">
        <w:rPr>
          <w:sz w:val="22"/>
          <w:szCs w:val="22"/>
        </w:rPr>
        <w:t xml:space="preserve">. </w:t>
      </w:r>
      <w:r w:rsidR="00480D64" w:rsidRPr="00194977">
        <w:rPr>
          <w:sz w:val="22"/>
          <w:szCs w:val="22"/>
        </w:rPr>
        <w:t>НОЧЬ</w:t>
      </w:r>
    </w:p>
    <w:p w14:paraId="18261315" w14:textId="5C013FC6" w:rsidR="00E5728D" w:rsidRPr="00194977" w:rsidRDefault="00E5728D" w:rsidP="00870F0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Тётя Феня</w:t>
      </w:r>
      <w:r w:rsidR="00870F02" w:rsidRPr="00194977">
        <w:rPr>
          <w:sz w:val="22"/>
          <w:szCs w:val="22"/>
        </w:rPr>
        <w:t xml:space="preserve"> выскакивает из </w:t>
      </w:r>
      <w:proofErr w:type="gramStart"/>
      <w:r w:rsidR="00870F02" w:rsidRPr="00194977">
        <w:rPr>
          <w:sz w:val="22"/>
          <w:szCs w:val="22"/>
        </w:rPr>
        <w:t>операционной  с</w:t>
      </w:r>
      <w:proofErr w:type="gramEnd"/>
      <w:r w:rsidR="00870F02" w:rsidRPr="00194977">
        <w:rPr>
          <w:sz w:val="22"/>
          <w:szCs w:val="22"/>
        </w:rPr>
        <w:t xml:space="preserve"> поддоном, в котором ампула, </w:t>
      </w:r>
      <w:proofErr w:type="spellStart"/>
      <w:r w:rsidR="00870F02" w:rsidRPr="00194977">
        <w:rPr>
          <w:sz w:val="22"/>
          <w:szCs w:val="22"/>
        </w:rPr>
        <w:t>шрип</w:t>
      </w:r>
      <w:proofErr w:type="spellEnd"/>
      <w:r w:rsidR="00870F02" w:rsidRPr="00194977">
        <w:rPr>
          <w:sz w:val="22"/>
          <w:szCs w:val="22"/>
        </w:rPr>
        <w:t xml:space="preserve">, вата, спирт и буквально врезается в Домку, который бежал в операционную. </w:t>
      </w:r>
    </w:p>
    <w:p w14:paraId="753983D1" w14:textId="7D86A4DC" w:rsidR="00870F02" w:rsidRPr="00194977" w:rsidRDefault="00870F02" w:rsidP="00870F0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ТЁТЯ ФЕНЯ</w:t>
      </w:r>
    </w:p>
    <w:p w14:paraId="1E23479A" w14:textId="1BF65A70" w:rsidR="00870F02" w:rsidRPr="00194977" w:rsidRDefault="00870F02" w:rsidP="00870F0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Ох!</w:t>
      </w:r>
    </w:p>
    <w:p w14:paraId="53AD6949" w14:textId="5088B2F3" w:rsidR="00870F02" w:rsidRPr="00194977" w:rsidRDefault="00870F02" w:rsidP="00870F0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Поддон </w:t>
      </w:r>
      <w:proofErr w:type="spellStart"/>
      <w:r w:rsidRPr="00194977">
        <w:rPr>
          <w:sz w:val="22"/>
          <w:szCs w:val="22"/>
        </w:rPr>
        <w:t>опракидывается</w:t>
      </w:r>
      <w:proofErr w:type="spellEnd"/>
      <w:r w:rsidRPr="00194977">
        <w:rPr>
          <w:sz w:val="22"/>
          <w:szCs w:val="22"/>
        </w:rPr>
        <w:t>, всё падает на пол, разбивается и шприц и ампула.</w:t>
      </w:r>
    </w:p>
    <w:p w14:paraId="3EFDFB64" w14:textId="08A8D050" w:rsidR="00870F02" w:rsidRPr="00194977" w:rsidRDefault="00870F02" w:rsidP="00870F0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39F066D6" w14:textId="7F419A87" w:rsidR="00870F02" w:rsidRPr="00194977" w:rsidRDefault="00870F02" w:rsidP="00870F0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Ой! </w:t>
      </w:r>
    </w:p>
    <w:p w14:paraId="7917EAF9" w14:textId="721355A2" w:rsidR="00870F02" w:rsidRPr="00194977" w:rsidRDefault="00870F02" w:rsidP="00870F0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ТЁТЯ ФЕНЯ</w:t>
      </w:r>
    </w:p>
    <w:p w14:paraId="09B9FBAE" w14:textId="0D83CE4B" w:rsidR="00870F02" w:rsidRPr="00194977" w:rsidRDefault="00870F02" w:rsidP="00870F0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Домка, </w:t>
      </w:r>
      <w:proofErr w:type="spellStart"/>
      <w:r w:rsidRPr="00194977">
        <w:rPr>
          <w:sz w:val="22"/>
          <w:szCs w:val="22"/>
        </w:rPr>
        <w:t>етит</w:t>
      </w:r>
      <w:proofErr w:type="spellEnd"/>
      <w:r w:rsidRPr="00194977">
        <w:rPr>
          <w:sz w:val="22"/>
          <w:szCs w:val="22"/>
        </w:rPr>
        <w:t xml:space="preserve"> твою мать! Ну что наделал! Куда ты бежишь-то? </w:t>
      </w:r>
    </w:p>
    <w:p w14:paraId="62390994" w14:textId="28A04B2E" w:rsidR="00870F02" w:rsidRPr="00194977" w:rsidRDefault="00870F02" w:rsidP="00870F0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Домка собирается осколки.</w:t>
      </w:r>
    </w:p>
    <w:p w14:paraId="26D8A96A" w14:textId="0E89E9AF" w:rsidR="00870F02" w:rsidRPr="00194977" w:rsidRDefault="00870F02" w:rsidP="00870F0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508E5B54" w14:textId="0C637E47" w:rsidR="00870F02" w:rsidRPr="00194977" w:rsidRDefault="00870F02" w:rsidP="00870F0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Да я случайно! Я спросить хотел!</w:t>
      </w:r>
    </w:p>
    <w:p w14:paraId="0BFCD30C" w14:textId="1E236DA3" w:rsidR="00870F02" w:rsidRPr="00194977" w:rsidRDefault="00870F02" w:rsidP="00870F0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ТЁТЯ ФЕНЯ</w:t>
      </w:r>
    </w:p>
    <w:p w14:paraId="6EF3DCEE" w14:textId="35203285" w:rsidR="00870F02" w:rsidRPr="00194977" w:rsidRDefault="00870F02" w:rsidP="00870F02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(суёт ему поддон)</w:t>
      </w:r>
    </w:p>
    <w:p w14:paraId="1E826EEA" w14:textId="579A2653" w:rsidR="00870F02" w:rsidRPr="00194977" w:rsidRDefault="00870F02" w:rsidP="00870F0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Сейчас вот тебе надо спрашивать? Собирай всё теперь!</w:t>
      </w:r>
    </w:p>
    <w:p w14:paraId="23A4A494" w14:textId="782C51A9" w:rsidR="00870F02" w:rsidRPr="00194977" w:rsidRDefault="00870F02" w:rsidP="00870F0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Тётя Феня ныряет обратно в операционную, Домка, покидав все в поддон – за ней.</w:t>
      </w:r>
    </w:p>
    <w:p w14:paraId="2AD7D54C" w14:textId="5ED9F314" w:rsidR="00870F02" w:rsidRPr="00194977" w:rsidRDefault="00870F02" w:rsidP="00870F0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7B8C1B14" w14:textId="4C6F66B9" w:rsidR="00870F02" w:rsidRPr="00194977" w:rsidRDefault="00870F02" w:rsidP="00870F0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А мама Раечки, чего? Её расстреляли что ль?</w:t>
      </w:r>
    </w:p>
    <w:p w14:paraId="7F172CAC" w14:textId="1A335068" w:rsidR="00870F02" w:rsidRPr="00194977" w:rsidRDefault="00870F02" w:rsidP="00870F0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ТЁТЯ ФЕНЯ</w:t>
      </w:r>
    </w:p>
    <w:p w14:paraId="4CDD5B84" w14:textId="298219F1" w:rsidR="00870F02" w:rsidRPr="00194977" w:rsidRDefault="00870F02" w:rsidP="00870F0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Что ты мелешь-то? </w:t>
      </w:r>
    </w:p>
    <w:p w14:paraId="6EC147AA" w14:textId="5E310A42" w:rsidR="00870F02" w:rsidRPr="00194977" w:rsidRDefault="00870F02" w:rsidP="00870F02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(наклоняется к нему)</w:t>
      </w:r>
    </w:p>
    <w:p w14:paraId="72A757DA" w14:textId="72996072" w:rsidR="00870F02" w:rsidRPr="00194977" w:rsidRDefault="00870F02" w:rsidP="00870F0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Домка, ты ерунды всякой языком своим не неси, понял меня? Никто никого не стрелял, у меня пока живут, так надо. Дела взрослые, не лезь, сиди тихо, девочку рассказами своими не пугай. А то я не посмотрю, что ты Верки сын – отхожу бадиком по жопе, спать будешь стоя. Усёк? </w:t>
      </w:r>
    </w:p>
    <w:p w14:paraId="3C819B85" w14:textId="60BEC384" w:rsidR="00870F02" w:rsidRPr="00194977" w:rsidRDefault="00870F02" w:rsidP="00870F0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19DFF06F" w14:textId="08C9E13F" w:rsidR="00870F02" w:rsidRPr="00194977" w:rsidRDefault="00870F02" w:rsidP="00870F0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Усёк. Я просто спросил.</w:t>
      </w:r>
    </w:p>
    <w:p w14:paraId="21BEE887" w14:textId="2F782ABD" w:rsidR="00870F02" w:rsidRPr="00194977" w:rsidRDefault="00870F02" w:rsidP="00870F0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Тётя Феня забирает поддон с осколками, выпроваживает Домку.</w:t>
      </w:r>
    </w:p>
    <w:p w14:paraId="6856D1E7" w14:textId="083E968B" w:rsidR="00870F02" w:rsidRPr="00194977" w:rsidRDefault="00870F02" w:rsidP="00870F0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ТЁТЯ ФЕНЯ</w:t>
      </w:r>
    </w:p>
    <w:p w14:paraId="25AE8469" w14:textId="46313149" w:rsidR="00870F02" w:rsidRPr="00194977" w:rsidRDefault="00870F02" w:rsidP="00870F0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Тебе если делать нечего – иди помёт из крупы выбирай, кашу надо варить.</w:t>
      </w:r>
    </w:p>
    <w:p w14:paraId="2C367708" w14:textId="4D562055" w:rsidR="00870F02" w:rsidRPr="00194977" w:rsidRDefault="00870F02" w:rsidP="00870F0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ДОМКА</w:t>
      </w:r>
    </w:p>
    <w:p w14:paraId="6E52FE60" w14:textId="41CE0A3C" w:rsidR="00870F02" w:rsidRPr="00194977" w:rsidRDefault="00870F02" w:rsidP="00870F02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(возмущённо)</w:t>
      </w:r>
    </w:p>
    <w:p w14:paraId="6DD89760" w14:textId="179878F2" w:rsidR="00870F02" w:rsidRPr="00194977" w:rsidRDefault="00870F02" w:rsidP="00870F0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Ну Тёть Фень!</w:t>
      </w:r>
    </w:p>
    <w:p w14:paraId="61A6CC6F" w14:textId="59424ED4" w:rsidR="00870F02" w:rsidRPr="00194977" w:rsidRDefault="00870F02" w:rsidP="00870F0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ТЁТЯ ФЕНЯ</w:t>
      </w:r>
    </w:p>
    <w:p w14:paraId="554B3DEB" w14:textId="2C52BDCC" w:rsidR="00870F02" w:rsidRPr="00194977" w:rsidRDefault="00870F02" w:rsidP="00870F0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Марш, я сказала.</w:t>
      </w:r>
    </w:p>
    <w:p w14:paraId="087FB0CE" w14:textId="24CC636B" w:rsidR="00870F02" w:rsidRPr="00194977" w:rsidRDefault="00870F02" w:rsidP="00870F0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Тётя Феня семенит с новым поддоном в палату, Домка обиженно стоит в коридоре, глядя ей в след.</w:t>
      </w:r>
      <w:r w:rsidR="00B30552" w:rsidRPr="00194977">
        <w:rPr>
          <w:sz w:val="22"/>
          <w:szCs w:val="22"/>
        </w:rPr>
        <w:t xml:space="preserve"> Вдруг он прислушивается – машина или мотоцикл. Домка бросается к окну. Домка </w:t>
      </w:r>
      <w:r w:rsidR="001709A0" w:rsidRPr="00194977">
        <w:rPr>
          <w:sz w:val="22"/>
          <w:szCs w:val="22"/>
        </w:rPr>
        <w:t xml:space="preserve">бежит в палату Кочкина с криками: </w:t>
      </w:r>
    </w:p>
    <w:p w14:paraId="2A0FE8D7" w14:textId="60F74765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4698DA54" w14:textId="708F7BFD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Немцы! Немцы!</w:t>
      </w:r>
    </w:p>
    <w:p w14:paraId="5B2543AE" w14:textId="0C1FFB65" w:rsidR="00B30552" w:rsidRPr="00194977" w:rsidRDefault="00B30552" w:rsidP="00B30552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t>2-</w:t>
      </w:r>
      <w:proofErr w:type="gramStart"/>
      <w:r w:rsidRPr="00194977">
        <w:rPr>
          <w:sz w:val="22"/>
          <w:szCs w:val="22"/>
        </w:rPr>
        <w:t>2</w:t>
      </w:r>
      <w:r w:rsidR="002C10B2">
        <w:rPr>
          <w:sz w:val="22"/>
          <w:szCs w:val="22"/>
        </w:rPr>
        <w:t>4</w:t>
      </w:r>
      <w:r w:rsidRPr="00194977">
        <w:rPr>
          <w:sz w:val="22"/>
          <w:szCs w:val="22"/>
        </w:rPr>
        <w:t>.ИНТ</w:t>
      </w:r>
      <w:proofErr w:type="gramEnd"/>
      <w:r w:rsidRPr="00194977">
        <w:rPr>
          <w:sz w:val="22"/>
          <w:szCs w:val="22"/>
        </w:rPr>
        <w:t xml:space="preserve">. ШКОЛА. Палата. </w:t>
      </w:r>
      <w:r w:rsidR="00480D64" w:rsidRPr="00194977">
        <w:rPr>
          <w:sz w:val="22"/>
          <w:szCs w:val="22"/>
        </w:rPr>
        <w:t>НОЧЬ.</w:t>
      </w:r>
    </w:p>
    <w:p w14:paraId="4FB56DCF" w14:textId="47A7ED27" w:rsidR="00B30552" w:rsidRPr="00194977" w:rsidRDefault="00B30552" w:rsidP="00B3055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 палате совершенно растерянная Вера, делает Васильку укол. Влетает испуганный Домка.</w:t>
      </w:r>
    </w:p>
    <w:p w14:paraId="44867AE2" w14:textId="28C0583A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49AA76C7" w14:textId="3809CE54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Мама! Немцы! Немец страшный приехал!</w:t>
      </w:r>
    </w:p>
    <w:p w14:paraId="28B28361" w14:textId="66361FB5" w:rsidR="00B30552" w:rsidRPr="00194977" w:rsidRDefault="00B30552" w:rsidP="00B3055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Вера сначала пугается, а потом радостно срывается с места.</w:t>
      </w:r>
    </w:p>
    <w:p w14:paraId="3E7EDF33" w14:textId="1B062D9C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2E20C67E" w14:textId="7C7DD11A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Слава Богу! Какое счастье, слава богу!</w:t>
      </w:r>
    </w:p>
    <w:p w14:paraId="0C4A8BD9" w14:textId="664C75FA" w:rsidR="00B30552" w:rsidRPr="00194977" w:rsidRDefault="00B30552" w:rsidP="00B3055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Вера убегает из палаты встречать </w:t>
      </w:r>
      <w:proofErr w:type="spellStart"/>
      <w:r w:rsidRPr="00194977">
        <w:rPr>
          <w:sz w:val="22"/>
          <w:szCs w:val="22"/>
        </w:rPr>
        <w:t>Шоненнберга</w:t>
      </w:r>
      <w:proofErr w:type="spellEnd"/>
      <w:r w:rsidRPr="00194977">
        <w:rPr>
          <w:sz w:val="22"/>
          <w:szCs w:val="22"/>
        </w:rPr>
        <w:t>. Все переглядываются.</w:t>
      </w:r>
    </w:p>
    <w:p w14:paraId="05905CBB" w14:textId="685FDB73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КОЧКИН</w:t>
      </w:r>
    </w:p>
    <w:p w14:paraId="0CF926D8" w14:textId="62B82349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Дожили. Немцев бежим встречать.</w:t>
      </w:r>
    </w:p>
    <w:p w14:paraId="124A784B" w14:textId="59A64CC6" w:rsidR="00B30552" w:rsidRPr="00194977" w:rsidRDefault="00B30552" w:rsidP="00B3055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Домка, сгорая от стыда, убегает.</w:t>
      </w:r>
    </w:p>
    <w:p w14:paraId="1E170A2B" w14:textId="758804C0" w:rsidR="00B30552" w:rsidRPr="00194977" w:rsidRDefault="00B30552" w:rsidP="00B30552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t xml:space="preserve">2-25.НАТ. У ШКОЛЫ. </w:t>
      </w:r>
      <w:r w:rsidR="001709A0" w:rsidRPr="00194977">
        <w:rPr>
          <w:sz w:val="22"/>
          <w:szCs w:val="22"/>
        </w:rPr>
        <w:t xml:space="preserve">коридор-1 / </w:t>
      </w:r>
      <w:r w:rsidRPr="00194977">
        <w:rPr>
          <w:sz w:val="22"/>
          <w:szCs w:val="22"/>
        </w:rPr>
        <w:t xml:space="preserve">КРЫЛЬЦО. </w:t>
      </w:r>
      <w:r w:rsidR="00480D64" w:rsidRPr="00194977">
        <w:rPr>
          <w:sz w:val="22"/>
          <w:szCs w:val="22"/>
        </w:rPr>
        <w:t>НОЧЬ.</w:t>
      </w:r>
    </w:p>
    <w:p w14:paraId="18122B9A" w14:textId="58F1977A" w:rsidR="00B30552" w:rsidRPr="00194977" w:rsidRDefault="00B30552" w:rsidP="00B3055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Вера выскакивает на крыльцо в тот момент, когда </w:t>
      </w:r>
      <w:proofErr w:type="spellStart"/>
      <w:r w:rsidRPr="00194977">
        <w:rPr>
          <w:sz w:val="22"/>
          <w:szCs w:val="22"/>
        </w:rPr>
        <w:t>Шоненнберг</w:t>
      </w:r>
      <w:proofErr w:type="spellEnd"/>
      <w:r w:rsidRPr="00194977">
        <w:rPr>
          <w:sz w:val="22"/>
          <w:szCs w:val="22"/>
        </w:rPr>
        <w:t xml:space="preserve"> поднимается в окружении солдат. Вера так счастлива его видеть, что даже безэмоциональное лицо </w:t>
      </w:r>
      <w:proofErr w:type="spellStart"/>
      <w:r w:rsidRPr="00194977">
        <w:rPr>
          <w:sz w:val="22"/>
          <w:szCs w:val="22"/>
        </w:rPr>
        <w:t>Шоненнберга</w:t>
      </w:r>
      <w:proofErr w:type="spellEnd"/>
      <w:r w:rsidRPr="00194977">
        <w:rPr>
          <w:sz w:val="22"/>
          <w:szCs w:val="22"/>
        </w:rPr>
        <w:t xml:space="preserve"> не может скрыть изумления.</w:t>
      </w:r>
    </w:p>
    <w:p w14:paraId="5D1C88A9" w14:textId="77777777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2AB39FBA" w14:textId="213CD3A4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Как хорошо, что вы пришли. Мне нужна ваша помощь. Помогать.</w:t>
      </w:r>
    </w:p>
    <w:p w14:paraId="3E2D8FF2" w14:textId="77777777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Шонненберг</w:t>
      </w:r>
    </w:p>
    <w:p w14:paraId="74F8153F" w14:textId="54975D76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Я </w:t>
      </w:r>
      <w:proofErr w:type="spellStart"/>
      <w:r w:rsidRPr="00194977">
        <w:rPr>
          <w:sz w:val="22"/>
          <w:szCs w:val="22"/>
        </w:rPr>
        <w:t>тутай</w:t>
      </w:r>
      <w:proofErr w:type="spellEnd"/>
      <w:r w:rsidRPr="00194977">
        <w:rPr>
          <w:sz w:val="22"/>
          <w:szCs w:val="22"/>
        </w:rPr>
        <w:t xml:space="preserve"> </w:t>
      </w:r>
      <w:proofErr w:type="spellStart"/>
      <w:r w:rsidRPr="00194977">
        <w:rPr>
          <w:sz w:val="22"/>
          <w:szCs w:val="22"/>
        </w:rPr>
        <w:t>оглондать</w:t>
      </w:r>
      <w:proofErr w:type="spellEnd"/>
      <w:r w:rsidRPr="00194977">
        <w:rPr>
          <w:sz w:val="22"/>
          <w:szCs w:val="22"/>
        </w:rPr>
        <w:t xml:space="preserve"> госпиталь. </w:t>
      </w:r>
      <w:proofErr w:type="spellStart"/>
      <w:r w:rsidRPr="00194977">
        <w:rPr>
          <w:sz w:val="22"/>
          <w:szCs w:val="22"/>
        </w:rPr>
        <w:t>Нье</w:t>
      </w:r>
      <w:proofErr w:type="spellEnd"/>
      <w:r w:rsidRPr="00194977">
        <w:rPr>
          <w:sz w:val="22"/>
          <w:szCs w:val="22"/>
        </w:rPr>
        <w:t xml:space="preserve"> помогай.</w:t>
      </w:r>
    </w:p>
    <w:p w14:paraId="2E65E71B" w14:textId="77777777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3B9F9512" w14:textId="7EC7813D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Будем </w:t>
      </w:r>
      <w:proofErr w:type="spellStart"/>
      <w:r w:rsidRPr="00194977">
        <w:rPr>
          <w:sz w:val="22"/>
          <w:szCs w:val="22"/>
        </w:rPr>
        <w:t>оглондать</w:t>
      </w:r>
      <w:proofErr w:type="spellEnd"/>
      <w:r w:rsidRPr="00194977">
        <w:rPr>
          <w:sz w:val="22"/>
          <w:szCs w:val="22"/>
        </w:rPr>
        <w:t xml:space="preserve">, да. Сначала помогай. </w:t>
      </w:r>
    </w:p>
    <w:p w14:paraId="0CF85873" w14:textId="1FF60160" w:rsidR="00B30552" w:rsidRPr="00194977" w:rsidRDefault="00B30552" w:rsidP="00B3055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Вера хватает </w:t>
      </w:r>
      <w:proofErr w:type="spellStart"/>
      <w:r w:rsidRPr="00194977">
        <w:rPr>
          <w:sz w:val="22"/>
          <w:szCs w:val="22"/>
        </w:rPr>
        <w:t>Шоненнберга</w:t>
      </w:r>
      <w:proofErr w:type="spellEnd"/>
      <w:r w:rsidRPr="00194977">
        <w:rPr>
          <w:sz w:val="22"/>
          <w:szCs w:val="22"/>
        </w:rPr>
        <w:t xml:space="preserve"> за руку и настойчиво тащит за собой. Солдаты идут следом за ними, не понимая, что происходит, но очевидно, готовые стрелять в любой момент. </w:t>
      </w:r>
      <w:proofErr w:type="spellStart"/>
      <w:r w:rsidRPr="00194977">
        <w:rPr>
          <w:sz w:val="22"/>
          <w:szCs w:val="22"/>
        </w:rPr>
        <w:t>Шоненнберг</w:t>
      </w:r>
      <w:proofErr w:type="spellEnd"/>
      <w:r w:rsidRPr="00194977">
        <w:rPr>
          <w:sz w:val="22"/>
          <w:szCs w:val="22"/>
        </w:rPr>
        <w:t xml:space="preserve"> чуть заметно улыбается.</w:t>
      </w:r>
    </w:p>
    <w:p w14:paraId="1B43CE0D" w14:textId="2C94C12B" w:rsidR="00B30552" w:rsidRPr="00194977" w:rsidRDefault="00B30552" w:rsidP="00B30552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2-26.ИНТ. ШКОЛА. Палата</w:t>
      </w:r>
      <w:r w:rsidR="001709A0" w:rsidRPr="00194977">
        <w:rPr>
          <w:sz w:val="22"/>
          <w:szCs w:val="22"/>
        </w:rPr>
        <w:t xml:space="preserve"> КОЧКИНА</w:t>
      </w:r>
      <w:r w:rsidRPr="00194977">
        <w:rPr>
          <w:sz w:val="22"/>
          <w:szCs w:val="22"/>
        </w:rPr>
        <w:t xml:space="preserve">. </w:t>
      </w:r>
      <w:r w:rsidR="00480D64" w:rsidRPr="00194977">
        <w:rPr>
          <w:sz w:val="22"/>
          <w:szCs w:val="22"/>
        </w:rPr>
        <w:t>НОЧЬ</w:t>
      </w:r>
      <w:r w:rsidRPr="00194977">
        <w:rPr>
          <w:sz w:val="22"/>
          <w:szCs w:val="22"/>
        </w:rPr>
        <w:t>.</w:t>
      </w:r>
    </w:p>
    <w:p w14:paraId="020DC8BB" w14:textId="7143E62B" w:rsidR="00B30552" w:rsidRPr="00194977" w:rsidRDefault="00B30552" w:rsidP="00B3055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Вера, таща </w:t>
      </w:r>
      <w:proofErr w:type="spellStart"/>
      <w:r w:rsidRPr="00194977">
        <w:rPr>
          <w:sz w:val="22"/>
          <w:szCs w:val="22"/>
        </w:rPr>
        <w:t>Шоненнберга</w:t>
      </w:r>
      <w:proofErr w:type="spellEnd"/>
      <w:r w:rsidRPr="00194977">
        <w:rPr>
          <w:sz w:val="22"/>
          <w:szCs w:val="22"/>
        </w:rPr>
        <w:t xml:space="preserve"> за руку, входит в палату. Пациенты жмутся к стенкам. Вера останавливается у койки Василька.</w:t>
      </w:r>
    </w:p>
    <w:p w14:paraId="0908871E" w14:textId="674DF349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ШОНЕННБЕРГ</w:t>
      </w:r>
    </w:p>
    <w:p w14:paraId="7582EC79" w14:textId="5EAF0567" w:rsidR="00B30552" w:rsidRPr="00194977" w:rsidRDefault="00B30552" w:rsidP="00B30552">
      <w:pPr>
        <w:pStyle w:val="aff6"/>
        <w:rPr>
          <w:sz w:val="22"/>
          <w:szCs w:val="22"/>
        </w:rPr>
      </w:pPr>
      <w:proofErr w:type="spellStart"/>
      <w:r w:rsidRPr="00194977">
        <w:rPr>
          <w:sz w:val="22"/>
          <w:szCs w:val="22"/>
        </w:rPr>
        <w:t>Цо</w:t>
      </w:r>
      <w:proofErr w:type="spellEnd"/>
      <w:r w:rsidRPr="00194977">
        <w:rPr>
          <w:sz w:val="22"/>
          <w:szCs w:val="22"/>
        </w:rPr>
        <w:t xml:space="preserve"> с ним?</w:t>
      </w:r>
    </w:p>
    <w:p w14:paraId="01B2C68E" w14:textId="77777777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1493B5D1" w14:textId="03EEBD4F" w:rsidR="00B30552" w:rsidRPr="00194977" w:rsidRDefault="00B30552" w:rsidP="00B30552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(жмёт плечами, активно жестикулирует, чтобы её поняли)</w:t>
      </w:r>
    </w:p>
    <w:p w14:paraId="73A8A92E" w14:textId="170B15DD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Я не понимаю. Нога – хорошо.</w:t>
      </w:r>
    </w:p>
    <w:p w14:paraId="3B201C75" w14:textId="733CE1FA" w:rsidR="00B30552" w:rsidRPr="00194977" w:rsidRDefault="00B30552" w:rsidP="00B30552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(разбинтовывает)</w:t>
      </w:r>
    </w:p>
    <w:p w14:paraId="465297CA" w14:textId="5AA26E05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Чисто. Нет воспаления. </w:t>
      </w:r>
    </w:p>
    <w:p w14:paraId="1E4B0683" w14:textId="6B56ADF6" w:rsidR="00B30552" w:rsidRPr="00194977" w:rsidRDefault="00B30552" w:rsidP="00B30552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(показывает термометр)</w:t>
      </w:r>
    </w:p>
    <w:p w14:paraId="368DA1FC" w14:textId="4AB5776E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Температура вот. Тахикардия.</w:t>
      </w:r>
    </w:p>
    <w:p w14:paraId="5B3BB05F" w14:textId="15BA219D" w:rsidR="00B30552" w:rsidRPr="00194977" w:rsidRDefault="00B30552" w:rsidP="00B30552">
      <w:pPr>
        <w:pStyle w:val="aff4"/>
        <w:rPr>
          <w:sz w:val="22"/>
          <w:szCs w:val="22"/>
        </w:rPr>
      </w:pPr>
      <w:proofErr w:type="spellStart"/>
      <w:r w:rsidRPr="00194977">
        <w:rPr>
          <w:sz w:val="22"/>
          <w:szCs w:val="22"/>
        </w:rPr>
        <w:t>Шонненберг</w:t>
      </w:r>
      <w:proofErr w:type="spellEnd"/>
      <w:r w:rsidRPr="00194977">
        <w:rPr>
          <w:sz w:val="22"/>
          <w:szCs w:val="22"/>
        </w:rPr>
        <w:t xml:space="preserve"> наклоняется, открывает рот Василька, трогает язык.</w:t>
      </w:r>
    </w:p>
    <w:p w14:paraId="21D46BB9" w14:textId="77777777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Шонненберг</w:t>
      </w:r>
    </w:p>
    <w:p w14:paraId="6D3553EC" w14:textId="77777777" w:rsidR="00B30552" w:rsidRPr="00194977" w:rsidRDefault="00B30552" w:rsidP="00B30552">
      <w:pPr>
        <w:pStyle w:val="aff6"/>
        <w:rPr>
          <w:sz w:val="22"/>
          <w:szCs w:val="22"/>
        </w:rPr>
      </w:pPr>
      <w:proofErr w:type="spellStart"/>
      <w:r w:rsidRPr="00194977">
        <w:rPr>
          <w:sz w:val="22"/>
          <w:szCs w:val="22"/>
        </w:rPr>
        <w:t>Ензык</w:t>
      </w:r>
      <w:proofErr w:type="spellEnd"/>
      <w:r w:rsidRPr="00194977">
        <w:rPr>
          <w:sz w:val="22"/>
          <w:szCs w:val="22"/>
        </w:rPr>
        <w:t xml:space="preserve"> </w:t>
      </w:r>
      <w:proofErr w:type="spellStart"/>
      <w:r w:rsidRPr="00194977">
        <w:rPr>
          <w:sz w:val="22"/>
          <w:szCs w:val="22"/>
        </w:rPr>
        <w:t>сухий</w:t>
      </w:r>
      <w:proofErr w:type="spellEnd"/>
      <w:r w:rsidRPr="00194977">
        <w:rPr>
          <w:sz w:val="22"/>
          <w:szCs w:val="22"/>
        </w:rPr>
        <w:t xml:space="preserve">. Пани докторка, </w:t>
      </w:r>
      <w:proofErr w:type="spellStart"/>
      <w:r w:rsidRPr="00194977">
        <w:rPr>
          <w:sz w:val="22"/>
          <w:szCs w:val="22"/>
        </w:rPr>
        <w:t>оглондайте</w:t>
      </w:r>
      <w:proofErr w:type="spellEnd"/>
      <w:r w:rsidRPr="00194977">
        <w:rPr>
          <w:sz w:val="22"/>
          <w:szCs w:val="22"/>
        </w:rPr>
        <w:t xml:space="preserve"> живот </w:t>
      </w:r>
      <w:proofErr w:type="spellStart"/>
      <w:r w:rsidRPr="00194977">
        <w:rPr>
          <w:sz w:val="22"/>
          <w:szCs w:val="22"/>
        </w:rPr>
        <w:t>пациьента</w:t>
      </w:r>
      <w:proofErr w:type="spellEnd"/>
      <w:r w:rsidRPr="00194977">
        <w:rPr>
          <w:sz w:val="22"/>
          <w:szCs w:val="22"/>
        </w:rPr>
        <w:t xml:space="preserve">. </w:t>
      </w:r>
    </w:p>
    <w:p w14:paraId="0C9FF30C" w14:textId="055699DA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7CF645C0" w14:textId="0C993D8C" w:rsidR="00B30552" w:rsidRPr="00194977" w:rsidRDefault="00B30552" w:rsidP="00B30552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(кивает)</w:t>
      </w:r>
    </w:p>
    <w:p w14:paraId="09A5E47C" w14:textId="39EC2637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Уже осматривала.</w:t>
      </w:r>
    </w:p>
    <w:p w14:paraId="6415C162" w14:textId="77777777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Шонненберг</w:t>
      </w:r>
    </w:p>
    <w:p w14:paraId="73537754" w14:textId="4BF746B3" w:rsidR="00B30552" w:rsidRPr="00194977" w:rsidRDefault="00B30552" w:rsidP="00B30552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(спокойно повторяет)</w:t>
      </w:r>
    </w:p>
    <w:p w14:paraId="4D0724E2" w14:textId="54E20059" w:rsidR="00B30552" w:rsidRPr="00194977" w:rsidRDefault="00B30552" w:rsidP="00B30552">
      <w:pPr>
        <w:pStyle w:val="aff6"/>
        <w:rPr>
          <w:sz w:val="22"/>
          <w:szCs w:val="22"/>
        </w:rPr>
      </w:pPr>
      <w:proofErr w:type="spellStart"/>
      <w:r w:rsidRPr="00194977">
        <w:rPr>
          <w:sz w:val="22"/>
          <w:szCs w:val="22"/>
        </w:rPr>
        <w:t>Оглондайте</w:t>
      </w:r>
      <w:proofErr w:type="spellEnd"/>
      <w:r w:rsidRPr="00194977">
        <w:rPr>
          <w:sz w:val="22"/>
          <w:szCs w:val="22"/>
        </w:rPr>
        <w:t xml:space="preserve"> живот</w:t>
      </w:r>
      <w:r w:rsidR="00480D64" w:rsidRPr="00194977">
        <w:rPr>
          <w:sz w:val="22"/>
          <w:szCs w:val="22"/>
        </w:rPr>
        <w:t>.</w:t>
      </w:r>
    </w:p>
    <w:p w14:paraId="3889C7F8" w14:textId="681BBCD4" w:rsidR="00B30552" w:rsidRPr="00194977" w:rsidRDefault="00B30552" w:rsidP="00B3055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Вера присаживается, начинает пальпировать.</w:t>
      </w:r>
    </w:p>
    <w:p w14:paraId="48BEB61C" w14:textId="77777777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3DB97B1C" w14:textId="7CE439CA" w:rsidR="00B30552" w:rsidRPr="00194977" w:rsidRDefault="00B30552" w:rsidP="00B30552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(повторяет, как по учебнику)</w:t>
      </w:r>
    </w:p>
    <w:p w14:paraId="575D327A" w14:textId="22165C00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Живот вздут, но умеренно. Границы печени не увеличены--- </w:t>
      </w:r>
    </w:p>
    <w:p w14:paraId="048FF5C6" w14:textId="3A2D5A1C" w:rsidR="00B30552" w:rsidRPr="00194977" w:rsidRDefault="00B30552" w:rsidP="00B30552">
      <w:pPr>
        <w:pStyle w:val="aff4"/>
        <w:rPr>
          <w:sz w:val="22"/>
          <w:szCs w:val="22"/>
        </w:rPr>
      </w:pPr>
      <w:proofErr w:type="spellStart"/>
      <w:r w:rsidRPr="00194977">
        <w:rPr>
          <w:sz w:val="22"/>
          <w:szCs w:val="22"/>
        </w:rPr>
        <w:t>Шонненберг</w:t>
      </w:r>
      <w:proofErr w:type="spellEnd"/>
      <w:r w:rsidRPr="00194977">
        <w:rPr>
          <w:sz w:val="22"/>
          <w:szCs w:val="22"/>
        </w:rPr>
        <w:t xml:space="preserve"> берет Верину руку и ее рукой резко нажимает Васильку на нижнюю часть живота, а затем также резко отводит руку. Василек неожиданно громко стонет.</w:t>
      </w:r>
    </w:p>
    <w:p w14:paraId="64FC7ED0" w14:textId="77777777" w:rsidR="00B30552" w:rsidRPr="00194977" w:rsidRDefault="00B30552" w:rsidP="00B30552">
      <w:pPr>
        <w:pStyle w:val="aff3"/>
        <w:rPr>
          <w:sz w:val="22"/>
          <w:szCs w:val="22"/>
          <w:lang w:val="en-US"/>
        </w:rPr>
      </w:pPr>
      <w:r w:rsidRPr="00194977">
        <w:rPr>
          <w:sz w:val="22"/>
          <w:szCs w:val="22"/>
        </w:rPr>
        <w:t>Шонненберг</w:t>
      </w:r>
    </w:p>
    <w:p w14:paraId="4599DAE9" w14:textId="77777777" w:rsidR="00B30552" w:rsidRPr="00194977" w:rsidRDefault="00B30552" w:rsidP="00B30552">
      <w:pPr>
        <w:pStyle w:val="aff6"/>
        <w:rPr>
          <w:sz w:val="22"/>
          <w:szCs w:val="22"/>
          <w:lang w:val="en-US"/>
        </w:rPr>
      </w:pPr>
      <w:r w:rsidRPr="00194977">
        <w:rPr>
          <w:sz w:val="22"/>
          <w:szCs w:val="22"/>
          <w:lang w:val="en-US"/>
        </w:rPr>
        <w:t xml:space="preserve">Das </w:t>
      </w:r>
      <w:proofErr w:type="spellStart"/>
      <w:r w:rsidRPr="00194977">
        <w:rPr>
          <w:sz w:val="22"/>
          <w:szCs w:val="22"/>
          <w:lang w:val="en-US"/>
        </w:rPr>
        <w:t>ist</w:t>
      </w:r>
      <w:proofErr w:type="spellEnd"/>
      <w:r w:rsidRPr="00194977">
        <w:rPr>
          <w:sz w:val="22"/>
          <w:szCs w:val="22"/>
          <w:lang w:val="en-US"/>
        </w:rPr>
        <w:t xml:space="preserve"> Blumberg </w:t>
      </w:r>
      <w:proofErr w:type="spellStart"/>
      <w:r w:rsidRPr="00194977">
        <w:rPr>
          <w:sz w:val="22"/>
          <w:szCs w:val="22"/>
          <w:lang w:val="en-US"/>
        </w:rPr>
        <w:t>diagnostisches</w:t>
      </w:r>
      <w:proofErr w:type="spellEnd"/>
      <w:r w:rsidRPr="00194977">
        <w:rPr>
          <w:sz w:val="22"/>
          <w:szCs w:val="22"/>
          <w:lang w:val="en-US"/>
        </w:rPr>
        <w:t xml:space="preserve"> Symptom, </w:t>
      </w:r>
      <w:r w:rsidRPr="00194977">
        <w:rPr>
          <w:sz w:val="22"/>
          <w:szCs w:val="22"/>
        </w:rPr>
        <w:t>пани</w:t>
      </w:r>
      <w:r w:rsidRPr="00194977">
        <w:rPr>
          <w:sz w:val="22"/>
          <w:szCs w:val="22"/>
          <w:lang w:val="en-US"/>
        </w:rPr>
        <w:t xml:space="preserve">. </w:t>
      </w:r>
    </w:p>
    <w:p w14:paraId="651085E3" w14:textId="77777777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2216F061" w14:textId="2D07307A" w:rsidR="00B30552" w:rsidRPr="00194977" w:rsidRDefault="00B30552" w:rsidP="00480D64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(радостно вскакивает)</w:t>
      </w:r>
    </w:p>
    <w:p w14:paraId="7B879076" w14:textId="2E394634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Симптом </w:t>
      </w:r>
      <w:proofErr w:type="spellStart"/>
      <w:r w:rsidRPr="00194977">
        <w:rPr>
          <w:sz w:val="22"/>
          <w:szCs w:val="22"/>
        </w:rPr>
        <w:t>Щёткина</w:t>
      </w:r>
      <w:proofErr w:type="spellEnd"/>
      <w:r w:rsidRPr="00194977">
        <w:rPr>
          <w:sz w:val="22"/>
          <w:szCs w:val="22"/>
        </w:rPr>
        <w:t xml:space="preserve">! </w:t>
      </w:r>
      <w:r w:rsidR="00480D64" w:rsidRPr="00194977">
        <w:rPr>
          <w:sz w:val="22"/>
          <w:szCs w:val="22"/>
        </w:rPr>
        <w:t xml:space="preserve">Вот же я, не додумалась! </w:t>
      </w:r>
      <w:proofErr w:type="spellStart"/>
      <w:r w:rsidR="00480D64" w:rsidRPr="00194977">
        <w:rPr>
          <w:sz w:val="22"/>
          <w:szCs w:val="22"/>
        </w:rPr>
        <w:t>Перетонит</w:t>
      </w:r>
      <w:proofErr w:type="spellEnd"/>
      <w:r w:rsidR="00480D64" w:rsidRPr="00194977">
        <w:rPr>
          <w:sz w:val="22"/>
          <w:szCs w:val="22"/>
        </w:rPr>
        <w:t>!</w:t>
      </w:r>
    </w:p>
    <w:p w14:paraId="452596F9" w14:textId="5820C9B9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ШОНЕННБЕРГ</w:t>
      </w:r>
    </w:p>
    <w:p w14:paraId="5B8D185C" w14:textId="3025A617" w:rsidR="00B30552" w:rsidRPr="00194977" w:rsidRDefault="00B30552" w:rsidP="00B30552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(улыбается)</w:t>
      </w:r>
    </w:p>
    <w:p w14:paraId="4DCFC88F" w14:textId="44719656" w:rsidR="00B30552" w:rsidRPr="00194977" w:rsidRDefault="00B30552" w:rsidP="00B30552">
      <w:pPr>
        <w:pStyle w:val="aff6"/>
        <w:rPr>
          <w:sz w:val="22"/>
          <w:szCs w:val="22"/>
        </w:rPr>
      </w:pPr>
      <w:proofErr w:type="spellStart"/>
      <w:r w:rsidRPr="00194977">
        <w:rPr>
          <w:sz w:val="22"/>
          <w:szCs w:val="22"/>
        </w:rPr>
        <w:t>Peritonitis</w:t>
      </w:r>
      <w:proofErr w:type="spellEnd"/>
      <w:r w:rsidRPr="00194977">
        <w:rPr>
          <w:sz w:val="22"/>
          <w:szCs w:val="22"/>
        </w:rPr>
        <w:t xml:space="preserve">, так. </w:t>
      </w:r>
      <w:proofErr w:type="spellStart"/>
      <w:r w:rsidRPr="00194977">
        <w:rPr>
          <w:sz w:val="22"/>
          <w:szCs w:val="22"/>
        </w:rPr>
        <w:t>Оперуйте</w:t>
      </w:r>
      <w:proofErr w:type="spellEnd"/>
      <w:r w:rsidRPr="00194977">
        <w:rPr>
          <w:sz w:val="22"/>
          <w:szCs w:val="22"/>
        </w:rPr>
        <w:t>, шибко.</w:t>
      </w:r>
    </w:p>
    <w:p w14:paraId="5BAC1BE2" w14:textId="77777777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Вера</w:t>
      </w:r>
    </w:p>
    <w:p w14:paraId="21A3FFB2" w14:textId="6D6E69C2" w:rsidR="00B30552" w:rsidRPr="00194977" w:rsidRDefault="00B30552" w:rsidP="00B30552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(жмёт сердечно руку немцу)</w:t>
      </w:r>
    </w:p>
    <w:p w14:paraId="3839E3C6" w14:textId="1BCBC4BC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Спасибо вам! Спасибо большое.</w:t>
      </w:r>
    </w:p>
    <w:p w14:paraId="083EB693" w14:textId="6646F415" w:rsidR="00B30552" w:rsidRPr="00194977" w:rsidRDefault="00B30552" w:rsidP="00B3055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 палате тишина, все смотрят на Веру. Она становиться серьёзной и спок</w:t>
      </w:r>
      <w:r w:rsidR="00480D64" w:rsidRPr="00194977">
        <w:rPr>
          <w:sz w:val="22"/>
          <w:szCs w:val="22"/>
        </w:rPr>
        <w:t>о</w:t>
      </w:r>
      <w:r w:rsidRPr="00194977">
        <w:rPr>
          <w:sz w:val="22"/>
          <w:szCs w:val="22"/>
        </w:rPr>
        <w:t>йной внешне.</w:t>
      </w:r>
    </w:p>
    <w:p w14:paraId="059363B4" w14:textId="6CBB7F7F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095F1438" w14:textId="1FE3E9F7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Тетя Феня, готовьте Василька к операции. У него перитонит, надо спешить.</w:t>
      </w:r>
    </w:p>
    <w:p w14:paraId="7F378F49" w14:textId="10480B78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ТЁТЯ ФЕНЯ</w:t>
      </w:r>
    </w:p>
    <w:p w14:paraId="2F12CEE8" w14:textId="44681868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Та я поняла, готовлю.</w:t>
      </w:r>
    </w:p>
    <w:p w14:paraId="602420F2" w14:textId="7D8C6C8D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ШОНЕННБЕРГ</w:t>
      </w:r>
    </w:p>
    <w:p w14:paraId="58CAF9B1" w14:textId="14220337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Я будем </w:t>
      </w:r>
      <w:proofErr w:type="spellStart"/>
      <w:r w:rsidRPr="00194977">
        <w:rPr>
          <w:sz w:val="22"/>
          <w:szCs w:val="22"/>
        </w:rPr>
        <w:t>оглондать</w:t>
      </w:r>
      <w:proofErr w:type="spellEnd"/>
      <w:r w:rsidRPr="00194977">
        <w:rPr>
          <w:sz w:val="22"/>
          <w:szCs w:val="22"/>
        </w:rPr>
        <w:t xml:space="preserve"> госпиталь.</w:t>
      </w:r>
    </w:p>
    <w:p w14:paraId="19620137" w14:textId="4CC5380C" w:rsidR="00B30552" w:rsidRPr="00194977" w:rsidRDefault="00B30552" w:rsidP="00B3055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Вера вспоминает про </w:t>
      </w:r>
      <w:proofErr w:type="spellStart"/>
      <w:r w:rsidRPr="00194977">
        <w:rPr>
          <w:sz w:val="22"/>
          <w:szCs w:val="22"/>
        </w:rPr>
        <w:t>Сухохлебова</w:t>
      </w:r>
      <w:proofErr w:type="spellEnd"/>
      <w:r w:rsidRPr="00194977">
        <w:rPr>
          <w:sz w:val="22"/>
          <w:szCs w:val="22"/>
        </w:rPr>
        <w:t xml:space="preserve">, но быстро собирается и выходит вместе с </w:t>
      </w:r>
      <w:proofErr w:type="spellStart"/>
      <w:r w:rsidRPr="00194977">
        <w:rPr>
          <w:sz w:val="22"/>
          <w:szCs w:val="22"/>
        </w:rPr>
        <w:t>Шоненнбергом</w:t>
      </w:r>
      <w:proofErr w:type="spellEnd"/>
      <w:r w:rsidRPr="00194977">
        <w:rPr>
          <w:sz w:val="22"/>
          <w:szCs w:val="22"/>
        </w:rPr>
        <w:t>.</w:t>
      </w:r>
    </w:p>
    <w:p w14:paraId="4BBA018F" w14:textId="2015D9ED" w:rsidR="00B30552" w:rsidRPr="00194977" w:rsidRDefault="00B30552" w:rsidP="00B30552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t>2-27.ИНТ. ШКОЛА. Коридор</w:t>
      </w:r>
      <w:r w:rsidR="001709A0" w:rsidRPr="00194977">
        <w:rPr>
          <w:sz w:val="22"/>
          <w:szCs w:val="22"/>
        </w:rPr>
        <w:t>-2</w:t>
      </w:r>
      <w:r w:rsidRPr="00194977">
        <w:rPr>
          <w:sz w:val="22"/>
          <w:szCs w:val="22"/>
        </w:rPr>
        <w:t xml:space="preserve"> / Палаты</w:t>
      </w:r>
      <w:r w:rsidR="001709A0" w:rsidRPr="00194977">
        <w:rPr>
          <w:sz w:val="22"/>
          <w:szCs w:val="22"/>
        </w:rPr>
        <w:t xml:space="preserve"> / ПАЛАТА СУХОХЛЕБОВА</w:t>
      </w:r>
      <w:r w:rsidRPr="00194977">
        <w:rPr>
          <w:sz w:val="22"/>
          <w:szCs w:val="22"/>
        </w:rPr>
        <w:t xml:space="preserve"> </w:t>
      </w:r>
      <w:r w:rsidR="00480D64" w:rsidRPr="00194977">
        <w:rPr>
          <w:sz w:val="22"/>
          <w:szCs w:val="22"/>
        </w:rPr>
        <w:t>НОЧЬ.</w:t>
      </w:r>
    </w:p>
    <w:p w14:paraId="37AA2850" w14:textId="235A70C0" w:rsidR="00B30552" w:rsidRPr="00194977" w:rsidRDefault="00B30552" w:rsidP="00B3055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Вера с </w:t>
      </w:r>
      <w:proofErr w:type="spellStart"/>
      <w:r w:rsidRPr="00194977">
        <w:rPr>
          <w:sz w:val="22"/>
          <w:szCs w:val="22"/>
        </w:rPr>
        <w:t>Шоненнбергом</w:t>
      </w:r>
      <w:proofErr w:type="spellEnd"/>
      <w:r w:rsidRPr="00194977">
        <w:rPr>
          <w:sz w:val="22"/>
          <w:szCs w:val="22"/>
        </w:rPr>
        <w:t xml:space="preserve"> идут по коридору, солдаты входят в палаты, </w:t>
      </w:r>
      <w:proofErr w:type="spellStart"/>
      <w:r w:rsidRPr="00194977">
        <w:rPr>
          <w:sz w:val="22"/>
          <w:szCs w:val="22"/>
        </w:rPr>
        <w:t>Шоненнберг</w:t>
      </w:r>
      <w:proofErr w:type="spellEnd"/>
      <w:r w:rsidRPr="00194977">
        <w:rPr>
          <w:sz w:val="22"/>
          <w:szCs w:val="22"/>
        </w:rPr>
        <w:t xml:space="preserve"> заглядывает, окидывает взглядом – нет ли новых лиц. Пройдя несколько палат, </w:t>
      </w:r>
      <w:r w:rsidR="00480D64" w:rsidRPr="00194977">
        <w:rPr>
          <w:sz w:val="22"/>
          <w:szCs w:val="22"/>
        </w:rPr>
        <w:t>о</w:t>
      </w:r>
      <w:r w:rsidRPr="00194977">
        <w:rPr>
          <w:sz w:val="22"/>
          <w:szCs w:val="22"/>
        </w:rPr>
        <w:t>ни заходят в последнюю – где лежат То</w:t>
      </w:r>
      <w:r w:rsidR="005F3245" w:rsidRPr="00194977">
        <w:rPr>
          <w:sz w:val="22"/>
          <w:szCs w:val="22"/>
        </w:rPr>
        <w:t>л</w:t>
      </w:r>
      <w:r w:rsidRPr="00194977">
        <w:rPr>
          <w:sz w:val="22"/>
          <w:szCs w:val="22"/>
        </w:rPr>
        <w:t xml:space="preserve">я, Маруся, </w:t>
      </w:r>
      <w:proofErr w:type="spellStart"/>
      <w:r w:rsidRPr="00194977">
        <w:rPr>
          <w:sz w:val="22"/>
          <w:szCs w:val="22"/>
        </w:rPr>
        <w:t>Сухохлебов</w:t>
      </w:r>
      <w:proofErr w:type="spellEnd"/>
      <w:r w:rsidRPr="00194977">
        <w:rPr>
          <w:sz w:val="22"/>
          <w:szCs w:val="22"/>
        </w:rPr>
        <w:t xml:space="preserve"> и еще пара пациентов. На подоконнике сидит Домка. </w:t>
      </w:r>
      <w:proofErr w:type="spellStart"/>
      <w:r w:rsidRPr="00194977">
        <w:rPr>
          <w:sz w:val="22"/>
          <w:szCs w:val="22"/>
        </w:rPr>
        <w:t>Шоненнберг</w:t>
      </w:r>
      <w:proofErr w:type="spellEnd"/>
      <w:r w:rsidRPr="00194977">
        <w:rPr>
          <w:sz w:val="22"/>
          <w:szCs w:val="22"/>
        </w:rPr>
        <w:t xml:space="preserve"> пробегает по всем лицам – очевидно, что он всех помнит, кивает Домке, тот отворачивается. Взгляд немца задерживается на </w:t>
      </w:r>
      <w:proofErr w:type="spellStart"/>
      <w:r w:rsidRPr="00194977">
        <w:rPr>
          <w:sz w:val="22"/>
          <w:szCs w:val="22"/>
        </w:rPr>
        <w:t>Сухохлебове</w:t>
      </w:r>
      <w:proofErr w:type="spellEnd"/>
      <w:r w:rsidRPr="00194977">
        <w:rPr>
          <w:sz w:val="22"/>
          <w:szCs w:val="22"/>
        </w:rPr>
        <w:t>, полковник с трудом открывает глаза, толи спал, толи притворяется. Личные вещи рядом на стуле.</w:t>
      </w:r>
    </w:p>
    <w:p w14:paraId="748BC26A" w14:textId="77777777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Шонненберг</w:t>
      </w:r>
    </w:p>
    <w:p w14:paraId="3C100F40" w14:textId="77777777" w:rsidR="00B30552" w:rsidRPr="00194977" w:rsidRDefault="00B30552" w:rsidP="00B30552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 xml:space="preserve">(указывает на </w:t>
      </w:r>
      <w:proofErr w:type="spellStart"/>
      <w:r w:rsidRPr="00194977">
        <w:rPr>
          <w:sz w:val="22"/>
          <w:szCs w:val="22"/>
        </w:rPr>
        <w:t>Сухохлебова</w:t>
      </w:r>
      <w:proofErr w:type="spellEnd"/>
      <w:r w:rsidRPr="00194977">
        <w:rPr>
          <w:sz w:val="22"/>
          <w:szCs w:val="22"/>
        </w:rPr>
        <w:t xml:space="preserve">) </w:t>
      </w:r>
    </w:p>
    <w:p w14:paraId="30AE48B5" w14:textId="6BA1DFB5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То </w:t>
      </w:r>
      <w:proofErr w:type="spellStart"/>
      <w:r w:rsidRPr="00194977">
        <w:rPr>
          <w:sz w:val="22"/>
          <w:szCs w:val="22"/>
        </w:rPr>
        <w:t>трактóрист</w:t>
      </w:r>
      <w:proofErr w:type="spellEnd"/>
      <w:r w:rsidRPr="00194977">
        <w:rPr>
          <w:sz w:val="22"/>
          <w:szCs w:val="22"/>
        </w:rPr>
        <w:t xml:space="preserve">, так? </w:t>
      </w:r>
    </w:p>
    <w:p w14:paraId="45B89367" w14:textId="2624C76B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4BE18BA2" w14:textId="34710A07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Так. Тракторист. Кроме него новых нет.</w:t>
      </w:r>
    </w:p>
    <w:p w14:paraId="5EFD725C" w14:textId="74679DC7" w:rsidR="00B30552" w:rsidRPr="00194977" w:rsidRDefault="00B30552" w:rsidP="00B30552">
      <w:pPr>
        <w:pStyle w:val="aff4"/>
        <w:rPr>
          <w:sz w:val="22"/>
          <w:szCs w:val="22"/>
        </w:rPr>
      </w:pPr>
      <w:proofErr w:type="spellStart"/>
      <w:r w:rsidRPr="00194977">
        <w:rPr>
          <w:sz w:val="22"/>
          <w:szCs w:val="22"/>
        </w:rPr>
        <w:t>Шоненнберг</w:t>
      </w:r>
      <w:proofErr w:type="spellEnd"/>
      <w:r w:rsidRPr="00194977">
        <w:rPr>
          <w:sz w:val="22"/>
          <w:szCs w:val="22"/>
        </w:rPr>
        <w:t xml:space="preserve"> откидывает простынь, оглядывая тело, словно сканируя. Живот плотно забинтован. </w:t>
      </w:r>
    </w:p>
    <w:p w14:paraId="71ABB1D3" w14:textId="77777777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Шонненберг</w:t>
      </w:r>
    </w:p>
    <w:p w14:paraId="62D1CD82" w14:textId="77777777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Гут. </w:t>
      </w:r>
      <w:proofErr w:type="spellStart"/>
      <w:r w:rsidRPr="00194977">
        <w:rPr>
          <w:sz w:val="22"/>
          <w:szCs w:val="22"/>
        </w:rPr>
        <w:t>Тераз</w:t>
      </w:r>
      <w:proofErr w:type="spellEnd"/>
      <w:r w:rsidRPr="00194977">
        <w:rPr>
          <w:sz w:val="22"/>
          <w:szCs w:val="22"/>
        </w:rPr>
        <w:t xml:space="preserve"> </w:t>
      </w:r>
      <w:proofErr w:type="spellStart"/>
      <w:r w:rsidRPr="00194977">
        <w:rPr>
          <w:sz w:val="22"/>
          <w:szCs w:val="22"/>
        </w:rPr>
        <w:t>оперуйте</w:t>
      </w:r>
      <w:proofErr w:type="spellEnd"/>
      <w:r w:rsidRPr="00194977">
        <w:rPr>
          <w:sz w:val="22"/>
          <w:szCs w:val="22"/>
        </w:rPr>
        <w:t xml:space="preserve"> младого </w:t>
      </w:r>
      <w:proofErr w:type="spellStart"/>
      <w:r w:rsidRPr="00194977">
        <w:rPr>
          <w:sz w:val="22"/>
          <w:szCs w:val="22"/>
        </w:rPr>
        <w:t>мезчизне</w:t>
      </w:r>
      <w:proofErr w:type="spellEnd"/>
      <w:r w:rsidRPr="00194977">
        <w:rPr>
          <w:sz w:val="22"/>
          <w:szCs w:val="22"/>
        </w:rPr>
        <w:t xml:space="preserve">. Организуемо вакцину </w:t>
      </w:r>
      <w:proofErr w:type="gramStart"/>
      <w:r w:rsidRPr="00194977">
        <w:rPr>
          <w:sz w:val="22"/>
          <w:szCs w:val="22"/>
        </w:rPr>
        <w:t>до тетанус</w:t>
      </w:r>
      <w:proofErr w:type="gramEnd"/>
      <w:r w:rsidRPr="00194977">
        <w:rPr>
          <w:sz w:val="22"/>
          <w:szCs w:val="22"/>
        </w:rPr>
        <w:t xml:space="preserve">. И </w:t>
      </w:r>
      <w:proofErr w:type="spellStart"/>
      <w:r w:rsidRPr="00194977">
        <w:rPr>
          <w:sz w:val="22"/>
          <w:szCs w:val="22"/>
        </w:rPr>
        <w:t>контролуйте</w:t>
      </w:r>
      <w:proofErr w:type="spellEnd"/>
      <w:r w:rsidRPr="00194977">
        <w:rPr>
          <w:sz w:val="22"/>
          <w:szCs w:val="22"/>
        </w:rPr>
        <w:t xml:space="preserve"> </w:t>
      </w:r>
      <w:proofErr w:type="spellStart"/>
      <w:r w:rsidRPr="00194977">
        <w:rPr>
          <w:sz w:val="22"/>
          <w:szCs w:val="22"/>
        </w:rPr>
        <w:t>вшистко</w:t>
      </w:r>
      <w:proofErr w:type="spellEnd"/>
      <w:r w:rsidRPr="00194977">
        <w:rPr>
          <w:sz w:val="22"/>
          <w:szCs w:val="22"/>
        </w:rPr>
        <w:t xml:space="preserve">. До </w:t>
      </w:r>
      <w:proofErr w:type="spellStart"/>
      <w:r w:rsidRPr="00194977">
        <w:rPr>
          <w:sz w:val="22"/>
          <w:szCs w:val="22"/>
        </w:rPr>
        <w:t>видзеня</w:t>
      </w:r>
      <w:proofErr w:type="spellEnd"/>
      <w:r w:rsidRPr="00194977">
        <w:rPr>
          <w:sz w:val="22"/>
          <w:szCs w:val="22"/>
        </w:rPr>
        <w:t>.</w:t>
      </w:r>
    </w:p>
    <w:p w14:paraId="13102706" w14:textId="15B3FC95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198C4FC0" w14:textId="6D02D7BF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До свиданья! Спасибо!</w:t>
      </w:r>
    </w:p>
    <w:p w14:paraId="39A06553" w14:textId="77777777" w:rsidR="00B30552" w:rsidRPr="00194977" w:rsidRDefault="00B30552" w:rsidP="00B30552">
      <w:pPr>
        <w:pStyle w:val="aff4"/>
        <w:rPr>
          <w:sz w:val="22"/>
          <w:szCs w:val="22"/>
        </w:rPr>
      </w:pPr>
      <w:proofErr w:type="spellStart"/>
      <w:r w:rsidRPr="00194977">
        <w:rPr>
          <w:sz w:val="22"/>
          <w:szCs w:val="22"/>
        </w:rPr>
        <w:t>Шонненберг</w:t>
      </w:r>
      <w:proofErr w:type="spellEnd"/>
      <w:r w:rsidRPr="00194977">
        <w:rPr>
          <w:sz w:val="22"/>
          <w:szCs w:val="22"/>
        </w:rPr>
        <w:t xml:space="preserve"> выходит, за ним солдаты.</w:t>
      </w:r>
    </w:p>
    <w:p w14:paraId="595BF5E5" w14:textId="77777777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37F53CBE" w14:textId="77777777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Поцелуй его еще на прощанье. Правильно мужики про тебя говорят… </w:t>
      </w:r>
    </w:p>
    <w:p w14:paraId="6E7D73B8" w14:textId="3A6B8173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667F5875" w14:textId="603E7484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Дамир!</w:t>
      </w:r>
    </w:p>
    <w:p w14:paraId="65B9D81B" w14:textId="400D21A1" w:rsidR="00B30552" w:rsidRPr="00194977" w:rsidRDefault="00B30552" w:rsidP="00B3055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 xml:space="preserve">Домка спрыгивает </w:t>
      </w:r>
      <w:r w:rsidR="001709A0" w:rsidRPr="00194977">
        <w:rPr>
          <w:sz w:val="22"/>
          <w:szCs w:val="22"/>
        </w:rPr>
        <w:t>с</w:t>
      </w:r>
      <w:r w:rsidRPr="00194977">
        <w:rPr>
          <w:sz w:val="22"/>
          <w:szCs w:val="22"/>
        </w:rPr>
        <w:t xml:space="preserve"> подоконника, желая убежать, но его за штанину хватает </w:t>
      </w:r>
      <w:proofErr w:type="spellStart"/>
      <w:r w:rsidRPr="00194977">
        <w:rPr>
          <w:sz w:val="22"/>
          <w:szCs w:val="22"/>
        </w:rPr>
        <w:t>Сухохлебов</w:t>
      </w:r>
      <w:proofErr w:type="spellEnd"/>
      <w:r w:rsidRPr="00194977">
        <w:rPr>
          <w:sz w:val="22"/>
          <w:szCs w:val="22"/>
        </w:rPr>
        <w:t>. Домка падает.</w:t>
      </w:r>
    </w:p>
    <w:p w14:paraId="486C9553" w14:textId="7DECBC5A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СУХОХЛЕБОВ</w:t>
      </w:r>
    </w:p>
    <w:p w14:paraId="4B551790" w14:textId="437E264F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Отставить.</w:t>
      </w:r>
    </w:p>
    <w:p w14:paraId="154AFD37" w14:textId="376CF24E" w:rsidR="00B30552" w:rsidRPr="00194977" w:rsidRDefault="00B30552" w:rsidP="00B3055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Вера чуть не плачет.</w:t>
      </w:r>
    </w:p>
    <w:p w14:paraId="6F96E3C2" w14:textId="79408022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ВЕРА</w:t>
      </w:r>
    </w:p>
    <w:p w14:paraId="73AE22A4" w14:textId="6B8F6659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Между прочим, Дамир---</w:t>
      </w:r>
    </w:p>
    <w:p w14:paraId="43BE4298" w14:textId="4B8A753B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СУХОХЛЕБОВ</w:t>
      </w:r>
    </w:p>
    <w:p w14:paraId="7C02485C" w14:textId="76C4387D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Идите, кого там вам нужно оперировать. Мы тут поговорим. По-мужски.</w:t>
      </w:r>
    </w:p>
    <w:p w14:paraId="0D9F24C6" w14:textId="3FE4E395" w:rsidR="00B30552" w:rsidRPr="00194977" w:rsidRDefault="00B30552" w:rsidP="00B3055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Вера благодарно уходит.</w:t>
      </w:r>
    </w:p>
    <w:p w14:paraId="1CD0F258" w14:textId="77777777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Сухохлебов</w:t>
      </w:r>
    </w:p>
    <w:p w14:paraId="16EDCE7F" w14:textId="77777777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Во-первых, и в самых главных, с матерью никогда нельзя так разговаривать. Это стыдно. </w:t>
      </w:r>
    </w:p>
    <w:p w14:paraId="53351442" w14:textId="77777777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36571692" w14:textId="77777777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Это мне за нее стыдно.</w:t>
      </w:r>
    </w:p>
    <w:p w14:paraId="3221AA5D" w14:textId="77777777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Сухохлебов</w:t>
      </w:r>
    </w:p>
    <w:p w14:paraId="50916F9A" w14:textId="77777777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А что бы ты хотел, чтобы она сделала?</w:t>
      </w:r>
    </w:p>
    <w:p w14:paraId="76733B29" w14:textId="77777777" w:rsidR="00B30552" w:rsidRPr="00194977" w:rsidRDefault="00B30552" w:rsidP="00B3055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Домка</w:t>
      </w:r>
    </w:p>
    <w:p w14:paraId="604AD6DC" w14:textId="3DB19A64" w:rsidR="00B30552" w:rsidRPr="00194977" w:rsidRDefault="00B30552" w:rsidP="00B3055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Не знаю, скальпелем его по горлу.</w:t>
      </w:r>
    </w:p>
    <w:p w14:paraId="1A61FEF8" w14:textId="46FAC4C8" w:rsidR="00B30552" w:rsidRPr="00194977" w:rsidRDefault="00B30552" w:rsidP="00B3055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Домка хмуро смотрит в стену. Толик с Марусей молчат, переглядываясь.</w:t>
      </w:r>
    </w:p>
    <w:p w14:paraId="72B3E179" w14:textId="6FE5BE7D" w:rsidR="00B30552" w:rsidRPr="00194977" w:rsidRDefault="002F195D" w:rsidP="002F195D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МАРУСЯ</w:t>
      </w:r>
    </w:p>
    <w:p w14:paraId="6463693C" w14:textId="36940029" w:rsidR="002F195D" w:rsidRPr="00194977" w:rsidRDefault="002F195D" w:rsidP="002F195D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Могла бы, конечно. Немец очень близко был---</w:t>
      </w:r>
    </w:p>
    <w:p w14:paraId="2EAC2FB3" w14:textId="14C889A6" w:rsidR="002F195D" w:rsidRPr="00194977" w:rsidRDefault="002F195D" w:rsidP="002F195D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СУХОХЛЕБОВ</w:t>
      </w:r>
    </w:p>
    <w:p w14:paraId="214FE16D" w14:textId="45FCFA08" w:rsidR="002F195D" w:rsidRPr="00194977" w:rsidRDefault="002F195D" w:rsidP="002F195D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Разговоры!</w:t>
      </w:r>
    </w:p>
    <w:p w14:paraId="64F6796E" w14:textId="77777777" w:rsidR="0032782A" w:rsidRPr="00194977" w:rsidRDefault="0032782A" w:rsidP="0032782A">
      <w:pPr>
        <w:pStyle w:val="aff6"/>
        <w:rPr>
          <w:sz w:val="22"/>
          <w:szCs w:val="22"/>
        </w:rPr>
      </w:pPr>
    </w:p>
    <w:p w14:paraId="41FC010C" w14:textId="0DA7D4E1" w:rsidR="002C10B2" w:rsidRPr="00194977" w:rsidRDefault="002C10B2" w:rsidP="002C10B2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t>2-</w:t>
      </w:r>
      <w:proofErr w:type="gramStart"/>
      <w:r w:rsidRPr="00194977">
        <w:rPr>
          <w:sz w:val="22"/>
          <w:szCs w:val="22"/>
        </w:rPr>
        <w:t>2</w:t>
      </w:r>
      <w:r>
        <w:rPr>
          <w:sz w:val="22"/>
          <w:szCs w:val="22"/>
        </w:rPr>
        <w:t>8</w:t>
      </w:r>
      <w:r w:rsidRPr="00194977">
        <w:rPr>
          <w:sz w:val="22"/>
          <w:szCs w:val="22"/>
        </w:rPr>
        <w:t>.ИНТ</w:t>
      </w:r>
      <w:proofErr w:type="gramEnd"/>
      <w:r w:rsidRPr="00194977">
        <w:rPr>
          <w:sz w:val="22"/>
          <w:szCs w:val="22"/>
        </w:rPr>
        <w:t>. КВАРТИРА ЛАНСКОЙ. КОРИДОР. НОЧЬ</w:t>
      </w:r>
    </w:p>
    <w:p w14:paraId="7BC0FB67" w14:textId="77777777" w:rsidR="002C10B2" w:rsidRPr="00194977" w:rsidRDefault="002C10B2" w:rsidP="002C10B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Марта открывает дверь, входит Винокуров. В руках бидон с молоком.</w:t>
      </w:r>
    </w:p>
    <w:p w14:paraId="35799AA6" w14:textId="77777777" w:rsidR="002C10B2" w:rsidRPr="00194977" w:rsidRDefault="002C10B2" w:rsidP="002C10B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152EB271" w14:textId="77777777" w:rsidR="002C10B2" w:rsidRPr="00194977" w:rsidRDefault="002C10B2" w:rsidP="002C10B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Вот, разжился. Нашивку получила?</w:t>
      </w:r>
    </w:p>
    <w:p w14:paraId="3B804E40" w14:textId="77777777" w:rsidR="002C10B2" w:rsidRPr="00194977" w:rsidRDefault="002C10B2" w:rsidP="002C10B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МАРТА</w:t>
      </w:r>
    </w:p>
    <w:p w14:paraId="4446C5BE" w14:textId="77777777" w:rsidR="002C10B2" w:rsidRPr="00194977" w:rsidRDefault="002C10B2" w:rsidP="002C10B2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(тихо)</w:t>
      </w:r>
    </w:p>
    <w:p w14:paraId="6A1CD15A" w14:textId="77777777" w:rsidR="002C10B2" w:rsidRPr="00194977" w:rsidRDefault="002C10B2" w:rsidP="002C10B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Какая нашивка. Кира Владимировна плачет весь день, желала под танк бросаться, яду просила.</w:t>
      </w:r>
    </w:p>
    <w:p w14:paraId="6E9866E6" w14:textId="77777777" w:rsidR="002C10B2" w:rsidRPr="00194977" w:rsidRDefault="002C10B2" w:rsidP="002C10B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67B07366" w14:textId="77777777" w:rsidR="002C10B2" w:rsidRPr="00194977" w:rsidRDefault="002C10B2" w:rsidP="002C10B2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(строго, повышая голос)</w:t>
      </w:r>
    </w:p>
    <w:p w14:paraId="7747F4FB" w14:textId="77777777" w:rsidR="002C10B2" w:rsidRPr="00194977" w:rsidRDefault="002C10B2" w:rsidP="002C10B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Марта! Я же сказал!</w:t>
      </w:r>
    </w:p>
    <w:p w14:paraId="1E8E34BA" w14:textId="77777777" w:rsidR="002C10B2" w:rsidRPr="00194977" w:rsidRDefault="002C10B2" w:rsidP="002C10B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МАРТА</w:t>
      </w:r>
    </w:p>
    <w:p w14:paraId="50897AA4" w14:textId="77777777" w:rsidR="002C10B2" w:rsidRPr="00194977" w:rsidRDefault="002C10B2" w:rsidP="002C10B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А как мне её оставить-то? Велела ей на утро тёплое приготовить, собирается на работы ехать.</w:t>
      </w:r>
    </w:p>
    <w:p w14:paraId="4532D2D3" w14:textId="77777777" w:rsidR="002C10B2" w:rsidRPr="00194977" w:rsidRDefault="002C10B2" w:rsidP="002C10B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Винокуров, вздыхает, идёт в спальню--- </w:t>
      </w:r>
    </w:p>
    <w:p w14:paraId="49CEBC0C" w14:textId="0EA893CC" w:rsidR="002C10B2" w:rsidRPr="00194977" w:rsidRDefault="002C10B2" w:rsidP="002C10B2">
      <w:pPr>
        <w:pStyle w:val="aff2"/>
        <w:rPr>
          <w:sz w:val="22"/>
          <w:szCs w:val="22"/>
        </w:rPr>
      </w:pPr>
      <w:r w:rsidRPr="00194977">
        <w:rPr>
          <w:sz w:val="22"/>
          <w:szCs w:val="22"/>
        </w:rPr>
        <w:t>2-</w:t>
      </w:r>
      <w:proofErr w:type="gramStart"/>
      <w:r w:rsidRPr="00194977">
        <w:rPr>
          <w:sz w:val="22"/>
          <w:szCs w:val="22"/>
        </w:rPr>
        <w:t>2</w:t>
      </w:r>
      <w:r>
        <w:rPr>
          <w:sz w:val="22"/>
          <w:szCs w:val="22"/>
        </w:rPr>
        <w:t>9</w:t>
      </w:r>
      <w:r w:rsidRPr="00194977">
        <w:rPr>
          <w:sz w:val="22"/>
          <w:szCs w:val="22"/>
        </w:rPr>
        <w:t>.ИНТ</w:t>
      </w:r>
      <w:proofErr w:type="gramEnd"/>
      <w:r w:rsidRPr="00194977">
        <w:rPr>
          <w:sz w:val="22"/>
          <w:szCs w:val="22"/>
        </w:rPr>
        <w:t>. КВАРТИРА ЛАНСКОЙ. СПАЛЬНЯ. НОЧЬ</w:t>
      </w:r>
    </w:p>
    <w:p w14:paraId="1B10F892" w14:textId="7F02CE23" w:rsidR="002C10B2" w:rsidRPr="00194977" w:rsidRDefault="002C10B2" w:rsidP="002C10B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---где в темноте, на кровати с балдахином лежит </w:t>
      </w:r>
      <w:proofErr w:type="spellStart"/>
      <w:r w:rsidRPr="00194977">
        <w:rPr>
          <w:sz w:val="22"/>
          <w:szCs w:val="22"/>
        </w:rPr>
        <w:t>Ланская</w:t>
      </w:r>
      <w:proofErr w:type="spellEnd"/>
      <w:r w:rsidRPr="00194977">
        <w:rPr>
          <w:sz w:val="22"/>
          <w:szCs w:val="22"/>
        </w:rPr>
        <w:t xml:space="preserve">. На голове мокрая повязка. </w:t>
      </w:r>
    </w:p>
    <w:p w14:paraId="751CB534" w14:textId="77777777" w:rsidR="002C10B2" w:rsidRPr="00194977" w:rsidRDefault="002C10B2" w:rsidP="002C10B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ЛАНСКАЯ</w:t>
      </w:r>
    </w:p>
    <w:p w14:paraId="6960869F" w14:textId="77777777" w:rsidR="002C10B2" w:rsidRPr="00194977" w:rsidRDefault="002C10B2" w:rsidP="002C10B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Презираю тебя.</w:t>
      </w:r>
    </w:p>
    <w:p w14:paraId="37196FFB" w14:textId="77777777" w:rsidR="002C10B2" w:rsidRPr="00194977" w:rsidRDefault="002C10B2" w:rsidP="002C10B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65E9D170" w14:textId="77777777" w:rsidR="002C10B2" w:rsidRPr="00194977" w:rsidRDefault="002C10B2" w:rsidP="002C10B2">
      <w:pPr>
        <w:pStyle w:val="aff5"/>
        <w:rPr>
          <w:sz w:val="22"/>
          <w:szCs w:val="22"/>
        </w:rPr>
      </w:pPr>
      <w:r w:rsidRPr="00194977">
        <w:rPr>
          <w:sz w:val="22"/>
          <w:szCs w:val="22"/>
        </w:rPr>
        <w:t>(пьёт молоко прям из бидона)</w:t>
      </w:r>
    </w:p>
    <w:p w14:paraId="5614AD0C" w14:textId="77777777" w:rsidR="002C10B2" w:rsidRPr="00194977" w:rsidRDefault="002C10B2" w:rsidP="002C10B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Спешу напомнить, что ты не на сцене.</w:t>
      </w:r>
    </w:p>
    <w:p w14:paraId="723F8CC2" w14:textId="77777777" w:rsidR="002C10B2" w:rsidRPr="00194977" w:rsidRDefault="002C10B2" w:rsidP="002C10B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ЛАНСКАЯ</w:t>
      </w:r>
    </w:p>
    <w:p w14:paraId="0B07E1CB" w14:textId="77777777" w:rsidR="002C10B2" w:rsidRPr="00194977" w:rsidRDefault="002C10B2" w:rsidP="002C10B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Как ты мог?</w:t>
      </w:r>
    </w:p>
    <w:p w14:paraId="486DF134" w14:textId="77777777" w:rsidR="002C10B2" w:rsidRPr="00194977" w:rsidRDefault="002C10B2" w:rsidP="002C10B2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>Винокуров вытирает рот рукавом.</w:t>
      </w:r>
    </w:p>
    <w:p w14:paraId="3CCB242B" w14:textId="77777777" w:rsidR="002C10B2" w:rsidRPr="00194977" w:rsidRDefault="002C10B2" w:rsidP="002C10B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58375C03" w14:textId="77777777" w:rsidR="002C10B2" w:rsidRPr="00194977" w:rsidRDefault="002C10B2" w:rsidP="002C10B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Как я мог, что? Попытаться дать тебе более достойную жизнь? А чего бы ты хотела, Кира? Ехать сейчас, стоя в поезде, в Ташкент? Так это </w:t>
      </w:r>
      <w:proofErr w:type="gramStart"/>
      <w:r w:rsidRPr="00194977">
        <w:rPr>
          <w:sz w:val="22"/>
          <w:szCs w:val="22"/>
        </w:rPr>
        <w:t>не надолго</w:t>
      </w:r>
      <w:proofErr w:type="gramEnd"/>
      <w:r w:rsidRPr="00194977">
        <w:rPr>
          <w:sz w:val="22"/>
          <w:szCs w:val="22"/>
        </w:rPr>
        <w:t>, пара месяцев – они и туда придут. Сколько мы женаты, Кира, столько ты говорила, что эта власть отняла у тебя родителей, что эта власть не даёт тебе дышать и быть свободной. Что ты никогда не увидишь Ниццу, а всю жизнь будешь прозябать в этом театре, выходя на сцену для тех, кто ничего не понимает в искусстве---</w:t>
      </w:r>
    </w:p>
    <w:p w14:paraId="5ED1C97D" w14:textId="77777777" w:rsidR="002C10B2" w:rsidRPr="00194977" w:rsidRDefault="002C10B2" w:rsidP="002C10B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ЛАНСКАЯ</w:t>
      </w:r>
    </w:p>
    <w:p w14:paraId="312B978E" w14:textId="77777777" w:rsidR="002C10B2" w:rsidRPr="00194977" w:rsidRDefault="002C10B2" w:rsidP="002C10B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Ты не оправдаешь свою подлость.</w:t>
      </w:r>
    </w:p>
    <w:p w14:paraId="7061DF93" w14:textId="77777777" w:rsidR="002C10B2" w:rsidRPr="00194977" w:rsidRDefault="002C10B2" w:rsidP="002C10B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ВИНОКУРОВ</w:t>
      </w:r>
    </w:p>
    <w:p w14:paraId="75CB050F" w14:textId="77777777" w:rsidR="002C10B2" w:rsidRPr="00194977" w:rsidRDefault="002C10B2" w:rsidP="002C10B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Я больше не желаю оправдываться.</w:t>
      </w:r>
    </w:p>
    <w:p w14:paraId="088DF7A1" w14:textId="77777777" w:rsidR="002C10B2" w:rsidRPr="00194977" w:rsidRDefault="002C10B2" w:rsidP="002C10B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>Я желаю делать великие дела, а ты предлагаешь мне «перебирать бумажки» и радоваться тому, что дают. А я так не хочу, я так не буду. Сегодня я собрал рабочих для перезапуска целого завода! Завода, работа которого, может решить исход в этой войне. Я уговорил людей, они пошли за мной---</w:t>
      </w:r>
    </w:p>
    <w:p w14:paraId="4961939C" w14:textId="545FEC8D" w:rsidR="002C10B2" w:rsidRPr="00194977" w:rsidRDefault="002C10B2" w:rsidP="002C10B2">
      <w:pPr>
        <w:pStyle w:val="aff4"/>
        <w:rPr>
          <w:sz w:val="22"/>
          <w:szCs w:val="22"/>
        </w:rPr>
      </w:pPr>
      <w:r>
        <w:rPr>
          <w:sz w:val="22"/>
          <w:szCs w:val="22"/>
        </w:rPr>
        <w:t>Винокуров садится рядом.</w:t>
      </w:r>
    </w:p>
    <w:p w14:paraId="3F68A362" w14:textId="77777777" w:rsidR="002C10B2" w:rsidRPr="00194977" w:rsidRDefault="002C10B2" w:rsidP="002C10B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lastRenderedPageBreak/>
        <w:t>ВИНОКУРОВ</w:t>
      </w:r>
    </w:p>
    <w:p w14:paraId="41977CB2" w14:textId="77777777" w:rsidR="002C10B2" w:rsidRDefault="002C10B2" w:rsidP="002C10B2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Похвали меня, Кира. </w:t>
      </w:r>
      <w:r>
        <w:rPr>
          <w:sz w:val="22"/>
          <w:szCs w:val="22"/>
        </w:rPr>
        <w:t xml:space="preserve">Ну похвали меня. </w:t>
      </w:r>
      <w:r w:rsidRPr="00194977">
        <w:rPr>
          <w:sz w:val="22"/>
          <w:szCs w:val="22"/>
        </w:rPr>
        <w:t>Первый раз</w:t>
      </w:r>
      <w:r>
        <w:rPr>
          <w:sz w:val="22"/>
          <w:szCs w:val="22"/>
        </w:rPr>
        <w:t>. Похвали. Похвали первый раз. Похвали…</w:t>
      </w:r>
    </w:p>
    <w:p w14:paraId="334ED458" w14:textId="77777777" w:rsidR="002C10B2" w:rsidRDefault="002C10B2" w:rsidP="002C10B2">
      <w:pPr>
        <w:pStyle w:val="aff6"/>
        <w:ind w:left="0"/>
        <w:rPr>
          <w:sz w:val="22"/>
          <w:szCs w:val="22"/>
        </w:rPr>
      </w:pPr>
    </w:p>
    <w:p w14:paraId="2C50CD08" w14:textId="0A458D1C" w:rsidR="002C10B2" w:rsidRPr="00194977" w:rsidRDefault="002C10B2" w:rsidP="002C10B2">
      <w:pPr>
        <w:pStyle w:val="aff6"/>
        <w:ind w:left="0"/>
        <w:rPr>
          <w:sz w:val="22"/>
          <w:szCs w:val="22"/>
        </w:rPr>
      </w:pPr>
      <w:r>
        <w:rPr>
          <w:sz w:val="22"/>
          <w:szCs w:val="22"/>
        </w:rPr>
        <w:t xml:space="preserve">Винокуров лезет к ней в постель. </w:t>
      </w:r>
    </w:p>
    <w:p w14:paraId="32D66AFF" w14:textId="77777777" w:rsidR="002C10B2" w:rsidRPr="00194977" w:rsidRDefault="002C10B2" w:rsidP="002C10B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ЛАНСКАЯ</w:t>
      </w:r>
    </w:p>
    <w:p w14:paraId="03DC37F2" w14:textId="39FD53BA" w:rsidR="002C10B2" w:rsidRDefault="002C10B2" w:rsidP="002C10B2">
      <w:pPr>
        <w:pStyle w:val="aff6"/>
        <w:rPr>
          <w:sz w:val="22"/>
          <w:szCs w:val="22"/>
        </w:rPr>
      </w:pPr>
      <w:r>
        <w:rPr>
          <w:sz w:val="22"/>
          <w:szCs w:val="22"/>
        </w:rPr>
        <w:t>Не трогай меня – не смей –</w:t>
      </w:r>
    </w:p>
    <w:p w14:paraId="252BE435" w14:textId="4681EA13" w:rsidR="002C10B2" w:rsidRDefault="002C10B2" w:rsidP="002C10B2">
      <w:pPr>
        <w:pStyle w:val="aff6"/>
        <w:rPr>
          <w:sz w:val="22"/>
          <w:szCs w:val="22"/>
        </w:rPr>
      </w:pPr>
    </w:p>
    <w:p w14:paraId="214DA037" w14:textId="3646C480" w:rsidR="002C10B2" w:rsidRPr="00194977" w:rsidRDefault="002C10B2" w:rsidP="002C10B2">
      <w:pPr>
        <w:pStyle w:val="aff3"/>
        <w:rPr>
          <w:sz w:val="22"/>
          <w:szCs w:val="22"/>
        </w:rPr>
      </w:pPr>
      <w:r>
        <w:rPr>
          <w:sz w:val="22"/>
          <w:szCs w:val="22"/>
        </w:rPr>
        <w:t>ВИНОКУРОВ</w:t>
      </w:r>
    </w:p>
    <w:p w14:paraId="3A080FCF" w14:textId="71152F9E" w:rsidR="002C10B2" w:rsidRPr="00194977" w:rsidRDefault="002C10B2" w:rsidP="002C10B2">
      <w:pPr>
        <w:pStyle w:val="aff6"/>
        <w:rPr>
          <w:sz w:val="22"/>
          <w:szCs w:val="22"/>
        </w:rPr>
      </w:pPr>
      <w:r>
        <w:rPr>
          <w:sz w:val="22"/>
          <w:szCs w:val="22"/>
        </w:rPr>
        <w:t xml:space="preserve">Похвали - </w:t>
      </w:r>
    </w:p>
    <w:p w14:paraId="00FDBD23" w14:textId="62535585" w:rsidR="002C10B2" w:rsidRDefault="002C10B2" w:rsidP="002C10B2">
      <w:pPr>
        <w:pStyle w:val="aff6"/>
        <w:rPr>
          <w:sz w:val="22"/>
          <w:szCs w:val="22"/>
        </w:rPr>
      </w:pPr>
    </w:p>
    <w:p w14:paraId="7C1024B4" w14:textId="77777777" w:rsidR="002C10B2" w:rsidRPr="00194977" w:rsidRDefault="002C10B2" w:rsidP="002C10B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ЛАНСКАЯ</w:t>
      </w:r>
    </w:p>
    <w:p w14:paraId="04CCFBBB" w14:textId="3B192E81" w:rsidR="002C10B2" w:rsidRDefault="002C10B2" w:rsidP="002C10B2">
      <w:pPr>
        <w:pStyle w:val="aff6"/>
        <w:rPr>
          <w:sz w:val="22"/>
          <w:szCs w:val="22"/>
        </w:rPr>
      </w:pPr>
      <w:r>
        <w:rPr>
          <w:sz w:val="22"/>
          <w:szCs w:val="22"/>
        </w:rPr>
        <w:t xml:space="preserve">Не трогай меня </w:t>
      </w:r>
      <w:r>
        <w:rPr>
          <w:sz w:val="22"/>
          <w:szCs w:val="22"/>
        </w:rPr>
        <w:t xml:space="preserve">– </w:t>
      </w:r>
    </w:p>
    <w:p w14:paraId="10F4D53F" w14:textId="5019E97F" w:rsidR="002C10B2" w:rsidRDefault="002C10B2" w:rsidP="002C10B2">
      <w:pPr>
        <w:pStyle w:val="aff6"/>
        <w:rPr>
          <w:sz w:val="22"/>
          <w:szCs w:val="22"/>
        </w:rPr>
      </w:pPr>
    </w:p>
    <w:p w14:paraId="0FE87B35" w14:textId="77777777" w:rsidR="002C10B2" w:rsidRPr="00194977" w:rsidRDefault="002C10B2" w:rsidP="002C10B2">
      <w:pPr>
        <w:pStyle w:val="aff3"/>
        <w:rPr>
          <w:sz w:val="22"/>
          <w:szCs w:val="22"/>
        </w:rPr>
      </w:pPr>
      <w:r>
        <w:rPr>
          <w:sz w:val="22"/>
          <w:szCs w:val="22"/>
        </w:rPr>
        <w:t>ВИНОКУРОВ</w:t>
      </w:r>
    </w:p>
    <w:p w14:paraId="64CB6017" w14:textId="74447686" w:rsidR="002C10B2" w:rsidRPr="00194977" w:rsidRDefault="002C10B2" w:rsidP="002C10B2">
      <w:pPr>
        <w:pStyle w:val="aff6"/>
        <w:rPr>
          <w:sz w:val="22"/>
          <w:szCs w:val="22"/>
        </w:rPr>
      </w:pPr>
      <w:r>
        <w:rPr>
          <w:sz w:val="22"/>
          <w:szCs w:val="22"/>
        </w:rPr>
        <w:t xml:space="preserve">Похвали </w:t>
      </w:r>
      <w:r>
        <w:rPr>
          <w:sz w:val="22"/>
          <w:szCs w:val="22"/>
        </w:rPr>
        <w:t>меня, Кира…</w:t>
      </w:r>
      <w:r>
        <w:rPr>
          <w:sz w:val="22"/>
          <w:szCs w:val="22"/>
        </w:rPr>
        <w:t xml:space="preserve"> </w:t>
      </w:r>
    </w:p>
    <w:p w14:paraId="69324944" w14:textId="77777777" w:rsidR="002C10B2" w:rsidRDefault="002C10B2" w:rsidP="002C10B2">
      <w:pPr>
        <w:pStyle w:val="aff6"/>
        <w:rPr>
          <w:sz w:val="22"/>
          <w:szCs w:val="22"/>
        </w:rPr>
      </w:pPr>
    </w:p>
    <w:p w14:paraId="493199A8" w14:textId="77777777" w:rsidR="002C10B2" w:rsidRPr="00194977" w:rsidRDefault="002C10B2" w:rsidP="002C10B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ЛАНСКАЯ</w:t>
      </w:r>
    </w:p>
    <w:p w14:paraId="0D1F96CA" w14:textId="79F7563C" w:rsidR="002C10B2" w:rsidRDefault="002C10B2" w:rsidP="002C10B2">
      <w:pPr>
        <w:pStyle w:val="aff6"/>
        <w:rPr>
          <w:sz w:val="22"/>
          <w:szCs w:val="22"/>
        </w:rPr>
      </w:pPr>
      <w:r>
        <w:rPr>
          <w:sz w:val="22"/>
          <w:szCs w:val="22"/>
        </w:rPr>
        <w:t xml:space="preserve">Не трогай - </w:t>
      </w:r>
    </w:p>
    <w:p w14:paraId="103CFEFF" w14:textId="77777777" w:rsidR="002C10B2" w:rsidRPr="00194977" w:rsidRDefault="002C10B2" w:rsidP="002C10B2">
      <w:pPr>
        <w:pStyle w:val="aff3"/>
        <w:rPr>
          <w:sz w:val="22"/>
          <w:szCs w:val="22"/>
        </w:rPr>
      </w:pPr>
      <w:r>
        <w:rPr>
          <w:sz w:val="22"/>
          <w:szCs w:val="22"/>
        </w:rPr>
        <w:t>ВИНОКУРОВ</w:t>
      </w:r>
    </w:p>
    <w:p w14:paraId="557351AC" w14:textId="7CFC668E" w:rsidR="002C10B2" w:rsidRDefault="002C10B2" w:rsidP="002C10B2">
      <w:pPr>
        <w:pStyle w:val="aff6"/>
        <w:rPr>
          <w:sz w:val="22"/>
          <w:szCs w:val="22"/>
        </w:rPr>
      </w:pPr>
      <w:r>
        <w:rPr>
          <w:sz w:val="22"/>
          <w:szCs w:val="22"/>
        </w:rPr>
        <w:t xml:space="preserve">Похвали </w:t>
      </w:r>
      <w:r>
        <w:rPr>
          <w:sz w:val="22"/>
          <w:szCs w:val="22"/>
        </w:rPr>
        <w:t>меня!</w:t>
      </w:r>
      <w:r>
        <w:rPr>
          <w:sz w:val="22"/>
          <w:szCs w:val="22"/>
        </w:rPr>
        <w:t xml:space="preserve"> </w:t>
      </w:r>
    </w:p>
    <w:p w14:paraId="4411096D" w14:textId="77777777" w:rsidR="002C10B2" w:rsidRPr="00194977" w:rsidRDefault="002C10B2" w:rsidP="002C10B2">
      <w:pPr>
        <w:pStyle w:val="aff3"/>
        <w:rPr>
          <w:sz w:val="22"/>
          <w:szCs w:val="22"/>
        </w:rPr>
      </w:pPr>
      <w:r w:rsidRPr="00194977">
        <w:rPr>
          <w:sz w:val="22"/>
          <w:szCs w:val="22"/>
        </w:rPr>
        <w:t>ЛАНСКАЯ</w:t>
      </w:r>
    </w:p>
    <w:p w14:paraId="30D40BAE" w14:textId="284BBF73" w:rsidR="002C10B2" w:rsidRDefault="002C10B2" w:rsidP="002C10B2">
      <w:pPr>
        <w:pStyle w:val="aff6"/>
        <w:rPr>
          <w:sz w:val="22"/>
          <w:szCs w:val="22"/>
        </w:rPr>
      </w:pPr>
      <w:r>
        <w:rPr>
          <w:sz w:val="22"/>
          <w:szCs w:val="22"/>
        </w:rPr>
        <w:t>Не</w:t>
      </w:r>
      <w:r>
        <w:rPr>
          <w:sz w:val="22"/>
          <w:szCs w:val="22"/>
        </w:rPr>
        <w:t>т…</w:t>
      </w:r>
    </w:p>
    <w:p w14:paraId="3C38BD52" w14:textId="77777777" w:rsidR="002C10B2" w:rsidRPr="00194977" w:rsidRDefault="002C10B2" w:rsidP="002C10B2">
      <w:pPr>
        <w:pStyle w:val="aff3"/>
        <w:rPr>
          <w:sz w:val="22"/>
          <w:szCs w:val="22"/>
        </w:rPr>
      </w:pPr>
      <w:r>
        <w:rPr>
          <w:sz w:val="22"/>
          <w:szCs w:val="22"/>
        </w:rPr>
        <w:t>ВИНОКУРОВ</w:t>
      </w:r>
    </w:p>
    <w:p w14:paraId="67C3C236" w14:textId="39E52F13" w:rsidR="002C10B2" w:rsidRPr="00194977" w:rsidRDefault="002C10B2" w:rsidP="002C10B2">
      <w:pPr>
        <w:pStyle w:val="aff6"/>
        <w:rPr>
          <w:sz w:val="22"/>
          <w:szCs w:val="22"/>
        </w:rPr>
      </w:pPr>
      <w:r>
        <w:rPr>
          <w:sz w:val="22"/>
          <w:szCs w:val="22"/>
        </w:rPr>
        <w:t xml:space="preserve">Похвали </w:t>
      </w:r>
      <w:r>
        <w:rPr>
          <w:sz w:val="22"/>
          <w:szCs w:val="22"/>
        </w:rPr>
        <w:t>меня!</w:t>
      </w:r>
    </w:p>
    <w:p w14:paraId="5392A7B5" w14:textId="77777777" w:rsidR="002C10B2" w:rsidRPr="00194977" w:rsidRDefault="002C10B2" w:rsidP="002C10B2">
      <w:pPr>
        <w:pStyle w:val="aff6"/>
        <w:ind w:left="0"/>
        <w:rPr>
          <w:sz w:val="22"/>
          <w:szCs w:val="22"/>
        </w:rPr>
      </w:pPr>
    </w:p>
    <w:p w14:paraId="325B01E7" w14:textId="50D62E46" w:rsidR="002C10B2" w:rsidRPr="00194977" w:rsidRDefault="002C10B2" w:rsidP="002C10B2">
      <w:pPr>
        <w:pStyle w:val="aff4"/>
        <w:rPr>
          <w:sz w:val="22"/>
          <w:szCs w:val="22"/>
        </w:rPr>
      </w:pPr>
      <w:r>
        <w:rPr>
          <w:sz w:val="22"/>
          <w:szCs w:val="22"/>
        </w:rPr>
        <w:t xml:space="preserve">Винокуров насилует жену. </w:t>
      </w:r>
    </w:p>
    <w:p w14:paraId="5A48564B" w14:textId="77777777" w:rsidR="0032782A" w:rsidRPr="00194977" w:rsidRDefault="0032782A" w:rsidP="002C10B2">
      <w:pPr>
        <w:pStyle w:val="aff6"/>
        <w:ind w:left="0"/>
        <w:rPr>
          <w:sz w:val="22"/>
          <w:szCs w:val="22"/>
        </w:rPr>
      </w:pPr>
    </w:p>
    <w:p w14:paraId="40523741" w14:textId="77777777" w:rsidR="0032782A" w:rsidRPr="00194977" w:rsidRDefault="0032782A" w:rsidP="0032782A">
      <w:pPr>
        <w:pStyle w:val="aff4"/>
        <w:rPr>
          <w:sz w:val="22"/>
          <w:szCs w:val="22"/>
        </w:rPr>
      </w:pPr>
    </w:p>
    <w:p w14:paraId="7C63D302" w14:textId="77777777" w:rsidR="0032782A" w:rsidRPr="00194977" w:rsidRDefault="0032782A" w:rsidP="0032782A">
      <w:pPr>
        <w:pStyle w:val="aff4"/>
        <w:rPr>
          <w:sz w:val="22"/>
          <w:szCs w:val="22"/>
        </w:rPr>
      </w:pPr>
    </w:p>
    <w:p w14:paraId="24987589" w14:textId="77777777" w:rsidR="0032782A" w:rsidRPr="00194977" w:rsidRDefault="0032782A" w:rsidP="0032782A">
      <w:pPr>
        <w:pStyle w:val="aff4"/>
        <w:rPr>
          <w:sz w:val="22"/>
          <w:szCs w:val="22"/>
        </w:rPr>
      </w:pPr>
    </w:p>
    <w:p w14:paraId="3B01BD2C" w14:textId="77777777" w:rsidR="0032782A" w:rsidRPr="00194977" w:rsidRDefault="0032782A" w:rsidP="0032782A">
      <w:pPr>
        <w:pStyle w:val="aff4"/>
        <w:rPr>
          <w:sz w:val="22"/>
          <w:szCs w:val="22"/>
        </w:rPr>
      </w:pPr>
    </w:p>
    <w:p w14:paraId="7290584D" w14:textId="77777777" w:rsidR="0032782A" w:rsidRPr="00194977" w:rsidRDefault="0032782A" w:rsidP="0032782A">
      <w:pPr>
        <w:pStyle w:val="aff6"/>
        <w:rPr>
          <w:sz w:val="22"/>
          <w:szCs w:val="22"/>
        </w:rPr>
      </w:pPr>
    </w:p>
    <w:p w14:paraId="6CD1FB26" w14:textId="77777777" w:rsidR="0032782A" w:rsidRPr="00194977" w:rsidRDefault="0032782A" w:rsidP="00E02915">
      <w:pPr>
        <w:pStyle w:val="aff4"/>
        <w:rPr>
          <w:sz w:val="22"/>
          <w:szCs w:val="22"/>
        </w:rPr>
      </w:pPr>
    </w:p>
    <w:p w14:paraId="47108EEA" w14:textId="77777777" w:rsidR="00E02915" w:rsidRPr="00194977" w:rsidRDefault="00E02915" w:rsidP="00E02915">
      <w:pPr>
        <w:pStyle w:val="aff6"/>
        <w:rPr>
          <w:sz w:val="22"/>
          <w:szCs w:val="22"/>
        </w:rPr>
      </w:pPr>
    </w:p>
    <w:p w14:paraId="394A6CC4" w14:textId="77777777" w:rsidR="00E02915" w:rsidRPr="00194977" w:rsidRDefault="00E02915" w:rsidP="00E02915">
      <w:pPr>
        <w:pStyle w:val="aff6"/>
        <w:rPr>
          <w:sz w:val="22"/>
          <w:szCs w:val="22"/>
        </w:rPr>
      </w:pPr>
    </w:p>
    <w:p w14:paraId="35CB3DD8" w14:textId="77777777" w:rsidR="00E02915" w:rsidRPr="00194977" w:rsidRDefault="00E02915" w:rsidP="00E02915">
      <w:pPr>
        <w:pStyle w:val="aff2"/>
        <w:rPr>
          <w:sz w:val="22"/>
          <w:szCs w:val="22"/>
        </w:rPr>
      </w:pPr>
    </w:p>
    <w:p w14:paraId="46B69C50" w14:textId="77777777" w:rsidR="00E02915" w:rsidRPr="00194977" w:rsidRDefault="00E02915" w:rsidP="00E02915">
      <w:pPr>
        <w:pStyle w:val="aff4"/>
        <w:rPr>
          <w:sz w:val="22"/>
          <w:szCs w:val="22"/>
        </w:rPr>
      </w:pPr>
    </w:p>
    <w:p w14:paraId="4FB05936" w14:textId="77777777" w:rsidR="00E02915" w:rsidRPr="00194977" w:rsidRDefault="00E02915" w:rsidP="00E02915">
      <w:pPr>
        <w:pStyle w:val="aff6"/>
        <w:rPr>
          <w:sz w:val="22"/>
          <w:szCs w:val="22"/>
        </w:rPr>
      </w:pPr>
    </w:p>
    <w:p w14:paraId="3C860842" w14:textId="77777777" w:rsidR="00E02915" w:rsidRPr="00194977" w:rsidRDefault="00E02915" w:rsidP="00E02915">
      <w:pPr>
        <w:pStyle w:val="aff4"/>
        <w:rPr>
          <w:sz w:val="22"/>
          <w:szCs w:val="22"/>
        </w:rPr>
      </w:pPr>
    </w:p>
    <w:p w14:paraId="28F72720" w14:textId="77777777" w:rsidR="00E02915" w:rsidRPr="00194977" w:rsidRDefault="00E02915" w:rsidP="00E02915">
      <w:pPr>
        <w:pStyle w:val="aff4"/>
        <w:rPr>
          <w:sz w:val="22"/>
          <w:szCs w:val="22"/>
        </w:rPr>
      </w:pPr>
    </w:p>
    <w:p w14:paraId="1F6BDD6B" w14:textId="6B5CE135" w:rsidR="00E02915" w:rsidRPr="00194977" w:rsidRDefault="00E02915" w:rsidP="00E02915">
      <w:pPr>
        <w:pStyle w:val="aff4"/>
        <w:rPr>
          <w:sz w:val="22"/>
          <w:szCs w:val="22"/>
        </w:rPr>
      </w:pPr>
    </w:p>
    <w:p w14:paraId="349B1E44" w14:textId="77777777" w:rsidR="004B3FA0" w:rsidRPr="00194977" w:rsidRDefault="004B3FA0" w:rsidP="004B3FA0">
      <w:pPr>
        <w:pStyle w:val="aff6"/>
        <w:rPr>
          <w:sz w:val="22"/>
          <w:szCs w:val="22"/>
        </w:rPr>
      </w:pPr>
    </w:p>
    <w:p w14:paraId="3543994F" w14:textId="77777777" w:rsidR="004B3FA0" w:rsidRPr="00194977" w:rsidRDefault="004B3FA0" w:rsidP="004B3FA0">
      <w:pPr>
        <w:pStyle w:val="aff2"/>
        <w:rPr>
          <w:sz w:val="22"/>
          <w:szCs w:val="22"/>
        </w:rPr>
      </w:pPr>
    </w:p>
    <w:p w14:paraId="16B16FFF" w14:textId="77777777" w:rsidR="004B3FA0" w:rsidRPr="00194977" w:rsidRDefault="004B3FA0" w:rsidP="004B3FA0">
      <w:pPr>
        <w:pStyle w:val="aff4"/>
        <w:rPr>
          <w:sz w:val="22"/>
          <w:szCs w:val="22"/>
        </w:rPr>
      </w:pPr>
    </w:p>
    <w:p w14:paraId="4947C440" w14:textId="77777777" w:rsidR="00CC33C1" w:rsidRPr="00194977" w:rsidRDefault="00CC33C1" w:rsidP="00CC33C1">
      <w:pPr>
        <w:pStyle w:val="aff6"/>
        <w:rPr>
          <w:sz w:val="22"/>
          <w:szCs w:val="22"/>
        </w:rPr>
      </w:pPr>
    </w:p>
    <w:p w14:paraId="6C8654D5" w14:textId="77777777" w:rsidR="00CC33C1" w:rsidRPr="00194977" w:rsidRDefault="00CC33C1" w:rsidP="00CC33C1">
      <w:pPr>
        <w:pStyle w:val="aff6"/>
        <w:rPr>
          <w:sz w:val="22"/>
          <w:szCs w:val="22"/>
        </w:rPr>
      </w:pPr>
    </w:p>
    <w:p w14:paraId="0E731EBB" w14:textId="77777777" w:rsidR="00CC33C1" w:rsidRPr="00194977" w:rsidRDefault="00CC33C1" w:rsidP="00CC33C1">
      <w:pPr>
        <w:pStyle w:val="aff4"/>
        <w:rPr>
          <w:sz w:val="22"/>
          <w:szCs w:val="22"/>
        </w:rPr>
      </w:pPr>
    </w:p>
    <w:p w14:paraId="6751F141" w14:textId="77777777" w:rsidR="00CC33C1" w:rsidRPr="00194977" w:rsidRDefault="00CC33C1" w:rsidP="00CC33C1">
      <w:pPr>
        <w:pStyle w:val="aff4"/>
        <w:rPr>
          <w:sz w:val="22"/>
          <w:szCs w:val="22"/>
        </w:rPr>
      </w:pPr>
    </w:p>
    <w:p w14:paraId="5CC32892" w14:textId="77777777" w:rsidR="00CC33C1" w:rsidRPr="00194977" w:rsidRDefault="00CC33C1" w:rsidP="00CC33C1">
      <w:pPr>
        <w:pStyle w:val="aff4"/>
        <w:rPr>
          <w:sz w:val="22"/>
          <w:szCs w:val="22"/>
        </w:rPr>
      </w:pPr>
    </w:p>
    <w:p w14:paraId="7C4C66D0" w14:textId="77777777" w:rsidR="00CC33C1" w:rsidRPr="00194977" w:rsidRDefault="00CC33C1" w:rsidP="00CC33C1">
      <w:pPr>
        <w:pStyle w:val="aff2"/>
        <w:rPr>
          <w:sz w:val="22"/>
          <w:szCs w:val="22"/>
        </w:rPr>
      </w:pPr>
    </w:p>
    <w:p w14:paraId="52696FA4" w14:textId="77777777" w:rsidR="00CC33C1" w:rsidRPr="00194977" w:rsidRDefault="00CC33C1" w:rsidP="00CC33C1">
      <w:pPr>
        <w:pStyle w:val="aff6"/>
        <w:rPr>
          <w:sz w:val="22"/>
          <w:szCs w:val="22"/>
        </w:rPr>
      </w:pPr>
    </w:p>
    <w:p w14:paraId="3FCE1821" w14:textId="77777777" w:rsidR="00CC33C1" w:rsidRPr="00194977" w:rsidRDefault="00CC33C1" w:rsidP="00CC33C1">
      <w:pPr>
        <w:pStyle w:val="aff4"/>
        <w:rPr>
          <w:sz w:val="22"/>
          <w:szCs w:val="22"/>
        </w:rPr>
      </w:pPr>
    </w:p>
    <w:p w14:paraId="5515E07E" w14:textId="77777777" w:rsidR="00CC33C1" w:rsidRPr="00194977" w:rsidRDefault="00CC33C1" w:rsidP="00CC33C1">
      <w:pPr>
        <w:pStyle w:val="aff6"/>
        <w:rPr>
          <w:sz w:val="22"/>
          <w:szCs w:val="22"/>
        </w:rPr>
      </w:pPr>
    </w:p>
    <w:p w14:paraId="6712E4CE" w14:textId="77777777" w:rsidR="00CC33C1" w:rsidRPr="00194977" w:rsidRDefault="00CC33C1" w:rsidP="00CC33C1">
      <w:pPr>
        <w:pStyle w:val="aff6"/>
        <w:rPr>
          <w:sz w:val="22"/>
          <w:szCs w:val="22"/>
        </w:rPr>
      </w:pPr>
    </w:p>
    <w:p w14:paraId="670D1F1F" w14:textId="77578C55" w:rsidR="00CC33C1" w:rsidRPr="00194977" w:rsidRDefault="00CC33C1" w:rsidP="00CC33C1">
      <w:pPr>
        <w:pStyle w:val="aff4"/>
        <w:rPr>
          <w:sz w:val="22"/>
          <w:szCs w:val="22"/>
        </w:rPr>
      </w:pPr>
    </w:p>
    <w:p w14:paraId="1E4F90A4" w14:textId="77777777" w:rsidR="00CC33C1" w:rsidRPr="00194977" w:rsidRDefault="00CC33C1" w:rsidP="00CC33C1">
      <w:pPr>
        <w:pStyle w:val="aff4"/>
        <w:rPr>
          <w:sz w:val="22"/>
          <w:szCs w:val="22"/>
        </w:rPr>
      </w:pPr>
    </w:p>
    <w:p w14:paraId="216A1BDB" w14:textId="77777777" w:rsidR="00CC33C1" w:rsidRPr="00194977" w:rsidRDefault="00CC33C1" w:rsidP="00CC33C1">
      <w:pPr>
        <w:pStyle w:val="aff4"/>
        <w:rPr>
          <w:sz w:val="22"/>
          <w:szCs w:val="22"/>
        </w:rPr>
      </w:pPr>
    </w:p>
    <w:p w14:paraId="672D7614" w14:textId="77777777" w:rsidR="004B5CD7" w:rsidRPr="00194977" w:rsidRDefault="004B5CD7" w:rsidP="004B5CD7">
      <w:pPr>
        <w:pStyle w:val="aff4"/>
        <w:rPr>
          <w:sz w:val="22"/>
          <w:szCs w:val="22"/>
        </w:rPr>
      </w:pPr>
    </w:p>
    <w:p w14:paraId="5B060C16" w14:textId="755E15F9" w:rsidR="00BE3DFC" w:rsidRPr="00194977" w:rsidRDefault="00BE3DFC" w:rsidP="00BE3DFC">
      <w:pPr>
        <w:pStyle w:val="aff4"/>
        <w:rPr>
          <w:sz w:val="22"/>
          <w:szCs w:val="22"/>
        </w:rPr>
      </w:pPr>
      <w:r w:rsidRPr="00194977">
        <w:rPr>
          <w:sz w:val="22"/>
          <w:szCs w:val="22"/>
        </w:rPr>
        <w:t xml:space="preserve"> </w:t>
      </w:r>
    </w:p>
    <w:p w14:paraId="6A4545C6" w14:textId="120A8C53" w:rsidR="00BE3DFC" w:rsidRPr="00194977" w:rsidRDefault="00BE3DFC" w:rsidP="00BE3DFC">
      <w:pPr>
        <w:pStyle w:val="aff4"/>
        <w:rPr>
          <w:sz w:val="22"/>
          <w:szCs w:val="22"/>
        </w:rPr>
      </w:pPr>
    </w:p>
    <w:p w14:paraId="727E1700" w14:textId="77777777" w:rsidR="00BE3DFC" w:rsidRPr="00194977" w:rsidRDefault="00BE3DFC" w:rsidP="00BE3DFC">
      <w:pPr>
        <w:pStyle w:val="aff2"/>
        <w:rPr>
          <w:sz w:val="22"/>
          <w:szCs w:val="22"/>
        </w:rPr>
      </w:pPr>
    </w:p>
    <w:p w14:paraId="16A9F578" w14:textId="77777777" w:rsidR="00BE3DFC" w:rsidRPr="00194977" w:rsidRDefault="00BE3DFC" w:rsidP="00BE3D5E">
      <w:pPr>
        <w:pStyle w:val="aff4"/>
        <w:rPr>
          <w:sz w:val="22"/>
          <w:szCs w:val="22"/>
        </w:rPr>
      </w:pPr>
    </w:p>
    <w:p w14:paraId="4B0978DB" w14:textId="77777777" w:rsidR="008A6291" w:rsidRPr="00194977" w:rsidRDefault="008A6291" w:rsidP="008A6291">
      <w:pPr>
        <w:pStyle w:val="aff6"/>
        <w:rPr>
          <w:sz w:val="22"/>
          <w:szCs w:val="22"/>
        </w:rPr>
      </w:pPr>
    </w:p>
    <w:p w14:paraId="3F53868A" w14:textId="77777777" w:rsidR="008A6291" w:rsidRPr="00194977" w:rsidRDefault="008A6291" w:rsidP="000B1416">
      <w:pPr>
        <w:pStyle w:val="aff4"/>
        <w:rPr>
          <w:sz w:val="22"/>
          <w:szCs w:val="22"/>
        </w:rPr>
      </w:pPr>
    </w:p>
    <w:p w14:paraId="2533C2CC" w14:textId="77777777" w:rsidR="000B1416" w:rsidRPr="00194977" w:rsidRDefault="000B1416" w:rsidP="002F195D">
      <w:pPr>
        <w:pStyle w:val="aff4"/>
        <w:rPr>
          <w:sz w:val="22"/>
          <w:szCs w:val="22"/>
        </w:rPr>
      </w:pPr>
    </w:p>
    <w:p w14:paraId="7066D9C3" w14:textId="77777777" w:rsidR="002F195D" w:rsidRPr="00194977" w:rsidRDefault="002F195D" w:rsidP="002F195D">
      <w:pPr>
        <w:pStyle w:val="aff2"/>
        <w:rPr>
          <w:sz w:val="22"/>
          <w:szCs w:val="22"/>
        </w:rPr>
      </w:pPr>
    </w:p>
    <w:p w14:paraId="0ECB23C9" w14:textId="77777777" w:rsidR="002F195D" w:rsidRPr="00194977" w:rsidRDefault="002F195D" w:rsidP="002F195D">
      <w:pPr>
        <w:pStyle w:val="aff6"/>
        <w:rPr>
          <w:sz w:val="22"/>
          <w:szCs w:val="22"/>
        </w:rPr>
      </w:pPr>
    </w:p>
    <w:p w14:paraId="0CB52C70" w14:textId="06D6B42D" w:rsidR="00B30552" w:rsidRPr="00194977" w:rsidRDefault="00B30552" w:rsidP="00B30552">
      <w:pPr>
        <w:pStyle w:val="aff3"/>
        <w:rPr>
          <w:sz w:val="22"/>
          <w:szCs w:val="22"/>
        </w:rPr>
      </w:pPr>
    </w:p>
    <w:p w14:paraId="66CACA06" w14:textId="77777777" w:rsidR="00B30552" w:rsidRPr="00194977" w:rsidRDefault="00B30552" w:rsidP="00B30552">
      <w:pPr>
        <w:pStyle w:val="aff4"/>
        <w:rPr>
          <w:sz w:val="22"/>
          <w:szCs w:val="22"/>
        </w:rPr>
      </w:pPr>
    </w:p>
    <w:p w14:paraId="1AC533D4" w14:textId="77777777" w:rsidR="00B30552" w:rsidRPr="00194977" w:rsidRDefault="00B30552" w:rsidP="00B30552">
      <w:pPr>
        <w:pStyle w:val="aff6"/>
        <w:rPr>
          <w:sz w:val="22"/>
          <w:szCs w:val="22"/>
        </w:rPr>
      </w:pPr>
    </w:p>
    <w:p w14:paraId="07368FBE" w14:textId="77777777" w:rsidR="00B30552" w:rsidRPr="00194977" w:rsidRDefault="00B30552" w:rsidP="00B30552">
      <w:pPr>
        <w:pStyle w:val="aff6"/>
        <w:rPr>
          <w:sz w:val="22"/>
          <w:szCs w:val="22"/>
        </w:rPr>
      </w:pPr>
    </w:p>
    <w:p w14:paraId="6778B552" w14:textId="77777777" w:rsidR="00B30552" w:rsidRPr="00194977" w:rsidRDefault="00B30552" w:rsidP="00B30552">
      <w:pPr>
        <w:pStyle w:val="aff4"/>
        <w:rPr>
          <w:sz w:val="22"/>
          <w:szCs w:val="22"/>
        </w:rPr>
      </w:pPr>
    </w:p>
    <w:p w14:paraId="3A5889D0" w14:textId="77777777" w:rsidR="00B30552" w:rsidRPr="00194977" w:rsidRDefault="00B30552" w:rsidP="00B30552">
      <w:pPr>
        <w:pStyle w:val="aff4"/>
        <w:rPr>
          <w:sz w:val="22"/>
          <w:szCs w:val="22"/>
        </w:rPr>
      </w:pPr>
    </w:p>
    <w:p w14:paraId="676DA625" w14:textId="77777777" w:rsidR="00B30552" w:rsidRPr="00194977" w:rsidRDefault="00B30552" w:rsidP="00B30552">
      <w:pPr>
        <w:pStyle w:val="aff4"/>
        <w:rPr>
          <w:sz w:val="22"/>
          <w:szCs w:val="22"/>
        </w:rPr>
      </w:pPr>
    </w:p>
    <w:p w14:paraId="7618D3A8" w14:textId="77777777" w:rsidR="00B30552" w:rsidRPr="00194977" w:rsidRDefault="00B30552" w:rsidP="00B30552">
      <w:pPr>
        <w:pStyle w:val="aff4"/>
        <w:rPr>
          <w:sz w:val="22"/>
          <w:szCs w:val="22"/>
        </w:rPr>
      </w:pPr>
    </w:p>
    <w:p w14:paraId="6A940613" w14:textId="77777777" w:rsidR="00B30552" w:rsidRPr="00194977" w:rsidRDefault="00B30552" w:rsidP="00B30552">
      <w:pPr>
        <w:pStyle w:val="aff4"/>
        <w:rPr>
          <w:sz w:val="22"/>
          <w:szCs w:val="22"/>
        </w:rPr>
      </w:pPr>
    </w:p>
    <w:p w14:paraId="21FF56A7" w14:textId="1F9768C9" w:rsidR="00B30552" w:rsidRPr="00194977" w:rsidRDefault="00B30552" w:rsidP="00B30552">
      <w:pPr>
        <w:pStyle w:val="aff6"/>
        <w:rPr>
          <w:sz w:val="22"/>
          <w:szCs w:val="22"/>
        </w:rPr>
      </w:pPr>
    </w:p>
    <w:p w14:paraId="45623E4A" w14:textId="77777777" w:rsidR="00B30552" w:rsidRPr="00194977" w:rsidRDefault="00B30552" w:rsidP="00B30552">
      <w:pPr>
        <w:pStyle w:val="aff4"/>
        <w:rPr>
          <w:sz w:val="22"/>
          <w:szCs w:val="22"/>
        </w:rPr>
      </w:pPr>
    </w:p>
    <w:p w14:paraId="48590C90" w14:textId="77777777" w:rsidR="00B30552" w:rsidRPr="00194977" w:rsidRDefault="00B30552" w:rsidP="00B30552">
      <w:pPr>
        <w:pStyle w:val="aff4"/>
        <w:rPr>
          <w:sz w:val="22"/>
          <w:szCs w:val="22"/>
        </w:rPr>
      </w:pPr>
    </w:p>
    <w:p w14:paraId="60EEA49A" w14:textId="77777777" w:rsidR="00B30552" w:rsidRPr="00194977" w:rsidRDefault="00B30552" w:rsidP="00B30552">
      <w:pPr>
        <w:pStyle w:val="aff6"/>
        <w:rPr>
          <w:sz w:val="22"/>
          <w:szCs w:val="22"/>
        </w:rPr>
      </w:pPr>
    </w:p>
    <w:p w14:paraId="334AF16C" w14:textId="77777777" w:rsidR="00B30552" w:rsidRPr="00194977" w:rsidRDefault="00B30552" w:rsidP="00B30552">
      <w:pPr>
        <w:pStyle w:val="aff4"/>
        <w:rPr>
          <w:sz w:val="22"/>
          <w:szCs w:val="22"/>
        </w:rPr>
      </w:pPr>
    </w:p>
    <w:p w14:paraId="4722D375" w14:textId="77777777" w:rsidR="00B30552" w:rsidRPr="00194977" w:rsidRDefault="00B30552" w:rsidP="00B30552">
      <w:pPr>
        <w:pStyle w:val="aff4"/>
        <w:rPr>
          <w:sz w:val="22"/>
          <w:szCs w:val="22"/>
        </w:rPr>
      </w:pPr>
    </w:p>
    <w:p w14:paraId="3797F1D5" w14:textId="77777777" w:rsidR="00B30552" w:rsidRPr="00194977" w:rsidRDefault="00B30552" w:rsidP="00B30552">
      <w:pPr>
        <w:pStyle w:val="aff6"/>
        <w:rPr>
          <w:sz w:val="22"/>
          <w:szCs w:val="22"/>
        </w:rPr>
      </w:pPr>
    </w:p>
    <w:p w14:paraId="76B17F5A" w14:textId="77777777" w:rsidR="00E5728D" w:rsidRPr="00194977" w:rsidRDefault="00E5728D" w:rsidP="00E5728D">
      <w:pPr>
        <w:pStyle w:val="aff2"/>
        <w:rPr>
          <w:sz w:val="22"/>
          <w:szCs w:val="22"/>
        </w:rPr>
      </w:pPr>
    </w:p>
    <w:p w14:paraId="11BC491A" w14:textId="43EBAAB0" w:rsidR="002C471B" w:rsidRPr="00194977" w:rsidRDefault="002C471B" w:rsidP="002C471B">
      <w:pPr>
        <w:pStyle w:val="aff4"/>
        <w:rPr>
          <w:sz w:val="22"/>
          <w:szCs w:val="22"/>
        </w:rPr>
      </w:pPr>
    </w:p>
    <w:p w14:paraId="699428A4" w14:textId="77777777" w:rsidR="002C471B" w:rsidRPr="00194977" w:rsidRDefault="002C471B" w:rsidP="0026380E">
      <w:pPr>
        <w:pStyle w:val="aff4"/>
        <w:rPr>
          <w:sz w:val="22"/>
          <w:szCs w:val="22"/>
        </w:rPr>
      </w:pPr>
    </w:p>
    <w:p w14:paraId="63CD634F" w14:textId="77777777" w:rsidR="0026380E" w:rsidRPr="00194977" w:rsidRDefault="0026380E" w:rsidP="0026380E">
      <w:pPr>
        <w:pStyle w:val="aff4"/>
        <w:rPr>
          <w:sz w:val="22"/>
          <w:szCs w:val="22"/>
        </w:rPr>
      </w:pPr>
    </w:p>
    <w:p w14:paraId="03AC2874" w14:textId="77777777" w:rsidR="00686862" w:rsidRPr="00194977" w:rsidRDefault="00686862" w:rsidP="00686862">
      <w:pPr>
        <w:pStyle w:val="a5"/>
        <w:rPr>
          <w:sz w:val="22"/>
          <w:szCs w:val="22"/>
          <w:lang w:eastAsia="ar-SA"/>
        </w:rPr>
      </w:pPr>
    </w:p>
    <w:p w14:paraId="70C5B21C" w14:textId="77777777" w:rsidR="00A41DD9" w:rsidRPr="00194977" w:rsidRDefault="00A41DD9" w:rsidP="00A41DD9">
      <w:pPr>
        <w:pStyle w:val="a5"/>
        <w:rPr>
          <w:sz w:val="22"/>
          <w:szCs w:val="22"/>
          <w:lang w:eastAsia="ar-SA"/>
        </w:rPr>
      </w:pPr>
    </w:p>
    <w:p w14:paraId="33E20284" w14:textId="77777777" w:rsidR="007E7522" w:rsidRPr="00194977" w:rsidRDefault="007E7522" w:rsidP="007E7522">
      <w:pPr>
        <w:pStyle w:val="a6"/>
        <w:rPr>
          <w:sz w:val="22"/>
          <w:szCs w:val="22"/>
        </w:rPr>
      </w:pPr>
    </w:p>
    <w:p w14:paraId="00A91FF3" w14:textId="77777777" w:rsidR="00C91B20" w:rsidRPr="00194977" w:rsidRDefault="00C91B20" w:rsidP="00C91B20">
      <w:pPr>
        <w:pStyle w:val="a6"/>
        <w:rPr>
          <w:sz w:val="22"/>
          <w:szCs w:val="22"/>
        </w:rPr>
      </w:pPr>
    </w:p>
    <w:p w14:paraId="7AE41666" w14:textId="77777777" w:rsidR="00C91B20" w:rsidRPr="00194977" w:rsidRDefault="00C91B20" w:rsidP="002273FB">
      <w:pPr>
        <w:pStyle w:val="a6"/>
        <w:rPr>
          <w:sz w:val="22"/>
          <w:szCs w:val="22"/>
        </w:rPr>
      </w:pPr>
    </w:p>
    <w:p w14:paraId="5294E204" w14:textId="77777777" w:rsidR="007A5EE1" w:rsidRPr="00194977" w:rsidRDefault="007A5EE1" w:rsidP="007A5EE1">
      <w:pPr>
        <w:pStyle w:val="aff4"/>
        <w:rPr>
          <w:sz w:val="22"/>
          <w:szCs w:val="22"/>
        </w:rPr>
      </w:pPr>
    </w:p>
    <w:p w14:paraId="526A2263" w14:textId="77777777" w:rsidR="007A5EE1" w:rsidRPr="00194977" w:rsidRDefault="007A5EE1" w:rsidP="007A5EE1">
      <w:pPr>
        <w:pStyle w:val="aff2"/>
        <w:rPr>
          <w:sz w:val="22"/>
          <w:szCs w:val="22"/>
        </w:rPr>
      </w:pPr>
    </w:p>
    <w:p w14:paraId="52417AD3" w14:textId="77777777" w:rsidR="007A5EE1" w:rsidRPr="00194977" w:rsidRDefault="007A5EE1" w:rsidP="007A5EE1">
      <w:pPr>
        <w:pStyle w:val="aff4"/>
        <w:rPr>
          <w:sz w:val="22"/>
          <w:szCs w:val="22"/>
        </w:rPr>
      </w:pPr>
    </w:p>
    <w:p w14:paraId="2783A057" w14:textId="77777777" w:rsidR="007A5EE1" w:rsidRPr="00194977" w:rsidRDefault="007A5EE1" w:rsidP="007A5EE1">
      <w:pPr>
        <w:pStyle w:val="aff2"/>
        <w:rPr>
          <w:sz w:val="22"/>
          <w:szCs w:val="22"/>
        </w:rPr>
      </w:pPr>
    </w:p>
    <w:p w14:paraId="79DC613A" w14:textId="77777777" w:rsidR="007A5EE1" w:rsidRPr="00194977" w:rsidRDefault="007A5EE1" w:rsidP="007A5EE1">
      <w:pPr>
        <w:pStyle w:val="aff4"/>
        <w:rPr>
          <w:sz w:val="22"/>
          <w:szCs w:val="22"/>
        </w:rPr>
      </w:pPr>
    </w:p>
    <w:p w14:paraId="2E722DB8" w14:textId="760C45AF" w:rsidR="007A5EE1" w:rsidRPr="00194977" w:rsidRDefault="007A5EE1" w:rsidP="007A5EE1">
      <w:pPr>
        <w:pStyle w:val="aff6"/>
        <w:rPr>
          <w:sz w:val="22"/>
          <w:szCs w:val="22"/>
        </w:rPr>
      </w:pPr>
    </w:p>
    <w:p w14:paraId="133F98A8" w14:textId="77777777" w:rsidR="007A5EE1" w:rsidRPr="00194977" w:rsidRDefault="007A5EE1" w:rsidP="007A5EE1">
      <w:pPr>
        <w:pStyle w:val="aff4"/>
        <w:rPr>
          <w:sz w:val="22"/>
          <w:szCs w:val="22"/>
        </w:rPr>
      </w:pPr>
    </w:p>
    <w:p w14:paraId="18760AA5" w14:textId="77777777" w:rsidR="007A5EE1" w:rsidRPr="00194977" w:rsidRDefault="007A5EE1" w:rsidP="007A5EE1">
      <w:pPr>
        <w:pStyle w:val="aff4"/>
        <w:rPr>
          <w:sz w:val="22"/>
          <w:szCs w:val="22"/>
        </w:rPr>
      </w:pPr>
    </w:p>
    <w:p w14:paraId="3E08EC79" w14:textId="77777777" w:rsidR="007A5EE1" w:rsidRPr="00194977" w:rsidRDefault="007A5EE1" w:rsidP="007A5EE1">
      <w:pPr>
        <w:pStyle w:val="aff4"/>
        <w:rPr>
          <w:sz w:val="22"/>
          <w:szCs w:val="22"/>
        </w:rPr>
      </w:pPr>
    </w:p>
    <w:p w14:paraId="5BBBD24D" w14:textId="77777777" w:rsidR="006839D3" w:rsidRPr="00194977" w:rsidRDefault="006839D3" w:rsidP="005C0D59">
      <w:pPr>
        <w:pStyle w:val="aff6"/>
        <w:rPr>
          <w:sz w:val="22"/>
          <w:szCs w:val="22"/>
        </w:rPr>
      </w:pPr>
    </w:p>
    <w:p w14:paraId="6D1810D0" w14:textId="77777777" w:rsidR="005C0D59" w:rsidRPr="00194977" w:rsidRDefault="005C0D59" w:rsidP="005C0D59">
      <w:pPr>
        <w:pStyle w:val="aff4"/>
        <w:rPr>
          <w:sz w:val="22"/>
          <w:szCs w:val="22"/>
        </w:rPr>
      </w:pPr>
    </w:p>
    <w:p w14:paraId="7A6A43EF" w14:textId="77777777" w:rsidR="001C02E8" w:rsidRPr="00194977" w:rsidRDefault="001C02E8" w:rsidP="001C02E8">
      <w:pPr>
        <w:pStyle w:val="aff6"/>
        <w:rPr>
          <w:sz w:val="22"/>
          <w:szCs w:val="22"/>
        </w:rPr>
      </w:pPr>
    </w:p>
    <w:p w14:paraId="4739F75C" w14:textId="77777777" w:rsidR="001C02E8" w:rsidRPr="00194977" w:rsidRDefault="001C02E8" w:rsidP="001C02E8">
      <w:pPr>
        <w:pStyle w:val="aff6"/>
        <w:rPr>
          <w:sz w:val="22"/>
          <w:szCs w:val="22"/>
        </w:rPr>
      </w:pPr>
    </w:p>
    <w:p w14:paraId="6AD68ADC" w14:textId="77777777" w:rsidR="001C02E8" w:rsidRPr="00194977" w:rsidRDefault="001C02E8" w:rsidP="001C02E8">
      <w:pPr>
        <w:pStyle w:val="aff6"/>
        <w:rPr>
          <w:sz w:val="22"/>
          <w:szCs w:val="22"/>
        </w:rPr>
      </w:pPr>
    </w:p>
    <w:p w14:paraId="4A6C0AAE" w14:textId="77777777" w:rsidR="009621AB" w:rsidRPr="00194977" w:rsidRDefault="009621AB" w:rsidP="009621AB">
      <w:pPr>
        <w:pStyle w:val="aff6"/>
        <w:rPr>
          <w:sz w:val="22"/>
          <w:szCs w:val="22"/>
        </w:rPr>
      </w:pPr>
    </w:p>
    <w:p w14:paraId="0A9E876E" w14:textId="781A71EA" w:rsidR="009621AB" w:rsidRPr="00194977" w:rsidRDefault="009621AB" w:rsidP="009621AB">
      <w:pPr>
        <w:pStyle w:val="aff6"/>
        <w:rPr>
          <w:sz w:val="22"/>
          <w:szCs w:val="22"/>
        </w:rPr>
      </w:pPr>
    </w:p>
    <w:p w14:paraId="1EF52988" w14:textId="77777777" w:rsidR="009621AB" w:rsidRPr="00194977" w:rsidRDefault="009621AB" w:rsidP="009621AB">
      <w:pPr>
        <w:pStyle w:val="aff4"/>
        <w:rPr>
          <w:sz w:val="22"/>
          <w:szCs w:val="22"/>
        </w:rPr>
      </w:pPr>
    </w:p>
    <w:p w14:paraId="2B9DF8A0" w14:textId="77777777" w:rsidR="001B57B0" w:rsidRPr="00194977" w:rsidRDefault="001B57B0" w:rsidP="001B57B0">
      <w:pPr>
        <w:pStyle w:val="aff4"/>
        <w:rPr>
          <w:sz w:val="22"/>
          <w:szCs w:val="22"/>
        </w:rPr>
      </w:pPr>
    </w:p>
    <w:p w14:paraId="702D2863" w14:textId="77777777" w:rsidR="001B57B0" w:rsidRPr="00194977" w:rsidRDefault="001B57B0" w:rsidP="001B57B0">
      <w:pPr>
        <w:pStyle w:val="aff3"/>
        <w:rPr>
          <w:sz w:val="22"/>
          <w:szCs w:val="22"/>
        </w:rPr>
      </w:pPr>
    </w:p>
    <w:p w14:paraId="57C8EA69" w14:textId="77777777" w:rsidR="001B57B0" w:rsidRPr="00194977" w:rsidRDefault="001B57B0" w:rsidP="001B57B0">
      <w:pPr>
        <w:pStyle w:val="aff6"/>
        <w:rPr>
          <w:sz w:val="22"/>
          <w:szCs w:val="22"/>
        </w:rPr>
      </w:pPr>
    </w:p>
    <w:p w14:paraId="5B73F52B" w14:textId="77777777" w:rsidR="001B57B0" w:rsidRPr="00194977" w:rsidRDefault="001B57B0" w:rsidP="001B57B0">
      <w:pPr>
        <w:pStyle w:val="aff6"/>
        <w:rPr>
          <w:sz w:val="22"/>
          <w:szCs w:val="22"/>
        </w:rPr>
      </w:pPr>
    </w:p>
    <w:p w14:paraId="313BD229" w14:textId="77777777" w:rsidR="001B57B0" w:rsidRPr="00194977" w:rsidRDefault="001B57B0" w:rsidP="001B57B0">
      <w:pPr>
        <w:pStyle w:val="aff4"/>
        <w:rPr>
          <w:sz w:val="22"/>
          <w:szCs w:val="22"/>
        </w:rPr>
      </w:pPr>
    </w:p>
    <w:p w14:paraId="259747D4" w14:textId="77777777" w:rsidR="001B57B0" w:rsidRPr="00194977" w:rsidRDefault="001B57B0" w:rsidP="001B57B0">
      <w:pPr>
        <w:pStyle w:val="aff4"/>
        <w:rPr>
          <w:sz w:val="22"/>
          <w:szCs w:val="22"/>
        </w:rPr>
      </w:pPr>
    </w:p>
    <w:p w14:paraId="2F604706" w14:textId="22EE4BD0" w:rsidR="00BA183B" w:rsidRPr="00194977" w:rsidRDefault="001B57B0" w:rsidP="00BA183B">
      <w:pPr>
        <w:pStyle w:val="aff6"/>
        <w:rPr>
          <w:sz w:val="22"/>
          <w:szCs w:val="22"/>
        </w:rPr>
      </w:pPr>
      <w:r w:rsidRPr="00194977">
        <w:rPr>
          <w:sz w:val="22"/>
          <w:szCs w:val="22"/>
        </w:rPr>
        <w:t xml:space="preserve"> </w:t>
      </w:r>
    </w:p>
    <w:p w14:paraId="5F4BE6C6" w14:textId="77777777" w:rsidR="00BA183B" w:rsidRPr="00194977" w:rsidRDefault="00BA183B" w:rsidP="00BA183B">
      <w:pPr>
        <w:pStyle w:val="aff6"/>
        <w:rPr>
          <w:sz w:val="22"/>
          <w:szCs w:val="22"/>
        </w:rPr>
      </w:pPr>
    </w:p>
    <w:p w14:paraId="78731120" w14:textId="77777777" w:rsidR="001B423E" w:rsidRPr="00194977" w:rsidRDefault="001B423E" w:rsidP="00FE72D2">
      <w:pPr>
        <w:pStyle w:val="aff6"/>
        <w:rPr>
          <w:sz w:val="22"/>
          <w:szCs w:val="22"/>
        </w:rPr>
      </w:pPr>
    </w:p>
    <w:p w14:paraId="17321F5F" w14:textId="787C1F9B" w:rsidR="00C84F0B" w:rsidRPr="00194977" w:rsidRDefault="00C84F0B" w:rsidP="00C84F0B">
      <w:pPr>
        <w:pStyle w:val="aff6"/>
        <w:rPr>
          <w:sz w:val="22"/>
          <w:szCs w:val="22"/>
        </w:rPr>
      </w:pPr>
    </w:p>
    <w:p w14:paraId="4F0F40B4" w14:textId="77777777" w:rsidR="00C84F0B" w:rsidRPr="00194977" w:rsidRDefault="00C84F0B" w:rsidP="00C84F0B">
      <w:pPr>
        <w:pStyle w:val="aff5"/>
        <w:rPr>
          <w:sz w:val="22"/>
          <w:szCs w:val="22"/>
        </w:rPr>
      </w:pPr>
    </w:p>
    <w:p w14:paraId="71E2F01F" w14:textId="77777777" w:rsidR="00C84F0B" w:rsidRPr="00194977" w:rsidRDefault="00C84F0B" w:rsidP="00C84F0B">
      <w:pPr>
        <w:pStyle w:val="aff6"/>
        <w:rPr>
          <w:sz w:val="22"/>
          <w:szCs w:val="22"/>
        </w:rPr>
      </w:pPr>
    </w:p>
    <w:p w14:paraId="2814AAFD" w14:textId="77777777" w:rsidR="00C84F0B" w:rsidRPr="00194977" w:rsidRDefault="00C84F0B" w:rsidP="00C84F0B">
      <w:pPr>
        <w:pStyle w:val="aff6"/>
        <w:rPr>
          <w:sz w:val="22"/>
          <w:szCs w:val="22"/>
        </w:rPr>
      </w:pPr>
    </w:p>
    <w:p w14:paraId="120472DF" w14:textId="276D9BFA" w:rsidR="00C84F0B" w:rsidRPr="00194977" w:rsidRDefault="00C84F0B" w:rsidP="00B1646A">
      <w:pPr>
        <w:pStyle w:val="aff6"/>
        <w:rPr>
          <w:sz w:val="22"/>
          <w:szCs w:val="22"/>
        </w:rPr>
      </w:pPr>
    </w:p>
    <w:p w14:paraId="4FC0DC17" w14:textId="77777777" w:rsidR="00B1646A" w:rsidRPr="00194977" w:rsidRDefault="00B1646A" w:rsidP="00B1646A">
      <w:pPr>
        <w:pStyle w:val="aff6"/>
        <w:rPr>
          <w:sz w:val="22"/>
          <w:szCs w:val="22"/>
        </w:rPr>
      </w:pPr>
    </w:p>
    <w:p w14:paraId="3E660B5E" w14:textId="206A1616" w:rsidR="0041574A" w:rsidRPr="00194977" w:rsidRDefault="0041574A" w:rsidP="0041574A">
      <w:pPr>
        <w:pStyle w:val="aff4"/>
        <w:rPr>
          <w:sz w:val="22"/>
          <w:szCs w:val="22"/>
        </w:rPr>
      </w:pPr>
    </w:p>
    <w:p w14:paraId="6106AD23" w14:textId="77777777" w:rsidR="0041574A" w:rsidRPr="00194977" w:rsidRDefault="0041574A" w:rsidP="0041574A">
      <w:pPr>
        <w:pStyle w:val="aff6"/>
        <w:rPr>
          <w:sz w:val="22"/>
          <w:szCs w:val="22"/>
        </w:rPr>
      </w:pPr>
    </w:p>
    <w:p w14:paraId="243AAE73" w14:textId="77777777" w:rsidR="0041574A" w:rsidRPr="00194977" w:rsidRDefault="0041574A" w:rsidP="0041574A">
      <w:pPr>
        <w:pStyle w:val="aff6"/>
        <w:rPr>
          <w:sz w:val="22"/>
          <w:szCs w:val="22"/>
        </w:rPr>
      </w:pPr>
    </w:p>
    <w:p w14:paraId="5A88584F" w14:textId="77777777" w:rsidR="0041574A" w:rsidRPr="00194977" w:rsidRDefault="0041574A" w:rsidP="0041574A">
      <w:pPr>
        <w:pStyle w:val="aff6"/>
        <w:rPr>
          <w:sz w:val="22"/>
          <w:szCs w:val="22"/>
        </w:rPr>
      </w:pPr>
    </w:p>
    <w:p w14:paraId="3F752070" w14:textId="77777777" w:rsidR="0041574A" w:rsidRPr="00194977" w:rsidRDefault="0041574A" w:rsidP="0041574A">
      <w:pPr>
        <w:pStyle w:val="aff3"/>
        <w:rPr>
          <w:b/>
          <w:bCs/>
          <w:sz w:val="22"/>
          <w:szCs w:val="22"/>
        </w:rPr>
      </w:pPr>
    </w:p>
    <w:p w14:paraId="7C5A78ED" w14:textId="77777777" w:rsidR="0041574A" w:rsidRPr="00194977" w:rsidRDefault="0041574A" w:rsidP="0041574A">
      <w:pPr>
        <w:pStyle w:val="aff6"/>
        <w:rPr>
          <w:sz w:val="22"/>
          <w:szCs w:val="22"/>
        </w:rPr>
      </w:pPr>
    </w:p>
    <w:p w14:paraId="1B058737" w14:textId="77777777" w:rsidR="0041574A" w:rsidRPr="00194977" w:rsidRDefault="0041574A" w:rsidP="0041574A">
      <w:pPr>
        <w:pStyle w:val="aff6"/>
        <w:rPr>
          <w:sz w:val="22"/>
          <w:szCs w:val="22"/>
        </w:rPr>
      </w:pPr>
    </w:p>
    <w:p w14:paraId="22E8A362" w14:textId="77777777" w:rsidR="00690F11" w:rsidRPr="00194977" w:rsidRDefault="00690F11" w:rsidP="00690F11">
      <w:pPr>
        <w:pStyle w:val="aff4"/>
        <w:rPr>
          <w:sz w:val="22"/>
          <w:szCs w:val="22"/>
        </w:rPr>
      </w:pPr>
    </w:p>
    <w:p w14:paraId="736BB11E" w14:textId="77777777" w:rsidR="00DC2B7A" w:rsidRPr="00194977" w:rsidRDefault="00DC2B7A" w:rsidP="001513FC">
      <w:pPr>
        <w:pStyle w:val="aff4"/>
        <w:rPr>
          <w:sz w:val="22"/>
          <w:szCs w:val="22"/>
        </w:rPr>
      </w:pPr>
    </w:p>
    <w:p w14:paraId="420280C7" w14:textId="4CDDECDE" w:rsidR="00DC2B7A" w:rsidRPr="00194977" w:rsidRDefault="00DC2B7A" w:rsidP="001513FC">
      <w:pPr>
        <w:pStyle w:val="aff4"/>
        <w:rPr>
          <w:sz w:val="22"/>
          <w:szCs w:val="22"/>
        </w:rPr>
      </w:pPr>
    </w:p>
    <w:p w14:paraId="034B80DF" w14:textId="77777777" w:rsidR="00E23297" w:rsidRPr="00194977" w:rsidRDefault="00E23297" w:rsidP="00E23297">
      <w:pPr>
        <w:pStyle w:val="aff2"/>
        <w:rPr>
          <w:sz w:val="22"/>
          <w:szCs w:val="22"/>
        </w:rPr>
      </w:pPr>
    </w:p>
    <w:p w14:paraId="0BF5E432" w14:textId="77777777" w:rsidR="00E23297" w:rsidRPr="00194977" w:rsidRDefault="00E23297" w:rsidP="00DD5643">
      <w:pPr>
        <w:pStyle w:val="a6"/>
        <w:rPr>
          <w:sz w:val="22"/>
          <w:szCs w:val="22"/>
        </w:rPr>
      </w:pPr>
    </w:p>
    <w:p w14:paraId="6B1AC034" w14:textId="77777777" w:rsidR="00B403EE" w:rsidRPr="00194977" w:rsidRDefault="00B403EE" w:rsidP="00DD5643">
      <w:pPr>
        <w:pStyle w:val="a6"/>
        <w:rPr>
          <w:sz w:val="22"/>
          <w:szCs w:val="22"/>
        </w:rPr>
      </w:pPr>
    </w:p>
    <w:p w14:paraId="52D737F3" w14:textId="77777777" w:rsidR="00DD5643" w:rsidRPr="00194977" w:rsidRDefault="00DD5643" w:rsidP="00DD5643">
      <w:pPr>
        <w:pStyle w:val="aff4"/>
        <w:rPr>
          <w:sz w:val="22"/>
          <w:szCs w:val="22"/>
        </w:rPr>
      </w:pPr>
    </w:p>
    <w:p w14:paraId="29B6CE65" w14:textId="77777777" w:rsidR="00DD5643" w:rsidRPr="00194977" w:rsidRDefault="00DD5643" w:rsidP="00DD5643">
      <w:pPr>
        <w:pStyle w:val="aff4"/>
        <w:rPr>
          <w:sz w:val="22"/>
          <w:szCs w:val="22"/>
        </w:rPr>
      </w:pPr>
    </w:p>
    <w:p w14:paraId="34A49CDF" w14:textId="77777777" w:rsidR="00075BAC" w:rsidRPr="00194977" w:rsidRDefault="00075BAC" w:rsidP="00075BAC">
      <w:pPr>
        <w:pStyle w:val="aff4"/>
        <w:rPr>
          <w:sz w:val="22"/>
          <w:szCs w:val="22"/>
        </w:rPr>
      </w:pPr>
    </w:p>
    <w:p w14:paraId="779DAAC1" w14:textId="77777777" w:rsidR="00B46C21" w:rsidRPr="00194977" w:rsidRDefault="00B46C21" w:rsidP="00B46C21">
      <w:pPr>
        <w:pStyle w:val="aff6"/>
        <w:rPr>
          <w:sz w:val="22"/>
          <w:szCs w:val="22"/>
        </w:rPr>
      </w:pPr>
    </w:p>
    <w:p w14:paraId="05F1F614" w14:textId="7EAD333C" w:rsidR="00A20A0E" w:rsidRPr="00194977" w:rsidRDefault="00A20A0E" w:rsidP="007D739B">
      <w:pPr>
        <w:pStyle w:val="aff6"/>
        <w:rPr>
          <w:sz w:val="22"/>
          <w:szCs w:val="22"/>
        </w:rPr>
      </w:pPr>
    </w:p>
    <w:p w14:paraId="66AFE417" w14:textId="77777777" w:rsidR="00C10B84" w:rsidRPr="00194977" w:rsidRDefault="00C10B84" w:rsidP="00C10B84">
      <w:pPr>
        <w:pStyle w:val="aff4"/>
        <w:rPr>
          <w:sz w:val="22"/>
          <w:szCs w:val="22"/>
        </w:rPr>
      </w:pPr>
    </w:p>
    <w:p w14:paraId="4D9F992D" w14:textId="77777777" w:rsidR="00C10B84" w:rsidRPr="00194977" w:rsidRDefault="00C10B84" w:rsidP="009E77A1">
      <w:pPr>
        <w:pStyle w:val="aff2"/>
        <w:rPr>
          <w:sz w:val="22"/>
          <w:szCs w:val="22"/>
        </w:rPr>
      </w:pPr>
    </w:p>
    <w:p w14:paraId="7F468B61" w14:textId="77777777" w:rsidR="009E77A1" w:rsidRPr="00194977" w:rsidRDefault="009E77A1" w:rsidP="009E77A1">
      <w:pPr>
        <w:pStyle w:val="aff4"/>
        <w:rPr>
          <w:sz w:val="22"/>
          <w:szCs w:val="22"/>
        </w:rPr>
      </w:pPr>
    </w:p>
    <w:p w14:paraId="5C8EB9AC" w14:textId="77777777" w:rsidR="00717E5C" w:rsidRPr="00194977" w:rsidRDefault="00717E5C" w:rsidP="00717E5C">
      <w:pPr>
        <w:pStyle w:val="a5"/>
        <w:rPr>
          <w:sz w:val="22"/>
          <w:szCs w:val="22"/>
          <w:lang w:eastAsia="ar-SA"/>
        </w:rPr>
      </w:pPr>
    </w:p>
    <w:sectPr w:rsidR="00717E5C" w:rsidRPr="00194977" w:rsidSect="00194977">
      <w:footerReference w:type="even" r:id="rId7"/>
      <w:footerReference w:type="default" r:id="rId8"/>
      <w:pgSz w:w="11900" w:h="16840"/>
      <w:pgMar w:top="993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8FD32" w14:textId="77777777" w:rsidR="00640485" w:rsidRDefault="00640485" w:rsidP="0031048D">
      <w:r>
        <w:separator/>
      </w:r>
    </w:p>
    <w:p w14:paraId="1E563491" w14:textId="77777777" w:rsidR="00640485" w:rsidRDefault="00640485"/>
    <w:p w14:paraId="6C2B6A80" w14:textId="77777777" w:rsidR="00640485" w:rsidRDefault="00640485"/>
  </w:endnote>
  <w:endnote w:type="continuationSeparator" w:id="0">
    <w:p w14:paraId="4CFC4709" w14:textId="77777777" w:rsidR="00640485" w:rsidRDefault="00640485" w:rsidP="0031048D">
      <w:r>
        <w:continuationSeparator/>
      </w:r>
    </w:p>
    <w:p w14:paraId="053E0023" w14:textId="77777777" w:rsidR="00640485" w:rsidRDefault="00640485"/>
    <w:p w14:paraId="3697E65A" w14:textId="77777777" w:rsidR="00640485" w:rsidRDefault="006404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322592295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7C9F8694" w14:textId="77777777" w:rsidR="00194977" w:rsidRDefault="00194977" w:rsidP="00ED7C7B">
        <w:pPr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0EFACF4F" w14:textId="77777777" w:rsidR="00194977" w:rsidRDefault="00194977" w:rsidP="00432221">
    <w:pPr>
      <w:ind w:right="360"/>
    </w:pPr>
  </w:p>
  <w:p w14:paraId="46EFC0C5" w14:textId="77777777" w:rsidR="00194977" w:rsidRDefault="00194977"/>
  <w:p w14:paraId="76C332CF" w14:textId="77777777" w:rsidR="00194977" w:rsidRDefault="001949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1520273123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2B0D1F4A" w14:textId="77777777" w:rsidR="00194977" w:rsidRDefault="00194977" w:rsidP="00ED7C7B">
        <w:pPr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 w:rsidR="00C1481A">
          <w:rPr>
            <w:rStyle w:val="ab"/>
            <w:noProof/>
          </w:rPr>
          <w:t>48</w:t>
        </w:r>
        <w:r>
          <w:rPr>
            <w:rStyle w:val="ab"/>
          </w:rPr>
          <w:fldChar w:fldCharType="end"/>
        </w:r>
      </w:p>
    </w:sdtContent>
  </w:sdt>
  <w:p w14:paraId="31761D05" w14:textId="77777777" w:rsidR="00194977" w:rsidRDefault="00194977" w:rsidP="00204C62"/>
  <w:p w14:paraId="1B441911" w14:textId="77777777" w:rsidR="00194977" w:rsidRDefault="001949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EE756" w14:textId="77777777" w:rsidR="00640485" w:rsidRDefault="00640485" w:rsidP="0031048D">
      <w:r>
        <w:separator/>
      </w:r>
    </w:p>
    <w:p w14:paraId="4FAD87DD" w14:textId="77777777" w:rsidR="00640485" w:rsidRDefault="00640485"/>
    <w:p w14:paraId="4F41F6E9" w14:textId="77777777" w:rsidR="00640485" w:rsidRDefault="00640485"/>
  </w:footnote>
  <w:footnote w:type="continuationSeparator" w:id="0">
    <w:p w14:paraId="0B0234D3" w14:textId="77777777" w:rsidR="00640485" w:rsidRDefault="00640485" w:rsidP="0031048D">
      <w:r>
        <w:continuationSeparator/>
      </w:r>
    </w:p>
    <w:p w14:paraId="6EB13A2C" w14:textId="77777777" w:rsidR="00640485" w:rsidRDefault="00640485"/>
    <w:p w14:paraId="20119AAE" w14:textId="77777777" w:rsidR="00640485" w:rsidRDefault="0064048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Num4"/>
    <w:lvl w:ilvl="0">
      <w:start w:val="1"/>
      <w:numFmt w:val="decimal"/>
      <w:lvlText w:val="%1-"/>
      <w:lvlJc w:val="left"/>
      <w:pPr>
        <w:tabs>
          <w:tab w:val="num" w:pos="0"/>
        </w:tabs>
        <w:ind w:left="580" w:hanging="580"/>
      </w:pPr>
    </w:lvl>
    <w:lvl w:ilvl="1">
      <w:start w:val="4"/>
      <w:numFmt w:val="decimal"/>
      <w:lvlText w:val="%1.%2."/>
      <w:lvlJc w:val="left"/>
      <w:pPr>
        <w:tabs>
          <w:tab w:val="num" w:pos="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10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44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80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520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880" w:hanging="2880"/>
      </w:pPr>
    </w:lvl>
  </w:abstractNum>
  <w:abstractNum w:abstractNumId="1" w15:restartNumberingAfterBreak="0">
    <w:nsid w:val="0D484361"/>
    <w:multiLevelType w:val="hybridMultilevel"/>
    <w:tmpl w:val="70CA5F6E"/>
    <w:lvl w:ilvl="0" w:tplc="0FE2C3E2">
      <w:start w:val="8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621680"/>
    <w:multiLevelType w:val="hybridMultilevel"/>
    <w:tmpl w:val="B9C8D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D6C38"/>
    <w:multiLevelType w:val="multilevel"/>
    <w:tmpl w:val="B8D07DE2"/>
    <w:lvl w:ilvl="0">
      <w:start w:val="1"/>
      <w:numFmt w:val="decimal"/>
      <w:lvlText w:val="%1-"/>
      <w:lvlJc w:val="left"/>
      <w:pPr>
        <w:ind w:left="580" w:hanging="5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79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51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86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5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430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501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736" w:hanging="2880"/>
      </w:pPr>
      <w:rPr>
        <w:rFonts w:hint="default"/>
      </w:rPr>
    </w:lvl>
  </w:abstractNum>
  <w:abstractNum w:abstractNumId="4" w15:restartNumberingAfterBreak="0">
    <w:nsid w:val="15837AE6"/>
    <w:multiLevelType w:val="multilevel"/>
    <w:tmpl w:val="33222DB0"/>
    <w:lvl w:ilvl="0">
      <w:start w:val="1"/>
      <w:numFmt w:val="decimal"/>
      <w:lvlText w:val="%1-"/>
      <w:lvlJc w:val="left"/>
      <w:pPr>
        <w:ind w:left="580" w:hanging="5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215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395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575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718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89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078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257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376" w:hanging="2880"/>
      </w:pPr>
      <w:rPr>
        <w:rFonts w:hint="default"/>
      </w:rPr>
    </w:lvl>
  </w:abstractNum>
  <w:abstractNum w:abstractNumId="5" w15:restartNumberingAfterBreak="0">
    <w:nsid w:val="1A934068"/>
    <w:multiLevelType w:val="multilevel"/>
    <w:tmpl w:val="B6CE758E"/>
    <w:lvl w:ilvl="0">
      <w:start w:val="12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3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51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59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30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3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46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53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616" w:hanging="2880"/>
      </w:pPr>
      <w:rPr>
        <w:rFonts w:hint="default"/>
      </w:rPr>
    </w:lvl>
  </w:abstractNum>
  <w:abstractNum w:abstractNumId="6" w15:restartNumberingAfterBreak="0">
    <w:nsid w:val="251D12E2"/>
    <w:multiLevelType w:val="multilevel"/>
    <w:tmpl w:val="B6CE758E"/>
    <w:lvl w:ilvl="0">
      <w:start w:val="12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3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51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59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30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3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46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53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616" w:hanging="2880"/>
      </w:pPr>
      <w:rPr>
        <w:rFonts w:hint="default"/>
      </w:rPr>
    </w:lvl>
  </w:abstractNum>
  <w:abstractNum w:abstractNumId="7" w15:restartNumberingAfterBreak="0">
    <w:nsid w:val="265F5496"/>
    <w:multiLevelType w:val="hybridMultilevel"/>
    <w:tmpl w:val="796CB5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173C21"/>
    <w:multiLevelType w:val="multilevel"/>
    <w:tmpl w:val="B6CE758E"/>
    <w:lvl w:ilvl="0">
      <w:start w:val="12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3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51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59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30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3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46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53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616" w:hanging="2880"/>
      </w:pPr>
      <w:rPr>
        <w:rFonts w:hint="default"/>
      </w:rPr>
    </w:lvl>
  </w:abstractNum>
  <w:abstractNum w:abstractNumId="9" w15:restartNumberingAfterBreak="0">
    <w:nsid w:val="32D13EFA"/>
    <w:multiLevelType w:val="multilevel"/>
    <w:tmpl w:val="33222DB0"/>
    <w:lvl w:ilvl="0">
      <w:start w:val="1"/>
      <w:numFmt w:val="decimal"/>
      <w:lvlText w:val="%1-"/>
      <w:lvlJc w:val="left"/>
      <w:pPr>
        <w:ind w:left="580" w:hanging="5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215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395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575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718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89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078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257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376" w:hanging="2880"/>
      </w:pPr>
      <w:rPr>
        <w:rFonts w:hint="default"/>
      </w:rPr>
    </w:lvl>
  </w:abstractNum>
  <w:abstractNum w:abstractNumId="10" w15:restartNumberingAfterBreak="0">
    <w:nsid w:val="337A0FAE"/>
    <w:multiLevelType w:val="hybridMultilevel"/>
    <w:tmpl w:val="1270CDCC"/>
    <w:lvl w:ilvl="0" w:tplc="4694FCB4">
      <w:start w:val="8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3ED4B66"/>
    <w:multiLevelType w:val="multilevel"/>
    <w:tmpl w:val="B6CE758E"/>
    <w:lvl w:ilvl="0">
      <w:start w:val="12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3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51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59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30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3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46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53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616" w:hanging="2880"/>
      </w:pPr>
      <w:rPr>
        <w:rFonts w:hint="default"/>
      </w:rPr>
    </w:lvl>
  </w:abstractNum>
  <w:abstractNum w:abstractNumId="12" w15:restartNumberingAfterBreak="0">
    <w:nsid w:val="3C8901CC"/>
    <w:multiLevelType w:val="hybridMultilevel"/>
    <w:tmpl w:val="075C9D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DF698F"/>
    <w:multiLevelType w:val="hybridMultilevel"/>
    <w:tmpl w:val="04A224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3001D7"/>
    <w:multiLevelType w:val="hybridMultilevel"/>
    <w:tmpl w:val="001CB44A"/>
    <w:lvl w:ilvl="0" w:tplc="B5E83A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66960"/>
    <w:multiLevelType w:val="multilevel"/>
    <w:tmpl w:val="85269832"/>
    <w:lvl w:ilvl="0">
      <w:start w:val="2"/>
      <w:numFmt w:val="decimal"/>
      <w:lvlText w:val="%1-"/>
      <w:lvlJc w:val="left"/>
      <w:pPr>
        <w:ind w:left="580" w:hanging="5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79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51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86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5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430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501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736" w:hanging="2880"/>
      </w:pPr>
      <w:rPr>
        <w:rFonts w:hint="default"/>
      </w:rPr>
    </w:lvl>
  </w:abstractNum>
  <w:abstractNum w:abstractNumId="16" w15:restartNumberingAfterBreak="0">
    <w:nsid w:val="57F5219C"/>
    <w:multiLevelType w:val="multilevel"/>
    <w:tmpl w:val="B6CE758E"/>
    <w:lvl w:ilvl="0">
      <w:start w:val="12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3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51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59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30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3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46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53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616" w:hanging="2880"/>
      </w:pPr>
      <w:rPr>
        <w:rFonts w:hint="default"/>
      </w:rPr>
    </w:lvl>
  </w:abstractNum>
  <w:abstractNum w:abstractNumId="17" w15:restartNumberingAfterBreak="0">
    <w:nsid w:val="58143866"/>
    <w:multiLevelType w:val="multilevel"/>
    <w:tmpl w:val="B6CE758E"/>
    <w:lvl w:ilvl="0">
      <w:start w:val="12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3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51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59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30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3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46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53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616" w:hanging="2880"/>
      </w:pPr>
      <w:rPr>
        <w:rFonts w:hint="default"/>
      </w:rPr>
    </w:lvl>
  </w:abstractNum>
  <w:abstractNum w:abstractNumId="18" w15:restartNumberingAfterBreak="0">
    <w:nsid w:val="58904910"/>
    <w:multiLevelType w:val="hybridMultilevel"/>
    <w:tmpl w:val="B9E041BC"/>
    <w:lvl w:ilvl="0" w:tplc="57E2E6E6">
      <w:start w:val="8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EA77229"/>
    <w:multiLevelType w:val="multilevel"/>
    <w:tmpl w:val="B6CE758E"/>
    <w:lvl w:ilvl="0">
      <w:start w:val="12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3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51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59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30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3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46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53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616" w:hanging="2880"/>
      </w:pPr>
      <w:rPr>
        <w:rFonts w:hint="default"/>
      </w:rPr>
    </w:lvl>
  </w:abstractNum>
  <w:abstractNum w:abstractNumId="20" w15:restartNumberingAfterBreak="0">
    <w:nsid w:val="6E2A05CA"/>
    <w:multiLevelType w:val="hybridMultilevel"/>
    <w:tmpl w:val="83F28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6868A3"/>
    <w:multiLevelType w:val="multilevel"/>
    <w:tmpl w:val="B6CE758E"/>
    <w:lvl w:ilvl="0">
      <w:start w:val="12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3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51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59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30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3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46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53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616" w:hanging="2880"/>
      </w:pPr>
      <w:rPr>
        <w:rFonts w:hint="default"/>
      </w:rPr>
    </w:lvl>
  </w:abstractNum>
  <w:abstractNum w:abstractNumId="22" w15:restartNumberingAfterBreak="0">
    <w:nsid w:val="6F5E4B56"/>
    <w:multiLevelType w:val="hybridMultilevel"/>
    <w:tmpl w:val="AA9CD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F55D90"/>
    <w:multiLevelType w:val="hybridMultilevel"/>
    <w:tmpl w:val="9ACAB9F4"/>
    <w:lvl w:ilvl="0" w:tplc="FABCAFB0">
      <w:start w:val="1"/>
      <w:numFmt w:val="decimal"/>
      <w:pStyle w:val="a"/>
      <w:lvlText w:val="4-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59050D"/>
    <w:multiLevelType w:val="multilevel"/>
    <w:tmpl w:val="B6CE758E"/>
    <w:lvl w:ilvl="0">
      <w:start w:val="12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3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51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59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30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3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46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53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616" w:hanging="2880"/>
      </w:pPr>
      <w:rPr>
        <w:rFonts w:hint="default"/>
      </w:rPr>
    </w:lvl>
  </w:abstractNum>
  <w:abstractNum w:abstractNumId="25" w15:restartNumberingAfterBreak="0">
    <w:nsid w:val="79F02DEB"/>
    <w:multiLevelType w:val="hybridMultilevel"/>
    <w:tmpl w:val="3E02442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3"/>
  </w:num>
  <w:num w:numId="2">
    <w:abstractNumId w:val="23"/>
  </w:num>
  <w:num w:numId="3">
    <w:abstractNumId w:val="23"/>
  </w:num>
  <w:num w:numId="4">
    <w:abstractNumId w:val="23"/>
  </w:num>
  <w:num w:numId="5">
    <w:abstractNumId w:val="23"/>
  </w:num>
  <w:num w:numId="6">
    <w:abstractNumId w:val="23"/>
  </w:num>
  <w:num w:numId="7">
    <w:abstractNumId w:val="23"/>
  </w:num>
  <w:num w:numId="8">
    <w:abstractNumId w:val="23"/>
  </w:num>
  <w:num w:numId="9">
    <w:abstractNumId w:val="23"/>
  </w:num>
  <w:num w:numId="10">
    <w:abstractNumId w:val="23"/>
  </w:num>
  <w:num w:numId="11">
    <w:abstractNumId w:val="23"/>
  </w:num>
  <w:num w:numId="12">
    <w:abstractNumId w:val="23"/>
  </w:num>
  <w:num w:numId="13">
    <w:abstractNumId w:val="23"/>
  </w:num>
  <w:num w:numId="14">
    <w:abstractNumId w:val="23"/>
  </w:num>
  <w:num w:numId="15">
    <w:abstractNumId w:val="23"/>
  </w:num>
  <w:num w:numId="16">
    <w:abstractNumId w:val="25"/>
  </w:num>
  <w:num w:numId="17">
    <w:abstractNumId w:val="1"/>
  </w:num>
  <w:num w:numId="18">
    <w:abstractNumId w:val="10"/>
  </w:num>
  <w:num w:numId="19">
    <w:abstractNumId w:val="18"/>
  </w:num>
  <w:num w:numId="20">
    <w:abstractNumId w:val="2"/>
  </w:num>
  <w:num w:numId="21">
    <w:abstractNumId w:val="20"/>
  </w:num>
  <w:num w:numId="22">
    <w:abstractNumId w:val="12"/>
  </w:num>
  <w:num w:numId="23">
    <w:abstractNumId w:val="14"/>
  </w:num>
  <w:num w:numId="24">
    <w:abstractNumId w:val="7"/>
  </w:num>
  <w:num w:numId="25">
    <w:abstractNumId w:val="13"/>
  </w:num>
  <w:num w:numId="26">
    <w:abstractNumId w:val="22"/>
  </w:num>
  <w:num w:numId="27">
    <w:abstractNumId w:val="23"/>
  </w:num>
  <w:num w:numId="28">
    <w:abstractNumId w:val="23"/>
  </w:num>
  <w:num w:numId="29">
    <w:abstractNumId w:val="23"/>
  </w:num>
  <w:num w:numId="30">
    <w:abstractNumId w:val="23"/>
  </w:num>
  <w:num w:numId="31">
    <w:abstractNumId w:val="23"/>
  </w:num>
  <w:num w:numId="32">
    <w:abstractNumId w:val="23"/>
  </w:num>
  <w:num w:numId="33">
    <w:abstractNumId w:val="23"/>
  </w:num>
  <w:num w:numId="34">
    <w:abstractNumId w:val="23"/>
  </w:num>
  <w:num w:numId="35">
    <w:abstractNumId w:val="23"/>
  </w:num>
  <w:num w:numId="36">
    <w:abstractNumId w:val="19"/>
  </w:num>
  <w:num w:numId="37">
    <w:abstractNumId w:val="5"/>
  </w:num>
  <w:num w:numId="38">
    <w:abstractNumId w:val="16"/>
  </w:num>
  <w:num w:numId="39">
    <w:abstractNumId w:val="23"/>
  </w:num>
  <w:num w:numId="40">
    <w:abstractNumId w:val="17"/>
  </w:num>
  <w:num w:numId="41">
    <w:abstractNumId w:val="11"/>
  </w:num>
  <w:num w:numId="42">
    <w:abstractNumId w:val="21"/>
  </w:num>
  <w:num w:numId="43">
    <w:abstractNumId w:val="6"/>
  </w:num>
  <w:num w:numId="44">
    <w:abstractNumId w:val="8"/>
  </w:num>
  <w:num w:numId="45">
    <w:abstractNumId w:val="24"/>
  </w:num>
  <w:num w:numId="46">
    <w:abstractNumId w:val="4"/>
  </w:num>
  <w:num w:numId="47">
    <w:abstractNumId w:val="15"/>
  </w:num>
  <w:num w:numId="48">
    <w:abstractNumId w:val="9"/>
  </w:num>
  <w:num w:numId="49">
    <w:abstractNumId w:val="3"/>
  </w:num>
  <w:num w:numId="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3CE"/>
    <w:rsid w:val="00000984"/>
    <w:rsid w:val="00004FC6"/>
    <w:rsid w:val="000062FB"/>
    <w:rsid w:val="00006A34"/>
    <w:rsid w:val="00010BAC"/>
    <w:rsid w:val="000118D7"/>
    <w:rsid w:val="00012213"/>
    <w:rsid w:val="00016F9A"/>
    <w:rsid w:val="00017A87"/>
    <w:rsid w:val="00020F04"/>
    <w:rsid w:val="000317D8"/>
    <w:rsid w:val="00031A37"/>
    <w:rsid w:val="000321C5"/>
    <w:rsid w:val="00040EDE"/>
    <w:rsid w:val="0004477C"/>
    <w:rsid w:val="000454B1"/>
    <w:rsid w:val="00047EEA"/>
    <w:rsid w:val="00056F08"/>
    <w:rsid w:val="0006293F"/>
    <w:rsid w:val="000651A5"/>
    <w:rsid w:val="00067BC1"/>
    <w:rsid w:val="000727DC"/>
    <w:rsid w:val="00075BAC"/>
    <w:rsid w:val="00080A2B"/>
    <w:rsid w:val="00085BE5"/>
    <w:rsid w:val="00086DD3"/>
    <w:rsid w:val="000873E8"/>
    <w:rsid w:val="0009451C"/>
    <w:rsid w:val="000A4D88"/>
    <w:rsid w:val="000B1416"/>
    <w:rsid w:val="000B4FA1"/>
    <w:rsid w:val="000B751C"/>
    <w:rsid w:val="000C265B"/>
    <w:rsid w:val="000D375D"/>
    <w:rsid w:val="000D4CB9"/>
    <w:rsid w:val="000E07B8"/>
    <w:rsid w:val="000E5F93"/>
    <w:rsid w:val="000F002F"/>
    <w:rsid w:val="000F0535"/>
    <w:rsid w:val="000F4CC4"/>
    <w:rsid w:val="00100D3E"/>
    <w:rsid w:val="00103708"/>
    <w:rsid w:val="00105594"/>
    <w:rsid w:val="00110780"/>
    <w:rsid w:val="00111A57"/>
    <w:rsid w:val="00112E78"/>
    <w:rsid w:val="00112EFF"/>
    <w:rsid w:val="00113467"/>
    <w:rsid w:val="0011499B"/>
    <w:rsid w:val="00121FF4"/>
    <w:rsid w:val="00122B19"/>
    <w:rsid w:val="0012787C"/>
    <w:rsid w:val="001311F9"/>
    <w:rsid w:val="00137405"/>
    <w:rsid w:val="00145855"/>
    <w:rsid w:val="001513FC"/>
    <w:rsid w:val="0015275C"/>
    <w:rsid w:val="00154D93"/>
    <w:rsid w:val="00164BC1"/>
    <w:rsid w:val="0016705E"/>
    <w:rsid w:val="00170356"/>
    <w:rsid w:val="001709A0"/>
    <w:rsid w:val="00177F07"/>
    <w:rsid w:val="00182D5D"/>
    <w:rsid w:val="00185998"/>
    <w:rsid w:val="00186C49"/>
    <w:rsid w:val="00187093"/>
    <w:rsid w:val="001927F5"/>
    <w:rsid w:val="00192924"/>
    <w:rsid w:val="00192B72"/>
    <w:rsid w:val="00194977"/>
    <w:rsid w:val="001953A1"/>
    <w:rsid w:val="001A3248"/>
    <w:rsid w:val="001A344F"/>
    <w:rsid w:val="001A52AC"/>
    <w:rsid w:val="001A6DCA"/>
    <w:rsid w:val="001B423E"/>
    <w:rsid w:val="001B57B0"/>
    <w:rsid w:val="001B68B3"/>
    <w:rsid w:val="001B7201"/>
    <w:rsid w:val="001C02E8"/>
    <w:rsid w:val="001C15C7"/>
    <w:rsid w:val="001C394C"/>
    <w:rsid w:val="001C5149"/>
    <w:rsid w:val="001C73BB"/>
    <w:rsid w:val="001D3780"/>
    <w:rsid w:val="001D58F8"/>
    <w:rsid w:val="001D7D9E"/>
    <w:rsid w:val="001E04E3"/>
    <w:rsid w:val="001E6503"/>
    <w:rsid w:val="001E74A0"/>
    <w:rsid w:val="001F439C"/>
    <w:rsid w:val="001F4E50"/>
    <w:rsid w:val="001F6110"/>
    <w:rsid w:val="00201072"/>
    <w:rsid w:val="00202140"/>
    <w:rsid w:val="00204C62"/>
    <w:rsid w:val="00205513"/>
    <w:rsid w:val="00205DC9"/>
    <w:rsid w:val="00206871"/>
    <w:rsid w:val="002119C8"/>
    <w:rsid w:val="00211F0B"/>
    <w:rsid w:val="00212054"/>
    <w:rsid w:val="00214BC4"/>
    <w:rsid w:val="00215677"/>
    <w:rsid w:val="00222153"/>
    <w:rsid w:val="0022378B"/>
    <w:rsid w:val="002273FB"/>
    <w:rsid w:val="0023490C"/>
    <w:rsid w:val="0023732B"/>
    <w:rsid w:val="00242958"/>
    <w:rsid w:val="00244498"/>
    <w:rsid w:val="00250743"/>
    <w:rsid w:val="00252273"/>
    <w:rsid w:val="00255D8A"/>
    <w:rsid w:val="00260D22"/>
    <w:rsid w:val="0026380E"/>
    <w:rsid w:val="00265DB0"/>
    <w:rsid w:val="002668A0"/>
    <w:rsid w:val="002707EA"/>
    <w:rsid w:val="002709AD"/>
    <w:rsid w:val="00271A6C"/>
    <w:rsid w:val="00280A6E"/>
    <w:rsid w:val="002904B4"/>
    <w:rsid w:val="002967CD"/>
    <w:rsid w:val="002A2E6F"/>
    <w:rsid w:val="002A325A"/>
    <w:rsid w:val="002A539B"/>
    <w:rsid w:val="002B0511"/>
    <w:rsid w:val="002C10B2"/>
    <w:rsid w:val="002C471B"/>
    <w:rsid w:val="002C5E84"/>
    <w:rsid w:val="002D28AE"/>
    <w:rsid w:val="002D3870"/>
    <w:rsid w:val="002D3F9C"/>
    <w:rsid w:val="002D4FBC"/>
    <w:rsid w:val="002D739E"/>
    <w:rsid w:val="002E1521"/>
    <w:rsid w:val="002E1945"/>
    <w:rsid w:val="002E5A3E"/>
    <w:rsid w:val="002F0D1C"/>
    <w:rsid w:val="002F195D"/>
    <w:rsid w:val="003005E2"/>
    <w:rsid w:val="00301108"/>
    <w:rsid w:val="0030274F"/>
    <w:rsid w:val="00303A2F"/>
    <w:rsid w:val="00304A59"/>
    <w:rsid w:val="003068F9"/>
    <w:rsid w:val="0031048D"/>
    <w:rsid w:val="00311A90"/>
    <w:rsid w:val="0031308B"/>
    <w:rsid w:val="00317444"/>
    <w:rsid w:val="0032058F"/>
    <w:rsid w:val="003207CA"/>
    <w:rsid w:val="00322E4A"/>
    <w:rsid w:val="0032578C"/>
    <w:rsid w:val="0032782A"/>
    <w:rsid w:val="003369F0"/>
    <w:rsid w:val="00336FA7"/>
    <w:rsid w:val="00340378"/>
    <w:rsid w:val="003405B4"/>
    <w:rsid w:val="00341E05"/>
    <w:rsid w:val="00346D25"/>
    <w:rsid w:val="00347A71"/>
    <w:rsid w:val="00362C97"/>
    <w:rsid w:val="00362E94"/>
    <w:rsid w:val="00364D26"/>
    <w:rsid w:val="00365F2E"/>
    <w:rsid w:val="0037068D"/>
    <w:rsid w:val="00370990"/>
    <w:rsid w:val="00370997"/>
    <w:rsid w:val="00377E29"/>
    <w:rsid w:val="003828DF"/>
    <w:rsid w:val="0039074F"/>
    <w:rsid w:val="00391629"/>
    <w:rsid w:val="00392C88"/>
    <w:rsid w:val="00393D73"/>
    <w:rsid w:val="00395763"/>
    <w:rsid w:val="00397605"/>
    <w:rsid w:val="003A14A8"/>
    <w:rsid w:val="003A2F99"/>
    <w:rsid w:val="003A6261"/>
    <w:rsid w:val="003B0C03"/>
    <w:rsid w:val="003C0160"/>
    <w:rsid w:val="003C23FF"/>
    <w:rsid w:val="003C4949"/>
    <w:rsid w:val="003C4EB6"/>
    <w:rsid w:val="003C76A2"/>
    <w:rsid w:val="003D4D31"/>
    <w:rsid w:val="003D5FEC"/>
    <w:rsid w:val="003E5547"/>
    <w:rsid w:val="003F4110"/>
    <w:rsid w:val="003F557B"/>
    <w:rsid w:val="004038AA"/>
    <w:rsid w:val="0041117C"/>
    <w:rsid w:val="0041236D"/>
    <w:rsid w:val="004126D3"/>
    <w:rsid w:val="0041574A"/>
    <w:rsid w:val="004160D8"/>
    <w:rsid w:val="00416229"/>
    <w:rsid w:val="00425035"/>
    <w:rsid w:val="00430A94"/>
    <w:rsid w:val="004320FD"/>
    <w:rsid w:val="00432221"/>
    <w:rsid w:val="0043505B"/>
    <w:rsid w:val="004365E0"/>
    <w:rsid w:val="00441550"/>
    <w:rsid w:val="00444174"/>
    <w:rsid w:val="00452F51"/>
    <w:rsid w:val="00455AB0"/>
    <w:rsid w:val="00457FA1"/>
    <w:rsid w:val="00462DC6"/>
    <w:rsid w:val="004633E7"/>
    <w:rsid w:val="004636BE"/>
    <w:rsid w:val="004644E4"/>
    <w:rsid w:val="00464DA7"/>
    <w:rsid w:val="00466470"/>
    <w:rsid w:val="00475447"/>
    <w:rsid w:val="00480D64"/>
    <w:rsid w:val="00483C93"/>
    <w:rsid w:val="0048588D"/>
    <w:rsid w:val="00485FEE"/>
    <w:rsid w:val="00492C8F"/>
    <w:rsid w:val="00493259"/>
    <w:rsid w:val="0049683D"/>
    <w:rsid w:val="00496980"/>
    <w:rsid w:val="00496BDE"/>
    <w:rsid w:val="004A04FE"/>
    <w:rsid w:val="004A472C"/>
    <w:rsid w:val="004A4B0A"/>
    <w:rsid w:val="004A4E2D"/>
    <w:rsid w:val="004A4E48"/>
    <w:rsid w:val="004B1238"/>
    <w:rsid w:val="004B3FA0"/>
    <w:rsid w:val="004B5CD7"/>
    <w:rsid w:val="004C1819"/>
    <w:rsid w:val="004C23CD"/>
    <w:rsid w:val="004C302F"/>
    <w:rsid w:val="004C7D1B"/>
    <w:rsid w:val="004D1E91"/>
    <w:rsid w:val="004D2EE4"/>
    <w:rsid w:val="004D4FD9"/>
    <w:rsid w:val="004D6BBE"/>
    <w:rsid w:val="004E17A9"/>
    <w:rsid w:val="004E1E0F"/>
    <w:rsid w:val="004E45EB"/>
    <w:rsid w:val="004E75BD"/>
    <w:rsid w:val="004E78B2"/>
    <w:rsid w:val="004F1FCF"/>
    <w:rsid w:val="004F211D"/>
    <w:rsid w:val="004F4C5C"/>
    <w:rsid w:val="004F5C43"/>
    <w:rsid w:val="004F7C1B"/>
    <w:rsid w:val="005024EC"/>
    <w:rsid w:val="005139BB"/>
    <w:rsid w:val="005159FF"/>
    <w:rsid w:val="00521F10"/>
    <w:rsid w:val="00524BF5"/>
    <w:rsid w:val="005271FA"/>
    <w:rsid w:val="005276AD"/>
    <w:rsid w:val="005301F8"/>
    <w:rsid w:val="0053114B"/>
    <w:rsid w:val="005458F2"/>
    <w:rsid w:val="00552AF4"/>
    <w:rsid w:val="00553C33"/>
    <w:rsid w:val="005559D4"/>
    <w:rsid w:val="0055605B"/>
    <w:rsid w:val="00563DDF"/>
    <w:rsid w:val="0057064D"/>
    <w:rsid w:val="00576748"/>
    <w:rsid w:val="005829DF"/>
    <w:rsid w:val="0058302D"/>
    <w:rsid w:val="00584EAE"/>
    <w:rsid w:val="00587998"/>
    <w:rsid w:val="0059214B"/>
    <w:rsid w:val="00592F6F"/>
    <w:rsid w:val="0059338F"/>
    <w:rsid w:val="00596741"/>
    <w:rsid w:val="0059767F"/>
    <w:rsid w:val="005A1773"/>
    <w:rsid w:val="005A24A2"/>
    <w:rsid w:val="005A49FB"/>
    <w:rsid w:val="005A5628"/>
    <w:rsid w:val="005A7AE3"/>
    <w:rsid w:val="005B2418"/>
    <w:rsid w:val="005B383B"/>
    <w:rsid w:val="005C0D59"/>
    <w:rsid w:val="005C183C"/>
    <w:rsid w:val="005C3135"/>
    <w:rsid w:val="005C5FFB"/>
    <w:rsid w:val="005D6AB0"/>
    <w:rsid w:val="005F04C1"/>
    <w:rsid w:val="005F2A26"/>
    <w:rsid w:val="005F3245"/>
    <w:rsid w:val="005F66BF"/>
    <w:rsid w:val="006015B3"/>
    <w:rsid w:val="006018E2"/>
    <w:rsid w:val="006033CE"/>
    <w:rsid w:val="006034A7"/>
    <w:rsid w:val="00606669"/>
    <w:rsid w:val="00606745"/>
    <w:rsid w:val="006208B1"/>
    <w:rsid w:val="0062593E"/>
    <w:rsid w:val="00625F34"/>
    <w:rsid w:val="00630B0D"/>
    <w:rsid w:val="006334B7"/>
    <w:rsid w:val="006401A3"/>
    <w:rsid w:val="00640485"/>
    <w:rsid w:val="00640D2E"/>
    <w:rsid w:val="00642A97"/>
    <w:rsid w:val="00642F2D"/>
    <w:rsid w:val="00644914"/>
    <w:rsid w:val="006508EF"/>
    <w:rsid w:val="006554AF"/>
    <w:rsid w:val="00657BAA"/>
    <w:rsid w:val="00662209"/>
    <w:rsid w:val="00662DA3"/>
    <w:rsid w:val="00664FFB"/>
    <w:rsid w:val="00666AD2"/>
    <w:rsid w:val="0067328D"/>
    <w:rsid w:val="0068019B"/>
    <w:rsid w:val="006839D3"/>
    <w:rsid w:val="00686862"/>
    <w:rsid w:val="00686CEF"/>
    <w:rsid w:val="00690F11"/>
    <w:rsid w:val="006939BC"/>
    <w:rsid w:val="006954CD"/>
    <w:rsid w:val="006A00D5"/>
    <w:rsid w:val="006A0457"/>
    <w:rsid w:val="006A133B"/>
    <w:rsid w:val="006A370E"/>
    <w:rsid w:val="006B40CF"/>
    <w:rsid w:val="006B5D5D"/>
    <w:rsid w:val="006C1F8D"/>
    <w:rsid w:val="006C3684"/>
    <w:rsid w:val="006C65D3"/>
    <w:rsid w:val="006C732B"/>
    <w:rsid w:val="006D1603"/>
    <w:rsid w:val="006D1C71"/>
    <w:rsid w:val="006D22E0"/>
    <w:rsid w:val="006D2FC6"/>
    <w:rsid w:val="006E1045"/>
    <w:rsid w:val="006E133F"/>
    <w:rsid w:val="006E27F2"/>
    <w:rsid w:val="006E3A86"/>
    <w:rsid w:val="006E7A7F"/>
    <w:rsid w:val="006E7EE0"/>
    <w:rsid w:val="006F3DE6"/>
    <w:rsid w:val="006F473C"/>
    <w:rsid w:val="006F6414"/>
    <w:rsid w:val="006F6644"/>
    <w:rsid w:val="0070333C"/>
    <w:rsid w:val="007108A3"/>
    <w:rsid w:val="00710987"/>
    <w:rsid w:val="00717E5C"/>
    <w:rsid w:val="007201A2"/>
    <w:rsid w:val="00725895"/>
    <w:rsid w:val="00730294"/>
    <w:rsid w:val="00735023"/>
    <w:rsid w:val="00744136"/>
    <w:rsid w:val="00753396"/>
    <w:rsid w:val="00753E1E"/>
    <w:rsid w:val="007544D5"/>
    <w:rsid w:val="00754B57"/>
    <w:rsid w:val="0075618A"/>
    <w:rsid w:val="00760634"/>
    <w:rsid w:val="00761D6D"/>
    <w:rsid w:val="00764456"/>
    <w:rsid w:val="007728C3"/>
    <w:rsid w:val="007740E9"/>
    <w:rsid w:val="007746F1"/>
    <w:rsid w:val="00776610"/>
    <w:rsid w:val="00777BDC"/>
    <w:rsid w:val="00777DAA"/>
    <w:rsid w:val="007829EC"/>
    <w:rsid w:val="007829FD"/>
    <w:rsid w:val="00785F3F"/>
    <w:rsid w:val="0079324B"/>
    <w:rsid w:val="00796712"/>
    <w:rsid w:val="00797E66"/>
    <w:rsid w:val="007A0A43"/>
    <w:rsid w:val="007A0C5B"/>
    <w:rsid w:val="007A1D31"/>
    <w:rsid w:val="007A25A8"/>
    <w:rsid w:val="007A5EE1"/>
    <w:rsid w:val="007B0DBB"/>
    <w:rsid w:val="007B2410"/>
    <w:rsid w:val="007C1E45"/>
    <w:rsid w:val="007C47A6"/>
    <w:rsid w:val="007C54A4"/>
    <w:rsid w:val="007C7925"/>
    <w:rsid w:val="007D61F8"/>
    <w:rsid w:val="007D67E3"/>
    <w:rsid w:val="007D739B"/>
    <w:rsid w:val="007E0EF0"/>
    <w:rsid w:val="007E1D46"/>
    <w:rsid w:val="007E3C5C"/>
    <w:rsid w:val="007E43BA"/>
    <w:rsid w:val="007E446C"/>
    <w:rsid w:val="007E70E3"/>
    <w:rsid w:val="007E7522"/>
    <w:rsid w:val="007F5588"/>
    <w:rsid w:val="007F6610"/>
    <w:rsid w:val="00803341"/>
    <w:rsid w:val="008058B7"/>
    <w:rsid w:val="00806DC7"/>
    <w:rsid w:val="00807AEF"/>
    <w:rsid w:val="00811190"/>
    <w:rsid w:val="008131D8"/>
    <w:rsid w:val="008223EF"/>
    <w:rsid w:val="00832096"/>
    <w:rsid w:val="008373C7"/>
    <w:rsid w:val="00843115"/>
    <w:rsid w:val="00847FB1"/>
    <w:rsid w:val="00851CE6"/>
    <w:rsid w:val="00852793"/>
    <w:rsid w:val="00854646"/>
    <w:rsid w:val="00854CE4"/>
    <w:rsid w:val="00862104"/>
    <w:rsid w:val="00870F02"/>
    <w:rsid w:val="00873B80"/>
    <w:rsid w:val="00875B8D"/>
    <w:rsid w:val="00877CB3"/>
    <w:rsid w:val="00881BFA"/>
    <w:rsid w:val="008828CF"/>
    <w:rsid w:val="00893B37"/>
    <w:rsid w:val="00893E0E"/>
    <w:rsid w:val="00897A9D"/>
    <w:rsid w:val="008A2EAE"/>
    <w:rsid w:val="008A4B17"/>
    <w:rsid w:val="008A6291"/>
    <w:rsid w:val="008C0AF6"/>
    <w:rsid w:val="008C3D52"/>
    <w:rsid w:val="008C62F6"/>
    <w:rsid w:val="008D200F"/>
    <w:rsid w:val="008D46DE"/>
    <w:rsid w:val="008E0337"/>
    <w:rsid w:val="008E25C7"/>
    <w:rsid w:val="008E2CE6"/>
    <w:rsid w:val="008E3AC0"/>
    <w:rsid w:val="008E48A9"/>
    <w:rsid w:val="008F26D4"/>
    <w:rsid w:val="008F42C4"/>
    <w:rsid w:val="008F4636"/>
    <w:rsid w:val="008F67EE"/>
    <w:rsid w:val="008F6D77"/>
    <w:rsid w:val="008F6EBF"/>
    <w:rsid w:val="00906A69"/>
    <w:rsid w:val="009162A1"/>
    <w:rsid w:val="00917BB6"/>
    <w:rsid w:val="00924B48"/>
    <w:rsid w:val="00930966"/>
    <w:rsid w:val="009346FD"/>
    <w:rsid w:val="00940159"/>
    <w:rsid w:val="0094188C"/>
    <w:rsid w:val="00944A39"/>
    <w:rsid w:val="009535AE"/>
    <w:rsid w:val="009621AB"/>
    <w:rsid w:val="00964052"/>
    <w:rsid w:val="00967457"/>
    <w:rsid w:val="00971033"/>
    <w:rsid w:val="00971BD4"/>
    <w:rsid w:val="009723C9"/>
    <w:rsid w:val="0097241E"/>
    <w:rsid w:val="009733FA"/>
    <w:rsid w:val="00973483"/>
    <w:rsid w:val="00977DB0"/>
    <w:rsid w:val="00980A36"/>
    <w:rsid w:val="00980AA2"/>
    <w:rsid w:val="00980D3B"/>
    <w:rsid w:val="009845BD"/>
    <w:rsid w:val="00985128"/>
    <w:rsid w:val="0098654C"/>
    <w:rsid w:val="00987713"/>
    <w:rsid w:val="00991770"/>
    <w:rsid w:val="00992CC1"/>
    <w:rsid w:val="009937AD"/>
    <w:rsid w:val="00993ECF"/>
    <w:rsid w:val="009A2D16"/>
    <w:rsid w:val="009A537F"/>
    <w:rsid w:val="009A5A99"/>
    <w:rsid w:val="009A7C53"/>
    <w:rsid w:val="009B213E"/>
    <w:rsid w:val="009B3C82"/>
    <w:rsid w:val="009B595A"/>
    <w:rsid w:val="009B66B5"/>
    <w:rsid w:val="009B7876"/>
    <w:rsid w:val="009C2CEC"/>
    <w:rsid w:val="009C48C0"/>
    <w:rsid w:val="009C5581"/>
    <w:rsid w:val="009D323A"/>
    <w:rsid w:val="009D50E6"/>
    <w:rsid w:val="009D6717"/>
    <w:rsid w:val="009E2925"/>
    <w:rsid w:val="009E37E9"/>
    <w:rsid w:val="009E452C"/>
    <w:rsid w:val="009E77A1"/>
    <w:rsid w:val="009F5B3D"/>
    <w:rsid w:val="009F64AE"/>
    <w:rsid w:val="009F6F53"/>
    <w:rsid w:val="009F78D0"/>
    <w:rsid w:val="009F7A43"/>
    <w:rsid w:val="00A04FD9"/>
    <w:rsid w:val="00A05003"/>
    <w:rsid w:val="00A06BBE"/>
    <w:rsid w:val="00A06EB1"/>
    <w:rsid w:val="00A11B94"/>
    <w:rsid w:val="00A141ED"/>
    <w:rsid w:val="00A20A0E"/>
    <w:rsid w:val="00A219E6"/>
    <w:rsid w:val="00A21A53"/>
    <w:rsid w:val="00A2507C"/>
    <w:rsid w:val="00A3017E"/>
    <w:rsid w:val="00A34B9B"/>
    <w:rsid w:val="00A369CC"/>
    <w:rsid w:val="00A37548"/>
    <w:rsid w:val="00A40015"/>
    <w:rsid w:val="00A41007"/>
    <w:rsid w:val="00A419D6"/>
    <w:rsid w:val="00A41DD9"/>
    <w:rsid w:val="00A4270A"/>
    <w:rsid w:val="00A43E4F"/>
    <w:rsid w:val="00A44153"/>
    <w:rsid w:val="00A6184D"/>
    <w:rsid w:val="00A64029"/>
    <w:rsid w:val="00A641F2"/>
    <w:rsid w:val="00A65B7A"/>
    <w:rsid w:val="00A73CF3"/>
    <w:rsid w:val="00A76097"/>
    <w:rsid w:val="00A80AB3"/>
    <w:rsid w:val="00A83789"/>
    <w:rsid w:val="00A8550C"/>
    <w:rsid w:val="00A90010"/>
    <w:rsid w:val="00A9149A"/>
    <w:rsid w:val="00A93892"/>
    <w:rsid w:val="00A97810"/>
    <w:rsid w:val="00AA45FA"/>
    <w:rsid w:val="00AA7A62"/>
    <w:rsid w:val="00AB01B9"/>
    <w:rsid w:val="00AB5A80"/>
    <w:rsid w:val="00AB64AE"/>
    <w:rsid w:val="00AC17D0"/>
    <w:rsid w:val="00AC1BFD"/>
    <w:rsid w:val="00AC7917"/>
    <w:rsid w:val="00AD0E68"/>
    <w:rsid w:val="00AD36A4"/>
    <w:rsid w:val="00AD36CA"/>
    <w:rsid w:val="00AD3B10"/>
    <w:rsid w:val="00AD4B7B"/>
    <w:rsid w:val="00AD6C93"/>
    <w:rsid w:val="00AD71E4"/>
    <w:rsid w:val="00AD7DC0"/>
    <w:rsid w:val="00AE7C30"/>
    <w:rsid w:val="00AF4ADB"/>
    <w:rsid w:val="00AF5EEE"/>
    <w:rsid w:val="00B0457C"/>
    <w:rsid w:val="00B05272"/>
    <w:rsid w:val="00B10315"/>
    <w:rsid w:val="00B1039B"/>
    <w:rsid w:val="00B111E3"/>
    <w:rsid w:val="00B112AC"/>
    <w:rsid w:val="00B15E50"/>
    <w:rsid w:val="00B1646A"/>
    <w:rsid w:val="00B167EB"/>
    <w:rsid w:val="00B17ADF"/>
    <w:rsid w:val="00B23928"/>
    <w:rsid w:val="00B26B8C"/>
    <w:rsid w:val="00B30552"/>
    <w:rsid w:val="00B31231"/>
    <w:rsid w:val="00B36EF6"/>
    <w:rsid w:val="00B403EE"/>
    <w:rsid w:val="00B41718"/>
    <w:rsid w:val="00B43279"/>
    <w:rsid w:val="00B44C95"/>
    <w:rsid w:val="00B46C21"/>
    <w:rsid w:val="00B50DCD"/>
    <w:rsid w:val="00B521AF"/>
    <w:rsid w:val="00B53212"/>
    <w:rsid w:val="00B54E79"/>
    <w:rsid w:val="00B5565C"/>
    <w:rsid w:val="00B56660"/>
    <w:rsid w:val="00B57864"/>
    <w:rsid w:val="00B62178"/>
    <w:rsid w:val="00B62E35"/>
    <w:rsid w:val="00B70E59"/>
    <w:rsid w:val="00B7350F"/>
    <w:rsid w:val="00B80A12"/>
    <w:rsid w:val="00B85B1A"/>
    <w:rsid w:val="00B862D7"/>
    <w:rsid w:val="00B87D88"/>
    <w:rsid w:val="00B93402"/>
    <w:rsid w:val="00B93933"/>
    <w:rsid w:val="00B9566E"/>
    <w:rsid w:val="00BA10CD"/>
    <w:rsid w:val="00BA183B"/>
    <w:rsid w:val="00BA2C1E"/>
    <w:rsid w:val="00BA61D5"/>
    <w:rsid w:val="00BB494B"/>
    <w:rsid w:val="00BC0C61"/>
    <w:rsid w:val="00BC164A"/>
    <w:rsid w:val="00BC4A0A"/>
    <w:rsid w:val="00BD41B3"/>
    <w:rsid w:val="00BD5EE5"/>
    <w:rsid w:val="00BD7A1C"/>
    <w:rsid w:val="00BE2738"/>
    <w:rsid w:val="00BE34E0"/>
    <w:rsid w:val="00BE3D5E"/>
    <w:rsid w:val="00BE3DFC"/>
    <w:rsid w:val="00BE41F6"/>
    <w:rsid w:val="00BF010D"/>
    <w:rsid w:val="00BF0D27"/>
    <w:rsid w:val="00BF2210"/>
    <w:rsid w:val="00BF2774"/>
    <w:rsid w:val="00BF2D3F"/>
    <w:rsid w:val="00BF35C3"/>
    <w:rsid w:val="00BF613B"/>
    <w:rsid w:val="00C004F0"/>
    <w:rsid w:val="00C0199F"/>
    <w:rsid w:val="00C10B84"/>
    <w:rsid w:val="00C1342E"/>
    <w:rsid w:val="00C1481A"/>
    <w:rsid w:val="00C1717A"/>
    <w:rsid w:val="00C1751F"/>
    <w:rsid w:val="00C17BF3"/>
    <w:rsid w:val="00C351FE"/>
    <w:rsid w:val="00C35A64"/>
    <w:rsid w:val="00C37214"/>
    <w:rsid w:val="00C428CB"/>
    <w:rsid w:val="00C432A3"/>
    <w:rsid w:val="00C443F2"/>
    <w:rsid w:val="00C446DA"/>
    <w:rsid w:val="00C4748E"/>
    <w:rsid w:val="00C51F5A"/>
    <w:rsid w:val="00C5456C"/>
    <w:rsid w:val="00C63137"/>
    <w:rsid w:val="00C63F9F"/>
    <w:rsid w:val="00C65B33"/>
    <w:rsid w:val="00C66E0D"/>
    <w:rsid w:val="00C72E29"/>
    <w:rsid w:val="00C80F47"/>
    <w:rsid w:val="00C84E30"/>
    <w:rsid w:val="00C84F0B"/>
    <w:rsid w:val="00C8577C"/>
    <w:rsid w:val="00C87DF7"/>
    <w:rsid w:val="00C91B20"/>
    <w:rsid w:val="00C94FD6"/>
    <w:rsid w:val="00C95544"/>
    <w:rsid w:val="00CA28E6"/>
    <w:rsid w:val="00CA3074"/>
    <w:rsid w:val="00CC1F64"/>
    <w:rsid w:val="00CC2A26"/>
    <w:rsid w:val="00CC33C1"/>
    <w:rsid w:val="00CC5A8D"/>
    <w:rsid w:val="00CD1057"/>
    <w:rsid w:val="00CD1EFA"/>
    <w:rsid w:val="00CD3073"/>
    <w:rsid w:val="00CD55EA"/>
    <w:rsid w:val="00CD59F5"/>
    <w:rsid w:val="00CE4377"/>
    <w:rsid w:val="00D02962"/>
    <w:rsid w:val="00D05227"/>
    <w:rsid w:val="00D13739"/>
    <w:rsid w:val="00D151CF"/>
    <w:rsid w:val="00D17670"/>
    <w:rsid w:val="00D20114"/>
    <w:rsid w:val="00D2274B"/>
    <w:rsid w:val="00D25AA5"/>
    <w:rsid w:val="00D260C2"/>
    <w:rsid w:val="00D265AF"/>
    <w:rsid w:val="00D30D6A"/>
    <w:rsid w:val="00D31384"/>
    <w:rsid w:val="00D32C0D"/>
    <w:rsid w:val="00D361ED"/>
    <w:rsid w:val="00D40E81"/>
    <w:rsid w:val="00D458A0"/>
    <w:rsid w:val="00D50533"/>
    <w:rsid w:val="00D5120C"/>
    <w:rsid w:val="00D53A57"/>
    <w:rsid w:val="00D5659C"/>
    <w:rsid w:val="00D56D2D"/>
    <w:rsid w:val="00D57C62"/>
    <w:rsid w:val="00D57DAB"/>
    <w:rsid w:val="00D60F60"/>
    <w:rsid w:val="00D612C0"/>
    <w:rsid w:val="00D61305"/>
    <w:rsid w:val="00D629E7"/>
    <w:rsid w:val="00D6407B"/>
    <w:rsid w:val="00D678FE"/>
    <w:rsid w:val="00D67CC2"/>
    <w:rsid w:val="00D72E13"/>
    <w:rsid w:val="00D741B5"/>
    <w:rsid w:val="00D765E9"/>
    <w:rsid w:val="00D77345"/>
    <w:rsid w:val="00D803C3"/>
    <w:rsid w:val="00D831E0"/>
    <w:rsid w:val="00D836B5"/>
    <w:rsid w:val="00D87932"/>
    <w:rsid w:val="00D90E66"/>
    <w:rsid w:val="00D9290D"/>
    <w:rsid w:val="00D95EB1"/>
    <w:rsid w:val="00DA0462"/>
    <w:rsid w:val="00DA4EE7"/>
    <w:rsid w:val="00DA539D"/>
    <w:rsid w:val="00DA53AA"/>
    <w:rsid w:val="00DA5EF4"/>
    <w:rsid w:val="00DB020E"/>
    <w:rsid w:val="00DB082A"/>
    <w:rsid w:val="00DC2B7A"/>
    <w:rsid w:val="00DC4B8A"/>
    <w:rsid w:val="00DC6B4D"/>
    <w:rsid w:val="00DC7641"/>
    <w:rsid w:val="00DC7726"/>
    <w:rsid w:val="00DC7AE1"/>
    <w:rsid w:val="00DD1CB7"/>
    <w:rsid w:val="00DD5643"/>
    <w:rsid w:val="00DD77BF"/>
    <w:rsid w:val="00DE21EE"/>
    <w:rsid w:val="00DE2D85"/>
    <w:rsid w:val="00DE4F45"/>
    <w:rsid w:val="00DE597D"/>
    <w:rsid w:val="00DE7098"/>
    <w:rsid w:val="00DF099A"/>
    <w:rsid w:val="00DF170F"/>
    <w:rsid w:val="00DF4F9B"/>
    <w:rsid w:val="00DF67C0"/>
    <w:rsid w:val="00DF7E95"/>
    <w:rsid w:val="00E02470"/>
    <w:rsid w:val="00E024DC"/>
    <w:rsid w:val="00E02915"/>
    <w:rsid w:val="00E1105D"/>
    <w:rsid w:val="00E15FAC"/>
    <w:rsid w:val="00E169F7"/>
    <w:rsid w:val="00E2101B"/>
    <w:rsid w:val="00E23297"/>
    <w:rsid w:val="00E31DBB"/>
    <w:rsid w:val="00E3351E"/>
    <w:rsid w:val="00E35FDC"/>
    <w:rsid w:val="00E36774"/>
    <w:rsid w:val="00E36976"/>
    <w:rsid w:val="00E42A12"/>
    <w:rsid w:val="00E44073"/>
    <w:rsid w:val="00E45089"/>
    <w:rsid w:val="00E4563A"/>
    <w:rsid w:val="00E46F2A"/>
    <w:rsid w:val="00E51282"/>
    <w:rsid w:val="00E533DE"/>
    <w:rsid w:val="00E53B26"/>
    <w:rsid w:val="00E53BC5"/>
    <w:rsid w:val="00E5440E"/>
    <w:rsid w:val="00E5567F"/>
    <w:rsid w:val="00E5663E"/>
    <w:rsid w:val="00E5728D"/>
    <w:rsid w:val="00E57B33"/>
    <w:rsid w:val="00E6093B"/>
    <w:rsid w:val="00E60BA9"/>
    <w:rsid w:val="00E71928"/>
    <w:rsid w:val="00E72C5C"/>
    <w:rsid w:val="00E8011E"/>
    <w:rsid w:val="00E81BE1"/>
    <w:rsid w:val="00E85019"/>
    <w:rsid w:val="00E869FF"/>
    <w:rsid w:val="00E921CA"/>
    <w:rsid w:val="00E94B5D"/>
    <w:rsid w:val="00E9632A"/>
    <w:rsid w:val="00E977D3"/>
    <w:rsid w:val="00EA058E"/>
    <w:rsid w:val="00EA0965"/>
    <w:rsid w:val="00EA1425"/>
    <w:rsid w:val="00EA216F"/>
    <w:rsid w:val="00EB0FEE"/>
    <w:rsid w:val="00EB37D1"/>
    <w:rsid w:val="00EB4905"/>
    <w:rsid w:val="00EB5F55"/>
    <w:rsid w:val="00EB62C7"/>
    <w:rsid w:val="00EB75D6"/>
    <w:rsid w:val="00EC53BD"/>
    <w:rsid w:val="00EC5C18"/>
    <w:rsid w:val="00EC7DDC"/>
    <w:rsid w:val="00ED3524"/>
    <w:rsid w:val="00ED4584"/>
    <w:rsid w:val="00ED5AC7"/>
    <w:rsid w:val="00ED5D4B"/>
    <w:rsid w:val="00ED744F"/>
    <w:rsid w:val="00ED7C7B"/>
    <w:rsid w:val="00EE4DF4"/>
    <w:rsid w:val="00EF0E91"/>
    <w:rsid w:val="00F00108"/>
    <w:rsid w:val="00F0254E"/>
    <w:rsid w:val="00F03308"/>
    <w:rsid w:val="00F05640"/>
    <w:rsid w:val="00F060B7"/>
    <w:rsid w:val="00F1653F"/>
    <w:rsid w:val="00F21F11"/>
    <w:rsid w:val="00F223C4"/>
    <w:rsid w:val="00F256A3"/>
    <w:rsid w:val="00F25EBE"/>
    <w:rsid w:val="00F3043E"/>
    <w:rsid w:val="00F344FD"/>
    <w:rsid w:val="00F4041A"/>
    <w:rsid w:val="00F46079"/>
    <w:rsid w:val="00F46769"/>
    <w:rsid w:val="00F52A81"/>
    <w:rsid w:val="00F5312E"/>
    <w:rsid w:val="00F539FD"/>
    <w:rsid w:val="00F551B6"/>
    <w:rsid w:val="00F577B9"/>
    <w:rsid w:val="00F615DD"/>
    <w:rsid w:val="00F62B6E"/>
    <w:rsid w:val="00F63BF7"/>
    <w:rsid w:val="00F70803"/>
    <w:rsid w:val="00F7338A"/>
    <w:rsid w:val="00F7491F"/>
    <w:rsid w:val="00F7717D"/>
    <w:rsid w:val="00F7759C"/>
    <w:rsid w:val="00F81392"/>
    <w:rsid w:val="00F83076"/>
    <w:rsid w:val="00F8494D"/>
    <w:rsid w:val="00F84DB2"/>
    <w:rsid w:val="00F859E6"/>
    <w:rsid w:val="00F8605D"/>
    <w:rsid w:val="00F8613B"/>
    <w:rsid w:val="00F86DC8"/>
    <w:rsid w:val="00F92735"/>
    <w:rsid w:val="00F92C5A"/>
    <w:rsid w:val="00F930A6"/>
    <w:rsid w:val="00F95267"/>
    <w:rsid w:val="00F95F1F"/>
    <w:rsid w:val="00F9687C"/>
    <w:rsid w:val="00F975D9"/>
    <w:rsid w:val="00F97EAC"/>
    <w:rsid w:val="00FA00B5"/>
    <w:rsid w:val="00FA16D7"/>
    <w:rsid w:val="00FA1E2E"/>
    <w:rsid w:val="00FB1D05"/>
    <w:rsid w:val="00FB5D3D"/>
    <w:rsid w:val="00FD3788"/>
    <w:rsid w:val="00FE3555"/>
    <w:rsid w:val="00FE67B3"/>
    <w:rsid w:val="00FE72D2"/>
    <w:rsid w:val="00FF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A829F"/>
  <w15:docId w15:val="{D7715051-9F49-4E6B-81CD-F3BC93472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semiHidden="1" w:uiPriority="8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uiPriority w:val="8"/>
    <w:qFormat/>
    <w:rsid w:val="003C0160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0"/>
    <w:next w:val="a0"/>
    <w:link w:val="10"/>
    <w:uiPriority w:val="9"/>
    <w:semiHidden/>
    <w:rsid w:val="00C8577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qFormat/>
    <w:rsid w:val="00C8577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qFormat/>
    <w:rsid w:val="00C8577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qFormat/>
    <w:rsid w:val="00C8577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qFormat/>
    <w:rsid w:val="00C8577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Сцена"/>
    <w:next w:val="a4"/>
    <w:qFormat/>
    <w:rsid w:val="0032578C"/>
    <w:pPr>
      <w:keepNext/>
      <w:widowControl w:val="0"/>
      <w:numPr>
        <w:numId w:val="1"/>
      </w:numPr>
      <w:suppressAutoHyphens/>
      <w:spacing w:before="240"/>
      <w:ind w:left="360"/>
      <w:outlineLvl w:val="0"/>
    </w:pPr>
    <w:rPr>
      <w:rFonts w:ascii="Courier New" w:eastAsia="Times New Roman" w:hAnsi="Courier New" w:cs="Times New Roman"/>
      <w:b/>
      <w:bCs/>
      <w:caps/>
      <w:lang w:eastAsia="ja-JP"/>
    </w:rPr>
  </w:style>
  <w:style w:type="paragraph" w:customStyle="1" w:styleId="a5">
    <w:name w:val="Имя персонажа"/>
    <w:next w:val="a6"/>
    <w:uiPriority w:val="3"/>
    <w:qFormat/>
    <w:rsid w:val="00D30D6A"/>
    <w:pPr>
      <w:keepNext/>
      <w:widowControl w:val="0"/>
      <w:suppressAutoHyphens/>
      <w:spacing w:before="240"/>
      <w:ind w:left="3827"/>
    </w:pPr>
    <w:rPr>
      <w:rFonts w:ascii="Courier New" w:eastAsia="Times New Roman" w:hAnsi="Courier New" w:cs="Times New Roman"/>
      <w:caps/>
      <w:lang w:eastAsia="ja-JP"/>
    </w:rPr>
  </w:style>
  <w:style w:type="paragraph" w:customStyle="1" w:styleId="a7">
    <w:name w:val="Описание действия"/>
    <w:next w:val="a5"/>
    <w:uiPriority w:val="2"/>
    <w:qFormat/>
    <w:rsid w:val="00686CEF"/>
    <w:pPr>
      <w:suppressAutoHyphens/>
      <w:spacing w:before="240"/>
      <w:contextualSpacing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8">
    <w:name w:val="Ремарка"/>
    <w:next w:val="a6"/>
    <w:uiPriority w:val="5"/>
    <w:qFormat/>
    <w:rsid w:val="00E5663E"/>
    <w:pPr>
      <w:keepNext/>
      <w:suppressAutoHyphens/>
      <w:ind w:left="2268" w:right="3119"/>
      <w:jc w:val="center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6">
    <w:name w:val="Реплика персонажа"/>
    <w:uiPriority w:val="4"/>
    <w:qFormat/>
    <w:rsid w:val="00D30D6A"/>
    <w:pPr>
      <w:suppressAutoHyphens/>
      <w:ind w:left="2126" w:right="2126"/>
    </w:pPr>
    <w:rPr>
      <w:rFonts w:ascii="Courier New" w:eastAsia="Times New Roman" w:hAnsi="Courier New" w:cs="Courier New"/>
      <w:szCs w:val="20"/>
      <w:lang w:eastAsia="ar-SA"/>
    </w:rPr>
  </w:style>
  <w:style w:type="paragraph" w:styleId="a9">
    <w:name w:val="Balloon Text"/>
    <w:basedOn w:val="a0"/>
    <w:link w:val="aa"/>
    <w:uiPriority w:val="99"/>
    <w:semiHidden/>
    <w:unhideWhenUsed/>
    <w:rsid w:val="00466470"/>
    <w:rPr>
      <w:rFonts w:eastAsia="Yu Mincho"/>
      <w:sz w:val="18"/>
      <w:szCs w:val="18"/>
      <w:lang w:val="en-US" w:eastAsia="en-US"/>
    </w:rPr>
  </w:style>
  <w:style w:type="character" w:customStyle="1" w:styleId="aa">
    <w:name w:val="Текст выноски Знак"/>
    <w:basedOn w:val="a1"/>
    <w:link w:val="a9"/>
    <w:uiPriority w:val="99"/>
    <w:semiHidden/>
    <w:rsid w:val="00466470"/>
    <w:rPr>
      <w:rFonts w:ascii="Times New Roman" w:eastAsia="Yu Mincho" w:hAnsi="Times New Roman" w:cs="Times New Roman"/>
      <w:sz w:val="18"/>
      <w:szCs w:val="18"/>
      <w:lang w:val="en-US"/>
    </w:rPr>
  </w:style>
  <w:style w:type="character" w:styleId="ab">
    <w:name w:val="page number"/>
    <w:basedOn w:val="a1"/>
    <w:uiPriority w:val="99"/>
    <w:semiHidden/>
    <w:unhideWhenUsed/>
    <w:rsid w:val="00432221"/>
  </w:style>
  <w:style w:type="paragraph" w:customStyle="1" w:styleId="ac">
    <w:name w:val="НАЗВАНИЕ СЕРИАЛА"/>
    <w:basedOn w:val="a0"/>
    <w:uiPriority w:val="6"/>
    <w:qFormat/>
    <w:rsid w:val="00CD1057"/>
    <w:pPr>
      <w:spacing w:after="240"/>
      <w:jc w:val="center"/>
      <w:outlineLvl w:val="0"/>
    </w:pPr>
    <w:rPr>
      <w:rFonts w:ascii="Sylfaen" w:eastAsia="Yu Mincho" w:hAnsi="Sylfaen" w:cs="Courier New"/>
      <w:sz w:val="28"/>
      <w:szCs w:val="28"/>
      <w:lang w:eastAsia="en-US"/>
    </w:rPr>
  </w:style>
  <w:style w:type="paragraph" w:customStyle="1" w:styleId="ad">
    <w:name w:val="ЭПИЗОД"/>
    <w:basedOn w:val="a0"/>
    <w:uiPriority w:val="6"/>
    <w:qFormat/>
    <w:rsid w:val="00625F34"/>
    <w:pPr>
      <w:jc w:val="center"/>
    </w:pPr>
    <w:rPr>
      <w:rFonts w:ascii="Sylfaen" w:eastAsia="Yu Mincho" w:hAnsi="Sylfaen" w:cs="Courier New"/>
      <w:smallCaps/>
      <w:sz w:val="28"/>
      <w:szCs w:val="28"/>
      <w:lang w:eastAsia="en-US"/>
    </w:rPr>
  </w:style>
  <w:style w:type="paragraph" w:customStyle="1" w:styleId="ae">
    <w:name w:val="НАЗВАНИЕ СЕРИИ"/>
    <w:basedOn w:val="a0"/>
    <w:uiPriority w:val="7"/>
    <w:qFormat/>
    <w:rsid w:val="00CD1057"/>
    <w:pPr>
      <w:spacing w:before="360" w:after="240"/>
      <w:jc w:val="center"/>
      <w:outlineLvl w:val="0"/>
    </w:pPr>
    <w:rPr>
      <w:rFonts w:ascii="Sylfaen" w:eastAsia="Yu Mincho" w:hAnsi="Sylfaen" w:cs="Courier New"/>
      <w:sz w:val="28"/>
      <w:szCs w:val="28"/>
      <w:u w:val="single"/>
      <w:lang w:eastAsia="en-US"/>
    </w:rPr>
  </w:style>
  <w:style w:type="character" w:customStyle="1" w:styleId="10">
    <w:name w:val="Заголовок 1 Знак"/>
    <w:basedOn w:val="a1"/>
    <w:link w:val="1"/>
    <w:uiPriority w:val="9"/>
    <w:semiHidden/>
    <w:rsid w:val="00204C62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204C62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204C62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204C62"/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204C62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3"/>
    <w:uiPriority w:val="99"/>
    <w:semiHidden/>
    <w:unhideWhenUsed/>
    <w:rsid w:val="00C8577C"/>
  </w:style>
  <w:style w:type="paragraph" w:customStyle="1" w:styleId="af">
    <w:name w:val="коментарий"/>
    <w:basedOn w:val="a0"/>
    <w:uiPriority w:val="8"/>
    <w:semiHidden/>
    <w:rsid w:val="00C8577C"/>
    <w:pPr>
      <w:ind w:left="3119" w:right="2552"/>
    </w:pPr>
    <w:rPr>
      <w:rFonts w:ascii="Courier New" w:hAnsi="Courier New" w:cs="Courier New"/>
    </w:rPr>
  </w:style>
  <w:style w:type="paragraph" w:customStyle="1" w:styleId="af0">
    <w:name w:val="ИМЯ"/>
    <w:basedOn w:val="a0"/>
    <w:uiPriority w:val="8"/>
    <w:semiHidden/>
    <w:rsid w:val="00C8577C"/>
    <w:pPr>
      <w:ind w:left="3827"/>
    </w:pPr>
    <w:rPr>
      <w:rFonts w:ascii="Courier New" w:hAnsi="Courier New" w:cs="Courier New"/>
    </w:rPr>
  </w:style>
  <w:style w:type="paragraph" w:customStyle="1" w:styleId="af1">
    <w:name w:val="Реплика"/>
    <w:basedOn w:val="a0"/>
    <w:uiPriority w:val="8"/>
    <w:semiHidden/>
    <w:rsid w:val="00C8577C"/>
    <w:pPr>
      <w:ind w:left="2126" w:right="2126"/>
    </w:pPr>
    <w:rPr>
      <w:rFonts w:ascii="Courier New" w:hAnsi="Courier New" w:cs="Courier New"/>
    </w:rPr>
  </w:style>
  <w:style w:type="paragraph" w:customStyle="1" w:styleId="21">
    <w:name w:val="Стиль2"/>
    <w:basedOn w:val="a0"/>
    <w:uiPriority w:val="8"/>
    <w:semiHidden/>
    <w:rsid w:val="00040EDE"/>
    <w:pPr>
      <w:ind w:right="-510"/>
    </w:pPr>
    <w:rPr>
      <w:rFonts w:ascii="Arial" w:eastAsia="Yu Mincho" w:hAnsi="Arial" w:cs="Arial"/>
      <w:bCs/>
      <w:sz w:val="28"/>
      <w:szCs w:val="28"/>
      <w:lang w:val="en-US"/>
    </w:rPr>
  </w:style>
  <w:style w:type="paragraph" w:customStyle="1" w:styleId="31">
    <w:name w:val="Стиль3"/>
    <w:basedOn w:val="a0"/>
    <w:uiPriority w:val="8"/>
    <w:semiHidden/>
    <w:rsid w:val="00040EDE"/>
    <w:pPr>
      <w:ind w:right="-510"/>
    </w:pPr>
    <w:rPr>
      <w:rFonts w:ascii="Calibri" w:eastAsia="Yu Mincho" w:hAnsi="Calibri" w:cs="Arial"/>
      <w:lang w:val="en-US" w:eastAsia="en-US"/>
    </w:rPr>
  </w:style>
  <w:style w:type="paragraph" w:customStyle="1" w:styleId="41">
    <w:name w:val="Стиль4"/>
    <w:basedOn w:val="a0"/>
    <w:uiPriority w:val="8"/>
    <w:semiHidden/>
    <w:rsid w:val="00040EDE"/>
    <w:pPr>
      <w:ind w:right="2325"/>
    </w:pPr>
    <w:rPr>
      <w:rFonts w:ascii="Calibri" w:eastAsia="Yu Mincho" w:hAnsi="Calibri"/>
      <w:lang w:val="en-US" w:eastAsia="en-US"/>
    </w:rPr>
  </w:style>
  <w:style w:type="paragraph" w:customStyle="1" w:styleId="51">
    <w:name w:val="Стиль5"/>
    <w:basedOn w:val="a0"/>
    <w:uiPriority w:val="8"/>
    <w:semiHidden/>
    <w:rsid w:val="00040EDE"/>
    <w:rPr>
      <w:rFonts w:ascii="Calibri" w:eastAsia="Yu Mincho" w:hAnsi="Calibri"/>
      <w:b/>
      <w:lang w:val="en-US" w:eastAsia="en-US"/>
    </w:rPr>
  </w:style>
  <w:style w:type="paragraph" w:customStyle="1" w:styleId="---">
    <w:name w:val="Д---КИНО"/>
    <w:basedOn w:val="af2"/>
    <w:uiPriority w:val="8"/>
    <w:semiHidden/>
    <w:rsid w:val="00C8577C"/>
    <w:pPr>
      <w:jc w:val="both"/>
    </w:pPr>
  </w:style>
  <w:style w:type="paragraph" w:customStyle="1" w:styleId="---0">
    <w:name w:val="Реп---КИНО"/>
    <w:basedOn w:val="a0"/>
    <w:uiPriority w:val="8"/>
    <w:semiHidden/>
    <w:rsid w:val="00C8577C"/>
    <w:pPr>
      <w:ind w:left="2126" w:right="2126"/>
    </w:pPr>
    <w:rPr>
      <w:rFonts w:ascii="Courier New" w:hAnsi="Courier New" w:cs="Courier New"/>
    </w:rPr>
  </w:style>
  <w:style w:type="paragraph" w:customStyle="1" w:styleId="af2">
    <w:name w:val="действие"/>
    <w:basedOn w:val="a0"/>
    <w:uiPriority w:val="8"/>
    <w:semiHidden/>
    <w:rsid w:val="00C8577C"/>
    <w:rPr>
      <w:rFonts w:ascii="Courier New" w:hAnsi="Courier New" w:cs="Courier New"/>
    </w:rPr>
  </w:style>
  <w:style w:type="paragraph" w:customStyle="1" w:styleId="af3">
    <w:name w:val="Имя"/>
    <w:basedOn w:val="a0"/>
    <w:uiPriority w:val="8"/>
    <w:semiHidden/>
    <w:rsid w:val="00C8577C"/>
    <w:pPr>
      <w:ind w:left="3827"/>
    </w:pPr>
    <w:rPr>
      <w:rFonts w:ascii="Courier New" w:hAnsi="Courier New" w:cs="Courier New"/>
    </w:rPr>
  </w:style>
  <w:style w:type="paragraph" w:customStyle="1" w:styleId="af4">
    <w:name w:val="Имя героя"/>
    <w:basedOn w:val="a0"/>
    <w:uiPriority w:val="8"/>
    <w:semiHidden/>
    <w:rsid w:val="00C8577C"/>
    <w:pPr>
      <w:ind w:left="3827"/>
    </w:pPr>
    <w:rPr>
      <w:rFonts w:ascii="Courier New" w:hAnsi="Courier New" w:cs="Courier New"/>
    </w:rPr>
  </w:style>
  <w:style w:type="paragraph" w:customStyle="1" w:styleId="---1">
    <w:name w:val="ИМЯ---КИНО"/>
    <w:basedOn w:val="af3"/>
    <w:uiPriority w:val="8"/>
    <w:semiHidden/>
    <w:rsid w:val="00C8577C"/>
  </w:style>
  <w:style w:type="paragraph" w:customStyle="1" w:styleId="---2">
    <w:name w:val="КОМ---КИНО"/>
    <w:basedOn w:val="af"/>
    <w:uiPriority w:val="8"/>
    <w:semiHidden/>
    <w:rsid w:val="00C8577C"/>
  </w:style>
  <w:style w:type="paragraph" w:customStyle="1" w:styleId="af5">
    <w:name w:val="комментарий"/>
    <w:basedOn w:val="a0"/>
    <w:uiPriority w:val="8"/>
    <w:semiHidden/>
    <w:rsid w:val="00C8577C"/>
    <w:pPr>
      <w:ind w:left="3119" w:right="2552"/>
    </w:pPr>
    <w:rPr>
      <w:rFonts w:ascii="Courier New" w:hAnsi="Courier New" w:cs="Courier New"/>
    </w:rPr>
  </w:style>
  <w:style w:type="paragraph" w:customStyle="1" w:styleId="af6">
    <w:name w:val="прямая речь"/>
    <w:basedOn w:val="a0"/>
    <w:uiPriority w:val="8"/>
    <w:semiHidden/>
    <w:rsid w:val="00C8577C"/>
    <w:pPr>
      <w:ind w:left="2126" w:right="2126"/>
      <w:jc w:val="both"/>
    </w:pPr>
    <w:rPr>
      <w:rFonts w:ascii="Courier New" w:hAnsi="Courier New" w:cs="Courier New"/>
    </w:rPr>
  </w:style>
  <w:style w:type="paragraph" w:customStyle="1" w:styleId="---3">
    <w:name w:val="РЕП---КИНО"/>
    <w:basedOn w:val="af6"/>
    <w:uiPriority w:val="8"/>
    <w:semiHidden/>
    <w:rsid w:val="00C8577C"/>
    <w:pPr>
      <w:jc w:val="left"/>
    </w:pPr>
  </w:style>
  <w:style w:type="paragraph" w:styleId="af7">
    <w:name w:val="footnote text"/>
    <w:basedOn w:val="a0"/>
    <w:link w:val="af8"/>
    <w:uiPriority w:val="99"/>
    <w:semiHidden/>
    <w:unhideWhenUsed/>
    <w:rsid w:val="00C8577C"/>
    <w:rPr>
      <w:sz w:val="20"/>
      <w:szCs w:val="20"/>
    </w:rPr>
  </w:style>
  <w:style w:type="character" w:customStyle="1" w:styleId="af8">
    <w:name w:val="Текст сноски Знак"/>
    <w:basedOn w:val="a1"/>
    <w:link w:val="af7"/>
    <w:uiPriority w:val="99"/>
    <w:semiHidden/>
    <w:rsid w:val="00C8577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footnote reference"/>
    <w:uiPriority w:val="99"/>
    <w:semiHidden/>
    <w:unhideWhenUsed/>
    <w:rsid w:val="00C8577C"/>
    <w:rPr>
      <w:vertAlign w:val="superscript"/>
    </w:rPr>
  </w:style>
  <w:style w:type="paragraph" w:styleId="HTML">
    <w:name w:val="HTML Preformatted"/>
    <w:basedOn w:val="a0"/>
    <w:link w:val="HTML0"/>
    <w:uiPriority w:val="99"/>
    <w:semiHidden/>
    <w:unhideWhenUsed/>
    <w:rsid w:val="00C857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8577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a">
    <w:name w:val="FollowedHyperlink"/>
    <w:uiPriority w:val="99"/>
    <w:semiHidden/>
    <w:unhideWhenUsed/>
    <w:rsid w:val="00C8577C"/>
    <w:rPr>
      <w:color w:val="800080"/>
      <w:u w:val="single"/>
    </w:rPr>
  </w:style>
  <w:style w:type="paragraph" w:customStyle="1" w:styleId="a4">
    <w:name w:val="Персонажи"/>
    <w:basedOn w:val="a0"/>
    <w:next w:val="a7"/>
    <w:uiPriority w:val="1"/>
    <w:qFormat/>
    <w:rsid w:val="00CD1057"/>
    <w:pPr>
      <w:keepNext/>
      <w:suppressAutoHyphens/>
      <w:outlineLvl w:val="1"/>
    </w:pPr>
    <w:rPr>
      <w:rFonts w:ascii="Courier New" w:eastAsia="Yu Mincho" w:hAnsi="Courier New" w:cs="Courier New"/>
      <w:u w:val="single"/>
      <w:lang w:eastAsia="en-US"/>
    </w:rPr>
  </w:style>
  <w:style w:type="paragraph" w:customStyle="1" w:styleId="afb">
    <w:name w:val="Автор"/>
    <w:basedOn w:val="a0"/>
    <w:uiPriority w:val="8"/>
    <w:qFormat/>
    <w:rsid w:val="00803341"/>
    <w:pPr>
      <w:spacing w:after="240" w:line="480" w:lineRule="auto"/>
      <w:jc w:val="right"/>
    </w:pPr>
    <w:rPr>
      <w:rFonts w:ascii="Sylfaen" w:eastAsia="Yu Mincho" w:hAnsi="Sylfaen"/>
      <w:lang w:eastAsia="en-US"/>
    </w:rPr>
  </w:style>
  <w:style w:type="paragraph" w:customStyle="1" w:styleId="afc">
    <w:name w:val="ИМЯ ГЕРОЯ"/>
    <w:basedOn w:val="a0"/>
    <w:next w:val="a0"/>
    <w:link w:val="afd"/>
    <w:autoRedefine/>
    <w:rsid w:val="00E02470"/>
    <w:pPr>
      <w:ind w:left="2608" w:right="-914"/>
    </w:pPr>
    <w:rPr>
      <w:rFonts w:ascii="Arial" w:hAnsi="Arial"/>
      <w:caps/>
      <w:sz w:val="28"/>
      <w:szCs w:val="28"/>
    </w:rPr>
  </w:style>
  <w:style w:type="character" w:customStyle="1" w:styleId="afd">
    <w:name w:val="ИМЯ ГЕРОЯ Знак"/>
    <w:link w:val="afc"/>
    <w:rsid w:val="00E02470"/>
    <w:rPr>
      <w:rFonts w:ascii="Arial" w:eastAsia="Times New Roman" w:hAnsi="Arial" w:cs="Times New Roman"/>
      <w:caps/>
      <w:sz w:val="28"/>
      <w:szCs w:val="28"/>
      <w:lang w:eastAsia="ru-RU"/>
    </w:rPr>
  </w:style>
  <w:style w:type="paragraph" w:customStyle="1" w:styleId="afe">
    <w:name w:val="ОПИСАНИЕ ДЕЙСТВИЯ"/>
    <w:basedOn w:val="a0"/>
    <w:link w:val="aff"/>
    <w:rsid w:val="00C1717A"/>
    <w:rPr>
      <w:rFonts w:ascii="Courier New" w:hAnsi="Courier New" w:cs="Courier New"/>
    </w:rPr>
  </w:style>
  <w:style w:type="paragraph" w:customStyle="1" w:styleId="aff0">
    <w:name w:val="РЕПЛИКА ГЕРОЯ"/>
    <w:basedOn w:val="a0"/>
    <w:next w:val="afe"/>
    <w:rsid w:val="00C1717A"/>
    <w:pPr>
      <w:ind w:left="2126" w:right="2126"/>
    </w:pPr>
    <w:rPr>
      <w:rFonts w:ascii="Courier New" w:hAnsi="Courier New" w:cs="Courier New"/>
    </w:rPr>
  </w:style>
  <w:style w:type="character" w:customStyle="1" w:styleId="aff">
    <w:name w:val="ОПИСАНИЕ ДЕЙСТВИЯ Знак"/>
    <w:link w:val="afe"/>
    <w:rsid w:val="00C1717A"/>
    <w:rPr>
      <w:rFonts w:ascii="Courier New" w:eastAsia="Times New Roman" w:hAnsi="Courier New" w:cs="Courier New"/>
      <w:lang w:eastAsia="ru-RU"/>
    </w:rPr>
  </w:style>
  <w:style w:type="paragraph" w:customStyle="1" w:styleId="aff1">
    <w:name w:val="РЕМАРКА"/>
    <w:basedOn w:val="a0"/>
    <w:next w:val="aff0"/>
    <w:rsid w:val="00C1717A"/>
    <w:pPr>
      <w:ind w:left="3118" w:right="2551"/>
    </w:pPr>
    <w:rPr>
      <w:rFonts w:ascii="Courier New" w:hAnsi="Courier New" w:cs="Courier New"/>
    </w:rPr>
  </w:style>
  <w:style w:type="character" w:customStyle="1" w:styleId="apple-converted-space">
    <w:name w:val="apple-converted-space"/>
    <w:rsid w:val="00C1717A"/>
  </w:style>
  <w:style w:type="paragraph" w:customStyle="1" w:styleId="aff2">
    <w:name w:val="!&gt;&gt; Время и место действия"/>
    <w:qFormat/>
    <w:rsid w:val="009E77A1"/>
    <w:pPr>
      <w:keepNext/>
      <w:widowControl w:val="0"/>
      <w:suppressAutoHyphens/>
      <w:spacing w:before="240"/>
      <w:ind w:left="720" w:hanging="360"/>
    </w:pPr>
    <w:rPr>
      <w:rFonts w:ascii="Courier New" w:eastAsia="Times New Roman" w:hAnsi="Courier New" w:cs="Times New Roman"/>
      <w:b/>
      <w:bCs/>
      <w:caps/>
      <w:lang w:eastAsia="ja-JP"/>
    </w:rPr>
  </w:style>
  <w:style w:type="paragraph" w:customStyle="1" w:styleId="aff3">
    <w:name w:val="!&gt;&gt; Имя персонажа"/>
    <w:qFormat/>
    <w:rsid w:val="009E77A1"/>
    <w:pPr>
      <w:keepNext/>
      <w:widowControl w:val="0"/>
      <w:suppressAutoHyphens/>
      <w:spacing w:before="240"/>
      <w:ind w:left="3827"/>
    </w:pPr>
    <w:rPr>
      <w:rFonts w:ascii="Courier New" w:eastAsia="Times New Roman" w:hAnsi="Courier New" w:cs="Times New Roman"/>
      <w:caps/>
      <w:lang w:eastAsia="ja-JP"/>
    </w:rPr>
  </w:style>
  <w:style w:type="paragraph" w:customStyle="1" w:styleId="aff4">
    <w:name w:val="!&gt;&gt; Описание действия"/>
    <w:qFormat/>
    <w:rsid w:val="009E77A1"/>
    <w:pPr>
      <w:suppressAutoHyphens/>
      <w:spacing w:before="240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ff5">
    <w:name w:val="!&gt;&gt; Ремарка"/>
    <w:qFormat/>
    <w:rsid w:val="009E77A1"/>
    <w:pPr>
      <w:keepNext/>
      <w:suppressAutoHyphens/>
      <w:ind w:left="3118" w:right="2551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ff6">
    <w:name w:val="!&gt;&gt; Реплика персонажа"/>
    <w:qFormat/>
    <w:rsid w:val="009E77A1"/>
    <w:pPr>
      <w:suppressAutoHyphens/>
      <w:ind w:left="2126" w:right="2126"/>
    </w:pPr>
    <w:rPr>
      <w:rFonts w:ascii="Courier New" w:eastAsia="Times New Roman" w:hAnsi="Courier New" w:cs="Courier New"/>
      <w:szCs w:val="20"/>
      <w:lang w:eastAsia="ar-SA"/>
    </w:rPr>
  </w:style>
  <w:style w:type="character" w:styleId="aff7">
    <w:name w:val="Strong"/>
    <w:uiPriority w:val="22"/>
    <w:qFormat/>
    <w:rsid w:val="00690F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9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ton_K\Documents\&#1053;&#1072;&#1089;&#1090;&#1088;&#1072;&#1080;&#1074;&#1072;&#1077;&#1084;&#1099;&#1077;%20&#1096;&#1072;&#1073;&#1083;&#1086;&#1085;&#1099;%20Office\&#1052;&#1040;&#1058;&#1056;&#1048;&#1062;&#1040;%20&#1051;&#1040;&#1052;&#1055;&#104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МАТРИЦА ЛАМПА</Template>
  <TotalTime>2</TotalTime>
  <Pages>40</Pages>
  <Words>6332</Words>
  <Characters>36097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Anton_K</dc:creator>
  <cp:lastModifiedBy>HP</cp:lastModifiedBy>
  <cp:revision>2</cp:revision>
  <cp:lastPrinted>2025-06-15T16:00:00Z</cp:lastPrinted>
  <dcterms:created xsi:type="dcterms:W3CDTF">2025-06-22T16:12:00Z</dcterms:created>
  <dcterms:modified xsi:type="dcterms:W3CDTF">2025-06-22T16:12:00Z</dcterms:modified>
</cp:coreProperties>
</file>